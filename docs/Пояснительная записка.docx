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F5D21" w14:textId="21D57726" w:rsidR="00406DE8" w:rsidRPr="00E45395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 xml:space="preserve">МИНИСТЕРСТВО </w:t>
      </w:r>
      <w:r w:rsidR="003D795C" w:rsidRPr="00E45395">
        <w:rPr>
          <w:rFonts w:cs="Times New Roman"/>
          <w:b/>
          <w:bCs/>
          <w:sz w:val="24"/>
          <w:lang w:val="ru-RU"/>
        </w:rPr>
        <w:t xml:space="preserve">НАУКИ </w:t>
      </w:r>
      <w:r w:rsidR="003D795C">
        <w:rPr>
          <w:rFonts w:cs="Times New Roman"/>
          <w:b/>
          <w:bCs/>
          <w:sz w:val="24"/>
          <w:lang w:val="ru-RU"/>
        </w:rPr>
        <w:t xml:space="preserve">И ВЫСШЕГО </w:t>
      </w:r>
      <w:r w:rsidR="006B640A" w:rsidRPr="00E45395">
        <w:rPr>
          <w:rFonts w:cs="Times New Roman"/>
          <w:b/>
          <w:bCs/>
          <w:sz w:val="24"/>
          <w:lang w:val="ru-RU"/>
        </w:rPr>
        <w:t xml:space="preserve">ОБРАЗОВАНИЯ </w:t>
      </w:r>
      <w:r w:rsidRPr="00E45395">
        <w:rPr>
          <w:rFonts w:cs="Times New Roman"/>
          <w:b/>
          <w:bCs/>
          <w:sz w:val="24"/>
          <w:lang w:val="ru-RU"/>
        </w:rPr>
        <w:t>РОССИЙСКОЙ ФЕДЕРАЦИИ</w:t>
      </w:r>
    </w:p>
    <w:p w14:paraId="24749A60" w14:textId="2A09707E" w:rsidR="00406DE8" w:rsidRPr="00E45395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  <w:lang w:val="ru-RU"/>
        </w:rPr>
      </w:pPr>
      <w:r w:rsidRPr="00E45395">
        <w:rPr>
          <w:rFonts w:cs="Times New Roman"/>
          <w:sz w:val="24"/>
          <w:lang w:val="ru-RU"/>
        </w:rPr>
        <w:t xml:space="preserve">федеральное государственное бюджетное образовательное учреждение </w:t>
      </w:r>
      <w:r w:rsidRPr="00E45395">
        <w:rPr>
          <w:rFonts w:cs="Times New Roman"/>
          <w:sz w:val="24"/>
          <w:lang w:val="ru-RU"/>
        </w:rPr>
        <w:br/>
        <w:t>высшего образования</w:t>
      </w:r>
    </w:p>
    <w:p w14:paraId="28531132" w14:textId="77777777" w:rsidR="00406DE8" w:rsidRPr="00E45395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>«УЛЬЯНОВСКИЙ ГОСУДАРСТВЕННЫЙ ТЕХНИЧЕСКИЙ УНИВЕРСИТЕТ»</w:t>
      </w:r>
    </w:p>
    <w:p w14:paraId="15C7671C" w14:textId="77777777" w:rsidR="00406DE8" w:rsidRPr="00FF21E0" w:rsidRDefault="00406DE8" w:rsidP="00D441DC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354DC64E" w14:textId="77777777" w:rsidR="00E30F85" w:rsidRPr="003C212D" w:rsidRDefault="00E30F85" w:rsidP="00E30F85">
      <w:pPr>
        <w:widowControl w:val="0"/>
        <w:tabs>
          <w:tab w:val="left" w:pos="4755"/>
          <w:tab w:val="left" w:pos="5172"/>
          <w:tab w:val="left" w:pos="9357"/>
        </w:tabs>
        <w:autoSpaceDE w:val="0"/>
        <w:spacing w:before="1"/>
        <w:ind w:right="63" w:firstLine="0"/>
        <w:rPr>
          <w:b/>
          <w:i/>
          <w:szCs w:val="22"/>
          <w:lang w:val="ru-RU" w:bidi="ru-RU"/>
        </w:rPr>
      </w:pPr>
      <w:r w:rsidRPr="003C212D">
        <w:rPr>
          <w:szCs w:val="22"/>
          <w:lang w:val="ru-RU" w:bidi="ru-RU"/>
        </w:rPr>
        <w:t>Факультет</w:t>
      </w:r>
      <w:r w:rsidRPr="003C212D">
        <w:rPr>
          <w:spacing w:val="-1"/>
          <w:szCs w:val="22"/>
          <w:u w:val="single"/>
          <w:lang w:val="ru-RU" w:bidi="ru-RU"/>
        </w:rPr>
        <w:t xml:space="preserve"> </w:t>
      </w:r>
      <w:r w:rsidRPr="003C212D">
        <w:rPr>
          <w:i/>
          <w:szCs w:val="22"/>
          <w:u w:val="single"/>
          <w:lang w:val="ru-RU" w:bidi="ru-RU"/>
        </w:rPr>
        <w:t>ИСТ</w:t>
      </w:r>
      <w:r w:rsidRPr="003C212D">
        <w:rPr>
          <w:i/>
          <w:szCs w:val="22"/>
          <w:u w:val="single"/>
          <w:lang w:val="ru-RU" w:bidi="ru-RU"/>
        </w:rPr>
        <w:tab/>
      </w:r>
      <w:r w:rsidRPr="003C212D">
        <w:rPr>
          <w:i/>
          <w:szCs w:val="22"/>
          <w:lang w:val="ru-RU" w:bidi="ru-RU"/>
        </w:rPr>
        <w:tab/>
      </w:r>
      <w:r w:rsidRPr="003C212D">
        <w:rPr>
          <w:szCs w:val="22"/>
          <w:lang w:val="ru-RU" w:bidi="ru-RU"/>
        </w:rPr>
        <w:t>Кафедра</w:t>
      </w:r>
      <w:r w:rsidRPr="003C212D">
        <w:rPr>
          <w:spacing w:val="69"/>
          <w:szCs w:val="22"/>
          <w:u w:val="single"/>
          <w:lang w:val="ru-RU" w:bidi="ru-RU"/>
        </w:rPr>
        <w:t xml:space="preserve"> </w:t>
      </w:r>
      <w:r w:rsidRPr="003C212D">
        <w:rPr>
          <w:i/>
          <w:szCs w:val="22"/>
          <w:u w:val="single"/>
          <w:lang w:val="ru-RU" w:bidi="ru-RU"/>
        </w:rPr>
        <w:t>ИВК</w:t>
      </w:r>
      <w:r w:rsidRPr="003C212D">
        <w:rPr>
          <w:i/>
          <w:szCs w:val="22"/>
          <w:u w:val="single"/>
          <w:lang w:val="ru-RU" w:bidi="ru-RU"/>
        </w:rPr>
        <w:tab/>
      </w:r>
    </w:p>
    <w:p w14:paraId="7DE6E4A5" w14:textId="77777777" w:rsidR="003C212D" w:rsidRPr="003C212D" w:rsidRDefault="003C212D" w:rsidP="00C428B3">
      <w:pPr>
        <w:widowControl w:val="0"/>
        <w:autoSpaceDE w:val="0"/>
        <w:spacing w:before="93" w:line="276" w:lineRule="auto"/>
        <w:ind w:left="5806" w:firstLine="6"/>
        <w:rPr>
          <w:b/>
          <w:szCs w:val="22"/>
          <w:lang w:val="ru-RU" w:bidi="ru-RU"/>
        </w:rPr>
      </w:pPr>
      <w:r w:rsidRPr="003C212D">
        <w:rPr>
          <w:szCs w:val="22"/>
          <w:lang w:val="ru-RU" w:bidi="ru-RU"/>
        </w:rPr>
        <w:t>К ЗАЩИТЕ ДОПУСТИТЬ</w:t>
      </w:r>
    </w:p>
    <w:p w14:paraId="1DDE8022" w14:textId="77777777" w:rsidR="003C212D" w:rsidRPr="003C212D" w:rsidRDefault="003C212D" w:rsidP="00C428B3">
      <w:pPr>
        <w:widowControl w:val="0"/>
        <w:autoSpaceDE w:val="0"/>
        <w:spacing w:before="7" w:line="276" w:lineRule="auto"/>
        <w:ind w:left="5789" w:firstLine="6"/>
        <w:rPr>
          <w:b/>
          <w:szCs w:val="22"/>
          <w:lang w:val="ru-RU" w:bidi="ru-RU"/>
        </w:rPr>
      </w:pPr>
      <w:r w:rsidRPr="003C212D">
        <w:rPr>
          <w:szCs w:val="22"/>
          <w:lang w:val="ru-RU" w:bidi="ru-RU"/>
        </w:rPr>
        <w:t>Зав. кафедрой</w:t>
      </w:r>
    </w:p>
    <w:p w14:paraId="7BE66B4B" w14:textId="77777777" w:rsidR="003C212D" w:rsidRPr="003C212D" w:rsidRDefault="003C212D" w:rsidP="00C428B3">
      <w:pPr>
        <w:widowControl w:val="0"/>
        <w:autoSpaceDE w:val="0"/>
        <w:spacing w:before="5" w:line="240" w:lineRule="auto"/>
        <w:ind w:firstLine="6"/>
        <w:rPr>
          <w:rFonts w:eastAsia="Calibri"/>
          <w:b/>
          <w:sz w:val="16"/>
          <w:szCs w:val="28"/>
          <w:lang w:val="ru-RU" w:bidi="ru-RU"/>
        </w:rPr>
      </w:pPr>
    </w:p>
    <w:p w14:paraId="51AF1F5F" w14:textId="77777777" w:rsidR="003C212D" w:rsidRPr="003C212D" w:rsidRDefault="003C212D" w:rsidP="00C428B3">
      <w:pPr>
        <w:widowControl w:val="0"/>
        <w:tabs>
          <w:tab w:val="left" w:pos="7053"/>
          <w:tab w:val="left" w:pos="9790"/>
        </w:tabs>
        <w:autoSpaceDE w:val="0"/>
        <w:spacing w:before="92" w:line="240" w:lineRule="auto"/>
        <w:ind w:left="5791" w:firstLine="6"/>
        <w:rPr>
          <w:b/>
          <w:szCs w:val="22"/>
          <w:lang w:val="ru-RU" w:bidi="ru-RU"/>
        </w:rPr>
      </w:pPr>
      <w:r w:rsidRPr="003C212D">
        <w:rPr>
          <w:szCs w:val="22"/>
          <w:u w:val="single"/>
          <w:lang w:val="ru-RU" w:bidi="ru-RU"/>
        </w:rPr>
        <w:t xml:space="preserve"> </w:t>
      </w:r>
      <w:r w:rsidRPr="003C212D">
        <w:rPr>
          <w:szCs w:val="22"/>
          <w:u w:val="single"/>
          <w:lang w:val="ru-RU" w:bidi="ru-RU"/>
        </w:rPr>
        <w:tab/>
      </w:r>
      <w:r w:rsidRPr="003C212D">
        <w:rPr>
          <w:szCs w:val="22"/>
          <w:lang w:val="ru-RU" w:bidi="ru-RU"/>
        </w:rPr>
        <w:t>/</w:t>
      </w:r>
      <w:r w:rsidRPr="003C212D">
        <w:rPr>
          <w:szCs w:val="22"/>
          <w:u w:val="single"/>
          <w:lang w:val="ru-RU" w:bidi="ru-RU"/>
        </w:rPr>
        <w:t xml:space="preserve"> С.К. Киселев</w:t>
      </w:r>
      <w:r w:rsidRPr="003C212D">
        <w:rPr>
          <w:szCs w:val="22"/>
          <w:u w:val="single"/>
          <w:lang w:val="ru-RU" w:bidi="ru-RU"/>
        </w:rPr>
        <w:tab/>
      </w:r>
      <w:r w:rsidRPr="003C212D">
        <w:rPr>
          <w:szCs w:val="22"/>
          <w:lang w:val="ru-RU" w:bidi="ru-RU"/>
        </w:rPr>
        <w:t>/</w:t>
      </w:r>
    </w:p>
    <w:p w14:paraId="4653548E" w14:textId="77777777" w:rsidR="003C212D" w:rsidRPr="00FB79F8" w:rsidRDefault="003C212D" w:rsidP="00C428B3">
      <w:pPr>
        <w:widowControl w:val="0"/>
        <w:tabs>
          <w:tab w:val="left" w:pos="7481"/>
        </w:tabs>
        <w:autoSpaceDE w:val="0"/>
        <w:spacing w:before="30" w:line="240" w:lineRule="auto"/>
        <w:ind w:left="6132" w:firstLine="6"/>
        <w:rPr>
          <w:b/>
          <w:sz w:val="18"/>
          <w:szCs w:val="22"/>
          <w:lang w:val="ru-RU" w:bidi="ru-RU"/>
        </w:rPr>
      </w:pPr>
      <w:r w:rsidRPr="00FB79F8">
        <w:rPr>
          <w:sz w:val="18"/>
          <w:szCs w:val="22"/>
          <w:lang w:val="ru-RU" w:bidi="ru-RU"/>
        </w:rPr>
        <w:t>подпись</w:t>
      </w:r>
      <w:r w:rsidRPr="00FB79F8">
        <w:rPr>
          <w:sz w:val="18"/>
          <w:szCs w:val="22"/>
          <w:lang w:val="ru-RU" w:bidi="ru-RU"/>
        </w:rPr>
        <w:tab/>
        <w:t>инициалы,</w:t>
      </w:r>
      <w:r w:rsidRPr="00FB79F8">
        <w:rPr>
          <w:spacing w:val="-1"/>
          <w:sz w:val="18"/>
          <w:szCs w:val="22"/>
          <w:lang w:val="ru-RU" w:bidi="ru-RU"/>
        </w:rPr>
        <w:t xml:space="preserve"> </w:t>
      </w:r>
      <w:r w:rsidRPr="00FB79F8">
        <w:rPr>
          <w:sz w:val="18"/>
          <w:szCs w:val="22"/>
          <w:lang w:val="ru-RU" w:bidi="ru-RU"/>
        </w:rPr>
        <w:t>фамилия</w:t>
      </w:r>
    </w:p>
    <w:p w14:paraId="41C34488" w14:textId="22A292E3" w:rsidR="003C212D" w:rsidRPr="003C212D" w:rsidRDefault="003C212D" w:rsidP="003C212D">
      <w:pPr>
        <w:widowControl w:val="0"/>
        <w:tabs>
          <w:tab w:val="left" w:pos="6429"/>
          <w:tab w:val="left" w:pos="8818"/>
          <w:tab w:val="left" w:pos="9552"/>
        </w:tabs>
        <w:autoSpaceDE w:val="0"/>
        <w:spacing w:before="49"/>
        <w:ind w:left="5763" w:firstLine="6"/>
        <w:rPr>
          <w:b/>
          <w:szCs w:val="22"/>
          <w:lang w:val="ru-RU" w:bidi="ru-RU"/>
        </w:rPr>
      </w:pPr>
      <w:proofErr w:type="gramStart"/>
      <w:r w:rsidRPr="00FB79F8">
        <w:rPr>
          <w:szCs w:val="22"/>
          <w:lang w:val="ru-RU" w:bidi="ru-RU"/>
        </w:rPr>
        <w:t>«</w:t>
      </w:r>
      <w:r w:rsidRPr="00FB79F8">
        <w:rPr>
          <w:szCs w:val="22"/>
          <w:u w:val="single"/>
          <w:lang w:val="ru-RU" w:bidi="ru-RU"/>
        </w:rPr>
        <w:t xml:space="preserve"> </w:t>
      </w:r>
      <w:r w:rsidRPr="00FB79F8">
        <w:rPr>
          <w:szCs w:val="22"/>
          <w:u w:val="single"/>
          <w:lang w:val="ru-RU" w:bidi="ru-RU"/>
        </w:rPr>
        <w:tab/>
      </w:r>
      <w:proofErr w:type="gramEnd"/>
      <w:r w:rsidRPr="00FB79F8">
        <w:rPr>
          <w:szCs w:val="22"/>
          <w:lang w:val="ru-RU" w:bidi="ru-RU"/>
        </w:rPr>
        <w:t>»</w:t>
      </w:r>
      <w:r w:rsidRPr="00FB79F8">
        <w:rPr>
          <w:szCs w:val="22"/>
          <w:u w:val="single"/>
          <w:lang w:val="ru-RU" w:bidi="ru-RU"/>
        </w:rPr>
        <w:t xml:space="preserve"> </w:t>
      </w:r>
      <w:r w:rsidRPr="00FB79F8">
        <w:rPr>
          <w:szCs w:val="22"/>
          <w:u w:val="single"/>
          <w:lang w:val="ru-RU" w:bidi="ru-RU"/>
        </w:rPr>
        <w:tab/>
      </w:r>
      <w:r w:rsidRPr="00FB79F8">
        <w:rPr>
          <w:szCs w:val="22"/>
          <w:lang w:val="ru-RU" w:bidi="ru-RU"/>
        </w:rPr>
        <w:t>20</w:t>
      </w:r>
      <w:r w:rsidRPr="00FB79F8">
        <w:rPr>
          <w:szCs w:val="22"/>
          <w:u w:val="single"/>
          <w:lang w:val="ru-RU" w:bidi="ru-RU"/>
        </w:rPr>
        <w:t xml:space="preserve"> 2</w:t>
      </w:r>
      <w:r>
        <w:rPr>
          <w:szCs w:val="22"/>
          <w:u w:val="single"/>
          <w:lang w:val="ru-RU" w:bidi="ru-RU"/>
        </w:rPr>
        <w:t>4</w:t>
      </w:r>
      <w:r w:rsidRPr="00FB79F8">
        <w:rPr>
          <w:szCs w:val="22"/>
          <w:u w:val="single"/>
          <w:lang w:val="ru-RU" w:bidi="ru-RU"/>
        </w:rPr>
        <w:tab/>
      </w:r>
      <w:r w:rsidRPr="00FB79F8">
        <w:rPr>
          <w:szCs w:val="22"/>
          <w:lang w:val="ru-RU" w:bidi="ru-RU"/>
        </w:rPr>
        <w:t>г.</w:t>
      </w:r>
    </w:p>
    <w:p w14:paraId="6A6C8CB5" w14:textId="51C89498" w:rsidR="003C212D" w:rsidRPr="00937643" w:rsidRDefault="003C212D" w:rsidP="003C212D">
      <w:pPr>
        <w:widowControl w:val="0"/>
        <w:autoSpaceDE w:val="0"/>
        <w:spacing w:line="278" w:lineRule="auto"/>
        <w:ind w:right="567" w:firstLine="0"/>
        <w:jc w:val="center"/>
        <w:rPr>
          <w:b/>
          <w:bCs/>
          <w:sz w:val="44"/>
          <w:szCs w:val="22"/>
          <w:lang w:val="ru-RU" w:bidi="ru-RU"/>
        </w:rPr>
      </w:pPr>
      <w:r w:rsidRPr="00FB79F8">
        <w:rPr>
          <w:b/>
          <w:bCs/>
          <w:sz w:val="44"/>
          <w:szCs w:val="22"/>
          <w:lang w:val="ru-RU" w:bidi="ru-RU"/>
        </w:rPr>
        <w:t>ВЫПУСКНАЯ</w:t>
      </w:r>
      <w:r w:rsidRPr="00937643">
        <w:rPr>
          <w:b/>
          <w:bCs/>
          <w:sz w:val="44"/>
          <w:szCs w:val="22"/>
          <w:lang w:val="ru-RU" w:bidi="ru-RU"/>
        </w:rPr>
        <w:t xml:space="preserve"> </w:t>
      </w:r>
      <w:r w:rsidRPr="00FB79F8">
        <w:rPr>
          <w:b/>
          <w:bCs/>
          <w:sz w:val="44"/>
          <w:szCs w:val="22"/>
          <w:lang w:val="ru-RU" w:bidi="ru-RU"/>
        </w:rPr>
        <w:t>КВАЛИФИКАЦИОННАЯ РАБОТА</w:t>
      </w:r>
    </w:p>
    <w:p w14:paraId="0F76EB69" w14:textId="77777777" w:rsidR="003C212D" w:rsidRPr="003C212D" w:rsidRDefault="003C212D" w:rsidP="00D441DC">
      <w:pPr>
        <w:autoSpaceDE w:val="0"/>
        <w:adjustRightInd w:val="0"/>
        <w:spacing w:line="240" w:lineRule="auto"/>
        <w:ind w:firstLine="0"/>
        <w:rPr>
          <w:rFonts w:cs="Times New Roman"/>
          <w:b/>
          <w:sz w:val="16"/>
          <w:szCs w:val="16"/>
          <w:lang w:val="ru-RU"/>
        </w:rPr>
      </w:pPr>
    </w:p>
    <w:p w14:paraId="3AC3F1BA" w14:textId="59BAA1F9" w:rsidR="00406DE8" w:rsidRPr="00D47903" w:rsidRDefault="00406DE8" w:rsidP="00F1336C">
      <w:pPr>
        <w:tabs>
          <w:tab w:val="left" w:pos="5103"/>
        </w:tabs>
        <w:autoSpaceDE w:val="0"/>
        <w:adjustRightInd w:val="0"/>
        <w:ind w:firstLine="0"/>
        <w:rPr>
          <w:rFonts w:cs="Times New Roman"/>
          <w:szCs w:val="28"/>
          <w:lang w:val="ru-RU"/>
        </w:rPr>
      </w:pPr>
      <w:r w:rsidRPr="00D47903">
        <w:rPr>
          <w:rFonts w:cs="Times New Roman"/>
          <w:szCs w:val="28"/>
          <w:lang w:val="ru-RU"/>
        </w:rPr>
        <w:t>Тема</w:t>
      </w:r>
      <w:r w:rsidR="00D47903" w:rsidRPr="00D47903">
        <w:rPr>
          <w:rFonts w:cs="Times New Roman"/>
          <w:szCs w:val="28"/>
          <w:lang w:val="ru-RU"/>
        </w:rPr>
        <w:t xml:space="preserve"> </w:t>
      </w:r>
      <w:r w:rsidR="00D47903" w:rsidRPr="00D47903">
        <w:rPr>
          <w:rFonts w:cs="Times New Roman"/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</w:p>
    <w:p w14:paraId="1F73A3B5" w14:textId="6A8B93E5" w:rsidR="00406DE8" w:rsidRPr="00FE5C5A" w:rsidRDefault="00406DE8" w:rsidP="00D441DC">
      <w:pPr>
        <w:spacing w:line="240" w:lineRule="auto"/>
        <w:ind w:firstLine="0"/>
        <w:rPr>
          <w:rFonts w:cs="Times New Roman"/>
          <w:lang w:val="ru-RU"/>
        </w:rPr>
      </w:pPr>
      <w:r w:rsidRPr="00FE5C5A">
        <w:rPr>
          <w:rFonts w:cs="Times New Roman"/>
          <w:szCs w:val="28"/>
          <w:lang w:val="ru-RU"/>
        </w:rPr>
        <w:t>Обучающийся</w:t>
      </w:r>
      <w:r w:rsidR="006E3FA9">
        <w:rPr>
          <w:rFonts w:cs="Times New Roman"/>
          <w:szCs w:val="28"/>
          <w:lang w:val="ru-RU"/>
        </w:rPr>
        <w:tab/>
      </w:r>
      <w:r w:rsidR="004A7372">
        <w:rPr>
          <w:rFonts w:cs="Times New Roman"/>
          <w:szCs w:val="28"/>
          <w:lang w:val="ru-RU"/>
        </w:rPr>
        <w:tab/>
      </w:r>
      <w:r w:rsidR="00A65737" w:rsidRPr="00FE5C5A">
        <w:rPr>
          <w:rFonts w:cs="Times New Roman"/>
          <w:lang w:val="ru-RU"/>
        </w:rPr>
        <w:t xml:space="preserve"> </w:t>
      </w:r>
      <w:r w:rsidRPr="00FE5C5A">
        <w:rPr>
          <w:rFonts w:cs="Times New Roman"/>
          <w:lang w:val="ru-RU"/>
        </w:rPr>
        <w:t>__</w:t>
      </w:r>
      <w:r w:rsidR="00A65737" w:rsidRPr="00FE5C5A">
        <w:rPr>
          <w:rFonts w:cs="Times New Roman"/>
          <w:lang w:val="ru-RU"/>
        </w:rPr>
        <w:t>______</w:t>
      </w:r>
      <w:r w:rsidRPr="00FE5C5A">
        <w:rPr>
          <w:rFonts w:cs="Times New Roman"/>
          <w:lang w:val="ru-RU"/>
        </w:rPr>
        <w:t>____</w:t>
      </w:r>
      <w:r w:rsidR="00F1336C" w:rsidRPr="00FE5C5A">
        <w:rPr>
          <w:rFonts w:cs="Times New Roman"/>
          <w:lang w:val="ru-RU"/>
        </w:rPr>
        <w:t>__________</w:t>
      </w:r>
      <w:r w:rsidRPr="00FE5C5A">
        <w:rPr>
          <w:rFonts w:cs="Times New Roman"/>
          <w:lang w:val="ru-RU"/>
        </w:rPr>
        <w:t>/</w:t>
      </w:r>
      <w:r w:rsidR="006E3FA9" w:rsidRPr="006E3FA9">
        <w:rPr>
          <w:rFonts w:cs="Times New Roman"/>
          <w:i/>
          <w:iCs/>
          <w:u w:val="single"/>
          <w:lang w:val="ru-RU"/>
        </w:rPr>
        <w:t xml:space="preserve"> </w:t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 w:rsidRPr="006E3FA9">
        <w:rPr>
          <w:rFonts w:cs="Times New Roman"/>
          <w:i/>
          <w:iCs/>
          <w:u w:val="single"/>
          <w:lang w:val="ru-RU"/>
        </w:rPr>
        <w:t>Х.А. Нгуен</w:t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>
        <w:rPr>
          <w:rFonts w:cs="Times New Roman"/>
          <w:i/>
          <w:iCs/>
          <w:u w:val="single"/>
          <w:lang w:val="ru-RU"/>
        </w:rPr>
        <w:tab/>
      </w:r>
    </w:p>
    <w:p w14:paraId="325C1EFC" w14:textId="3DF7A301" w:rsidR="00406DE8" w:rsidRDefault="006A7D8F" w:rsidP="00F1336C">
      <w:pPr>
        <w:tabs>
          <w:tab w:val="left" w:pos="-4678"/>
        </w:tabs>
        <w:spacing w:line="240" w:lineRule="auto"/>
        <w:ind w:firstLine="4111"/>
        <w:rPr>
          <w:rFonts w:cs="Times New Roman"/>
          <w:sz w:val="20"/>
          <w:szCs w:val="20"/>
          <w:lang w:val="ru-RU"/>
        </w:rPr>
      </w:pPr>
      <w:r>
        <w:rPr>
          <w:rFonts w:cs="Times New Roman"/>
          <w:sz w:val="20"/>
          <w:szCs w:val="20"/>
          <w:lang w:val="ru-RU"/>
        </w:rPr>
        <w:t>п</w:t>
      </w:r>
      <w:r w:rsidR="00406DE8" w:rsidRPr="00406DE8">
        <w:rPr>
          <w:rFonts w:cs="Times New Roman"/>
          <w:sz w:val="20"/>
          <w:szCs w:val="20"/>
          <w:lang w:val="ru-RU"/>
        </w:rPr>
        <w:t>одпись</w:t>
      </w:r>
      <w:r>
        <w:rPr>
          <w:rFonts w:cs="Times New Roman"/>
          <w:sz w:val="20"/>
          <w:szCs w:val="20"/>
          <w:lang w:val="ru-RU"/>
        </w:rPr>
        <w:tab/>
      </w:r>
      <w:r>
        <w:rPr>
          <w:rFonts w:cs="Times New Roman"/>
          <w:sz w:val="20"/>
          <w:szCs w:val="20"/>
          <w:lang w:val="ru-RU"/>
        </w:rPr>
        <w:tab/>
      </w:r>
      <w:r>
        <w:rPr>
          <w:rFonts w:cs="Times New Roman"/>
          <w:sz w:val="20"/>
          <w:szCs w:val="20"/>
          <w:lang w:val="ru-RU"/>
        </w:rPr>
        <w:tab/>
      </w:r>
      <w:r w:rsidR="00075F08">
        <w:rPr>
          <w:rFonts w:cs="Times New Roman"/>
          <w:sz w:val="20"/>
          <w:szCs w:val="20"/>
          <w:lang w:val="ru-RU"/>
        </w:rPr>
        <w:t xml:space="preserve">         </w:t>
      </w:r>
      <w:r w:rsidR="00406DE8" w:rsidRPr="00406DE8">
        <w:rPr>
          <w:rFonts w:cs="Times New Roman"/>
          <w:sz w:val="20"/>
          <w:szCs w:val="20"/>
          <w:lang w:val="ru-RU"/>
        </w:rPr>
        <w:t>инициалы, фамилия</w:t>
      </w:r>
    </w:p>
    <w:p w14:paraId="45EE1EC8" w14:textId="77777777" w:rsidR="00F1336C" w:rsidRPr="00406DE8" w:rsidRDefault="00F1336C" w:rsidP="00F1336C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131D8749" w14:textId="510EA325" w:rsidR="00406DE8" w:rsidRPr="00C14F15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FE5C5A">
        <w:rPr>
          <w:rFonts w:cs="Times New Roman"/>
          <w:szCs w:val="28"/>
          <w:lang w:val="ru-RU"/>
        </w:rPr>
        <w:t xml:space="preserve">Обозначение </w:t>
      </w:r>
      <w:r w:rsidR="004A7372">
        <w:rPr>
          <w:rFonts w:cs="Times New Roman"/>
          <w:szCs w:val="28"/>
          <w:lang w:val="ru-RU"/>
        </w:rPr>
        <w:t>работы</w:t>
      </w:r>
      <w:r w:rsidR="004A7372">
        <w:rPr>
          <w:rFonts w:cs="Times New Roman"/>
          <w:lang w:val="ru-RU"/>
        </w:rPr>
        <w:tab/>
        <w:t xml:space="preserve"> </w:t>
      </w:r>
      <w:r w:rsidR="004A7372" w:rsidRPr="00494F1A">
        <w:rPr>
          <w:i/>
          <w:iCs/>
          <w:u w:val="single"/>
          <w:lang w:val="ru-RU"/>
        </w:rPr>
        <w:t>ВКР-УлГТУ-09.03.02-17/1175-2024</w:t>
      </w:r>
      <w:r w:rsidR="00FF7C13" w:rsidRPr="00FE5C5A">
        <w:rPr>
          <w:rFonts w:cs="Times New Roman"/>
          <w:lang w:val="ru-RU"/>
        </w:rPr>
        <w:t xml:space="preserve"> </w:t>
      </w:r>
      <w:r w:rsidRPr="00FE5C5A">
        <w:rPr>
          <w:rFonts w:cs="Times New Roman"/>
          <w:szCs w:val="28"/>
          <w:lang w:val="ru-RU"/>
        </w:rPr>
        <w:t>Группа</w:t>
      </w:r>
      <w:r w:rsidRPr="00FE5C5A">
        <w:rPr>
          <w:rFonts w:cs="Times New Roman"/>
          <w:lang w:val="ru-RU"/>
        </w:rPr>
        <w:t xml:space="preserve"> </w:t>
      </w:r>
      <w:r w:rsidR="00C14F15" w:rsidRPr="00C14F15">
        <w:rPr>
          <w:rFonts w:cs="Times New Roman"/>
          <w:i/>
          <w:iCs/>
          <w:szCs w:val="28"/>
          <w:u w:val="single"/>
          <w:lang w:val="ru-RU"/>
        </w:rPr>
        <w:t>ЦИСТбв-51</w:t>
      </w:r>
      <w:r w:rsidR="00C14F15" w:rsidRPr="00C14F15">
        <w:rPr>
          <w:rFonts w:cs="Times New Roman"/>
          <w:szCs w:val="28"/>
          <w:lang w:val="ru-RU"/>
        </w:rPr>
        <w:t xml:space="preserve"> </w:t>
      </w:r>
    </w:p>
    <w:p w14:paraId="7E2B4EEA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723DCD66" w14:textId="71A9CB55" w:rsidR="002B303C" w:rsidRDefault="00406DE8" w:rsidP="00D441DC">
      <w:pPr>
        <w:spacing w:line="240" w:lineRule="auto"/>
        <w:ind w:firstLine="0"/>
        <w:rPr>
          <w:i/>
          <w:szCs w:val="28"/>
          <w:u w:val="single"/>
          <w:lang w:val="ru-RU" w:bidi="ru-RU"/>
        </w:rPr>
      </w:pPr>
      <w:r w:rsidRPr="002B303C">
        <w:rPr>
          <w:rFonts w:cs="Times New Roman"/>
          <w:szCs w:val="28"/>
          <w:lang w:val="ru-RU"/>
        </w:rPr>
        <w:t xml:space="preserve">Направление подготовки </w:t>
      </w:r>
      <w:r w:rsidR="00457C0A" w:rsidRPr="00457C0A">
        <w:rPr>
          <w:i/>
          <w:szCs w:val="28"/>
          <w:u w:val="single"/>
          <w:lang w:val="ru-RU" w:bidi="ru-RU"/>
        </w:rPr>
        <w:t>09.03.02 «Информационные системы и технологии</w:t>
      </w:r>
      <w:r w:rsidR="002B303C">
        <w:rPr>
          <w:i/>
          <w:szCs w:val="28"/>
          <w:u w:val="single"/>
          <w:lang w:val="ru-RU" w:bidi="ru-RU"/>
        </w:rPr>
        <w:t>»</w:t>
      </w:r>
    </w:p>
    <w:p w14:paraId="59D806A7" w14:textId="2DCED13D" w:rsidR="00406DE8" w:rsidRPr="00406DE8" w:rsidRDefault="00406DE8" w:rsidP="002B303C">
      <w:pPr>
        <w:spacing w:line="240" w:lineRule="auto"/>
        <w:ind w:firstLine="4820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код, наименование</w:t>
      </w:r>
    </w:p>
    <w:p w14:paraId="4F842C8D" w14:textId="5190BA6C" w:rsidR="00406DE8" w:rsidRPr="002B303C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2B303C">
        <w:rPr>
          <w:rFonts w:cs="Times New Roman"/>
          <w:szCs w:val="28"/>
          <w:lang w:val="ru-RU"/>
        </w:rPr>
        <w:t>______________________________________________________________________</w:t>
      </w:r>
    </w:p>
    <w:p w14:paraId="1CAE0F0B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5C83C919" w14:textId="56E02C23" w:rsidR="00406DE8" w:rsidRPr="00072F5A" w:rsidRDefault="00406DE8" w:rsidP="00390F5F">
      <w:pPr>
        <w:spacing w:line="276" w:lineRule="auto"/>
        <w:ind w:firstLine="0"/>
        <w:rPr>
          <w:rFonts w:cs="Times New Roman"/>
          <w:sz w:val="22"/>
          <w:szCs w:val="22"/>
          <w:lang w:val="ru-RU"/>
        </w:rPr>
      </w:pPr>
      <w:r w:rsidRPr="00390F5F">
        <w:rPr>
          <w:rFonts w:cs="Times New Roman"/>
          <w:szCs w:val="28"/>
          <w:lang w:val="ru-RU"/>
        </w:rPr>
        <w:t>Руководитель ВКР</w:t>
      </w:r>
      <w:r w:rsidR="00390F5F">
        <w:rPr>
          <w:rFonts w:cs="Times New Roman"/>
          <w:szCs w:val="28"/>
          <w:lang w:val="ru-RU"/>
        </w:rPr>
        <w:tab/>
      </w:r>
      <w:r w:rsidR="00390F5F">
        <w:rPr>
          <w:rFonts w:cs="Times New Roman"/>
          <w:szCs w:val="28"/>
          <w:lang w:val="ru-RU"/>
        </w:rPr>
        <w:tab/>
      </w:r>
      <w:r w:rsidR="00062871" w:rsidRPr="00062871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062871">
        <w:rPr>
          <w:szCs w:val="22"/>
          <w:u w:val="single"/>
          <w:lang w:val="ru-RU" w:bidi="ru-RU"/>
        </w:rPr>
        <w:tab/>
      </w:r>
      <w:r w:rsidR="00976540" w:rsidRPr="00390F5F">
        <w:rPr>
          <w:rFonts w:cs="Times New Roman"/>
          <w:lang w:val="ru-RU"/>
        </w:rPr>
        <w:t>/</w:t>
      </w:r>
      <w:r w:rsidR="00062871" w:rsidRPr="00062871">
        <w:rPr>
          <w:szCs w:val="22"/>
          <w:u w:val="single"/>
          <w:lang w:val="ru-RU" w:bidi="ru-RU"/>
        </w:rPr>
        <w:t xml:space="preserve"> </w:t>
      </w:r>
      <w:r w:rsidR="005B5D65">
        <w:rPr>
          <w:szCs w:val="22"/>
          <w:u w:val="single"/>
          <w:lang w:val="ru-RU" w:bidi="ru-RU"/>
        </w:rPr>
        <w:tab/>
      </w:r>
      <w:r w:rsidR="00062871">
        <w:rPr>
          <w:i/>
          <w:szCs w:val="22"/>
          <w:u w:val="single"/>
          <w:lang w:val="ru-RU" w:bidi="ru-RU"/>
        </w:rPr>
        <w:t>В</w:t>
      </w:r>
      <w:r w:rsidR="00062871" w:rsidRPr="00062871">
        <w:rPr>
          <w:i/>
          <w:szCs w:val="22"/>
          <w:u w:val="single"/>
          <w:lang w:val="ru-RU" w:bidi="ru-RU"/>
        </w:rPr>
        <w:t>.</w:t>
      </w:r>
      <w:r w:rsidR="00062871">
        <w:rPr>
          <w:i/>
          <w:szCs w:val="22"/>
          <w:u w:val="single"/>
          <w:lang w:val="ru-RU" w:bidi="ru-RU"/>
        </w:rPr>
        <w:t>М</w:t>
      </w:r>
      <w:r w:rsidR="00062871" w:rsidRPr="00062871">
        <w:rPr>
          <w:i/>
          <w:szCs w:val="22"/>
          <w:u w:val="single"/>
          <w:lang w:val="ru-RU" w:bidi="ru-RU"/>
        </w:rPr>
        <w:t>.</w:t>
      </w:r>
      <w:r w:rsidR="00062871">
        <w:rPr>
          <w:i/>
          <w:szCs w:val="22"/>
          <w:u w:val="single"/>
          <w:lang w:val="ru-RU" w:bidi="ru-RU"/>
        </w:rPr>
        <w:t xml:space="preserve"> Кандаулов</w:t>
      </w:r>
      <w:r w:rsidR="002B303C">
        <w:rPr>
          <w:i/>
          <w:szCs w:val="22"/>
          <w:u w:val="single"/>
          <w:lang w:val="ru-RU" w:bidi="ru-RU"/>
        </w:rPr>
        <w:t xml:space="preserve">         </w:t>
      </w:r>
      <w:r w:rsidR="00062871" w:rsidRPr="00062871">
        <w:rPr>
          <w:i/>
          <w:szCs w:val="22"/>
          <w:u w:val="single"/>
          <w:lang w:val="ru-RU" w:bidi="ru-RU"/>
        </w:rPr>
        <w:t xml:space="preserve"> </w:t>
      </w:r>
      <w:r w:rsidR="00976540" w:rsidRPr="00390F5F">
        <w:rPr>
          <w:rFonts w:cs="Times New Roman"/>
          <w:lang w:val="ru-RU"/>
        </w:rPr>
        <w:t>/</w:t>
      </w:r>
    </w:p>
    <w:p w14:paraId="3BCFA8D7" w14:textId="61D8DD5B" w:rsidR="00406DE8" w:rsidRDefault="00406DE8" w:rsidP="007C221A">
      <w:pPr>
        <w:tabs>
          <w:tab w:val="left" w:pos="-4678"/>
        </w:tabs>
        <w:spacing w:line="240" w:lineRule="auto"/>
        <w:ind w:firstLine="4395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подпись, дата</w:t>
      </w:r>
      <w:r w:rsidRPr="00406DE8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ab/>
        <w:t>инициалы, фамилия</w:t>
      </w:r>
    </w:p>
    <w:p w14:paraId="353A27FE" w14:textId="77777777" w:rsidR="007C221A" w:rsidRPr="00406DE8" w:rsidRDefault="007C221A" w:rsidP="007C221A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288D10E1" w14:textId="77777777" w:rsidR="00406DE8" w:rsidRPr="00390F5F" w:rsidRDefault="00406DE8" w:rsidP="002B303C">
      <w:pPr>
        <w:tabs>
          <w:tab w:val="left" w:pos="-4678"/>
        </w:tabs>
        <w:ind w:firstLine="0"/>
        <w:rPr>
          <w:rFonts w:cs="Times New Roman"/>
          <w:szCs w:val="28"/>
          <w:lang w:val="ru-RU"/>
        </w:rPr>
      </w:pPr>
      <w:r w:rsidRPr="00390F5F">
        <w:rPr>
          <w:rFonts w:cs="Times New Roman"/>
          <w:szCs w:val="28"/>
          <w:lang w:val="ru-RU"/>
        </w:rPr>
        <w:t>Консультанты:</w:t>
      </w:r>
    </w:p>
    <w:p w14:paraId="46CD5A3C" w14:textId="1B33F826" w:rsidR="00406DE8" w:rsidRPr="007C221A" w:rsidRDefault="00390F5F" w:rsidP="007C221A">
      <w:pPr>
        <w:spacing w:line="276" w:lineRule="auto"/>
        <w:ind w:firstLine="0"/>
        <w:rPr>
          <w:rFonts w:cs="Times New Roman"/>
          <w:sz w:val="22"/>
          <w:szCs w:val="22"/>
          <w:lang w:val="ru-RU"/>
        </w:rPr>
      </w:pPr>
      <w:r w:rsidRPr="00390F5F">
        <w:rPr>
          <w:rFonts w:cs="Times New Roman"/>
          <w:i/>
          <w:iCs/>
          <w:szCs w:val="28"/>
          <w:u w:val="single"/>
          <w:lang w:val="ru-RU"/>
        </w:rPr>
        <w:t>экономический раздел</w:t>
      </w:r>
      <w:r w:rsidRPr="00390F5F">
        <w:rPr>
          <w:rFonts w:cs="Times New Roman"/>
          <w:szCs w:val="28"/>
          <w:lang w:val="ru-RU"/>
        </w:rPr>
        <w:tab/>
      </w:r>
      <w:r w:rsidRPr="00390F5F">
        <w:rPr>
          <w:rFonts w:cs="Times New Roman"/>
          <w:szCs w:val="28"/>
          <w:lang w:val="ru-RU"/>
        </w:rPr>
        <w:tab/>
      </w:r>
      <w:r w:rsidR="007C221A" w:rsidRPr="00062871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 w:rsidRPr="00390F5F">
        <w:rPr>
          <w:rFonts w:cs="Times New Roman"/>
          <w:lang w:val="ru-RU"/>
        </w:rPr>
        <w:t>/</w:t>
      </w:r>
      <w:r w:rsidR="007C221A" w:rsidRPr="00062871">
        <w:rPr>
          <w:szCs w:val="22"/>
          <w:u w:val="single"/>
          <w:lang w:val="ru-RU" w:bidi="ru-RU"/>
        </w:rPr>
        <w:t xml:space="preserve"> </w:t>
      </w:r>
      <w:r w:rsidR="007C221A">
        <w:rPr>
          <w:szCs w:val="22"/>
          <w:u w:val="single"/>
          <w:lang w:val="ru-RU" w:bidi="ru-RU"/>
        </w:rPr>
        <w:tab/>
      </w:r>
      <w:r w:rsidR="00600515">
        <w:rPr>
          <w:i/>
          <w:szCs w:val="22"/>
          <w:u w:val="single"/>
          <w:lang w:val="ru-RU" w:bidi="ru-RU"/>
        </w:rPr>
        <w:t>М</w:t>
      </w:r>
      <w:r w:rsidR="007C221A" w:rsidRPr="00062871">
        <w:rPr>
          <w:i/>
          <w:szCs w:val="22"/>
          <w:u w:val="single"/>
          <w:lang w:val="ru-RU" w:bidi="ru-RU"/>
        </w:rPr>
        <w:t>.</w:t>
      </w:r>
      <w:r w:rsidR="00600515">
        <w:rPr>
          <w:i/>
          <w:szCs w:val="22"/>
          <w:u w:val="single"/>
          <w:lang w:val="ru-RU" w:bidi="ru-RU"/>
        </w:rPr>
        <w:t>В</w:t>
      </w:r>
      <w:r w:rsidR="007C221A" w:rsidRPr="00062871">
        <w:rPr>
          <w:i/>
          <w:szCs w:val="22"/>
          <w:u w:val="single"/>
          <w:lang w:val="ru-RU" w:bidi="ru-RU"/>
        </w:rPr>
        <w:t>.</w:t>
      </w:r>
      <w:r w:rsidR="007C221A">
        <w:rPr>
          <w:i/>
          <w:szCs w:val="22"/>
          <w:u w:val="single"/>
          <w:lang w:val="ru-RU" w:bidi="ru-RU"/>
        </w:rPr>
        <w:t xml:space="preserve"> </w:t>
      </w:r>
      <w:r w:rsidR="00600515">
        <w:rPr>
          <w:i/>
          <w:szCs w:val="22"/>
          <w:u w:val="single"/>
          <w:lang w:val="ru-RU" w:bidi="ru-RU"/>
        </w:rPr>
        <w:t>Рыбкина</w:t>
      </w:r>
      <w:r w:rsidR="00600515">
        <w:rPr>
          <w:i/>
          <w:szCs w:val="22"/>
          <w:u w:val="single"/>
          <w:lang w:val="ru-RU" w:bidi="ru-RU"/>
        </w:rPr>
        <w:tab/>
        <w:t xml:space="preserve">      </w:t>
      </w:r>
      <w:r w:rsidR="007C221A" w:rsidRPr="00390F5F">
        <w:rPr>
          <w:rFonts w:cs="Times New Roman"/>
          <w:lang w:val="ru-RU"/>
        </w:rPr>
        <w:t>/</w:t>
      </w:r>
    </w:p>
    <w:p w14:paraId="4F0B891C" w14:textId="7E1AD4A0" w:rsidR="00406DE8" w:rsidRPr="00406DE8" w:rsidRDefault="00406DE8" w:rsidP="00052A3B">
      <w:pPr>
        <w:tabs>
          <w:tab w:val="left" w:pos="-4678"/>
        </w:tabs>
        <w:spacing w:line="240" w:lineRule="auto"/>
        <w:ind w:firstLine="284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наименование раздела</w:t>
      </w:r>
      <w:r w:rsidR="00873A83">
        <w:rPr>
          <w:rFonts w:cs="Times New Roman"/>
          <w:sz w:val="20"/>
          <w:szCs w:val="20"/>
          <w:lang w:val="ru-RU"/>
        </w:rPr>
        <w:tab/>
      </w:r>
      <w:r w:rsidR="00873A83">
        <w:rPr>
          <w:rFonts w:cs="Times New Roman"/>
          <w:sz w:val="20"/>
          <w:szCs w:val="20"/>
          <w:lang w:val="ru-RU"/>
        </w:rPr>
        <w:tab/>
      </w:r>
      <w:proofErr w:type="gramStart"/>
      <w:r w:rsidR="003F1614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 xml:space="preserve">  </w:t>
      </w:r>
      <w:r w:rsidRPr="00406DE8">
        <w:rPr>
          <w:rFonts w:cs="Times New Roman"/>
          <w:sz w:val="20"/>
          <w:szCs w:val="20"/>
          <w:lang w:val="ru-RU"/>
        </w:rPr>
        <w:t>подпись</w:t>
      </w:r>
      <w:proofErr w:type="gramEnd"/>
      <w:r w:rsidRPr="00406DE8">
        <w:rPr>
          <w:rFonts w:cs="Times New Roman"/>
          <w:sz w:val="20"/>
          <w:szCs w:val="20"/>
          <w:lang w:val="ru-RU"/>
        </w:rPr>
        <w:t>, дата</w:t>
      </w:r>
      <w:r w:rsidRPr="00406DE8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>инициалы, фамилия</w:t>
      </w:r>
    </w:p>
    <w:p w14:paraId="4470EA43" w14:textId="77777777" w:rsidR="00406DE8" w:rsidRPr="00873A83" w:rsidRDefault="00406DE8" w:rsidP="00D441DC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3AD7DD1D" w14:textId="77777777" w:rsidR="00406DE8" w:rsidRDefault="00406DE8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0B387911" w14:textId="77777777" w:rsidR="006A7D8F" w:rsidRDefault="006A7D8F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66D8944A" w14:textId="77777777" w:rsidR="006A7D8F" w:rsidRPr="00873A83" w:rsidRDefault="006A7D8F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0C88A714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179736EE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200A8B1D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1C643F18" w14:textId="1F2315DD" w:rsidR="008D0A34" w:rsidRPr="00830083" w:rsidRDefault="00406DE8" w:rsidP="00EC7374">
      <w:pPr>
        <w:ind w:firstLine="0"/>
        <w:jc w:val="center"/>
        <w:rPr>
          <w:rFonts w:cs="Times New Roman"/>
          <w:szCs w:val="28"/>
          <w:lang w:val="ru-RU"/>
        </w:rPr>
      </w:pPr>
      <w:r w:rsidRPr="00830083">
        <w:rPr>
          <w:rFonts w:cs="Times New Roman"/>
          <w:szCs w:val="28"/>
          <w:lang w:val="ru-RU"/>
        </w:rPr>
        <w:t>Ульяновск</w:t>
      </w:r>
      <w:r w:rsidR="00EC7374" w:rsidRPr="00830083">
        <w:rPr>
          <w:rFonts w:cs="Times New Roman"/>
          <w:szCs w:val="28"/>
          <w:lang w:val="ru-RU"/>
        </w:rPr>
        <w:t xml:space="preserve">, </w:t>
      </w:r>
      <w:r w:rsidRPr="00830083">
        <w:rPr>
          <w:rFonts w:cs="Times New Roman"/>
          <w:szCs w:val="28"/>
          <w:lang w:val="ru-RU"/>
        </w:rPr>
        <w:t>2024</w:t>
      </w:r>
    </w:p>
    <w:p w14:paraId="7910C1F6" w14:textId="1E2C1667" w:rsidR="00406DE8" w:rsidRPr="008D0A34" w:rsidRDefault="00406DE8" w:rsidP="008D0A34">
      <w:pPr>
        <w:ind w:firstLine="0"/>
        <w:rPr>
          <w:rFonts w:cs="Times New Roman"/>
          <w:sz w:val="22"/>
          <w:szCs w:val="22"/>
          <w:lang w:val="ru-RU"/>
        </w:rPr>
      </w:pPr>
      <w:r w:rsidRPr="00406DE8">
        <w:rPr>
          <w:rFonts w:cs="Times New Roman"/>
          <w:lang w:val="ru-RU"/>
        </w:rPr>
        <w:br w:type="page"/>
      </w:r>
      <w:bookmarkStart w:id="0" w:name="_Toc385924534"/>
    </w:p>
    <w:bookmarkEnd w:id="0"/>
    <w:p w14:paraId="6A58037E" w14:textId="77777777" w:rsidR="003D795C" w:rsidRPr="00E45395" w:rsidRDefault="003D795C" w:rsidP="003D795C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lastRenderedPageBreak/>
        <w:t xml:space="preserve">МИНИСТЕРСТВО НАУКИ </w:t>
      </w:r>
      <w:r>
        <w:rPr>
          <w:rFonts w:cs="Times New Roman"/>
          <w:b/>
          <w:bCs/>
          <w:sz w:val="24"/>
          <w:lang w:val="ru-RU"/>
        </w:rPr>
        <w:t xml:space="preserve">И ВЫСШЕГО </w:t>
      </w:r>
      <w:r w:rsidRPr="00E45395">
        <w:rPr>
          <w:rFonts w:cs="Times New Roman"/>
          <w:b/>
          <w:bCs/>
          <w:sz w:val="24"/>
          <w:lang w:val="ru-RU"/>
        </w:rPr>
        <w:t>ОБРАЗОВАНИЯ РОССИЙСКОЙ ФЕДЕРАЦИИ</w:t>
      </w:r>
    </w:p>
    <w:p w14:paraId="554E59CF" w14:textId="34D83597" w:rsidR="00406DE8" w:rsidRPr="00E45395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  <w:lang w:val="ru-RU"/>
        </w:rPr>
      </w:pPr>
      <w:r w:rsidRPr="00E45395">
        <w:rPr>
          <w:rFonts w:cs="Times New Roman"/>
          <w:sz w:val="24"/>
          <w:lang w:val="ru-RU"/>
        </w:rPr>
        <w:t xml:space="preserve">федеральное государственное бюджетное образовательное учреждение </w:t>
      </w:r>
      <w:r w:rsidRPr="00E45395">
        <w:rPr>
          <w:rFonts w:cs="Times New Roman"/>
          <w:sz w:val="24"/>
          <w:lang w:val="ru-RU"/>
        </w:rPr>
        <w:br/>
        <w:t>высшего образования</w:t>
      </w:r>
    </w:p>
    <w:p w14:paraId="39D83F94" w14:textId="77777777" w:rsidR="00406DE8" w:rsidRPr="00E45395" w:rsidRDefault="00406DE8" w:rsidP="00D441DC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>«УЛЬЯНОВСКИЙ ГОСУДАРСТВЕННЫЙ ТЕХНИЧЕСКИЙ УНИВЕРСИТЕТ»</w:t>
      </w:r>
    </w:p>
    <w:p w14:paraId="380BE164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049039A9" w14:textId="77777777" w:rsidR="00FF2DA2" w:rsidRPr="00FF2DA2" w:rsidRDefault="00FF2DA2" w:rsidP="00FF2DA2">
      <w:pPr>
        <w:ind w:firstLine="0"/>
        <w:rPr>
          <w:b/>
          <w:lang w:val="ru-RU"/>
        </w:rPr>
      </w:pPr>
      <w:proofErr w:type="gramStart"/>
      <w:r w:rsidRPr="00FF2DA2">
        <w:rPr>
          <w:rFonts w:eastAsia="Arial"/>
          <w:sz w:val="26"/>
          <w:lang w:val="ru-RU"/>
        </w:rPr>
        <w:t xml:space="preserve">Факультет </w:t>
      </w:r>
      <w:r w:rsidRPr="00FF2DA2">
        <w:rPr>
          <w:i/>
          <w:u w:val="single" w:color="000000"/>
          <w:lang w:val="ru-RU"/>
        </w:rPr>
        <w:t xml:space="preserve"> ИСТ</w:t>
      </w:r>
      <w:proofErr w:type="gramEnd"/>
      <w:r w:rsidRPr="00FF2DA2">
        <w:rPr>
          <w:i/>
          <w:u w:val="single" w:color="000000"/>
          <w:lang w:val="ru-RU"/>
        </w:rPr>
        <w:t xml:space="preserve">                                       </w:t>
      </w:r>
      <w:r w:rsidRPr="00FF2DA2">
        <w:rPr>
          <w:rFonts w:eastAsia="Arial"/>
          <w:sz w:val="26"/>
          <w:lang w:val="ru-RU"/>
        </w:rPr>
        <w:t xml:space="preserve">  Кафедра </w:t>
      </w:r>
      <w:r w:rsidRPr="00FF2DA2">
        <w:rPr>
          <w:i/>
          <w:u w:val="single" w:color="000000"/>
          <w:lang w:val="ru-RU"/>
        </w:rPr>
        <w:t xml:space="preserve"> ИВК                                  </w:t>
      </w:r>
      <w:r w:rsidRPr="00FF2DA2">
        <w:rPr>
          <w:rFonts w:eastAsia="Arial"/>
          <w:color w:val="FFFFFF"/>
          <w:sz w:val="26"/>
          <w:lang w:val="ru-RU"/>
        </w:rPr>
        <w:t>.</w:t>
      </w:r>
      <w:r w:rsidRPr="00FF2DA2">
        <w:rPr>
          <w:rFonts w:eastAsia="Arial"/>
          <w:sz w:val="2"/>
          <w:lang w:val="ru-RU"/>
        </w:rPr>
        <w:t xml:space="preserve"> </w:t>
      </w:r>
    </w:p>
    <w:p w14:paraId="2C00CA2F" w14:textId="3A09FB78" w:rsidR="00FF2DA2" w:rsidRPr="00FF2DA2" w:rsidRDefault="00FF2DA2" w:rsidP="00FF2DA2">
      <w:pPr>
        <w:spacing w:after="68" w:line="249" w:lineRule="auto"/>
        <w:ind w:left="-5" w:right="54" w:hanging="10"/>
        <w:rPr>
          <w:b/>
          <w:lang w:val="ru-RU"/>
        </w:rPr>
      </w:pPr>
      <w:r w:rsidRPr="00FF2DA2">
        <w:rPr>
          <w:rFonts w:eastAsia="Arial"/>
          <w:sz w:val="26"/>
          <w:lang w:val="ru-RU"/>
        </w:rPr>
        <w:t xml:space="preserve">Направление подготовки </w:t>
      </w:r>
      <w:r w:rsidR="008457FF">
        <w:rPr>
          <w:i/>
          <w:u w:val="single" w:color="000000"/>
          <w:lang w:val="ru-RU"/>
        </w:rPr>
        <w:t>И</w:t>
      </w:r>
      <w:r w:rsidRPr="00FF2DA2">
        <w:rPr>
          <w:i/>
          <w:u w:val="single" w:color="000000"/>
          <w:lang w:val="ru-RU"/>
        </w:rPr>
        <w:t>нформационные системы и технологии</w:t>
      </w:r>
      <w:r w:rsidRPr="00FF2DA2">
        <w:rPr>
          <w:rFonts w:eastAsia="Arial"/>
          <w:i/>
          <w:sz w:val="26"/>
          <w:u w:val="single" w:color="000000"/>
          <w:lang w:val="ru-RU"/>
        </w:rPr>
        <w:t xml:space="preserve">          </w:t>
      </w:r>
      <w:proofErr w:type="gramStart"/>
      <w:r w:rsidRPr="00FF2DA2">
        <w:rPr>
          <w:rFonts w:eastAsia="Arial"/>
          <w:i/>
          <w:sz w:val="26"/>
          <w:u w:val="single" w:color="000000"/>
          <w:lang w:val="ru-RU"/>
        </w:rPr>
        <w:t xml:space="preserve">  </w:t>
      </w:r>
      <w:r w:rsidRPr="00FF2DA2">
        <w:rPr>
          <w:rFonts w:eastAsia="Arial"/>
          <w:color w:val="FFFFFF"/>
          <w:sz w:val="16"/>
          <w:lang w:val="ru-RU"/>
        </w:rPr>
        <w:t>.</w:t>
      </w:r>
      <w:proofErr w:type="gramEnd"/>
      <w:r w:rsidRPr="00FF2DA2">
        <w:rPr>
          <w:rFonts w:eastAsia="Arial"/>
          <w:sz w:val="26"/>
          <w:lang w:val="ru-RU"/>
        </w:rPr>
        <w:t xml:space="preserve"> 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079"/>
        <w:gridCol w:w="4666"/>
      </w:tblGrid>
      <w:tr w:rsidR="00706BA6" w:rsidRPr="004F0071" w14:paraId="30482B95" w14:textId="1D1A61AE" w:rsidTr="003A62F2">
        <w:tc>
          <w:tcPr>
            <w:tcW w:w="5079" w:type="dxa"/>
          </w:tcPr>
          <w:p w14:paraId="270BB9DB" w14:textId="77777777" w:rsidR="00706BA6" w:rsidRPr="00FF2DA2" w:rsidRDefault="00706BA6" w:rsidP="00D441DC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val="ru-RU" w:eastAsia="ar-SA"/>
              </w:rPr>
            </w:pPr>
          </w:p>
        </w:tc>
        <w:tc>
          <w:tcPr>
            <w:tcW w:w="4666" w:type="dxa"/>
            <w:hideMark/>
          </w:tcPr>
          <w:p w14:paraId="07E5D503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val="ru-RU"/>
              </w:rPr>
            </w:pPr>
          </w:p>
          <w:p w14:paraId="17298E63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УТВЕРЖДАЮ</w:t>
            </w:r>
          </w:p>
        </w:tc>
      </w:tr>
      <w:tr w:rsidR="00706BA6" w:rsidRPr="004F0071" w14:paraId="6C93E1A7" w14:textId="6ECB87E3" w:rsidTr="003A62F2">
        <w:tc>
          <w:tcPr>
            <w:tcW w:w="5079" w:type="dxa"/>
          </w:tcPr>
          <w:p w14:paraId="5BBCAEC5" w14:textId="77777777" w:rsidR="00706BA6" w:rsidRPr="000E732D" w:rsidRDefault="00706BA6" w:rsidP="00D441DC">
            <w:pPr>
              <w:spacing w:line="240" w:lineRule="auto"/>
              <w:ind w:firstLine="0"/>
              <w:rPr>
                <w:rFonts w:cs="Times New Roman"/>
                <w:b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7089ABE2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Зав. кафедрой</w:t>
            </w:r>
          </w:p>
        </w:tc>
      </w:tr>
      <w:tr w:rsidR="00284CE1" w:rsidRPr="004F0071" w14:paraId="1DD036F5" w14:textId="6E34117C" w:rsidTr="003A62F2">
        <w:trPr>
          <w:trHeight w:val="171"/>
        </w:trPr>
        <w:tc>
          <w:tcPr>
            <w:tcW w:w="5079" w:type="dxa"/>
          </w:tcPr>
          <w:p w14:paraId="0044BAE2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67C22347" w14:textId="375EF99D" w:rsidR="00284CE1" w:rsidRPr="00C428B3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__________/____________________ /</w:t>
            </w:r>
          </w:p>
        </w:tc>
      </w:tr>
      <w:tr w:rsidR="00284CE1" w:rsidRPr="004F0071" w14:paraId="28EFF40F" w14:textId="4ACB9234" w:rsidTr="003A62F2">
        <w:tc>
          <w:tcPr>
            <w:tcW w:w="5079" w:type="dxa"/>
          </w:tcPr>
          <w:p w14:paraId="57D926E6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40B633D9" w14:textId="1D84A4A7" w:rsidR="00284CE1" w:rsidRPr="00541446" w:rsidRDefault="00541446" w:rsidP="00284CE1">
            <w:pPr>
              <w:spacing w:line="240" w:lineRule="auto"/>
              <w:ind w:firstLine="370"/>
              <w:rPr>
                <w:rFonts w:cs="Times New Roman"/>
                <w:sz w:val="20"/>
                <w:szCs w:val="20"/>
                <w:vertAlign w:val="superscript"/>
                <w:lang w:val="ru-RU" w:eastAsia="ar-SA"/>
              </w:rPr>
            </w:pPr>
            <w:r>
              <w:rPr>
                <w:rFonts w:cs="Times New Roman"/>
                <w:sz w:val="20"/>
                <w:szCs w:val="20"/>
                <w:lang w:val="ru-RU"/>
              </w:rPr>
              <w:t>подпись</w:t>
            </w:r>
            <w:r w:rsidR="00284CE1" w:rsidRPr="000E732D">
              <w:rPr>
                <w:rFonts w:cs="Times New Roman"/>
                <w:sz w:val="20"/>
                <w:szCs w:val="20"/>
              </w:rPr>
              <w:t xml:space="preserve">                    </w:t>
            </w:r>
            <w:r>
              <w:rPr>
                <w:rFonts w:cs="Times New Roman"/>
                <w:sz w:val="20"/>
                <w:szCs w:val="20"/>
                <w:lang w:val="ru-RU"/>
              </w:rPr>
              <w:t>инициалы</w:t>
            </w:r>
            <w:r w:rsidR="00284CE1" w:rsidRPr="000E732D">
              <w:rPr>
                <w:rFonts w:cs="Times New Roman"/>
                <w:sz w:val="20"/>
                <w:szCs w:val="20"/>
              </w:rPr>
              <w:t xml:space="preserve">, </w:t>
            </w:r>
            <w:r>
              <w:rPr>
                <w:rFonts w:cs="Times New Roman"/>
                <w:sz w:val="20"/>
                <w:szCs w:val="20"/>
                <w:lang w:val="ru-RU"/>
              </w:rPr>
              <w:t>фамилия</w:t>
            </w:r>
          </w:p>
        </w:tc>
      </w:tr>
      <w:tr w:rsidR="00284CE1" w:rsidRPr="004F0071" w14:paraId="644B3EE4" w14:textId="742A32E8" w:rsidTr="003A62F2">
        <w:tc>
          <w:tcPr>
            <w:tcW w:w="5079" w:type="dxa"/>
          </w:tcPr>
          <w:p w14:paraId="1872B054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02E347EF" w14:textId="2668DA8D" w:rsidR="00284CE1" w:rsidRPr="00205B41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205B41">
              <w:rPr>
                <w:rFonts w:cs="Times New Roman"/>
                <w:szCs w:val="28"/>
              </w:rPr>
              <w:t>«___»_________________ 20</w:t>
            </w:r>
            <w:r w:rsidRPr="00205B41">
              <w:rPr>
                <w:rFonts w:cs="Times New Roman"/>
                <w:szCs w:val="28"/>
                <w:lang w:val="ru-RU"/>
              </w:rPr>
              <w:t>24</w:t>
            </w:r>
            <w:r w:rsidRPr="00205B41">
              <w:rPr>
                <w:rFonts w:cs="Times New Roman"/>
                <w:szCs w:val="28"/>
              </w:rPr>
              <w:t xml:space="preserve"> г.</w:t>
            </w:r>
            <w:r w:rsidRPr="00205B41">
              <w:rPr>
                <w:rFonts w:cs="Times New Roman"/>
                <w:szCs w:val="28"/>
              </w:rPr>
              <w:tab/>
            </w:r>
          </w:p>
        </w:tc>
      </w:tr>
    </w:tbl>
    <w:p w14:paraId="35B88AF8" w14:textId="77777777" w:rsidR="00406DE8" w:rsidRPr="004F0071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03B82A48" w14:textId="77777777" w:rsidR="00406DE8" w:rsidRPr="004F0071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16ECC5CD" w14:textId="77777777" w:rsidR="00FF2DA2" w:rsidRPr="00AB5C09" w:rsidRDefault="00FF2DA2" w:rsidP="00FF2DA2">
      <w:pPr>
        <w:jc w:val="center"/>
        <w:rPr>
          <w:b/>
        </w:rPr>
      </w:pPr>
      <w:r w:rsidRPr="00AB5C09">
        <w:rPr>
          <w:rFonts w:eastAsia="Arial"/>
        </w:rPr>
        <w:t xml:space="preserve">ЗАДАНИЕ </w:t>
      </w:r>
    </w:p>
    <w:p w14:paraId="146CF981" w14:textId="2E0BED56" w:rsidR="00FF2DA2" w:rsidRPr="00FF2DA2" w:rsidRDefault="00541446" w:rsidP="00FF2DA2">
      <w:pPr>
        <w:jc w:val="center"/>
        <w:rPr>
          <w:b/>
          <w:bCs/>
        </w:rPr>
      </w:pPr>
      <w:r>
        <w:rPr>
          <w:rFonts w:eastAsia="Arial"/>
          <w:b/>
          <w:bCs/>
          <w:lang w:val="ru-RU"/>
        </w:rPr>
        <w:t>на выпускную</w:t>
      </w:r>
      <w:r w:rsidR="00FF2DA2" w:rsidRPr="00FF2DA2">
        <w:rPr>
          <w:rFonts w:eastAsia="Arial"/>
          <w:b/>
          <w:bCs/>
        </w:rPr>
        <w:t xml:space="preserve"> </w:t>
      </w:r>
      <w:r>
        <w:rPr>
          <w:rFonts w:eastAsia="Arial"/>
          <w:b/>
          <w:bCs/>
          <w:lang w:val="ru-RU"/>
        </w:rPr>
        <w:t>квалификационную работу</w:t>
      </w:r>
    </w:p>
    <w:p w14:paraId="5EBF3B38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694FBFEA" w14:textId="61631F69" w:rsidR="00406DE8" w:rsidRPr="00954B04" w:rsidRDefault="00406DE8" w:rsidP="00D441DC">
      <w:pPr>
        <w:pStyle w:val="15"/>
        <w:spacing w:before="0" w:after="0" w:line="240" w:lineRule="auto"/>
        <w:ind w:firstLine="0"/>
        <w:rPr>
          <w:rFonts w:ascii="Times New Roman" w:hAnsi="Times New Roman" w:cs="Times New Roman"/>
        </w:rPr>
      </w:pPr>
      <w:r w:rsidRPr="00954B04">
        <w:rPr>
          <w:rFonts w:ascii="Times New Roman" w:hAnsi="Times New Roman" w:cs="Times New Roman"/>
        </w:rPr>
        <w:t xml:space="preserve">обучающемуся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      Нгуену Хыу Ану</w:t>
      </w:r>
      <w:r w:rsidR="00BE0F98">
        <w:rPr>
          <w:rFonts w:ascii="Times New Roman" w:hAnsi="Times New Roman" w:cs="Times New Roman"/>
          <w:i/>
          <w:iCs/>
          <w:u w:val="single"/>
        </w:rPr>
        <w:t xml:space="preserve">    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Pr="00954B04">
        <w:rPr>
          <w:rFonts w:ascii="Times New Roman" w:hAnsi="Times New Roman" w:cs="Times New Roman"/>
        </w:rPr>
        <w:t>курса</w:t>
      </w:r>
      <w:r w:rsidR="0006080B">
        <w:rPr>
          <w:rFonts w:ascii="Times New Roman" w:hAnsi="Times New Roman" w:cs="Times New Roman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5</w:t>
      </w:r>
      <w:proofErr w:type="gramEnd"/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</w:t>
      </w:r>
      <w:r w:rsidR="0006080B" w:rsidRPr="0006080B">
        <w:rPr>
          <w:rFonts w:ascii="Times New Roman" w:hAnsi="Times New Roman" w:cs="Times New Roman"/>
        </w:rPr>
        <w:t xml:space="preserve"> </w:t>
      </w:r>
      <w:r w:rsidRPr="00954B04">
        <w:rPr>
          <w:rFonts w:ascii="Times New Roman" w:hAnsi="Times New Roman" w:cs="Times New Roman"/>
        </w:rPr>
        <w:t>группы</w:t>
      </w:r>
      <w:r w:rsidR="0006080B">
        <w:rPr>
          <w:rFonts w:ascii="Times New Roman" w:hAnsi="Times New Roman" w:cs="Times New Roman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ЦИСТбв-51</w:t>
      </w:r>
    </w:p>
    <w:p w14:paraId="3382556A" w14:textId="0C783DC5" w:rsidR="00406DE8" w:rsidRPr="009B744F" w:rsidRDefault="00406DE8" w:rsidP="006C77E6">
      <w:pPr>
        <w:pStyle w:val="aa"/>
        <w:spacing w:line="240" w:lineRule="auto"/>
        <w:ind w:firstLine="2268"/>
        <w:rPr>
          <w:rFonts w:cs="Times New Roman"/>
          <w:sz w:val="22"/>
          <w:szCs w:val="22"/>
          <w:lang w:val="ru-RU" w:eastAsia="ar-SA"/>
        </w:rPr>
      </w:pPr>
      <w:r w:rsidRPr="006C77E6">
        <w:rPr>
          <w:rFonts w:cs="Times New Roman"/>
          <w:sz w:val="20"/>
          <w:szCs w:val="20"/>
          <w:lang w:val="ru-RU" w:eastAsia="ar-SA"/>
        </w:rPr>
        <w:t>фамилия, имя, отчество</w:t>
      </w:r>
    </w:p>
    <w:p w14:paraId="2A13A272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406DE8">
        <w:rPr>
          <w:rFonts w:cs="Times New Roman"/>
          <w:lang w:val="ru-RU"/>
        </w:rPr>
        <w:t xml:space="preserve"> </w:t>
      </w:r>
    </w:p>
    <w:p w14:paraId="03F5B54B" w14:textId="77777777" w:rsid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Тема</w:t>
      </w:r>
      <w:r w:rsidR="000B745A" w:rsidRPr="006B4793">
        <w:rPr>
          <w:szCs w:val="28"/>
          <w:lang w:val="ru-RU"/>
        </w:rPr>
        <w:t xml:space="preserve"> работы</w:t>
      </w:r>
      <w:r w:rsidR="004C00AD" w:rsidRPr="006B4793">
        <w:rPr>
          <w:szCs w:val="28"/>
          <w:lang w:val="ru-RU"/>
        </w:rPr>
        <w:t xml:space="preserve"> </w:t>
      </w:r>
      <w:r w:rsidR="004C00AD" w:rsidRPr="006B4793">
        <w:rPr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  <w:r w:rsidR="006B4793">
        <w:rPr>
          <w:i/>
          <w:iCs/>
          <w:szCs w:val="28"/>
          <w:u w:val="single"/>
          <w:lang w:val="ru-RU"/>
        </w:rPr>
        <w:br/>
      </w:r>
      <w:r w:rsidRPr="006B4793">
        <w:rPr>
          <w:szCs w:val="28"/>
          <w:lang w:val="ru-RU"/>
        </w:rPr>
        <w:t>утверждена приказом по университету</w:t>
      </w:r>
      <w:r w:rsidR="005D42D8" w:rsidRPr="006B4793">
        <w:rPr>
          <w:szCs w:val="28"/>
          <w:lang w:val="ru-RU"/>
        </w:rPr>
        <w:t xml:space="preserve"> №_______</w:t>
      </w:r>
      <w:r w:rsidRPr="006B4793">
        <w:rPr>
          <w:szCs w:val="28"/>
          <w:lang w:val="ru-RU"/>
        </w:rPr>
        <w:t xml:space="preserve"> от «__</w:t>
      </w:r>
      <w:r w:rsidR="007D36D8" w:rsidRPr="006B4793">
        <w:rPr>
          <w:szCs w:val="28"/>
          <w:lang w:val="ru-RU"/>
        </w:rPr>
        <w:t>_» _</w:t>
      </w:r>
      <w:r w:rsidRPr="006B4793">
        <w:rPr>
          <w:szCs w:val="28"/>
          <w:lang w:val="ru-RU"/>
        </w:rPr>
        <w:t>_____________ 20</w:t>
      </w:r>
      <w:r w:rsidR="007D36D8" w:rsidRPr="006B4793">
        <w:rPr>
          <w:szCs w:val="28"/>
          <w:lang w:val="ru-RU"/>
        </w:rPr>
        <w:t>24</w:t>
      </w:r>
      <w:r w:rsidRPr="006B4793">
        <w:rPr>
          <w:szCs w:val="28"/>
          <w:lang w:val="ru-RU"/>
        </w:rPr>
        <w:t xml:space="preserve"> г.</w:t>
      </w:r>
    </w:p>
    <w:p w14:paraId="0D349733" w14:textId="77777777" w:rsid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Срок сдачи обучающимся законченной ВКР</w:t>
      </w:r>
      <w:r w:rsidR="005D42D8" w:rsidRPr="006B4793">
        <w:rPr>
          <w:szCs w:val="28"/>
          <w:lang w:val="ru-RU"/>
        </w:rPr>
        <w:t xml:space="preserve"> «</w:t>
      </w:r>
      <w:r w:rsidR="005D42D8" w:rsidRPr="006B4793">
        <w:rPr>
          <w:i/>
          <w:iCs/>
          <w:szCs w:val="28"/>
          <w:u w:val="single"/>
          <w:lang w:val="ru-RU"/>
        </w:rPr>
        <w:t>22</w:t>
      </w:r>
      <w:r w:rsidR="005D42D8" w:rsidRPr="006B4793">
        <w:rPr>
          <w:szCs w:val="28"/>
          <w:lang w:val="ru-RU"/>
        </w:rPr>
        <w:t>»</w:t>
      </w:r>
      <w:r w:rsidR="005D42D8" w:rsidRPr="006B4793">
        <w:rPr>
          <w:i/>
          <w:iCs/>
          <w:szCs w:val="28"/>
          <w:u w:val="single"/>
          <w:lang w:val="ru-RU"/>
        </w:rPr>
        <w:t xml:space="preserve"> июня </w:t>
      </w:r>
      <w:r w:rsidR="005D42D8" w:rsidRPr="006B4793">
        <w:rPr>
          <w:szCs w:val="28"/>
          <w:lang w:val="ru-RU"/>
        </w:rPr>
        <w:t>20</w:t>
      </w:r>
      <w:r w:rsidR="005D42D8" w:rsidRPr="006B4793">
        <w:rPr>
          <w:szCs w:val="28"/>
          <w:u w:val="single"/>
          <w:lang w:val="ru-RU"/>
        </w:rPr>
        <w:t>24</w:t>
      </w:r>
      <w:r w:rsidR="005D42D8" w:rsidRPr="006B4793">
        <w:rPr>
          <w:szCs w:val="28"/>
          <w:lang w:val="ru-RU"/>
        </w:rPr>
        <w:t xml:space="preserve"> г.</w:t>
      </w:r>
    </w:p>
    <w:p w14:paraId="5AA93F34" w14:textId="77777777" w:rsidR="006B4793" w:rsidRP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 xml:space="preserve">Исходные данные к </w:t>
      </w:r>
      <w:r w:rsidR="00085C23" w:rsidRPr="006B4793">
        <w:rPr>
          <w:szCs w:val="28"/>
          <w:lang w:val="ru-RU"/>
        </w:rPr>
        <w:t>работе</w:t>
      </w:r>
      <w:r w:rsidR="005D42D8" w:rsidRPr="006B4793">
        <w:rPr>
          <w:szCs w:val="28"/>
          <w:lang w:val="ru-RU"/>
        </w:rPr>
        <w:t xml:space="preserve"> </w:t>
      </w:r>
      <w:r w:rsidR="005D42D8" w:rsidRPr="006B4793">
        <w:rPr>
          <w:i/>
          <w:iCs/>
          <w:szCs w:val="28"/>
          <w:u w:val="single"/>
          <w:lang w:val="ru-RU"/>
        </w:rPr>
        <w:t>разработать</w:t>
      </w:r>
      <w:r w:rsidR="00566E95" w:rsidRPr="006B4793">
        <w:rPr>
          <w:i/>
          <w:iCs/>
          <w:szCs w:val="28"/>
          <w:u w:val="single"/>
          <w:lang w:val="ru-RU"/>
        </w:rPr>
        <w:t xml:space="preserve"> систему</w:t>
      </w:r>
      <w:r w:rsidR="005D42D8" w:rsidRPr="006B4793">
        <w:rPr>
          <w:szCs w:val="28"/>
          <w:u w:val="single"/>
          <w:lang w:val="ru-RU"/>
        </w:rPr>
        <w:t xml:space="preserve"> </w:t>
      </w:r>
      <w:r w:rsidR="005D42D8" w:rsidRPr="006B4793">
        <w:rPr>
          <w:i/>
          <w:iCs/>
          <w:szCs w:val="28"/>
          <w:u w:val="single"/>
          <w:lang w:val="ru-RU"/>
        </w:rPr>
        <w:t>персональн</w:t>
      </w:r>
      <w:r w:rsidR="00566E95" w:rsidRPr="006B4793">
        <w:rPr>
          <w:i/>
          <w:iCs/>
          <w:szCs w:val="28"/>
          <w:u w:val="single"/>
          <w:lang w:val="ru-RU"/>
        </w:rPr>
        <w:t>ой</w:t>
      </w:r>
      <w:r w:rsidR="005D42D8" w:rsidRPr="006B4793">
        <w:rPr>
          <w:i/>
          <w:iCs/>
          <w:szCs w:val="28"/>
          <w:u w:val="single"/>
          <w:lang w:val="ru-RU"/>
        </w:rPr>
        <w:t xml:space="preserve"> электронн</w:t>
      </w:r>
      <w:r w:rsidR="00566E95" w:rsidRPr="006B4793">
        <w:rPr>
          <w:i/>
          <w:iCs/>
          <w:szCs w:val="28"/>
          <w:u w:val="single"/>
          <w:lang w:val="ru-RU"/>
        </w:rPr>
        <w:t>ой</w:t>
      </w:r>
      <w:r w:rsidR="005D42D8" w:rsidRPr="006B4793">
        <w:rPr>
          <w:i/>
          <w:iCs/>
          <w:szCs w:val="28"/>
          <w:u w:val="single"/>
          <w:lang w:val="ru-RU"/>
        </w:rPr>
        <w:t xml:space="preserve"> библиотек</w:t>
      </w:r>
      <w:r w:rsidR="00566E95" w:rsidRPr="006B4793">
        <w:rPr>
          <w:i/>
          <w:iCs/>
          <w:szCs w:val="28"/>
          <w:u w:val="single"/>
          <w:lang w:val="ru-RU"/>
        </w:rPr>
        <w:t>и</w:t>
      </w:r>
      <w:r w:rsidR="005D42D8" w:rsidRPr="006B4793">
        <w:rPr>
          <w:i/>
          <w:iCs/>
          <w:szCs w:val="28"/>
          <w:u w:val="single"/>
          <w:lang w:val="ru-RU"/>
        </w:rPr>
        <w:t xml:space="preserve"> </w:t>
      </w:r>
      <w:r w:rsidR="00566E95" w:rsidRPr="006B4793">
        <w:rPr>
          <w:i/>
          <w:iCs/>
          <w:szCs w:val="28"/>
          <w:u w:val="single"/>
          <w:lang w:val="ru-RU"/>
        </w:rPr>
        <w:t>работающей</w:t>
      </w:r>
      <w:r w:rsidR="005D42D8" w:rsidRPr="006B4793">
        <w:rPr>
          <w:i/>
          <w:iCs/>
          <w:szCs w:val="28"/>
          <w:u w:val="single"/>
          <w:lang w:val="ru-RU"/>
        </w:rPr>
        <w:t xml:space="preserve"> </w:t>
      </w:r>
      <w:r w:rsidR="00566E95" w:rsidRPr="006B4793">
        <w:rPr>
          <w:i/>
          <w:iCs/>
          <w:szCs w:val="28"/>
          <w:u w:val="single"/>
          <w:lang w:val="ru-RU"/>
        </w:rPr>
        <w:t>в</w:t>
      </w:r>
      <w:r w:rsidR="005D42D8" w:rsidRPr="006B4793">
        <w:rPr>
          <w:i/>
          <w:iCs/>
          <w:szCs w:val="28"/>
          <w:u w:val="single"/>
          <w:lang w:val="ru-RU"/>
        </w:rPr>
        <w:t xml:space="preserve"> локальной сети</w:t>
      </w:r>
    </w:p>
    <w:p w14:paraId="56BA6C04" w14:textId="77777777" w:rsidR="006B4793" w:rsidRP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 xml:space="preserve">Содержание пояснительной записки </w:t>
      </w:r>
      <w:r w:rsidR="00FA3484" w:rsidRPr="006B4793">
        <w:rPr>
          <w:i/>
          <w:iCs/>
          <w:szCs w:val="28"/>
          <w:u w:val="single"/>
          <w:lang w:val="ru-RU"/>
        </w:rPr>
        <w:t>задание на создание системы; информационное, алгоритмическое, программное обеспечение системы; тестирование системы</w:t>
      </w:r>
    </w:p>
    <w:p w14:paraId="39E59323" w14:textId="0067C256" w:rsidR="00B3707A" w:rsidRPr="00B3707A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Перечень графического материала (с точным указанием обязательных чертежей)</w:t>
      </w:r>
      <w:r w:rsidR="006B4793" w:rsidRPr="006B4793">
        <w:rPr>
          <w:szCs w:val="28"/>
          <w:lang w:val="ru-RU"/>
        </w:rPr>
        <w:t xml:space="preserve"> </w:t>
      </w:r>
      <w:r w:rsidR="00400200" w:rsidRPr="00400200">
        <w:rPr>
          <w:i/>
          <w:iCs/>
          <w:szCs w:val="28"/>
          <w:u w:val="single"/>
          <w:lang w:val="ru-RU"/>
        </w:rPr>
        <w:t>схема алгоритм</w:t>
      </w:r>
      <w:r w:rsidR="00400200">
        <w:rPr>
          <w:i/>
          <w:iCs/>
          <w:szCs w:val="28"/>
          <w:u w:val="single"/>
          <w:lang w:val="ru-RU"/>
        </w:rPr>
        <w:t>а</w:t>
      </w:r>
      <w:r w:rsidR="00400200" w:rsidRPr="00400200">
        <w:rPr>
          <w:i/>
          <w:iCs/>
          <w:szCs w:val="28"/>
          <w:u w:val="single"/>
          <w:lang w:val="ru-RU"/>
        </w:rPr>
        <w:t xml:space="preserve"> обмена информацией между серверной частью и API </w:t>
      </w:r>
      <w:r w:rsidR="00400200">
        <w:rPr>
          <w:i/>
          <w:iCs/>
          <w:szCs w:val="28"/>
          <w:u w:val="single"/>
          <w:lang w:val="ru-RU"/>
        </w:rPr>
        <w:t xml:space="preserve">ИИ, схема </w:t>
      </w:r>
      <w:r w:rsidR="00AA4008" w:rsidRPr="00AA4008">
        <w:rPr>
          <w:i/>
          <w:iCs/>
          <w:szCs w:val="28"/>
          <w:u w:val="single"/>
          <w:lang w:val="ru-RU"/>
        </w:rPr>
        <w:t>алгоритм</w:t>
      </w:r>
      <w:r w:rsidR="009605D2">
        <w:rPr>
          <w:i/>
          <w:iCs/>
          <w:szCs w:val="28"/>
          <w:u w:val="single"/>
          <w:lang w:val="ru-RU"/>
        </w:rPr>
        <w:t>а</w:t>
      </w:r>
      <w:r w:rsidR="00AA4008" w:rsidRPr="00AA4008">
        <w:rPr>
          <w:i/>
          <w:iCs/>
          <w:szCs w:val="28"/>
          <w:u w:val="single"/>
          <w:lang w:val="ru-RU"/>
        </w:rPr>
        <w:t xml:space="preserve"> добавлени</w:t>
      </w:r>
      <w:r w:rsidR="00F66465">
        <w:rPr>
          <w:i/>
          <w:iCs/>
          <w:szCs w:val="28"/>
          <w:u w:val="single"/>
          <w:lang w:val="ru-RU"/>
        </w:rPr>
        <w:t>я</w:t>
      </w:r>
      <w:r w:rsidR="00AA4008" w:rsidRPr="00AA4008">
        <w:rPr>
          <w:i/>
          <w:iCs/>
          <w:szCs w:val="28"/>
          <w:u w:val="single"/>
          <w:lang w:val="ru-RU"/>
        </w:rPr>
        <w:t xml:space="preserve"> электронной книги в библиотеку</w:t>
      </w:r>
      <w:r w:rsidR="00400200" w:rsidRPr="00400200">
        <w:rPr>
          <w:i/>
          <w:iCs/>
          <w:szCs w:val="28"/>
          <w:u w:val="single"/>
          <w:lang w:val="ru-RU"/>
        </w:rPr>
        <w:t>.</w:t>
      </w:r>
    </w:p>
    <w:p w14:paraId="3C35287D" w14:textId="5E5F12C2" w:rsidR="00B3707A" w:rsidRPr="00FB79F8" w:rsidRDefault="00B3707A">
      <w:pPr>
        <w:suppressAutoHyphens w:val="0"/>
        <w:autoSpaceDN/>
        <w:spacing w:line="240" w:lineRule="auto"/>
        <w:ind w:firstLine="0"/>
        <w:jc w:val="left"/>
        <w:rPr>
          <w:rFonts w:eastAsia="Calibri" w:cs="Times New Roman"/>
          <w:i/>
          <w:iCs/>
          <w:szCs w:val="28"/>
          <w:u w:val="single"/>
          <w:lang w:val="ru-RU"/>
        </w:rPr>
      </w:pPr>
      <w:r w:rsidRPr="00FB79F8">
        <w:rPr>
          <w:i/>
          <w:iCs/>
          <w:szCs w:val="28"/>
          <w:u w:val="single"/>
          <w:lang w:val="ru-RU"/>
        </w:rPr>
        <w:br w:type="page"/>
      </w:r>
    </w:p>
    <w:p w14:paraId="35D243F6" w14:textId="1BFFA83B" w:rsidR="00406DE8" w:rsidRPr="00B3707A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B3707A">
        <w:rPr>
          <w:szCs w:val="28"/>
          <w:lang w:val="ru-RU"/>
        </w:rPr>
        <w:lastRenderedPageBreak/>
        <w:t>Календарный график работы над ВКР на весь период (с указанием сроков выполнения и содержания отдельных этапов)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9"/>
        <w:gridCol w:w="6481"/>
        <w:gridCol w:w="2342"/>
      </w:tblGrid>
      <w:tr w:rsidR="00406DE8" w:rsidRPr="004F0071" w14:paraId="6D6787CB" w14:textId="77777777" w:rsidTr="00463B37">
        <w:tc>
          <w:tcPr>
            <w:tcW w:w="1101" w:type="dxa"/>
          </w:tcPr>
          <w:p w14:paraId="5E860D28" w14:textId="77777777" w:rsidR="00406DE8" w:rsidRPr="00D71FEC" w:rsidRDefault="00406DE8" w:rsidP="00273784">
            <w:pPr>
              <w:pStyle w:val="afa"/>
              <w:jc w:val="center"/>
            </w:pPr>
            <w:r w:rsidRPr="00D71FEC">
              <w:t>№ этапа</w:t>
            </w:r>
          </w:p>
        </w:tc>
        <w:tc>
          <w:tcPr>
            <w:tcW w:w="6662" w:type="dxa"/>
          </w:tcPr>
          <w:p w14:paraId="57B39ABC" w14:textId="77777777" w:rsidR="00406DE8" w:rsidRPr="00D71FEC" w:rsidRDefault="00406DE8" w:rsidP="00273784">
            <w:pPr>
              <w:pStyle w:val="afa"/>
              <w:jc w:val="center"/>
            </w:pPr>
            <w:r w:rsidRPr="00D71FEC">
              <w:t>Содержание этапа</w:t>
            </w:r>
          </w:p>
        </w:tc>
        <w:tc>
          <w:tcPr>
            <w:tcW w:w="2374" w:type="dxa"/>
          </w:tcPr>
          <w:p w14:paraId="20440B05" w14:textId="77777777" w:rsidR="00406DE8" w:rsidRPr="00D71FEC" w:rsidRDefault="00406DE8" w:rsidP="00273784">
            <w:pPr>
              <w:pStyle w:val="afa"/>
              <w:jc w:val="center"/>
            </w:pPr>
            <w:r w:rsidRPr="00D71FEC">
              <w:t>Срок выполнения</w:t>
            </w:r>
          </w:p>
        </w:tc>
      </w:tr>
      <w:tr w:rsidR="00406DE8" w:rsidRPr="004F0071" w14:paraId="643CA7B8" w14:textId="77777777" w:rsidTr="00463B37">
        <w:tc>
          <w:tcPr>
            <w:tcW w:w="1101" w:type="dxa"/>
          </w:tcPr>
          <w:p w14:paraId="37D173CD" w14:textId="7B12E31E" w:rsidR="00406DE8" w:rsidRPr="006A1F46" w:rsidRDefault="00DD244B" w:rsidP="00273784">
            <w:pPr>
              <w:pStyle w:val="afa"/>
            </w:pPr>
            <w:r>
              <w:t>1</w:t>
            </w:r>
          </w:p>
        </w:tc>
        <w:tc>
          <w:tcPr>
            <w:tcW w:w="6662" w:type="dxa"/>
          </w:tcPr>
          <w:p w14:paraId="79545F74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34DED921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20D64DBA" w14:textId="77777777" w:rsidTr="00463B37">
        <w:tc>
          <w:tcPr>
            <w:tcW w:w="1101" w:type="dxa"/>
          </w:tcPr>
          <w:p w14:paraId="05FB2ACB" w14:textId="1E9FFE0C" w:rsidR="00406DE8" w:rsidRPr="006A1F46" w:rsidRDefault="00DD244B" w:rsidP="00273784">
            <w:pPr>
              <w:pStyle w:val="afa"/>
            </w:pPr>
            <w:r>
              <w:t>2</w:t>
            </w:r>
          </w:p>
        </w:tc>
        <w:tc>
          <w:tcPr>
            <w:tcW w:w="6662" w:type="dxa"/>
          </w:tcPr>
          <w:p w14:paraId="0FA56545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572AD265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76F55F26" w14:textId="77777777" w:rsidTr="00463B37">
        <w:tc>
          <w:tcPr>
            <w:tcW w:w="1101" w:type="dxa"/>
          </w:tcPr>
          <w:p w14:paraId="587094A9" w14:textId="7AE1C77B" w:rsidR="00406DE8" w:rsidRPr="006A1F46" w:rsidRDefault="00DD244B" w:rsidP="00273784">
            <w:pPr>
              <w:pStyle w:val="afa"/>
            </w:pPr>
            <w:r>
              <w:t>3</w:t>
            </w:r>
          </w:p>
        </w:tc>
        <w:tc>
          <w:tcPr>
            <w:tcW w:w="6662" w:type="dxa"/>
          </w:tcPr>
          <w:p w14:paraId="72040B28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202CEFB9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5CFAE054" w14:textId="77777777" w:rsidTr="00463B37">
        <w:tc>
          <w:tcPr>
            <w:tcW w:w="1101" w:type="dxa"/>
          </w:tcPr>
          <w:p w14:paraId="3E5037EE" w14:textId="42AEB192" w:rsidR="00406DE8" w:rsidRPr="006A1F46" w:rsidRDefault="00DD244B" w:rsidP="00273784">
            <w:pPr>
              <w:pStyle w:val="afa"/>
            </w:pPr>
            <w:r>
              <w:t>4</w:t>
            </w:r>
          </w:p>
        </w:tc>
        <w:tc>
          <w:tcPr>
            <w:tcW w:w="6662" w:type="dxa"/>
          </w:tcPr>
          <w:p w14:paraId="267E7A8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5D2E86EB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6F6CFCE1" w14:textId="77777777" w:rsidTr="00463B37">
        <w:tc>
          <w:tcPr>
            <w:tcW w:w="1101" w:type="dxa"/>
          </w:tcPr>
          <w:p w14:paraId="1F7CD321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6662" w:type="dxa"/>
          </w:tcPr>
          <w:p w14:paraId="12BC5FF3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2374" w:type="dxa"/>
          </w:tcPr>
          <w:p w14:paraId="5FB9A147" w14:textId="77777777" w:rsidR="00406DE8" w:rsidRPr="006A1F46" w:rsidRDefault="00406DE8" w:rsidP="00273784">
            <w:pPr>
              <w:pStyle w:val="afa"/>
            </w:pPr>
          </w:p>
        </w:tc>
      </w:tr>
    </w:tbl>
    <w:p w14:paraId="5C8D58CA" w14:textId="778899B2" w:rsidR="00406DE8" w:rsidRPr="00B3707A" w:rsidRDefault="00406DE8" w:rsidP="00297B01">
      <w:pPr>
        <w:pStyle w:val="af4"/>
        <w:numPr>
          <w:ilvl w:val="0"/>
          <w:numId w:val="7"/>
        </w:numPr>
        <w:spacing w:before="140" w:line="240" w:lineRule="auto"/>
        <w:ind w:left="426" w:hanging="426"/>
        <w:rPr>
          <w:sz w:val="36"/>
          <w:szCs w:val="32"/>
        </w:rPr>
      </w:pPr>
      <w:r w:rsidRPr="00B3707A">
        <w:t>Консультанты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3437"/>
        <w:gridCol w:w="1842"/>
        <w:gridCol w:w="1979"/>
      </w:tblGrid>
      <w:tr w:rsidR="00406DE8" w:rsidRPr="004F0071" w14:paraId="53B3A6B3" w14:textId="77777777" w:rsidTr="003E2B47">
        <w:trPr>
          <w:jc w:val="center"/>
        </w:trPr>
        <w:tc>
          <w:tcPr>
            <w:tcW w:w="2654" w:type="dxa"/>
            <w:vMerge w:val="restart"/>
            <w:vAlign w:val="center"/>
          </w:tcPr>
          <w:p w14:paraId="359416D9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Раздел</w:t>
            </w:r>
          </w:p>
        </w:tc>
        <w:tc>
          <w:tcPr>
            <w:tcW w:w="3437" w:type="dxa"/>
            <w:vMerge w:val="restart"/>
            <w:vAlign w:val="center"/>
          </w:tcPr>
          <w:p w14:paraId="0D3D5807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Ф.И.О. консультанта</w:t>
            </w:r>
          </w:p>
        </w:tc>
        <w:tc>
          <w:tcPr>
            <w:tcW w:w="3821" w:type="dxa"/>
            <w:gridSpan w:val="2"/>
          </w:tcPr>
          <w:p w14:paraId="0566CC2E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Подпись, дата</w:t>
            </w:r>
          </w:p>
        </w:tc>
      </w:tr>
      <w:tr w:rsidR="00406DE8" w:rsidRPr="004F0071" w14:paraId="13C5FA49" w14:textId="77777777" w:rsidTr="003E2B47">
        <w:trPr>
          <w:jc w:val="center"/>
        </w:trPr>
        <w:tc>
          <w:tcPr>
            <w:tcW w:w="2654" w:type="dxa"/>
            <w:vMerge/>
          </w:tcPr>
          <w:p w14:paraId="2E0EFE64" w14:textId="77777777" w:rsidR="00406DE8" w:rsidRPr="006A1F46" w:rsidRDefault="00406DE8" w:rsidP="00273784">
            <w:pPr>
              <w:pStyle w:val="afa"/>
              <w:jc w:val="center"/>
            </w:pPr>
          </w:p>
        </w:tc>
        <w:tc>
          <w:tcPr>
            <w:tcW w:w="3437" w:type="dxa"/>
            <w:vMerge/>
          </w:tcPr>
          <w:p w14:paraId="1042023F" w14:textId="77777777" w:rsidR="00406DE8" w:rsidRPr="006A1F46" w:rsidRDefault="00406DE8" w:rsidP="00273784">
            <w:pPr>
              <w:pStyle w:val="afa"/>
              <w:jc w:val="center"/>
            </w:pPr>
          </w:p>
        </w:tc>
        <w:tc>
          <w:tcPr>
            <w:tcW w:w="1842" w:type="dxa"/>
          </w:tcPr>
          <w:p w14:paraId="4F5CDC0A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Задание выдал</w:t>
            </w:r>
          </w:p>
        </w:tc>
        <w:tc>
          <w:tcPr>
            <w:tcW w:w="1979" w:type="dxa"/>
          </w:tcPr>
          <w:p w14:paraId="38724B78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Задание принял</w:t>
            </w:r>
          </w:p>
        </w:tc>
      </w:tr>
      <w:tr w:rsidR="00406DE8" w:rsidRPr="004F0071" w14:paraId="01C72D6C" w14:textId="77777777" w:rsidTr="003E2B47">
        <w:trPr>
          <w:jc w:val="center"/>
        </w:trPr>
        <w:tc>
          <w:tcPr>
            <w:tcW w:w="2654" w:type="dxa"/>
          </w:tcPr>
          <w:p w14:paraId="2D1F8522" w14:textId="3A7E5726" w:rsidR="00406DE8" w:rsidRPr="00BE0F98" w:rsidRDefault="000B745A" w:rsidP="00273784">
            <w:pPr>
              <w:pStyle w:val="afa"/>
              <w:rPr>
                <w:i/>
                <w:iCs/>
              </w:rPr>
            </w:pPr>
            <w:r w:rsidRPr="00BE0F98">
              <w:rPr>
                <w:i/>
                <w:iCs/>
              </w:rPr>
              <w:t>Экономический</w:t>
            </w:r>
          </w:p>
        </w:tc>
        <w:tc>
          <w:tcPr>
            <w:tcW w:w="3437" w:type="dxa"/>
          </w:tcPr>
          <w:p w14:paraId="2D432F30" w14:textId="4C105CA2" w:rsidR="00406DE8" w:rsidRPr="006A1F46" w:rsidRDefault="00083A39" w:rsidP="00273784">
            <w:pPr>
              <w:pStyle w:val="afa"/>
            </w:pPr>
            <w:r>
              <w:t>Рыбкина М.В.</w:t>
            </w:r>
          </w:p>
        </w:tc>
        <w:tc>
          <w:tcPr>
            <w:tcW w:w="1842" w:type="dxa"/>
          </w:tcPr>
          <w:p w14:paraId="0576030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1B5E0A8B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469FAEA7" w14:textId="77777777" w:rsidTr="003E2B47">
        <w:trPr>
          <w:jc w:val="center"/>
        </w:trPr>
        <w:tc>
          <w:tcPr>
            <w:tcW w:w="2654" w:type="dxa"/>
          </w:tcPr>
          <w:p w14:paraId="5126412E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439F5D5A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53CD15CB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7DC9ED40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0136E5F2" w14:textId="77777777" w:rsidTr="003E2B47">
        <w:trPr>
          <w:jc w:val="center"/>
        </w:trPr>
        <w:tc>
          <w:tcPr>
            <w:tcW w:w="2654" w:type="dxa"/>
          </w:tcPr>
          <w:p w14:paraId="76FC26FD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4270AE7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77E13309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156FE87E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56B0989E" w14:textId="77777777" w:rsidTr="003E2B47">
        <w:trPr>
          <w:jc w:val="center"/>
        </w:trPr>
        <w:tc>
          <w:tcPr>
            <w:tcW w:w="2654" w:type="dxa"/>
          </w:tcPr>
          <w:p w14:paraId="322022EC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15E87F7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136DF0E0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7BBE82E5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16A2BA2F" w14:textId="77777777" w:rsidTr="003E2B47">
        <w:trPr>
          <w:jc w:val="center"/>
        </w:trPr>
        <w:tc>
          <w:tcPr>
            <w:tcW w:w="2654" w:type="dxa"/>
          </w:tcPr>
          <w:p w14:paraId="4FDBCC93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3E4401D0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52065D4E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593663E2" w14:textId="77777777" w:rsidR="00406DE8" w:rsidRPr="006A1F46" w:rsidRDefault="00406DE8" w:rsidP="00273784">
            <w:pPr>
              <w:pStyle w:val="afa"/>
            </w:pPr>
          </w:p>
        </w:tc>
      </w:tr>
      <w:tr w:rsidR="00406DE8" w:rsidRPr="004F0071" w14:paraId="3D7083FA" w14:textId="77777777" w:rsidTr="003E2B47">
        <w:trPr>
          <w:jc w:val="center"/>
        </w:trPr>
        <w:tc>
          <w:tcPr>
            <w:tcW w:w="2654" w:type="dxa"/>
          </w:tcPr>
          <w:p w14:paraId="7BCD51D2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3437" w:type="dxa"/>
          </w:tcPr>
          <w:p w14:paraId="0EC8E0B3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842" w:type="dxa"/>
          </w:tcPr>
          <w:p w14:paraId="4B60ECCC" w14:textId="77777777" w:rsidR="00406DE8" w:rsidRPr="006A1F46" w:rsidRDefault="00406DE8" w:rsidP="00273784">
            <w:pPr>
              <w:pStyle w:val="afa"/>
            </w:pPr>
          </w:p>
        </w:tc>
        <w:tc>
          <w:tcPr>
            <w:tcW w:w="1979" w:type="dxa"/>
          </w:tcPr>
          <w:p w14:paraId="606929AC" w14:textId="77777777" w:rsidR="00406DE8" w:rsidRPr="006A1F46" w:rsidRDefault="00406DE8" w:rsidP="00273784">
            <w:pPr>
              <w:pStyle w:val="afa"/>
            </w:pPr>
          </w:p>
        </w:tc>
      </w:tr>
    </w:tbl>
    <w:p w14:paraId="2083D527" w14:textId="77777777" w:rsidR="00406DE8" w:rsidRPr="00BE0F98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336667F8" w14:textId="1CC49038" w:rsidR="00406DE8" w:rsidRPr="00B3707A" w:rsidRDefault="00EC6C7E" w:rsidP="00297B01">
      <w:pPr>
        <w:pStyle w:val="af4"/>
        <w:numPr>
          <w:ilvl w:val="0"/>
          <w:numId w:val="7"/>
        </w:numPr>
        <w:spacing w:line="240" w:lineRule="auto"/>
        <w:ind w:left="426" w:hanging="426"/>
        <w:rPr>
          <w:szCs w:val="28"/>
        </w:rPr>
      </w:pPr>
      <w:r w:rsidRPr="00B3707A">
        <w:rPr>
          <w:szCs w:val="28"/>
          <w:lang w:val="ru-RU"/>
        </w:rPr>
        <w:t>Дата выдачи задания</w:t>
      </w:r>
      <w:r w:rsidR="00406DE8" w:rsidRPr="00B3707A">
        <w:rPr>
          <w:szCs w:val="28"/>
          <w:lang w:val="ru-RU"/>
        </w:rPr>
        <w:t xml:space="preserve"> «_</w:t>
      </w:r>
      <w:r w:rsidR="00092F08" w:rsidRPr="00B3707A">
        <w:rPr>
          <w:szCs w:val="28"/>
          <w:lang w:val="ru-RU"/>
        </w:rPr>
        <w:t>__</w:t>
      </w:r>
      <w:proofErr w:type="gramStart"/>
      <w:r w:rsidR="00406DE8" w:rsidRPr="00B3707A">
        <w:rPr>
          <w:szCs w:val="28"/>
          <w:lang w:val="ru-RU"/>
        </w:rPr>
        <w:t>_»_</w:t>
      </w:r>
      <w:proofErr w:type="gramEnd"/>
      <w:r w:rsidR="00406DE8" w:rsidRPr="00B3707A">
        <w:rPr>
          <w:szCs w:val="28"/>
          <w:lang w:val="ru-RU"/>
        </w:rPr>
        <w:t>________________ 20</w:t>
      </w:r>
      <w:r w:rsidR="003607E0" w:rsidRPr="00B3707A">
        <w:rPr>
          <w:szCs w:val="28"/>
          <w:lang w:val="ru-RU"/>
        </w:rPr>
        <w:t>24</w:t>
      </w:r>
      <w:r w:rsidR="00406DE8" w:rsidRPr="00B3707A">
        <w:rPr>
          <w:szCs w:val="28"/>
          <w:lang w:val="ru-RU"/>
        </w:rPr>
        <w:t xml:space="preserve"> г.</w:t>
      </w:r>
      <w:r w:rsidR="00406DE8" w:rsidRPr="00B3707A">
        <w:rPr>
          <w:szCs w:val="28"/>
          <w:lang w:val="ru-RU"/>
        </w:rPr>
        <w:tab/>
      </w:r>
    </w:p>
    <w:p w14:paraId="7AAF6257" w14:textId="33B7A5A2" w:rsidR="00406DE8" w:rsidRPr="00BE0F98" w:rsidRDefault="00406DE8" w:rsidP="00A44935">
      <w:pPr>
        <w:spacing w:before="240" w:line="240" w:lineRule="auto"/>
        <w:ind w:firstLine="426"/>
        <w:rPr>
          <w:rFonts w:cs="Times New Roman"/>
          <w:szCs w:val="28"/>
          <w:lang w:val="ru-RU"/>
        </w:rPr>
      </w:pPr>
      <w:r w:rsidRPr="00BE0F98">
        <w:rPr>
          <w:rFonts w:cs="Times New Roman"/>
          <w:szCs w:val="28"/>
          <w:lang w:val="ru-RU"/>
        </w:rPr>
        <w:t>Руководитель_________________________</w:t>
      </w:r>
      <w:r w:rsidR="00A44935" w:rsidRPr="00BE0F98">
        <w:rPr>
          <w:rFonts w:cs="Times New Roman"/>
          <w:szCs w:val="28"/>
          <w:lang w:val="ru-RU"/>
        </w:rPr>
        <w:t>__</w:t>
      </w:r>
      <w:r w:rsidRPr="00BE0F98">
        <w:rPr>
          <w:rFonts w:cs="Times New Roman"/>
          <w:szCs w:val="28"/>
          <w:lang w:val="ru-RU"/>
        </w:rPr>
        <w:t>___/_________/</w:t>
      </w:r>
      <w:r w:rsidR="00B3707A" w:rsidRPr="00B3707A">
        <w:rPr>
          <w:rFonts w:cs="Times New Roman"/>
          <w:i/>
          <w:iCs/>
          <w:szCs w:val="28"/>
          <w:u w:val="single"/>
          <w:lang w:val="ru-RU"/>
        </w:rPr>
        <w:t xml:space="preserve"> В.М.</w:t>
      </w:r>
      <w:r w:rsidR="004077BC">
        <w:rPr>
          <w:rFonts w:cs="Times New Roman"/>
          <w:i/>
          <w:iCs/>
          <w:szCs w:val="28"/>
          <w:u w:val="single"/>
          <w:lang w:val="ru-RU"/>
        </w:rPr>
        <w:t xml:space="preserve"> </w:t>
      </w:r>
      <w:r w:rsidR="00B3707A" w:rsidRPr="00B3707A">
        <w:rPr>
          <w:rFonts w:cs="Times New Roman"/>
          <w:i/>
          <w:iCs/>
          <w:szCs w:val="28"/>
          <w:u w:val="single"/>
          <w:lang w:val="ru-RU"/>
        </w:rPr>
        <w:t>Кандаулов</w:t>
      </w:r>
      <w:r w:rsidR="00B3707A" w:rsidRPr="00B3707A">
        <w:rPr>
          <w:rFonts w:cs="Times New Roman"/>
          <w:szCs w:val="28"/>
          <w:u w:val="single"/>
          <w:lang w:val="ru-RU"/>
        </w:rPr>
        <w:t xml:space="preserve"> </w:t>
      </w:r>
      <w:r w:rsidR="00F2323C" w:rsidRPr="00B3707A">
        <w:rPr>
          <w:rFonts w:cs="Times New Roman"/>
          <w:szCs w:val="28"/>
          <w:u w:val="single"/>
          <w:lang w:val="ru-RU"/>
        </w:rPr>
        <w:t>/</w:t>
      </w:r>
    </w:p>
    <w:p w14:paraId="355CAE39" w14:textId="51032D27" w:rsidR="00406DE8" w:rsidRPr="00F2323C" w:rsidRDefault="00406DE8" w:rsidP="00A44935">
      <w:pPr>
        <w:spacing w:line="240" w:lineRule="auto"/>
        <w:ind w:firstLine="2268"/>
        <w:rPr>
          <w:rFonts w:cs="Times New Roman"/>
          <w:sz w:val="20"/>
          <w:szCs w:val="20"/>
          <w:lang w:val="ru-RU"/>
        </w:rPr>
      </w:pPr>
      <w:r w:rsidRPr="00F2323C">
        <w:rPr>
          <w:rFonts w:cs="Times New Roman"/>
          <w:sz w:val="20"/>
          <w:szCs w:val="20"/>
          <w:lang w:val="ru-RU"/>
        </w:rPr>
        <w:t xml:space="preserve">должность, учёная степень, ученое звание        </w:t>
      </w:r>
      <w:r w:rsidR="00F2323C">
        <w:rPr>
          <w:rFonts w:cs="Times New Roman"/>
          <w:sz w:val="20"/>
          <w:szCs w:val="20"/>
          <w:lang w:val="ru-RU"/>
        </w:rPr>
        <w:t xml:space="preserve"> </w:t>
      </w:r>
      <w:r w:rsidR="00A44935">
        <w:rPr>
          <w:rFonts w:cs="Times New Roman"/>
          <w:sz w:val="20"/>
          <w:szCs w:val="20"/>
          <w:lang w:val="ru-RU"/>
        </w:rPr>
        <w:t xml:space="preserve">     </w:t>
      </w:r>
      <w:r w:rsidRPr="00F2323C">
        <w:rPr>
          <w:rFonts w:cs="Times New Roman"/>
          <w:sz w:val="20"/>
          <w:szCs w:val="20"/>
          <w:lang w:val="ru-RU"/>
        </w:rPr>
        <w:t>подпись           инициалы, фамилия</w:t>
      </w:r>
    </w:p>
    <w:p w14:paraId="3F949C0C" w14:textId="77777777" w:rsidR="00406DE8" w:rsidRPr="005D42D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43333BF2" w14:textId="77777777" w:rsidR="00406DE8" w:rsidRPr="005D42D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03C9A126" w14:textId="2759FE36" w:rsidR="00096027" w:rsidRPr="005D42D8" w:rsidRDefault="00406DE8" w:rsidP="00A44935">
      <w:pPr>
        <w:spacing w:line="240" w:lineRule="auto"/>
        <w:ind w:firstLine="426"/>
        <w:rPr>
          <w:rFonts w:cs="Times New Roman"/>
          <w:szCs w:val="28"/>
          <w:lang w:val="ru-RU"/>
        </w:rPr>
      </w:pPr>
      <w:r w:rsidRPr="005D42D8">
        <w:rPr>
          <w:rFonts w:cs="Times New Roman"/>
          <w:szCs w:val="28"/>
          <w:lang w:val="ru-RU"/>
        </w:rPr>
        <w:t>Задание принял к исполнению</w:t>
      </w:r>
      <w:r w:rsidR="00A44935">
        <w:rPr>
          <w:rFonts w:cs="Times New Roman"/>
          <w:szCs w:val="28"/>
          <w:lang w:val="ru-RU"/>
        </w:rPr>
        <w:t xml:space="preserve">     </w:t>
      </w:r>
      <w:r w:rsidRPr="005D42D8">
        <w:rPr>
          <w:rFonts w:cs="Times New Roman"/>
          <w:szCs w:val="28"/>
          <w:lang w:val="ru-RU"/>
        </w:rPr>
        <w:t xml:space="preserve"> _________________</w:t>
      </w:r>
      <w:r w:rsidR="00096027" w:rsidRPr="005D42D8">
        <w:rPr>
          <w:rFonts w:cs="Times New Roman"/>
          <w:szCs w:val="28"/>
          <w:lang w:val="ru-RU"/>
        </w:rPr>
        <w:t xml:space="preserve">_____ </w:t>
      </w:r>
      <w:r w:rsidRPr="005D42D8">
        <w:rPr>
          <w:rFonts w:cs="Times New Roman"/>
          <w:szCs w:val="28"/>
          <w:lang w:val="ru-RU"/>
        </w:rPr>
        <w:t>/</w:t>
      </w:r>
      <w:r w:rsidR="00FA7C7A" w:rsidRPr="00FA7C7A">
        <w:rPr>
          <w:rFonts w:cs="Times New Roman"/>
          <w:i/>
          <w:iCs/>
          <w:szCs w:val="28"/>
          <w:u w:val="single"/>
          <w:lang w:val="ru-RU"/>
        </w:rPr>
        <w:t xml:space="preserve"> Х.А. Нгуен </w:t>
      </w:r>
      <w:r w:rsidR="004077BC">
        <w:rPr>
          <w:rFonts w:cs="Times New Roman"/>
          <w:i/>
          <w:iCs/>
          <w:szCs w:val="28"/>
          <w:u w:val="single"/>
          <w:lang w:val="ru-RU"/>
        </w:rPr>
        <w:t xml:space="preserve"> </w:t>
      </w:r>
      <w:r w:rsidR="00FA7C7A" w:rsidRPr="00FA7C7A">
        <w:rPr>
          <w:rFonts w:cs="Times New Roman"/>
          <w:i/>
          <w:iCs/>
          <w:szCs w:val="28"/>
          <w:u w:val="single"/>
          <w:lang w:val="ru-RU"/>
        </w:rPr>
        <w:t xml:space="preserve">       </w:t>
      </w:r>
      <w:r w:rsidRPr="00FA7C7A">
        <w:rPr>
          <w:rFonts w:cs="Times New Roman"/>
          <w:szCs w:val="28"/>
          <w:u w:val="single"/>
          <w:lang w:val="ru-RU"/>
        </w:rPr>
        <w:t>/</w:t>
      </w:r>
    </w:p>
    <w:p w14:paraId="1F8F869C" w14:textId="5C377D37" w:rsidR="00406DE8" w:rsidRPr="00F2323C" w:rsidRDefault="00406DE8" w:rsidP="00A44935">
      <w:pPr>
        <w:spacing w:line="240" w:lineRule="auto"/>
        <w:ind w:firstLine="5103"/>
        <w:rPr>
          <w:rFonts w:cs="Times New Roman"/>
          <w:sz w:val="20"/>
          <w:szCs w:val="20"/>
          <w:lang w:val="ru-RU"/>
        </w:rPr>
      </w:pPr>
      <w:r w:rsidRPr="00F2323C">
        <w:rPr>
          <w:rFonts w:cs="Times New Roman"/>
          <w:bCs/>
          <w:kern w:val="2"/>
          <w:sz w:val="20"/>
          <w:szCs w:val="20"/>
          <w:lang w:val="ru-RU"/>
        </w:rPr>
        <w:t>подпись обучающегося</w:t>
      </w:r>
      <w:r w:rsidRPr="00F2323C">
        <w:rPr>
          <w:rFonts w:cs="Times New Roman"/>
          <w:b/>
          <w:bCs/>
          <w:i/>
          <w:kern w:val="2"/>
          <w:sz w:val="20"/>
          <w:szCs w:val="20"/>
          <w:lang w:val="ru-RU"/>
        </w:rPr>
        <w:t xml:space="preserve">              </w:t>
      </w:r>
      <w:r w:rsidR="008B4F6B" w:rsidRPr="00F2323C">
        <w:rPr>
          <w:rFonts w:cs="Times New Roman"/>
          <w:b/>
          <w:bCs/>
          <w:i/>
          <w:kern w:val="2"/>
          <w:sz w:val="20"/>
          <w:szCs w:val="20"/>
          <w:lang w:val="ru-RU"/>
        </w:rPr>
        <w:t xml:space="preserve">  </w:t>
      </w:r>
      <w:r w:rsidRPr="00F2323C">
        <w:rPr>
          <w:rFonts w:cs="Times New Roman"/>
          <w:sz w:val="20"/>
          <w:szCs w:val="20"/>
          <w:lang w:val="ru-RU"/>
        </w:rPr>
        <w:t>инициалы, фамилия</w:t>
      </w:r>
    </w:p>
    <w:p w14:paraId="602BE463" w14:textId="77777777" w:rsidR="00406DE8" w:rsidRPr="00F2323C" w:rsidRDefault="00406DE8" w:rsidP="00D441DC">
      <w:pPr>
        <w:spacing w:line="240" w:lineRule="auto"/>
        <w:ind w:firstLine="0"/>
        <w:rPr>
          <w:rFonts w:cs="Times New Roman"/>
          <w:b/>
          <w:bCs/>
          <w:kern w:val="2"/>
          <w:sz w:val="22"/>
          <w:szCs w:val="22"/>
          <w:lang w:val="ru-RU"/>
        </w:rPr>
      </w:pPr>
      <w:r w:rsidRPr="00F2323C">
        <w:rPr>
          <w:rFonts w:cs="Times New Roman"/>
          <w:b/>
          <w:bCs/>
          <w:kern w:val="2"/>
          <w:sz w:val="22"/>
          <w:szCs w:val="22"/>
          <w:lang w:val="ru-RU"/>
        </w:rPr>
        <w:tab/>
      </w:r>
      <w:r w:rsidRPr="00F2323C">
        <w:rPr>
          <w:rFonts w:cs="Times New Roman"/>
          <w:b/>
          <w:bCs/>
          <w:kern w:val="2"/>
          <w:sz w:val="22"/>
          <w:szCs w:val="22"/>
          <w:lang w:val="ru-RU"/>
        </w:rPr>
        <w:tab/>
        <w:t xml:space="preserve">    </w:t>
      </w:r>
      <w:r w:rsidRPr="00F2323C">
        <w:rPr>
          <w:rFonts w:cs="Times New Roman"/>
          <w:b/>
          <w:bCs/>
          <w:kern w:val="2"/>
          <w:sz w:val="22"/>
          <w:szCs w:val="22"/>
          <w:lang w:val="ru-RU"/>
        </w:rPr>
        <w:tab/>
      </w:r>
      <w:r w:rsidRPr="00F2323C">
        <w:rPr>
          <w:rFonts w:cs="Times New Roman"/>
          <w:b/>
          <w:bCs/>
          <w:kern w:val="2"/>
          <w:sz w:val="22"/>
          <w:szCs w:val="22"/>
          <w:lang w:val="ru-RU"/>
        </w:rPr>
        <w:tab/>
      </w:r>
    </w:p>
    <w:p w14:paraId="0EE5A261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29C2FDDA" w14:textId="5FEAA0B1" w:rsidR="001653B2" w:rsidRPr="008004A9" w:rsidRDefault="001653B2" w:rsidP="001653B2">
      <w:pPr>
        <w:pStyle w:val="aa"/>
        <w:ind w:firstLine="0"/>
        <w:rPr>
          <w:sz w:val="24"/>
          <w:szCs w:val="22"/>
          <w:lang w:val="ru-RU"/>
        </w:rPr>
        <w:sectPr w:rsidR="001653B2" w:rsidRPr="008004A9" w:rsidSect="009A49DD">
          <w:footerReference w:type="default" r:id="rId8"/>
          <w:type w:val="continuous"/>
          <w:pgSz w:w="11907" w:h="16840" w:code="9"/>
          <w:pgMar w:top="851" w:right="567" w:bottom="1134" w:left="1418" w:header="284" w:footer="284" w:gutter="0"/>
          <w:cols w:space="720"/>
        </w:sectPr>
      </w:pPr>
    </w:p>
    <w:sdt>
      <w:sdtPr>
        <w:rPr>
          <w:b/>
          <w:bCs/>
          <w:lang w:val="ru-RU"/>
        </w:rPr>
        <w:id w:val="-75011190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DA24E28" w14:textId="455BC005" w:rsidR="002143F5" w:rsidRPr="005E4F1A" w:rsidRDefault="002143F5" w:rsidP="00FF6F00">
          <w:pPr>
            <w:pStyle w:val="ac"/>
            <w:rPr>
              <w:rStyle w:val="10"/>
            </w:rPr>
          </w:pPr>
          <w:r w:rsidRPr="005E4F1A">
            <w:rPr>
              <w:rStyle w:val="10"/>
            </w:rPr>
            <w:t>Содержание</w:t>
          </w:r>
        </w:p>
        <w:p w14:paraId="5E978C18" w14:textId="67D28A71" w:rsidR="005E4F1A" w:rsidRDefault="0025333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247185" w:history="1">
            <w:r w:rsidR="005E4F1A" w:rsidRPr="003F0505">
              <w:rPr>
                <w:rStyle w:val="ae"/>
                <w:noProof/>
                <w:shd w:val="clear" w:color="auto" w:fill="FFFFFF"/>
                <w:lang w:val="ru-RU"/>
              </w:rPr>
              <w:t>CПИСОК ИСПОЛЬЗОВАННЫХ ОБОЗНАЧЕНИЙ, СОКРАЩЕНИЙ И ТЕРМИНОВ</w:t>
            </w:r>
            <w:r w:rsidR="005E4F1A">
              <w:rPr>
                <w:noProof/>
                <w:webHidden/>
              </w:rPr>
              <w:tab/>
            </w:r>
            <w:r w:rsidR="005E4F1A">
              <w:rPr>
                <w:noProof/>
                <w:webHidden/>
              </w:rPr>
              <w:fldChar w:fldCharType="begin"/>
            </w:r>
            <w:r w:rsidR="005E4F1A">
              <w:rPr>
                <w:noProof/>
                <w:webHidden/>
              </w:rPr>
              <w:instrText xml:space="preserve"> PAGEREF _Toc168247185 \h </w:instrText>
            </w:r>
            <w:r w:rsidR="005E4F1A">
              <w:rPr>
                <w:noProof/>
                <w:webHidden/>
              </w:rPr>
            </w:r>
            <w:r w:rsidR="005E4F1A">
              <w:rPr>
                <w:noProof/>
                <w:webHidden/>
              </w:rPr>
              <w:fldChar w:fldCharType="separate"/>
            </w:r>
            <w:r w:rsidR="005E4F1A">
              <w:rPr>
                <w:noProof/>
                <w:webHidden/>
              </w:rPr>
              <w:t>7</w:t>
            </w:r>
            <w:r w:rsidR="005E4F1A">
              <w:rPr>
                <w:noProof/>
                <w:webHidden/>
              </w:rPr>
              <w:fldChar w:fldCharType="end"/>
            </w:r>
          </w:hyperlink>
        </w:p>
        <w:p w14:paraId="76E65466" w14:textId="570A9140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86" w:history="1">
            <w:r w:rsidRPr="003F0505">
              <w:rPr>
                <w:rStyle w:val="ae"/>
                <w:noProof/>
                <w:shd w:val="clear" w:color="auto" w:fill="FFFFFF"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CB88" w14:textId="2B093B9F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87" w:history="1">
            <w:r w:rsidRPr="003F0505">
              <w:rPr>
                <w:rStyle w:val="ae"/>
                <w:noProof/>
                <w:lang w:val="ru-RU"/>
              </w:rPr>
              <w:t>1 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D11A0" w14:textId="7E40D916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88" w:history="1">
            <w:r w:rsidRPr="003F0505">
              <w:rPr>
                <w:rStyle w:val="ae"/>
                <w:noProof/>
                <w:lang w:val="ru-RU"/>
              </w:rPr>
              <w:t>1.1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EC4A" w14:textId="16427CA7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89" w:history="1">
            <w:r w:rsidRPr="003F0505">
              <w:rPr>
                <w:rStyle w:val="ae"/>
                <w:noProof/>
                <w:lang w:val="ru-RU"/>
              </w:rPr>
              <w:t>1.2 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A7918" w14:textId="39691F75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0" w:history="1">
            <w:r w:rsidRPr="003F0505">
              <w:rPr>
                <w:rStyle w:val="ae"/>
                <w:noProof/>
                <w:lang w:val="ru-RU"/>
              </w:rPr>
              <w:t>1.2.1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7FFC" w14:textId="5F59A294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1" w:history="1">
            <w:r w:rsidRPr="003F0505">
              <w:rPr>
                <w:rStyle w:val="ae"/>
                <w:noProof/>
                <w:lang w:val="ru-RU"/>
              </w:rPr>
              <w:t>1.2.2 Состав и порядок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EC076" w14:textId="75EC7B95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2" w:history="1">
            <w:r w:rsidRPr="003F0505">
              <w:rPr>
                <w:rStyle w:val="ae"/>
                <w:noProof/>
                <w:lang w:val="ru-RU"/>
              </w:rPr>
              <w:t>1.3 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A4782" w14:textId="09EE4791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3" w:history="1">
            <w:r w:rsidRPr="003F0505">
              <w:rPr>
                <w:rStyle w:val="ae"/>
                <w:noProof/>
                <w:lang w:val="ru-RU"/>
              </w:rPr>
              <w:t>1.3.1 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61B7E" w14:textId="2873AE36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4" w:history="1">
            <w:r w:rsidRPr="003F0505">
              <w:rPr>
                <w:rStyle w:val="ae"/>
                <w:noProof/>
                <w:lang w:val="ru-RU"/>
              </w:rPr>
              <w:t>1.3.2 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A5BE" w14:textId="4871E55B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5" w:history="1">
            <w:r w:rsidRPr="003F0505">
              <w:rPr>
                <w:rStyle w:val="ae"/>
                <w:noProof/>
                <w:lang w:val="ru-RU"/>
              </w:rPr>
              <w:t>1.4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0BE4" w14:textId="606EF5F7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6" w:history="1">
            <w:r w:rsidRPr="003F0505">
              <w:rPr>
                <w:rStyle w:val="ae"/>
                <w:noProof/>
                <w:lang w:val="ru-RU"/>
              </w:rPr>
              <w:t>1.5 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D0790" w14:textId="7B3BAA0C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7" w:history="1">
            <w:r w:rsidRPr="003F0505">
              <w:rPr>
                <w:rStyle w:val="ae"/>
                <w:noProof/>
                <w:lang w:val="ru-RU"/>
              </w:rPr>
              <w:t>1.5.1 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80212" w14:textId="39A0F348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8" w:history="1">
            <w:r w:rsidRPr="003F0505">
              <w:rPr>
                <w:rStyle w:val="ae"/>
                <w:noProof/>
                <w:lang w:val="ru-RU"/>
              </w:rPr>
              <w:t>1.5.2 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42F74" w14:textId="3C0E4B1E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199" w:history="1">
            <w:r w:rsidRPr="003F0505">
              <w:rPr>
                <w:rStyle w:val="ae"/>
                <w:noProof/>
                <w:lang w:val="ru-RU"/>
              </w:rPr>
              <w:t>1.5.3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D307D" w14:textId="27C7C162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0" w:history="1">
            <w:r w:rsidRPr="003F0505">
              <w:rPr>
                <w:rStyle w:val="ae"/>
                <w:noProof/>
                <w:lang w:val="ru-RU"/>
              </w:rPr>
              <w:t>1.6 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D97E" w14:textId="531C6C18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1" w:history="1">
            <w:r w:rsidRPr="003F0505">
              <w:rPr>
                <w:rStyle w:val="ae"/>
                <w:noProof/>
                <w:lang w:val="ru-RU"/>
              </w:rPr>
              <w:t xml:space="preserve">1.6.1 </w:t>
            </w:r>
            <w:r w:rsidRPr="003F0505">
              <w:rPr>
                <w:rStyle w:val="ae"/>
                <w:noProof/>
              </w:rPr>
              <w:t>Calibre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98573" w14:textId="3220AA9D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2" w:history="1">
            <w:r w:rsidRPr="003F0505">
              <w:rPr>
                <w:rStyle w:val="ae"/>
                <w:noProof/>
                <w:lang w:val="ru-RU"/>
              </w:rPr>
              <w:t xml:space="preserve">1.6.2 </w:t>
            </w:r>
            <w:r w:rsidRPr="003F0505">
              <w:rPr>
                <w:rStyle w:val="ae"/>
                <w:noProof/>
              </w:rPr>
              <w:t>Kavita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15BFA" w14:textId="34210FF6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3" w:history="1">
            <w:r w:rsidRPr="003F0505">
              <w:rPr>
                <w:rStyle w:val="ae"/>
                <w:noProof/>
                <w:lang w:val="ru-RU"/>
              </w:rPr>
              <w:t xml:space="preserve">1.6.3 </w:t>
            </w:r>
            <w:r w:rsidRPr="003F0505">
              <w:rPr>
                <w:rStyle w:val="ae"/>
                <w:noProof/>
              </w:rPr>
              <w:t>Koodo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25F70" w14:textId="51400A9B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4" w:history="1">
            <w:r w:rsidRPr="003F0505">
              <w:rPr>
                <w:rStyle w:val="ae"/>
                <w:noProof/>
                <w:lang w:val="ru-RU"/>
              </w:rPr>
              <w:t>2 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40875" w14:textId="3951DEB9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5" w:history="1">
            <w:r w:rsidRPr="003F0505">
              <w:rPr>
                <w:rStyle w:val="ae"/>
                <w:noProof/>
                <w:lang w:val="ru-RU"/>
              </w:rPr>
              <w:t>2.1 Выбор средств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52FE6" w14:textId="6FCB1E54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6" w:history="1">
            <w:r w:rsidRPr="003F0505">
              <w:rPr>
                <w:rStyle w:val="ae"/>
                <w:noProof/>
                <w:lang w:val="ru-RU"/>
              </w:rPr>
              <w:t>2.2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314B" w14:textId="7036C32E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7" w:history="1">
            <w:r w:rsidRPr="003F0505">
              <w:rPr>
                <w:rStyle w:val="ae"/>
                <w:noProof/>
                <w:lang w:val="ru-RU"/>
              </w:rPr>
              <w:t>2.3 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E090" w14:textId="4F9CEF13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8" w:history="1">
            <w:r w:rsidRPr="003F0505">
              <w:rPr>
                <w:rStyle w:val="ae"/>
                <w:noProof/>
                <w:lang w:val="ru-RU"/>
              </w:rPr>
              <w:t>3 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D7BF" w14:textId="5153AD69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09" w:history="1">
            <w:r w:rsidRPr="003F0505">
              <w:rPr>
                <w:rStyle w:val="ae"/>
                <w:noProof/>
                <w:lang w:val="ru-RU"/>
              </w:rPr>
              <w:t xml:space="preserve">3.1 Алгоритм обмена информации между приложением и </w:t>
            </w:r>
            <w:r w:rsidRPr="003F0505">
              <w:rPr>
                <w:rStyle w:val="ae"/>
                <w:noProof/>
              </w:rPr>
              <w:t>API</w:t>
            </w:r>
            <w:r w:rsidRPr="003F0505">
              <w:rPr>
                <w:rStyle w:val="ae"/>
                <w:noProof/>
                <w:lang w:val="ru-RU"/>
              </w:rPr>
              <w:t xml:space="preserve"> искусственного интеллекта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6F49" w14:textId="414EEB4B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0" w:history="1">
            <w:r w:rsidRPr="003F0505">
              <w:rPr>
                <w:rStyle w:val="ae"/>
                <w:noProof/>
                <w:lang w:val="ru-RU"/>
              </w:rPr>
              <w:t>3.2 Алгоритм добавления электронной книги в библиотеку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82681" w14:textId="390415EA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1" w:history="1">
            <w:r w:rsidRPr="003F0505">
              <w:rPr>
                <w:rStyle w:val="ae"/>
                <w:noProof/>
                <w:lang w:val="ru-RU"/>
              </w:rPr>
              <w:t>4 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9D450" w14:textId="1FFB550B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2" w:history="1">
            <w:r w:rsidRPr="003F0505">
              <w:rPr>
                <w:rStyle w:val="ae"/>
                <w:noProof/>
                <w:lang w:val="ru-RU"/>
              </w:rPr>
              <w:t>4.1 Структура программного обеспечения и функции его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FCC5" w14:textId="0111C2BE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3" w:history="1">
            <w:r w:rsidRPr="003F0505">
              <w:rPr>
                <w:rStyle w:val="ae"/>
                <w:noProof/>
                <w:lang w:val="ru-RU"/>
              </w:rPr>
              <w:t>4.2 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E723" w14:textId="2B688D1E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4" w:history="1">
            <w:r w:rsidRPr="003F0505">
              <w:rPr>
                <w:rStyle w:val="ae"/>
                <w:noProof/>
                <w:lang w:val="ru-RU"/>
              </w:rPr>
              <w:t>4.2.1 Клиентская операционная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EDD3" w14:textId="620AAC07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5" w:history="1">
            <w:r w:rsidRPr="003F0505">
              <w:rPr>
                <w:rStyle w:val="ae"/>
                <w:noProof/>
                <w:lang w:val="ru-RU"/>
              </w:rPr>
              <w:t>4.2.2 Инструментальное средство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295C3" w14:textId="16713864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6" w:history="1">
            <w:r w:rsidRPr="003F0505">
              <w:rPr>
                <w:rStyle w:val="ae"/>
                <w:noProof/>
                <w:lang w:val="ru-RU"/>
              </w:rPr>
              <w:t>4.2.3 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3912" w14:textId="201C3B65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7" w:history="1">
            <w:r w:rsidRPr="003F0505">
              <w:rPr>
                <w:rStyle w:val="ae"/>
                <w:noProof/>
                <w:lang w:val="ru-RU"/>
              </w:rPr>
              <w:t>4.3 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6292" w14:textId="62B3446E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8" w:history="1">
            <w:r w:rsidRPr="003F0505">
              <w:rPr>
                <w:rStyle w:val="ae"/>
                <w:noProof/>
                <w:lang w:val="ru-RU"/>
              </w:rPr>
              <w:t>4.3.1 Структура прикладного программного обеспечения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5EC5" w14:textId="478573B3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19" w:history="1">
            <w:r w:rsidRPr="003F0505">
              <w:rPr>
                <w:rStyle w:val="ae"/>
                <w:noProof/>
                <w:lang w:val="ru-RU"/>
              </w:rPr>
              <w:t>4.3.2 Структура прикладного программного обеспечения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7C57" w14:textId="17170A6F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0" w:history="1">
            <w:r w:rsidRPr="003F0505">
              <w:rPr>
                <w:rStyle w:val="ae"/>
                <w:noProof/>
                <w:lang w:val="ru-RU"/>
              </w:rPr>
              <w:t>4.4 Особенности реализации,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E81B" w14:textId="2FCA7008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1" w:history="1">
            <w:r w:rsidRPr="003F0505">
              <w:rPr>
                <w:rStyle w:val="ae"/>
                <w:noProof/>
                <w:lang w:val="ru-RU"/>
              </w:rPr>
              <w:t>4.5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706C3" w14:textId="56474FCE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2" w:history="1">
            <w:r w:rsidRPr="003F0505">
              <w:rPr>
                <w:rStyle w:val="ae"/>
                <w:noProof/>
                <w:lang w:val="ru-RU"/>
              </w:rPr>
              <w:t>4.5.1 Требования к условиям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B2E19" w14:textId="22204184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3" w:history="1">
            <w:r w:rsidRPr="003F0505">
              <w:rPr>
                <w:rStyle w:val="ae"/>
                <w:noProof/>
                <w:lang w:val="ru-RU"/>
              </w:rPr>
              <w:t>4.5.2 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444F4" w14:textId="7DD9782E" w:rsidR="005E4F1A" w:rsidRDefault="005E4F1A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4" w:history="1">
            <w:r w:rsidRPr="003F0505">
              <w:rPr>
                <w:rStyle w:val="ae"/>
                <w:noProof/>
                <w:lang w:val="ru-RU"/>
              </w:rPr>
              <w:t>4.5.3 Порядок и особенности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369B" w14:textId="151E2040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5" w:history="1">
            <w:r w:rsidRPr="003F0505">
              <w:rPr>
                <w:rStyle w:val="ae"/>
                <w:noProof/>
                <w:lang w:val="ru-RU"/>
              </w:rPr>
              <w:t>5 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9BCB7" w14:textId="54CEFA10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6" w:history="1">
            <w:r w:rsidRPr="003F0505">
              <w:rPr>
                <w:rStyle w:val="ae"/>
                <w:noProof/>
                <w:lang w:val="ru-RU"/>
              </w:rPr>
              <w:t>5.1 Условия и порядок тестирования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7B3F" w14:textId="13C49CA3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7" w:history="1">
            <w:r w:rsidRPr="003F0505">
              <w:rPr>
                <w:rStyle w:val="ae"/>
                <w:noProof/>
                <w:lang w:val="ru-RU"/>
              </w:rPr>
              <w:t>5.2 Условия и порядок тестирования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9CD4B" w14:textId="6CDF0700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8" w:history="1">
            <w:r w:rsidRPr="003F0505">
              <w:rPr>
                <w:rStyle w:val="ae"/>
                <w:noProof/>
                <w:lang w:val="ru-RU"/>
              </w:rPr>
              <w:t>5.3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92F0" w14:textId="7BDAFD9C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29" w:history="1">
            <w:r w:rsidRPr="003F0505">
              <w:rPr>
                <w:rStyle w:val="ae"/>
                <w:noProof/>
                <w:lang w:val="ru-RU"/>
              </w:rPr>
              <w:t>6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2A8C0" w14:textId="2009FE78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0" w:history="1">
            <w:r w:rsidRPr="003F0505">
              <w:rPr>
                <w:rStyle w:val="ae"/>
                <w:noProof/>
                <w:lang w:val="ru-RU" w:eastAsia="en-US"/>
              </w:rPr>
              <w:t>6.1 Расчет показателя трудоёмкости для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A3FD" w14:textId="43C05935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1" w:history="1">
            <w:r w:rsidRPr="003F0505">
              <w:rPr>
                <w:rStyle w:val="ae"/>
                <w:noProof/>
                <w:lang w:eastAsia="en-US"/>
              </w:rPr>
              <w:t xml:space="preserve">6.2 Расчет </w:t>
            </w:r>
            <w:r w:rsidRPr="003F0505">
              <w:rPr>
                <w:rStyle w:val="ae"/>
                <w:noProof/>
              </w:rPr>
              <w:t>затрат</w:t>
            </w:r>
            <w:r w:rsidRPr="003F0505">
              <w:rPr>
                <w:rStyle w:val="ae"/>
                <w:noProof/>
                <w:lang w:eastAsia="en-US"/>
              </w:rPr>
              <w:t xml:space="preserve"> на материальные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023BD" w14:textId="1EC1769A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2" w:history="1">
            <w:r w:rsidRPr="003F0505">
              <w:rPr>
                <w:rStyle w:val="ae"/>
                <w:noProof/>
                <w:lang w:val="ru-RU" w:eastAsia="en-US"/>
              </w:rPr>
              <w:t>6.3 Расчёт затрат на разработку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7C2D5" w14:textId="75DE6017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3" w:history="1">
            <w:r w:rsidRPr="003F0505">
              <w:rPr>
                <w:rStyle w:val="ae"/>
                <w:noProof/>
                <w:lang w:val="ru-RU" w:eastAsia="en-US"/>
              </w:rPr>
              <w:t>6.4 Расчёт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2F90" w14:textId="344C7FF3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4" w:history="1">
            <w:r w:rsidRPr="003F0505">
              <w:rPr>
                <w:rStyle w:val="ae"/>
                <w:noProof/>
                <w:lang w:val="ru-RU" w:eastAsia="en-US"/>
              </w:rPr>
              <w:t>6.5 Расчет отчислений на социальные нужды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F540B" w14:textId="2805523D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5" w:history="1">
            <w:r w:rsidRPr="003F0505">
              <w:rPr>
                <w:rStyle w:val="ae"/>
                <w:noProof/>
                <w:lang w:eastAsia="en-US"/>
              </w:rPr>
              <w:t>6.</w:t>
            </w:r>
            <w:r w:rsidRPr="003F0505">
              <w:rPr>
                <w:rStyle w:val="ae"/>
                <w:noProof/>
                <w:lang w:val="ru-RU" w:eastAsia="en-US"/>
              </w:rPr>
              <w:t>6</w:t>
            </w:r>
            <w:r w:rsidRPr="003F0505">
              <w:rPr>
                <w:rStyle w:val="ae"/>
                <w:noProof/>
                <w:lang w:eastAsia="en-US"/>
              </w:rPr>
              <w:t xml:space="preserve"> </w:t>
            </w:r>
            <w:r w:rsidRPr="003F0505">
              <w:rPr>
                <w:rStyle w:val="ae"/>
                <w:noProof/>
                <w:lang w:val="ru-RU"/>
              </w:rPr>
              <w:t>Себестоимость</w:t>
            </w:r>
            <w:r w:rsidRPr="003F0505">
              <w:rPr>
                <w:rStyle w:val="ae"/>
                <w:noProof/>
                <w:lang w:eastAsia="en-US"/>
              </w:rPr>
              <w:t xml:space="preserve"> </w:t>
            </w:r>
            <w:r w:rsidRPr="003F0505">
              <w:rPr>
                <w:rStyle w:val="ae"/>
                <w:noProof/>
                <w:lang w:val="ru-RU" w:eastAsia="en-US"/>
              </w:rPr>
              <w:t>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14B3" w14:textId="515A3B65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6" w:history="1">
            <w:r w:rsidRPr="003F0505">
              <w:rPr>
                <w:rStyle w:val="ae"/>
                <w:noProof/>
                <w:lang w:val="ru-RU" w:eastAsia="en-US"/>
              </w:rPr>
              <w:t>6.7 Расчёт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EBD51" w14:textId="30FE8DB4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7" w:history="1">
            <w:r w:rsidRPr="003F0505">
              <w:rPr>
                <w:rStyle w:val="ae"/>
                <w:noProof/>
                <w:lang w:val="ru-RU" w:eastAsia="en-US"/>
              </w:rPr>
              <w:t xml:space="preserve">6.8 Определение экономической </w:t>
            </w:r>
            <w:r w:rsidRPr="003F0505">
              <w:rPr>
                <w:rStyle w:val="ae"/>
                <w:noProof/>
                <w:lang w:val="ru-RU"/>
              </w:rPr>
              <w:t>эффективности</w:t>
            </w:r>
            <w:r w:rsidRPr="003F0505">
              <w:rPr>
                <w:rStyle w:val="ae"/>
                <w:noProof/>
                <w:lang w:val="ru-RU" w:eastAsia="en-US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9F4C" w14:textId="3BB17063" w:rsidR="005E4F1A" w:rsidRDefault="005E4F1A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8" w:history="1">
            <w:r w:rsidRPr="003F0505">
              <w:rPr>
                <w:rStyle w:val="ae"/>
                <w:noProof/>
                <w:lang w:val="ru-RU" w:eastAsia="en-US"/>
              </w:rPr>
              <w:t>6.9 Выводы по технико-экономическому анализу и обоснованию проекта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8FC67" w14:textId="7028CB63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39" w:history="1">
            <w:r w:rsidRPr="003F0505">
              <w:rPr>
                <w:rStyle w:val="ae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D470" w14:textId="5F43D63D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40" w:history="1">
            <w:r w:rsidRPr="003F0505">
              <w:rPr>
                <w:rStyle w:val="ae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D7812" w14:textId="5A66EE9B" w:rsidR="005E4F1A" w:rsidRDefault="005E4F1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247241" w:history="1">
            <w:r w:rsidRPr="003F0505">
              <w:rPr>
                <w:rStyle w:val="ae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A1282" w14:textId="3AC42AE6" w:rsidR="00166E09" w:rsidRDefault="0025333A" w:rsidP="007D285D">
          <w:pPr>
            <w:sectPr w:rsidR="00166E09" w:rsidSect="0089729D">
              <w:headerReference w:type="default" r:id="rId9"/>
              <w:pgSz w:w="11907" w:h="16840" w:code="9"/>
              <w:pgMar w:top="709" w:right="567" w:bottom="2835" w:left="1560" w:header="312" w:footer="284" w:gutter="0"/>
              <w:cols w:space="720"/>
              <w:docGrid w:linePitch="381"/>
            </w:sectPr>
          </w:pPr>
          <w:r>
            <w:rPr>
              <w:rFonts w:cs="Mangal"/>
              <w:szCs w:val="21"/>
            </w:rPr>
            <w:fldChar w:fldCharType="end"/>
          </w:r>
        </w:p>
      </w:sdtContent>
    </w:sdt>
    <w:p w14:paraId="302B078F" w14:textId="1B6AE837" w:rsidR="00B252C6" w:rsidRDefault="00B252C6" w:rsidP="00B252C6">
      <w:pPr>
        <w:pStyle w:val="1"/>
        <w:rPr>
          <w:shd w:val="clear" w:color="auto" w:fill="FFFFFF"/>
          <w:lang w:val="ru-RU"/>
        </w:rPr>
      </w:pPr>
      <w:bookmarkStart w:id="1" w:name="_Toc139287411"/>
      <w:bookmarkStart w:id="2" w:name="_Toc139370995"/>
      <w:bookmarkStart w:id="3" w:name="_Toc156840814"/>
      <w:bookmarkStart w:id="4" w:name="_Toc168247185"/>
      <w:r>
        <w:rPr>
          <w:shd w:val="clear" w:color="auto" w:fill="FFFFFF"/>
          <w:lang w:val="ru-RU"/>
        </w:rPr>
        <w:lastRenderedPageBreak/>
        <w:t>CПИСОК ИСПОЛЬЗОВАННЫХ ОБОЗНАЧЕНИЙ, СОКРАЩЕНИЙ И ТЕРМИНОВ</w:t>
      </w:r>
      <w:bookmarkEnd w:id="4"/>
    </w:p>
    <w:p w14:paraId="4B9B9954" w14:textId="6986A95C" w:rsidR="0064420B" w:rsidRDefault="0064420B" w:rsidP="00B252C6">
      <w:pPr>
        <w:rPr>
          <w:lang w:val="ru-RU"/>
        </w:rPr>
      </w:pPr>
      <w:r>
        <w:rPr>
          <w:lang w:val="ru-RU"/>
        </w:rPr>
        <w:t>ИИ – искусственный интеллект.</w:t>
      </w:r>
    </w:p>
    <w:p w14:paraId="7DCDCDB1" w14:textId="3B948413" w:rsidR="00B252C6" w:rsidRDefault="00B252C6" w:rsidP="00B252C6">
      <w:pPr>
        <w:rPr>
          <w:lang w:val="ru-RU"/>
        </w:rPr>
      </w:pPr>
      <w:r>
        <w:rPr>
          <w:lang w:val="ru-RU"/>
        </w:rPr>
        <w:t>СУБД – система управления базами данных</w:t>
      </w:r>
      <w:r w:rsidR="008D128F">
        <w:rPr>
          <w:lang w:val="ru-RU"/>
        </w:rPr>
        <w:t>.</w:t>
      </w:r>
    </w:p>
    <w:p w14:paraId="7FC543CF" w14:textId="4AB4E254" w:rsidR="00352212" w:rsidRDefault="00352212" w:rsidP="00B252C6">
      <w:pPr>
        <w:rPr>
          <w:lang w:val="ru-RU"/>
        </w:rPr>
      </w:pPr>
      <w:r>
        <w:rPr>
          <w:lang w:val="ru-RU"/>
        </w:rPr>
        <w:t>ПО – программное обеспечение.</w:t>
      </w:r>
    </w:p>
    <w:p w14:paraId="4F658F63" w14:textId="350FD614" w:rsidR="0064420B" w:rsidRPr="00C41C2B" w:rsidRDefault="00C41C2B" w:rsidP="0064420B">
      <w:pPr>
        <w:rPr>
          <w:lang w:val="ru-RU"/>
        </w:rPr>
      </w:pPr>
      <w:r>
        <w:rPr>
          <w:lang w:val="ru-RU"/>
        </w:rPr>
        <w:t>Фреймворк (</w:t>
      </w:r>
      <w:r>
        <w:t>Software</w:t>
      </w:r>
      <w:r w:rsidRPr="00C41C2B">
        <w:rPr>
          <w:lang w:val="ru-RU"/>
        </w:rPr>
        <w:t xml:space="preserve"> </w:t>
      </w:r>
      <w:r>
        <w:t>Framework</w:t>
      </w:r>
      <w:r w:rsidRPr="00C41C2B">
        <w:rPr>
          <w:lang w:val="ru-RU"/>
        </w:rPr>
        <w:t xml:space="preserve">) </w:t>
      </w:r>
      <w:r>
        <w:rPr>
          <w:lang w:val="ru-RU"/>
        </w:rPr>
        <w:t>–</w:t>
      </w:r>
      <w:r w:rsidRPr="00C41C2B">
        <w:rPr>
          <w:lang w:val="ru-RU"/>
        </w:rPr>
        <w:t xml:space="preserve"> </w:t>
      </w:r>
      <w:r>
        <w:rPr>
          <w:lang w:val="ru-RU"/>
        </w:rPr>
        <w:t>программная платформа, определяющая структуры программного обеспечения.</w:t>
      </w:r>
    </w:p>
    <w:p w14:paraId="78A37236" w14:textId="5A5D69ED" w:rsidR="00C06892" w:rsidRPr="00C41C2B" w:rsidRDefault="00C06892" w:rsidP="00B252C6">
      <w:pPr>
        <w:rPr>
          <w:lang w:val="ru-RU"/>
        </w:rPr>
      </w:pPr>
      <w:r>
        <w:t>API</w:t>
      </w:r>
      <w:r w:rsidRPr="00C41C2B">
        <w:rPr>
          <w:lang w:val="ru-RU"/>
        </w:rPr>
        <w:t xml:space="preserve"> – </w:t>
      </w:r>
      <w:r>
        <w:rPr>
          <w:lang w:val="ru-RU"/>
        </w:rPr>
        <w:t>интерфейс</w:t>
      </w:r>
      <w:r w:rsidRPr="00C41C2B">
        <w:rPr>
          <w:lang w:val="ru-RU"/>
        </w:rPr>
        <w:t xml:space="preserve"> </w:t>
      </w:r>
      <w:r>
        <w:rPr>
          <w:lang w:val="ru-RU"/>
        </w:rPr>
        <w:t>программирования</w:t>
      </w:r>
      <w:r w:rsidRPr="00C41C2B">
        <w:rPr>
          <w:lang w:val="ru-RU"/>
        </w:rPr>
        <w:t xml:space="preserve"> </w:t>
      </w:r>
      <w:r>
        <w:rPr>
          <w:lang w:val="ru-RU"/>
        </w:rPr>
        <w:t>приложения</w:t>
      </w:r>
      <w:r w:rsidRPr="00C41C2B">
        <w:rPr>
          <w:lang w:val="ru-RU"/>
        </w:rPr>
        <w:t xml:space="preserve"> (</w:t>
      </w:r>
      <w:r>
        <w:t>Application</w:t>
      </w:r>
      <w:r w:rsidRPr="00C41C2B">
        <w:rPr>
          <w:lang w:val="ru-RU"/>
        </w:rPr>
        <w:t xml:space="preserve"> </w:t>
      </w:r>
      <w:r>
        <w:t>Programming</w:t>
      </w:r>
      <w:r w:rsidRPr="00C41C2B">
        <w:rPr>
          <w:lang w:val="ru-RU"/>
        </w:rPr>
        <w:t xml:space="preserve"> </w:t>
      </w:r>
      <w:r>
        <w:t>Interface</w:t>
      </w:r>
      <w:r w:rsidRPr="00C41C2B">
        <w:rPr>
          <w:lang w:val="ru-RU"/>
        </w:rPr>
        <w:t>).</w:t>
      </w:r>
    </w:p>
    <w:p w14:paraId="5B58E9D9" w14:textId="11BADD39" w:rsidR="00B252C6" w:rsidRDefault="00B252C6" w:rsidP="00B252C6">
      <w:pPr>
        <w:rPr>
          <w:lang w:val="ru-RU"/>
        </w:rPr>
      </w:pPr>
      <w:r w:rsidRPr="00B252C6">
        <w:rPr>
          <w:lang w:val="ru-RU"/>
        </w:rPr>
        <w:t>.</w:t>
      </w:r>
      <w:r w:rsidRPr="00900B7E">
        <w:t>NET</w:t>
      </w:r>
      <w:r w:rsidR="00615A8A" w:rsidRPr="00615A8A">
        <w:rPr>
          <w:lang w:val="ru-RU"/>
        </w:rPr>
        <w:t xml:space="preserve"> </w:t>
      </w:r>
      <w:r w:rsidR="00615A8A">
        <w:t>Core</w:t>
      </w:r>
      <w:r w:rsidRPr="00B252C6">
        <w:rPr>
          <w:lang w:val="ru-RU"/>
        </w:rPr>
        <w:t xml:space="preserve"> –</w:t>
      </w:r>
      <w:r w:rsidR="00615A8A">
        <w:rPr>
          <w:lang w:val="ru-RU"/>
        </w:rPr>
        <w:t xml:space="preserve"> модульная</w:t>
      </w:r>
      <w:r w:rsidRPr="00B252C6">
        <w:rPr>
          <w:lang w:val="ru-RU"/>
        </w:rPr>
        <w:t xml:space="preserve"> </w:t>
      </w:r>
      <w:r>
        <w:rPr>
          <w:lang w:val="ru-RU"/>
        </w:rPr>
        <w:t>платформа</w:t>
      </w:r>
      <w:r w:rsidRPr="00B252C6">
        <w:rPr>
          <w:lang w:val="ru-RU"/>
        </w:rPr>
        <w:t xml:space="preserve"> </w:t>
      </w:r>
      <w:r w:rsidR="00615A8A">
        <w:rPr>
          <w:lang w:val="ru-RU"/>
        </w:rPr>
        <w:t xml:space="preserve">для </w:t>
      </w:r>
      <w:r>
        <w:rPr>
          <w:lang w:val="ru-RU"/>
        </w:rPr>
        <w:t>разработки</w:t>
      </w:r>
      <w:r w:rsidR="00615A8A">
        <w:rPr>
          <w:lang w:val="ru-RU"/>
        </w:rPr>
        <w:t xml:space="preserve"> программного обеспечения с открытым исходным кодом</w:t>
      </w:r>
      <w:r w:rsidR="00F862D3">
        <w:rPr>
          <w:lang w:val="ru-RU"/>
        </w:rPr>
        <w:t>.</w:t>
      </w:r>
    </w:p>
    <w:p w14:paraId="7D100F0F" w14:textId="0AB7BCD0" w:rsidR="00B252C6" w:rsidRPr="00463B37" w:rsidRDefault="008733E2" w:rsidP="00AD2293">
      <w:pPr>
        <w:rPr>
          <w:lang w:val="ru-RU"/>
        </w:rPr>
      </w:pPr>
      <w:r>
        <w:rPr>
          <w:lang w:val="ru-RU"/>
        </w:rPr>
        <w:t>С</w:t>
      </w:r>
      <w:r w:rsidRPr="008733E2">
        <w:rPr>
          <w:lang w:val="ru-RU"/>
        </w:rPr>
        <w:t xml:space="preserve"># </w:t>
      </w:r>
      <w:r w:rsidRPr="00B252C6">
        <w:rPr>
          <w:lang w:val="ru-RU"/>
        </w:rPr>
        <w:t xml:space="preserve">– </w:t>
      </w:r>
      <w:r w:rsidR="00E873BB">
        <w:rPr>
          <w:lang w:val="ru-RU"/>
        </w:rPr>
        <w:t xml:space="preserve">объектно-ориентированный </w:t>
      </w:r>
      <w:r>
        <w:rPr>
          <w:lang w:val="ru-RU"/>
        </w:rPr>
        <w:t>язык програм</w:t>
      </w:r>
      <w:r w:rsidR="005D2343">
        <w:rPr>
          <w:lang w:val="ru-RU"/>
        </w:rPr>
        <w:t>м</w:t>
      </w:r>
      <w:r>
        <w:rPr>
          <w:lang w:val="ru-RU"/>
        </w:rPr>
        <w:t>иров</w:t>
      </w:r>
      <w:r w:rsidR="00520F38">
        <w:rPr>
          <w:lang w:val="ru-RU"/>
        </w:rPr>
        <w:t>ан</w:t>
      </w:r>
      <w:r>
        <w:rPr>
          <w:lang w:val="ru-RU"/>
        </w:rPr>
        <w:t>ия</w:t>
      </w:r>
      <w:r w:rsidR="00E873BB">
        <w:rPr>
          <w:lang w:val="ru-RU"/>
        </w:rPr>
        <w:t xml:space="preserve"> общего назначения</w:t>
      </w:r>
      <w:r w:rsidR="00B4633A">
        <w:rPr>
          <w:lang w:val="ru-RU"/>
        </w:rPr>
        <w:t>, разработанный</w:t>
      </w:r>
      <w:r w:rsidR="00666407">
        <w:rPr>
          <w:lang w:val="ru-RU"/>
        </w:rPr>
        <w:t xml:space="preserve"> компанией</w:t>
      </w:r>
      <w:r w:rsidR="00B4633A">
        <w:rPr>
          <w:lang w:val="ru-RU"/>
        </w:rPr>
        <w:t xml:space="preserve"> </w:t>
      </w:r>
      <w:r w:rsidR="00B4633A">
        <w:t>Microsoft</w:t>
      </w:r>
      <w:r w:rsidRPr="00E873BB">
        <w:rPr>
          <w:lang w:val="ru-RU"/>
        </w:rPr>
        <w:t>.</w:t>
      </w:r>
    </w:p>
    <w:p w14:paraId="38446067" w14:textId="31BA413B" w:rsidR="00E26201" w:rsidRPr="00E26201" w:rsidRDefault="00E26201" w:rsidP="00AD2293">
      <w:pPr>
        <w:rPr>
          <w:lang w:val="ru-RU"/>
        </w:rPr>
      </w:pPr>
      <w:r>
        <w:t>DTO</w:t>
      </w:r>
      <w:r w:rsidRPr="00E26201">
        <w:rPr>
          <w:lang w:val="ru-RU"/>
        </w:rPr>
        <w:t xml:space="preserve"> (</w:t>
      </w:r>
      <w:r>
        <w:t>Data</w:t>
      </w:r>
      <w:r w:rsidRPr="00E26201">
        <w:rPr>
          <w:lang w:val="ru-RU"/>
        </w:rPr>
        <w:t xml:space="preserve"> </w:t>
      </w:r>
      <w:r>
        <w:t>Transfer</w:t>
      </w:r>
      <w:r w:rsidRPr="00E26201">
        <w:rPr>
          <w:lang w:val="ru-RU"/>
        </w:rPr>
        <w:t xml:space="preserve"> </w:t>
      </w:r>
      <w:r>
        <w:t>Object</w:t>
      </w:r>
      <w:r w:rsidRPr="00E26201">
        <w:rPr>
          <w:lang w:val="ru-RU"/>
        </w:rPr>
        <w:t xml:space="preserve">) – </w:t>
      </w:r>
      <w:r>
        <w:rPr>
          <w:lang w:val="ru-RU"/>
        </w:rPr>
        <w:t>объект</w:t>
      </w:r>
      <w:r w:rsidRPr="00E26201">
        <w:rPr>
          <w:lang w:val="ru-RU"/>
        </w:rPr>
        <w:t xml:space="preserve"> </w:t>
      </w:r>
      <w:r>
        <w:rPr>
          <w:lang w:val="ru-RU"/>
        </w:rPr>
        <w:t>переноса</w:t>
      </w:r>
      <w:r w:rsidRPr="00E26201">
        <w:rPr>
          <w:lang w:val="ru-RU"/>
        </w:rPr>
        <w:t xml:space="preserve"> </w:t>
      </w:r>
      <w:r>
        <w:rPr>
          <w:lang w:val="ru-RU"/>
        </w:rPr>
        <w:t>данных, нужная для передачи информации.</w:t>
      </w:r>
    </w:p>
    <w:p w14:paraId="6D404A73" w14:textId="45D31B27" w:rsidR="00B252C6" w:rsidRPr="00167B78" w:rsidRDefault="00B252C6" w:rsidP="00AD2293">
      <w:pPr>
        <w:rPr>
          <w:lang w:val="ru-RU"/>
        </w:rPr>
      </w:pPr>
      <w:r>
        <w:t>UML</w:t>
      </w:r>
      <w:r w:rsidRPr="00941F26">
        <w:rPr>
          <w:lang w:val="ru-RU"/>
        </w:rPr>
        <w:t xml:space="preserve"> – </w:t>
      </w:r>
      <w:r>
        <w:rPr>
          <w:lang w:val="ru-RU"/>
        </w:rPr>
        <w:t>аббревиатура</w:t>
      </w:r>
      <w:r w:rsidRPr="00941F26">
        <w:rPr>
          <w:lang w:val="ru-RU"/>
        </w:rPr>
        <w:t xml:space="preserve"> </w:t>
      </w:r>
      <w:r>
        <w:rPr>
          <w:lang w:val="ru-RU"/>
        </w:rPr>
        <w:t>от</w:t>
      </w:r>
      <w:r w:rsidRPr="00941F26">
        <w:rPr>
          <w:lang w:val="ru-RU"/>
        </w:rPr>
        <w:t xml:space="preserve"> </w:t>
      </w:r>
      <w:r>
        <w:t>Unified</w:t>
      </w:r>
      <w:r w:rsidRPr="00941F26">
        <w:rPr>
          <w:lang w:val="ru-RU"/>
        </w:rPr>
        <w:t xml:space="preserve"> </w:t>
      </w:r>
      <w:r>
        <w:t>Modeling</w:t>
      </w:r>
      <w:r w:rsidRPr="00941F26">
        <w:rPr>
          <w:lang w:val="ru-RU"/>
        </w:rPr>
        <w:t xml:space="preserve"> </w:t>
      </w:r>
      <w:r>
        <w:t>Language</w:t>
      </w:r>
      <w:r w:rsidRPr="00941F26">
        <w:rPr>
          <w:lang w:val="ru-RU"/>
        </w:rPr>
        <w:t xml:space="preserve">, </w:t>
      </w:r>
      <w:r>
        <w:rPr>
          <w:lang w:val="ru-RU"/>
        </w:rPr>
        <w:t>язык</w:t>
      </w:r>
      <w:r w:rsidRPr="00941F26">
        <w:rPr>
          <w:lang w:val="ru-RU"/>
        </w:rPr>
        <w:t xml:space="preserve"> </w:t>
      </w:r>
      <w:r>
        <w:rPr>
          <w:lang w:val="ru-RU"/>
        </w:rPr>
        <w:t>графический описания</w:t>
      </w:r>
      <w:r w:rsidRPr="00941F26">
        <w:rPr>
          <w:lang w:val="ru-RU"/>
        </w:rPr>
        <w:t xml:space="preserve"> </w:t>
      </w:r>
      <w:r>
        <w:rPr>
          <w:lang w:val="ru-RU"/>
        </w:rPr>
        <w:t>для объектного моделирования в области разработки программного обеспечения, моделирования бизнес процессов, системного проектирования и отображения организационных структур</w:t>
      </w:r>
      <w:r w:rsidR="00F862D3">
        <w:rPr>
          <w:lang w:val="ru-RU"/>
        </w:rPr>
        <w:t>.</w:t>
      </w:r>
    </w:p>
    <w:p w14:paraId="75754D7F" w14:textId="56750C98" w:rsidR="00B252C6" w:rsidRDefault="00B252C6">
      <w:pPr>
        <w:suppressAutoHyphens w:val="0"/>
        <w:autoSpaceDN/>
        <w:spacing w:line="240" w:lineRule="auto"/>
        <w:ind w:firstLine="0"/>
        <w:jc w:val="left"/>
        <w:rPr>
          <w:b/>
          <w:caps/>
          <w:sz w:val="32"/>
          <w:shd w:val="clear" w:color="auto" w:fill="FFFFFF"/>
          <w:lang w:val="ru-RU"/>
        </w:rPr>
      </w:pPr>
    </w:p>
    <w:p w14:paraId="58D52342" w14:textId="03CD48FA" w:rsidR="00CA1978" w:rsidRPr="00D91C86" w:rsidRDefault="00D91C86" w:rsidP="009874D7">
      <w:pPr>
        <w:pStyle w:val="1"/>
        <w:rPr>
          <w:sz w:val="36"/>
          <w:shd w:val="clear" w:color="auto" w:fill="FFFFFF"/>
          <w:lang w:val="ru-RU"/>
        </w:rPr>
      </w:pPr>
      <w:bookmarkStart w:id="5" w:name="_Toc168247186"/>
      <w:r>
        <w:rPr>
          <w:shd w:val="clear" w:color="auto" w:fill="FFFFFF"/>
          <w:lang w:val="ru-RU"/>
        </w:rPr>
        <w:lastRenderedPageBreak/>
        <w:t>ВВЕДЕНИЕ</w:t>
      </w:r>
      <w:bookmarkEnd w:id="1"/>
      <w:bookmarkEnd w:id="2"/>
      <w:bookmarkEnd w:id="3"/>
      <w:bookmarkEnd w:id="5"/>
    </w:p>
    <w:p w14:paraId="25475E22" w14:textId="73E191A0" w:rsidR="00672C36" w:rsidRPr="00FB79F8" w:rsidRDefault="00B81601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В современном мире набирает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всю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большую популярность искусственный интеллект</w:t>
      </w:r>
      <w:r w:rsidR="005D6A31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(ИИ)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. Его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практически можно встретить во многих отраслях деятельности, таких как 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>финансы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>,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промышленность, торговле, образование</w:t>
      </w:r>
      <w:r w:rsidR="00FB79F8" w:rsidRP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системы безопасности</w:t>
      </w:r>
      <w:r w:rsidR="00101F31">
        <w:rPr>
          <w:rFonts w:cs="Times New Roman"/>
          <w:color w:val="222222"/>
          <w:szCs w:val="28"/>
          <w:shd w:val="clear" w:color="auto" w:fill="FFFFFF"/>
          <w:lang w:val="ru-RU"/>
        </w:rPr>
        <w:t>, робототехника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 т.п.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быту можно встретить в обработке фотоизображений, распознаваний образов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 фото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,</w:t>
      </w:r>
      <w:r w:rsidR="00F97DF4" w:rsidRPr="00F97DF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>улучшение и восстановление качества фотоизображений, и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2A5785" w:rsidRPr="00D0229E">
        <w:rPr>
          <w:lang w:val="ru-RU"/>
        </w:rPr>
        <w:t>транскрипци</w:t>
      </w:r>
      <w:r w:rsidR="00D0229E" w:rsidRPr="00D0229E">
        <w:rPr>
          <w:lang w:val="ru-RU"/>
        </w:rPr>
        <w:t>я</w:t>
      </w:r>
      <w:r w:rsidR="00D0229E">
        <w:rPr>
          <w:lang w:val="ru-RU"/>
        </w:rPr>
        <w:t xml:space="preserve"> или </w:t>
      </w:r>
      <w:r w:rsidR="002A5785" w:rsidRPr="00D0229E">
        <w:rPr>
          <w:lang w:val="ru-RU"/>
        </w:rPr>
        <w:t>перевод</w:t>
      </w:r>
      <w:r w:rsidR="00D0229E">
        <w:rPr>
          <w:lang w:val="ru-RU"/>
        </w:rPr>
        <w:t xml:space="preserve"> с одного естественного языка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 другой.</w:t>
      </w:r>
      <w:r w:rsidR="00FE1B9D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Всё благодаря развити</w:t>
      </w:r>
      <w:r w:rsidR="004C2ECA">
        <w:rPr>
          <w:rFonts w:cs="Times New Roman"/>
          <w:color w:val="222222"/>
          <w:szCs w:val="28"/>
          <w:shd w:val="clear" w:color="auto" w:fill="FFFFFF"/>
          <w:lang w:val="ru-RU"/>
        </w:rPr>
        <w:t>ю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мощностей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>компьютерной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техники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, увеличение количества транзисторов на кристаллах интегральных схем, а также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появлени</w:t>
      </w:r>
      <w:r w:rsidR="004C2ECA">
        <w:rPr>
          <w:rFonts w:cs="Times New Roman"/>
          <w:color w:val="222222"/>
          <w:szCs w:val="28"/>
          <w:shd w:val="clear" w:color="auto" w:fill="FFFFFF"/>
          <w:lang w:val="ru-RU"/>
        </w:rPr>
        <w:t>и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искусственных нейронных сетей</w:t>
      </w:r>
      <w:r w:rsidR="00725C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</w:t>
      </w:r>
      <w:r w:rsidR="00B231A9"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B231A9">
        <w:rPr>
          <w:rFonts w:cs="Times New Roman"/>
          <w:color w:val="222222"/>
          <w:szCs w:val="28"/>
          <w:shd w:val="clear" w:color="auto" w:fill="FFFFFF"/>
          <w:lang w:val="ru-RU"/>
        </w:rPr>
        <w:t>генеративных ИИ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. Также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>популярности</w:t>
      </w:r>
      <w:r w:rsidR="0044780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ИИ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способствовало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появление чат-бота на базе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больших языковых моделей</w:t>
      </w:r>
      <w:r w:rsidR="00D426DE" w:rsidRPr="00D426DE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D426DE">
        <w:rPr>
          <w:rFonts w:cs="Times New Roman"/>
          <w:color w:val="222222"/>
          <w:szCs w:val="28"/>
          <w:shd w:val="clear" w:color="auto" w:fill="FFFFFF"/>
        </w:rPr>
        <w:t>LLM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B79F8">
        <w:rPr>
          <w:rFonts w:cs="Times New Roman"/>
          <w:color w:val="222222"/>
          <w:szCs w:val="28"/>
          <w:shd w:val="clear" w:color="auto" w:fill="FFFFFF"/>
        </w:rPr>
        <w:t>ChatGPT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от компании </w:t>
      </w:r>
      <w:r w:rsidR="00F15CF7">
        <w:rPr>
          <w:rFonts w:cs="Times New Roman"/>
          <w:color w:val="222222"/>
          <w:szCs w:val="28"/>
          <w:shd w:val="clear" w:color="auto" w:fill="FFFFFF"/>
        </w:rPr>
        <w:t>OpenAI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7EEF4591" w14:textId="3DEB5D78" w:rsidR="00B231A9" w:rsidRDefault="00FE1B9D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На данном этапе развития ИИ</w:t>
      </w:r>
      <w:r w:rsidRPr="00FE1B9D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может использоваться в качестве инструмента автоматизации некоторых процессов.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некоторых сферах деятельности</w:t>
      </w:r>
      <w:r w:rsidR="0024080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она может полностью заменить человека, в основном это сфера предоставления услуг конечным потребителям</w:t>
      </w:r>
      <w:r w:rsidR="00BC70E5" w:rsidRPr="00BC70E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BC70E5">
        <w:rPr>
          <w:rFonts w:cs="Times New Roman"/>
          <w:color w:val="222222"/>
          <w:szCs w:val="28"/>
          <w:shd w:val="clear" w:color="auto" w:fill="FFFFFF"/>
          <w:lang w:val="ru-RU"/>
        </w:rPr>
        <w:t>такие как кассиры, банковские служащие, официанты и т.</w:t>
      </w:r>
      <w:r w:rsidR="000A1184">
        <w:rPr>
          <w:rFonts w:cs="Times New Roman"/>
          <w:color w:val="222222"/>
          <w:szCs w:val="28"/>
          <w:shd w:val="clear" w:color="auto" w:fill="FFFFFF"/>
          <w:lang w:val="ru-RU"/>
        </w:rPr>
        <w:t>п</w:t>
      </w:r>
      <w:r w:rsidR="00240804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3E1D89" w:rsidRP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Также ИИ может использоваться в качестве автопилота транспортных средств, и самый известный пример — это электромобили от американской компаний </w:t>
      </w:r>
      <w:r w:rsidR="003E1D89">
        <w:rPr>
          <w:rFonts w:cs="Times New Roman"/>
          <w:color w:val="222222"/>
          <w:szCs w:val="28"/>
          <w:shd w:val="clear" w:color="auto" w:fill="FFFFFF"/>
        </w:rPr>
        <w:t>Tesla</w:t>
      </w:r>
      <w:r w:rsidR="003E1D89" w:rsidRPr="003E1D89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военном деле ИИ используется для управления дронами</w:t>
      </w:r>
      <w:r w:rsidR="005E0312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робот</w:t>
      </w:r>
      <w:r w:rsidR="00F84E96"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-сапёр</w:t>
      </w:r>
      <w:r w:rsidR="00F84E96"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5E0312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 автономными комплексами вооружения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B231A9"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</w:p>
    <w:p w14:paraId="06B6D558" w14:textId="3A9464E2" w:rsidR="00B81601" w:rsidRPr="000D1B1B" w:rsidRDefault="00B231A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В сфере разработки программного обеспечения </w:t>
      </w:r>
      <w:r w:rsidR="005A0B09">
        <w:rPr>
          <w:rFonts w:cs="Times New Roman"/>
          <w:color w:val="222222"/>
          <w:szCs w:val="28"/>
          <w:shd w:val="clear" w:color="auto" w:fill="FFFFFF"/>
          <w:lang w:val="ru-RU"/>
        </w:rPr>
        <w:t>искусственный интеллект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в основном на базе нейронных сетей, помогают в написании кода и быстрого поиска нужной информации. Такие ИИ-ассистенты не могут полностью заменить программиста человека, так как код всё также нужно </w:t>
      </w:r>
      <w:r w:rsidR="00B77AE2">
        <w:rPr>
          <w:rFonts w:cs="Times New Roman"/>
          <w:color w:val="222222"/>
          <w:szCs w:val="28"/>
          <w:shd w:val="clear" w:color="auto" w:fill="FFFFFF"/>
          <w:lang w:val="ru-RU"/>
        </w:rPr>
        <w:t>анализировать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</w:t>
      </w:r>
      <w:r w:rsidR="0036789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корректность работы логики в предметной области и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ошибки, особенно связанные с кибербезопасностью. В основном публичные ИИ-инструменты, такие как </w:t>
      </w:r>
      <w:r w:rsidR="003E771F">
        <w:rPr>
          <w:rFonts w:cs="Times New Roman"/>
          <w:color w:val="222222"/>
          <w:szCs w:val="28"/>
          <w:shd w:val="clear" w:color="auto" w:fill="FFFFFF"/>
        </w:rPr>
        <w:t>GitHub</w:t>
      </w:r>
      <w:r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>Copilot</w:t>
      </w:r>
      <w:r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0D1B1B">
        <w:rPr>
          <w:rFonts w:cs="Times New Roman"/>
          <w:color w:val="222222"/>
          <w:szCs w:val="28"/>
          <w:shd w:val="clear" w:color="auto" w:fill="FFFFFF"/>
          <w:lang w:val="ru-RU"/>
        </w:rPr>
        <w:t>обучающиеся на коде опубликованные в открытом доступе, у которых в большинстве случаев не было проведено ревью кода (</w:t>
      </w:r>
      <w:r w:rsidR="000D1B1B">
        <w:rPr>
          <w:rFonts w:cs="Times New Roman"/>
          <w:color w:val="222222"/>
          <w:szCs w:val="28"/>
          <w:shd w:val="clear" w:color="auto" w:fill="FFFFFF"/>
        </w:rPr>
        <w:t>code</w:t>
      </w:r>
      <w:r w:rsidR="000D1B1B" w:rsidRPr="000D1B1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0D1B1B">
        <w:rPr>
          <w:rFonts w:cs="Times New Roman"/>
          <w:color w:val="222222"/>
          <w:szCs w:val="28"/>
          <w:shd w:val="clear" w:color="auto" w:fill="FFFFFF"/>
        </w:rPr>
        <w:t>review</w:t>
      </w:r>
      <w:r w:rsidR="000D1B1B" w:rsidRPr="0008685A">
        <w:rPr>
          <w:rFonts w:cs="Times New Roman"/>
          <w:color w:val="222222"/>
          <w:szCs w:val="28"/>
          <w:shd w:val="clear" w:color="auto" w:fill="FFFFFF"/>
          <w:lang w:val="ru-RU"/>
        </w:rPr>
        <w:t>)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может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>генерировать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устаревший код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так как код используемых библиотек может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lastRenderedPageBreak/>
        <w:t>измениться</w:t>
      </w:r>
      <w:r w:rsidR="005A0B0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со временем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>/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>или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генерировать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код с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>неявными уязвимостями, связанные с безопасностью</w:t>
      </w:r>
      <w:r w:rsidR="000D1B1B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65368567" w14:textId="55E5F978" w:rsidR="00585A49" w:rsidRDefault="00585A4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Из основных недостатков искусственного интеллекта являются</w:t>
      </w:r>
    </w:p>
    <w:p w14:paraId="11918991" w14:textId="34E846E5" w:rsidR="00585A49" w:rsidRPr="00585A49" w:rsidRDefault="00585A49" w:rsidP="00297B01">
      <w:pPr>
        <w:pStyle w:val="af4"/>
        <w:numPr>
          <w:ilvl w:val="0"/>
          <w:numId w:val="8"/>
        </w:numPr>
        <w:ind w:left="1134" w:hanging="425"/>
        <w:rPr>
          <w:color w:val="222222"/>
          <w:szCs w:val="28"/>
          <w:shd w:val="clear" w:color="auto" w:fill="FFFFFF"/>
          <w:lang w:val="ru-RU"/>
        </w:rPr>
      </w:pPr>
      <w:r>
        <w:rPr>
          <w:color w:val="222222"/>
          <w:szCs w:val="28"/>
          <w:shd w:val="clear" w:color="auto" w:fill="FFFFFF"/>
          <w:lang w:val="ru-RU"/>
        </w:rPr>
        <w:t>Б</w:t>
      </w:r>
      <w:r w:rsidRPr="00585A49">
        <w:rPr>
          <w:color w:val="222222"/>
          <w:szCs w:val="28"/>
          <w:shd w:val="clear" w:color="auto" w:fill="FFFFFF"/>
          <w:lang w:val="ru-RU"/>
        </w:rPr>
        <w:t xml:space="preserve">езопасность и конфиденциальность данных: </w:t>
      </w:r>
      <w:r>
        <w:rPr>
          <w:color w:val="222222"/>
          <w:szCs w:val="28"/>
          <w:shd w:val="clear" w:color="auto" w:fill="FFFFFF"/>
          <w:lang w:val="ru-RU"/>
        </w:rPr>
        <w:t>и</w:t>
      </w:r>
      <w:r w:rsidRPr="00585A49">
        <w:rPr>
          <w:color w:val="222222"/>
          <w:szCs w:val="28"/>
          <w:shd w:val="clear" w:color="auto" w:fill="FFFFFF"/>
          <w:lang w:val="ru-RU"/>
        </w:rPr>
        <w:t>спользование ИИ может создать уязвимости в системах безопасности и привести к утечкам конфиденциальной информации.</w:t>
      </w:r>
    </w:p>
    <w:p w14:paraId="17573F4B" w14:textId="169932FF" w:rsidR="00585A49" w:rsidRPr="00585A49" w:rsidRDefault="00585A49" w:rsidP="00297B01">
      <w:pPr>
        <w:pStyle w:val="af4"/>
        <w:numPr>
          <w:ilvl w:val="0"/>
          <w:numId w:val="8"/>
        </w:numPr>
        <w:ind w:left="709"/>
        <w:rPr>
          <w:color w:val="222222"/>
          <w:szCs w:val="28"/>
          <w:shd w:val="clear" w:color="auto" w:fill="FFFFFF"/>
          <w:lang w:val="ru-RU"/>
        </w:rPr>
      </w:pPr>
      <w:r>
        <w:rPr>
          <w:color w:val="222222"/>
          <w:szCs w:val="28"/>
          <w:shd w:val="clear" w:color="auto" w:fill="FFFFFF"/>
          <w:lang w:val="ru-RU"/>
        </w:rPr>
        <w:t>П</w:t>
      </w:r>
      <w:r w:rsidRPr="00585A49">
        <w:rPr>
          <w:color w:val="222222"/>
          <w:szCs w:val="28"/>
          <w:shd w:val="clear" w:color="auto" w:fill="FFFFFF"/>
          <w:lang w:val="ru-RU"/>
        </w:rPr>
        <w:t xml:space="preserve">отеря рабочих мест: </w:t>
      </w:r>
      <w:r>
        <w:rPr>
          <w:color w:val="222222"/>
          <w:szCs w:val="28"/>
          <w:shd w:val="clear" w:color="auto" w:fill="FFFFFF"/>
          <w:lang w:val="ru-RU"/>
        </w:rPr>
        <w:t>а</w:t>
      </w:r>
      <w:r w:rsidRPr="00585A49">
        <w:rPr>
          <w:color w:val="222222"/>
          <w:szCs w:val="28"/>
          <w:shd w:val="clear" w:color="auto" w:fill="FFFFFF"/>
          <w:lang w:val="ru-RU"/>
        </w:rPr>
        <w:t>втоматизация процессов с использованием ИИ может привести к сокращению рабочих мест, особенно в тех сферах, где задачи могут быть легко автоматизированы.</w:t>
      </w:r>
    </w:p>
    <w:p w14:paraId="0923DBE5" w14:textId="77777777" w:rsidR="00585A49" w:rsidRPr="00585A49" w:rsidRDefault="00585A49" w:rsidP="00297B01">
      <w:pPr>
        <w:pStyle w:val="af4"/>
        <w:numPr>
          <w:ilvl w:val="0"/>
          <w:numId w:val="8"/>
        </w:numPr>
        <w:ind w:left="709"/>
        <w:rPr>
          <w:color w:val="222222"/>
          <w:szCs w:val="28"/>
          <w:shd w:val="clear" w:color="auto" w:fill="FFFFFF"/>
          <w:lang w:val="ru-RU"/>
        </w:rPr>
      </w:pPr>
      <w:r w:rsidRPr="00585A49">
        <w:rPr>
          <w:color w:val="222222"/>
          <w:szCs w:val="28"/>
          <w:shd w:val="clear" w:color="auto" w:fill="FFFFFF"/>
          <w:lang w:val="ru-RU"/>
        </w:rPr>
        <w:t>Предвзятость и дискриминация: ИИ может унаследовать предвзятость из данных, на которых он обучается, что может привести к несправедливым или дискриминационным решениям.</w:t>
      </w:r>
    </w:p>
    <w:p w14:paraId="3FB783C8" w14:textId="37C885CF" w:rsidR="00585A49" w:rsidRPr="00585A49" w:rsidRDefault="00585A49" w:rsidP="00297B01">
      <w:pPr>
        <w:pStyle w:val="af4"/>
        <w:numPr>
          <w:ilvl w:val="0"/>
          <w:numId w:val="8"/>
        </w:numPr>
        <w:ind w:left="709"/>
        <w:rPr>
          <w:color w:val="222222"/>
          <w:szCs w:val="28"/>
          <w:shd w:val="clear" w:color="auto" w:fill="FFFFFF"/>
          <w:lang w:val="ru-RU"/>
        </w:rPr>
      </w:pPr>
      <w:r w:rsidRPr="00585A49">
        <w:rPr>
          <w:color w:val="222222"/>
          <w:szCs w:val="28"/>
          <w:shd w:val="clear" w:color="auto" w:fill="FFFFFF"/>
          <w:lang w:val="ru-RU"/>
        </w:rPr>
        <w:t xml:space="preserve">Ответственность и прозрачность: </w:t>
      </w:r>
      <w:r>
        <w:rPr>
          <w:color w:val="222222"/>
          <w:szCs w:val="28"/>
          <w:shd w:val="clear" w:color="auto" w:fill="FFFFFF"/>
          <w:lang w:val="ru-RU"/>
        </w:rPr>
        <w:t>в</w:t>
      </w:r>
      <w:r w:rsidRPr="00585A49">
        <w:rPr>
          <w:color w:val="222222"/>
          <w:szCs w:val="28"/>
          <w:shd w:val="clear" w:color="auto" w:fill="FFFFFF"/>
          <w:lang w:val="ru-RU"/>
        </w:rPr>
        <w:t xml:space="preserve"> некоторых случаях сложно объяснить, почему ИИ принял определенное решение, что затрудняет определение ответственности в случае ошибок или несправедливых действий.</w:t>
      </w:r>
    </w:p>
    <w:p w14:paraId="7E477435" w14:textId="0D27536A" w:rsidR="00585A49" w:rsidRPr="00585A49" w:rsidRDefault="00585A49" w:rsidP="00297B01">
      <w:pPr>
        <w:pStyle w:val="af4"/>
        <w:numPr>
          <w:ilvl w:val="0"/>
          <w:numId w:val="8"/>
        </w:numPr>
        <w:ind w:left="709"/>
        <w:rPr>
          <w:color w:val="222222"/>
          <w:szCs w:val="28"/>
          <w:shd w:val="clear" w:color="auto" w:fill="FFFFFF"/>
          <w:lang w:val="ru-RU"/>
        </w:rPr>
      </w:pPr>
      <w:r w:rsidRPr="00585A49">
        <w:rPr>
          <w:color w:val="222222"/>
          <w:szCs w:val="28"/>
          <w:shd w:val="clear" w:color="auto" w:fill="FFFFFF"/>
          <w:lang w:val="ru-RU"/>
        </w:rPr>
        <w:t xml:space="preserve">Этические вопросы: </w:t>
      </w:r>
      <w:r>
        <w:rPr>
          <w:color w:val="222222"/>
          <w:szCs w:val="28"/>
          <w:shd w:val="clear" w:color="auto" w:fill="FFFFFF"/>
          <w:lang w:val="ru-RU"/>
        </w:rPr>
        <w:t>и</w:t>
      </w:r>
      <w:r w:rsidRPr="00585A49">
        <w:rPr>
          <w:color w:val="222222"/>
          <w:szCs w:val="28"/>
          <w:shd w:val="clear" w:color="auto" w:fill="FFFFFF"/>
          <w:lang w:val="ru-RU"/>
        </w:rPr>
        <w:t>спользование ИИ вызывает много этических вопросов, включая проблемы конфиденциальности, принципа справедливости и вопросы о том, кто несет ответственность за действия ИИ.</w:t>
      </w:r>
    </w:p>
    <w:p w14:paraId="3F9F6959" w14:textId="77777777" w:rsidR="00DC3D75" w:rsidRPr="00DC3D75" w:rsidRDefault="00585A49" w:rsidP="00297B01">
      <w:pPr>
        <w:pStyle w:val="af4"/>
        <w:numPr>
          <w:ilvl w:val="0"/>
          <w:numId w:val="8"/>
        </w:numPr>
        <w:ind w:left="709"/>
        <w:rPr>
          <w:shd w:val="clear" w:color="auto" w:fill="FFFFFF"/>
          <w:lang w:val="ru-RU"/>
        </w:rPr>
      </w:pPr>
      <w:r w:rsidRPr="00585A49">
        <w:rPr>
          <w:color w:val="222222"/>
          <w:szCs w:val="28"/>
          <w:shd w:val="clear" w:color="auto" w:fill="FFFFFF"/>
          <w:lang w:val="ru-RU"/>
        </w:rPr>
        <w:t xml:space="preserve">Угроза безопасности: </w:t>
      </w:r>
      <w:r>
        <w:rPr>
          <w:color w:val="222222"/>
          <w:szCs w:val="28"/>
          <w:shd w:val="clear" w:color="auto" w:fill="FFFFFF"/>
          <w:lang w:val="ru-RU"/>
        </w:rPr>
        <w:t>р</w:t>
      </w:r>
      <w:r w:rsidRPr="00585A49">
        <w:rPr>
          <w:color w:val="222222"/>
          <w:szCs w:val="28"/>
          <w:shd w:val="clear" w:color="auto" w:fill="FFFFFF"/>
          <w:lang w:val="ru-RU"/>
        </w:rPr>
        <w:t>азвитие ИИ также может создать новые угрозы для безопасности, такие как создание автономных систем, способных принимать вредные решения.</w:t>
      </w:r>
    </w:p>
    <w:p w14:paraId="03AF2F52" w14:textId="3C4116B0" w:rsidR="002C412B" w:rsidRPr="00B252C6" w:rsidRDefault="00233B9A" w:rsidP="00B252C6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Цель данной дипломной работы является 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>получение навыков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разработки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прикладного </w:t>
      </w:r>
      <w:r w:rsidR="00E764F5">
        <w:rPr>
          <w:rFonts w:cs="Times New Roman"/>
          <w:color w:val="222222"/>
          <w:szCs w:val="28"/>
          <w:shd w:val="clear" w:color="auto" w:fill="FFFFFF"/>
          <w:lang w:val="ru-RU"/>
        </w:rPr>
        <w:t>обеспечения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навыков работы с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современн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ыми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инструмент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разработки, </w:t>
      </w:r>
      <w:r w:rsidR="00DC3D75">
        <w:rPr>
          <w:rFonts w:cs="Times New Roman"/>
          <w:color w:val="222222"/>
          <w:szCs w:val="28"/>
          <w:shd w:val="clear" w:color="auto" w:fill="FFFFFF"/>
          <w:lang w:val="ru-RU"/>
        </w:rPr>
        <w:t>интеграции искусственного интеллекта в информационную систему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72A08FD6" w14:textId="77777777" w:rsidR="003807F4" w:rsidRPr="00167B78" w:rsidRDefault="003807F4" w:rsidP="001C3D26">
      <w:pPr>
        <w:rPr>
          <w:lang w:val="ru-RU"/>
        </w:rPr>
      </w:pPr>
    </w:p>
    <w:p w14:paraId="36265F19" w14:textId="77777777" w:rsidR="00CA1978" w:rsidRPr="00167B78" w:rsidRDefault="00CA1978" w:rsidP="00CA1978">
      <w:pPr>
        <w:pStyle w:val="Textbody"/>
        <w:spacing w:line="240" w:lineRule="auto"/>
        <w:rPr>
          <w:rFonts w:ascii="Open Sans" w:hAnsi="Open Sans" w:cs="Open Sans"/>
          <w:b/>
          <w:bCs/>
          <w:color w:val="222222"/>
          <w:shd w:val="clear" w:color="auto" w:fill="FFFFFF"/>
          <w:lang w:val="ru-RU"/>
        </w:rPr>
      </w:pPr>
    </w:p>
    <w:p w14:paraId="58933BE9" w14:textId="7A6F68A2" w:rsidR="00CA1978" w:rsidRPr="00CA1978" w:rsidRDefault="00CA1978" w:rsidP="00CA1978">
      <w:pPr>
        <w:rPr>
          <w:rFonts w:eastAsia="Times New Roman"/>
          <w:lang w:val="ru-RU"/>
        </w:rPr>
      </w:pPr>
    </w:p>
    <w:p w14:paraId="236E4265" w14:textId="2132C68C" w:rsidR="00CA1978" w:rsidRDefault="00920B45" w:rsidP="00920B45">
      <w:pPr>
        <w:pStyle w:val="1"/>
        <w:ind w:left="720"/>
        <w:jc w:val="both"/>
        <w:rPr>
          <w:rFonts w:eastAsia="Microsoft YaHei"/>
          <w:lang w:val="ru-RU"/>
        </w:rPr>
      </w:pPr>
      <w:bookmarkStart w:id="6" w:name="_Toc168247187"/>
      <w:r>
        <w:rPr>
          <w:lang w:val="ru-RU"/>
        </w:rPr>
        <w:lastRenderedPageBreak/>
        <w:t xml:space="preserve">1 </w:t>
      </w:r>
      <w:r w:rsidR="00E63221">
        <w:rPr>
          <w:lang w:val="ru-RU"/>
        </w:rPr>
        <w:t>ТЕХНИЧЕСКОЕ ЗАДАНИЕ НА СОЗДАНИЕ СИСТЕМЫ</w:t>
      </w:r>
      <w:bookmarkEnd w:id="6"/>
    </w:p>
    <w:p w14:paraId="64046435" w14:textId="2563FC7F" w:rsidR="00BA5C6B" w:rsidRDefault="00D012BD" w:rsidP="00D012BD">
      <w:pPr>
        <w:pStyle w:val="2"/>
        <w:jc w:val="left"/>
        <w:rPr>
          <w:lang w:val="ru-RU"/>
        </w:rPr>
      </w:pPr>
      <w:bookmarkStart w:id="7" w:name="_Toc139287414"/>
      <w:bookmarkStart w:id="8" w:name="_Toc139370998"/>
      <w:bookmarkStart w:id="9" w:name="_Toc156840817"/>
      <w:bookmarkStart w:id="10" w:name="_Toc168247188"/>
      <w:r>
        <w:rPr>
          <w:lang w:val="ru-RU"/>
        </w:rPr>
        <w:t xml:space="preserve">1.1 </w:t>
      </w:r>
      <w:r w:rsidR="00BA5C6B">
        <w:rPr>
          <w:lang w:val="ru-RU"/>
        </w:rPr>
        <w:t>Назначение</w:t>
      </w:r>
      <w:r w:rsidR="000724DC">
        <w:rPr>
          <w:lang w:val="ru-RU"/>
        </w:rPr>
        <w:t xml:space="preserve"> и цели</w:t>
      </w:r>
      <w:r w:rsidR="00CA6A3C">
        <w:rPr>
          <w:lang w:val="ru-RU"/>
        </w:rPr>
        <w:t xml:space="preserve"> создания</w:t>
      </w:r>
      <w:r w:rsidR="00BA5C6B">
        <w:rPr>
          <w:lang w:val="ru-RU"/>
        </w:rPr>
        <w:t xml:space="preserve"> системы</w:t>
      </w:r>
      <w:bookmarkEnd w:id="10"/>
    </w:p>
    <w:p w14:paraId="68E18609" w14:textId="77777777" w:rsidR="009929F1" w:rsidRPr="00FB79F8" w:rsidRDefault="00A14DC1" w:rsidP="00BA5C6B">
      <w:pPr>
        <w:rPr>
          <w:lang w:val="ru-RU"/>
        </w:rPr>
      </w:pPr>
      <w:r>
        <w:rPr>
          <w:lang w:val="ru-RU"/>
        </w:rPr>
        <w:t>Назначение</w:t>
      </w:r>
      <w:r w:rsidR="00262065">
        <w:rPr>
          <w:lang w:val="ru-RU"/>
        </w:rPr>
        <w:t xml:space="preserve">м </w:t>
      </w:r>
      <w:r>
        <w:rPr>
          <w:lang w:val="ru-RU"/>
        </w:rPr>
        <w:t>системы</w:t>
      </w:r>
      <w:r w:rsidR="009929F1" w:rsidRPr="009929F1">
        <w:rPr>
          <w:lang w:val="ru-RU"/>
        </w:rPr>
        <w:t>:</w:t>
      </w:r>
    </w:p>
    <w:p w14:paraId="5C7CB5F5" w14:textId="49862B91" w:rsidR="009929F1" w:rsidRDefault="009929F1" w:rsidP="009929F1">
      <w:pPr>
        <w:rPr>
          <w:lang w:val="ru-RU"/>
        </w:rPr>
      </w:pPr>
      <w:r>
        <w:rPr>
          <w:lang w:val="ru-RU"/>
        </w:rPr>
        <w:t xml:space="preserve">Система предназначена для </w:t>
      </w:r>
      <w:r w:rsidR="00983780">
        <w:rPr>
          <w:lang w:val="ru-RU"/>
        </w:rPr>
        <w:t>хранения</w:t>
      </w:r>
      <w:r w:rsidR="00466835">
        <w:rPr>
          <w:lang w:val="ru-RU"/>
        </w:rPr>
        <w:t xml:space="preserve"> </w:t>
      </w:r>
      <w:r w:rsidR="00115425">
        <w:rPr>
          <w:lang w:val="ru-RU"/>
        </w:rPr>
        <w:t>электронны</w:t>
      </w:r>
      <w:r w:rsidR="00D14958">
        <w:rPr>
          <w:lang w:val="ru-RU"/>
        </w:rPr>
        <w:t>х</w:t>
      </w:r>
      <w:r w:rsidR="00466835">
        <w:rPr>
          <w:lang w:val="ru-RU"/>
        </w:rPr>
        <w:t xml:space="preserve"> книг</w:t>
      </w:r>
      <w:r w:rsidR="00796E1C">
        <w:rPr>
          <w:lang w:val="ru-RU"/>
        </w:rPr>
        <w:t xml:space="preserve">, в основном технической литературы, а также других </w:t>
      </w:r>
      <w:r w:rsidR="00A14DC1">
        <w:rPr>
          <w:lang w:val="ru-RU"/>
        </w:rPr>
        <w:t>документов</w:t>
      </w:r>
      <w:r w:rsidR="00D14958">
        <w:rPr>
          <w:lang w:val="ru-RU"/>
        </w:rPr>
        <w:t xml:space="preserve"> в едином хранилище с возможностью их просмотра, редактирования </w:t>
      </w:r>
      <w:r w:rsidR="00D642C6">
        <w:rPr>
          <w:lang w:val="ru-RU"/>
        </w:rPr>
        <w:t>описания</w:t>
      </w:r>
      <w:r w:rsidR="00D14958">
        <w:rPr>
          <w:lang w:val="ru-RU"/>
        </w:rPr>
        <w:t xml:space="preserve"> </w:t>
      </w:r>
      <w:r w:rsidR="00410BE3">
        <w:rPr>
          <w:lang w:val="ru-RU"/>
        </w:rPr>
        <w:t>книг</w:t>
      </w:r>
      <w:r w:rsidR="00D14958">
        <w:rPr>
          <w:lang w:val="ru-RU"/>
        </w:rPr>
        <w:t>, отслеживания активности пользователя</w:t>
      </w:r>
      <w:r w:rsidR="000555DC">
        <w:rPr>
          <w:lang w:val="ru-RU"/>
        </w:rPr>
        <w:t xml:space="preserve"> при работе с документами</w:t>
      </w:r>
      <w:r w:rsidR="00A14DC1">
        <w:rPr>
          <w:lang w:val="ru-RU"/>
        </w:rPr>
        <w:t>.</w:t>
      </w:r>
    </w:p>
    <w:p w14:paraId="35EC2EC1" w14:textId="08666D53" w:rsidR="00BA5C6B" w:rsidRDefault="0028500F" w:rsidP="009929F1">
      <w:pPr>
        <w:rPr>
          <w:lang w:val="ru-RU"/>
        </w:rPr>
      </w:pPr>
      <w:r>
        <w:rPr>
          <w:lang w:val="ru-RU"/>
        </w:rPr>
        <w:t>Место</w:t>
      </w:r>
      <w:r w:rsidR="004F6619">
        <w:rPr>
          <w:lang w:val="ru-RU"/>
        </w:rPr>
        <w:t>м</w:t>
      </w:r>
      <w:r>
        <w:rPr>
          <w:lang w:val="ru-RU"/>
        </w:rPr>
        <w:t xml:space="preserve"> внедрения </w:t>
      </w:r>
      <w:r w:rsidR="004F6619">
        <w:rPr>
          <w:lang w:val="ru-RU"/>
        </w:rPr>
        <w:t xml:space="preserve">является </w:t>
      </w:r>
      <w:r>
        <w:rPr>
          <w:lang w:val="ru-RU"/>
        </w:rPr>
        <w:t>внутренняя локальная сеть пользователя.</w:t>
      </w:r>
    </w:p>
    <w:p w14:paraId="552AD256" w14:textId="249596D3" w:rsidR="0028500F" w:rsidRDefault="0028500F" w:rsidP="00BA5C6B">
      <w:pPr>
        <w:rPr>
          <w:lang w:val="ru-RU"/>
        </w:rPr>
      </w:pPr>
      <w:r>
        <w:rPr>
          <w:lang w:val="ru-RU"/>
        </w:rPr>
        <w:t>Цель создания системы</w:t>
      </w:r>
      <w:r w:rsidRPr="0028500F">
        <w:rPr>
          <w:lang w:val="ru-RU"/>
        </w:rPr>
        <w:t>:</w:t>
      </w:r>
    </w:p>
    <w:p w14:paraId="21CA70B0" w14:textId="3581758F" w:rsidR="0028500F" w:rsidRDefault="00A76007" w:rsidP="00F646B5">
      <w:pPr>
        <w:pStyle w:val="a"/>
      </w:pPr>
      <w:r>
        <w:t>уменьшение времени доступа</w:t>
      </w:r>
      <w:r w:rsidR="002843E4">
        <w:t xml:space="preserve"> </w:t>
      </w:r>
      <w:r w:rsidR="00783D01">
        <w:t>к работе</w:t>
      </w:r>
      <w:r w:rsidR="00227AE6">
        <w:t xml:space="preserve"> с</w:t>
      </w:r>
      <w:r w:rsidR="002843E4">
        <w:t xml:space="preserve"> </w:t>
      </w:r>
      <w:r w:rsidR="0028500F">
        <w:t>электронны</w:t>
      </w:r>
      <w:r w:rsidR="002843E4">
        <w:t>м</w:t>
      </w:r>
      <w:r w:rsidR="00227AE6">
        <w:t>и</w:t>
      </w:r>
      <w:r w:rsidR="0028500F">
        <w:t xml:space="preserve"> книг</w:t>
      </w:r>
      <w:r w:rsidR="002843E4">
        <w:t>ам</w:t>
      </w:r>
      <w:r w:rsidR="00227AE6">
        <w:t>и</w:t>
      </w:r>
      <w:r w:rsidR="0028500F">
        <w:t xml:space="preserve"> и документ</w:t>
      </w:r>
      <w:r w:rsidR="002843E4">
        <w:t>ам</w:t>
      </w:r>
      <w:r w:rsidR="00227AE6">
        <w:t>и</w:t>
      </w:r>
      <w:r w:rsidR="00000A19" w:rsidRPr="00000A19">
        <w:t>;</w:t>
      </w:r>
    </w:p>
    <w:p w14:paraId="1F765371" w14:textId="121AA06C" w:rsidR="002843E4" w:rsidRPr="0028500F" w:rsidRDefault="00FD353E" w:rsidP="00F646B5">
      <w:pPr>
        <w:pStyle w:val="a"/>
      </w:pPr>
      <w:r>
        <w:t>снижение</w:t>
      </w:r>
      <w:r w:rsidR="002843E4">
        <w:t xml:space="preserve"> нагрузки на дисковые системы устройств пользовател</w:t>
      </w:r>
      <w:r w:rsidR="00A76007">
        <w:t>я</w:t>
      </w:r>
      <w:r w:rsidR="002843E4">
        <w:t>.</w:t>
      </w:r>
    </w:p>
    <w:p w14:paraId="4D15C509" w14:textId="2B94CEE6" w:rsidR="00A340DA" w:rsidRDefault="00A340DA" w:rsidP="009929F1">
      <w:pPr>
        <w:pStyle w:val="2"/>
        <w:spacing w:after="120"/>
        <w:rPr>
          <w:lang w:val="ru-RU"/>
        </w:rPr>
      </w:pPr>
      <w:bookmarkStart w:id="11" w:name="_Toc168247189"/>
      <w:r>
        <w:rPr>
          <w:lang w:val="ru-RU"/>
        </w:rPr>
        <w:t xml:space="preserve">1.2 </w:t>
      </w:r>
      <w:r w:rsidR="00DC6B80">
        <w:rPr>
          <w:lang w:val="ru-RU"/>
        </w:rPr>
        <w:t>Характеристика объекта автоматизации</w:t>
      </w:r>
      <w:bookmarkEnd w:id="11"/>
    </w:p>
    <w:p w14:paraId="15ABB405" w14:textId="5DE4E956" w:rsidR="009929F1" w:rsidRPr="009929F1" w:rsidRDefault="009929F1" w:rsidP="009929F1">
      <w:pPr>
        <w:rPr>
          <w:lang w:val="ru-RU"/>
        </w:rPr>
      </w:pPr>
      <w:r>
        <w:rPr>
          <w:lang w:val="ru-RU"/>
        </w:rPr>
        <w:t>Объектом автоматизации является</w:t>
      </w:r>
      <w:r w:rsidR="00783D01">
        <w:rPr>
          <w:lang w:val="ru-RU"/>
        </w:rPr>
        <w:t xml:space="preserve"> </w:t>
      </w:r>
      <w:r w:rsidR="007731F1">
        <w:rPr>
          <w:lang w:val="ru-RU"/>
        </w:rPr>
        <w:t>не</w:t>
      </w:r>
      <w:r w:rsidR="00783D01">
        <w:rPr>
          <w:lang w:val="ru-RU"/>
        </w:rPr>
        <w:t>автоматизированное</w:t>
      </w:r>
      <w:r w:rsidR="007731F1">
        <w:rPr>
          <w:lang w:val="ru-RU"/>
        </w:rPr>
        <w:t xml:space="preserve"> рабочее место читателя</w:t>
      </w:r>
      <w:r>
        <w:rPr>
          <w:lang w:val="ru-RU"/>
        </w:rPr>
        <w:t xml:space="preserve"> в локальной сети.</w:t>
      </w:r>
    </w:p>
    <w:p w14:paraId="5B719877" w14:textId="2A640F6A" w:rsidR="00124CAF" w:rsidRDefault="00124CAF" w:rsidP="00B82AAE">
      <w:pPr>
        <w:pStyle w:val="3"/>
        <w:rPr>
          <w:lang w:val="ru-RU"/>
        </w:rPr>
      </w:pPr>
      <w:bookmarkStart w:id="12" w:name="_Toc168247190"/>
      <w:r>
        <w:rPr>
          <w:lang w:val="ru-RU"/>
        </w:rPr>
        <w:t>1.2.1 Общее описание</w:t>
      </w:r>
      <w:bookmarkEnd w:id="12"/>
    </w:p>
    <w:p w14:paraId="0BF675FB" w14:textId="3658502D" w:rsidR="00124CAF" w:rsidRPr="004A3840" w:rsidRDefault="004A3840" w:rsidP="00124CAF">
      <w:pPr>
        <w:rPr>
          <w:lang w:val="ru-RU"/>
        </w:rPr>
      </w:pPr>
      <w:r>
        <w:rPr>
          <w:lang w:val="ru-RU"/>
        </w:rPr>
        <w:t>Объектом автоматизации нынешней системы является процесс работы с файлами книг и документов. Доступ к файлам можно получить только внутри локальной сети</w:t>
      </w:r>
      <w:r w:rsidR="001E3D5F">
        <w:rPr>
          <w:lang w:val="ru-RU"/>
        </w:rPr>
        <w:t xml:space="preserve"> </w:t>
      </w:r>
      <w:r w:rsidR="00481DC3">
        <w:rPr>
          <w:lang w:val="ru-RU"/>
        </w:rPr>
        <w:t>на</w:t>
      </w:r>
      <w:r w:rsidR="001E3D5F">
        <w:rPr>
          <w:lang w:val="ru-RU"/>
        </w:rPr>
        <w:t xml:space="preserve"> сетевом хранилище</w:t>
      </w:r>
      <w:r w:rsidR="00C331EE">
        <w:rPr>
          <w:lang w:val="ru-RU"/>
        </w:rPr>
        <w:t xml:space="preserve"> по протоколу </w:t>
      </w:r>
      <w:r w:rsidR="00C331EE">
        <w:t>SMB</w:t>
      </w:r>
      <w:r w:rsidR="00481DC3">
        <w:rPr>
          <w:lang w:val="ru-RU"/>
        </w:rPr>
        <w:t xml:space="preserve">, организованный </w:t>
      </w:r>
      <w:r w:rsidR="00F071B5">
        <w:rPr>
          <w:lang w:val="ru-RU"/>
        </w:rPr>
        <w:t xml:space="preserve">с помощью программного обеспечения </w:t>
      </w:r>
      <w:r w:rsidR="00481DC3">
        <w:rPr>
          <w:lang w:val="ru-RU"/>
        </w:rPr>
        <w:t>роутер</w:t>
      </w:r>
      <w:r w:rsidR="00F071B5">
        <w:rPr>
          <w:lang w:val="ru-RU"/>
        </w:rPr>
        <w:t>а</w:t>
      </w:r>
      <w:r>
        <w:rPr>
          <w:lang w:val="ru-RU"/>
        </w:rPr>
        <w:t>.</w:t>
      </w:r>
    </w:p>
    <w:p w14:paraId="089FB0BB" w14:textId="2137C6A3" w:rsidR="00022B09" w:rsidRDefault="00022B09" w:rsidP="00022B09">
      <w:pPr>
        <w:pStyle w:val="3"/>
        <w:rPr>
          <w:lang w:val="ru-RU"/>
        </w:rPr>
      </w:pPr>
      <w:bookmarkStart w:id="13" w:name="_Toc168247191"/>
      <w:r>
        <w:rPr>
          <w:lang w:val="ru-RU"/>
        </w:rPr>
        <w:t>1.2.2 Состав и порядок функционирования</w:t>
      </w:r>
      <w:bookmarkEnd w:id="13"/>
    </w:p>
    <w:p w14:paraId="1B519ACE" w14:textId="5493F0D4" w:rsidR="00022B09" w:rsidRDefault="00C331EE" w:rsidP="00022B09">
      <w:pPr>
        <w:rPr>
          <w:lang w:val="ru-RU"/>
        </w:rPr>
      </w:pPr>
      <w:r>
        <w:rPr>
          <w:lang w:val="ru-RU"/>
        </w:rPr>
        <w:t>Функционирование системы включает в себя набор следующи</w:t>
      </w:r>
      <w:r w:rsidR="007F6D6F">
        <w:rPr>
          <w:lang w:val="ru-RU"/>
        </w:rPr>
        <w:t>х</w:t>
      </w:r>
      <w:r>
        <w:rPr>
          <w:lang w:val="ru-RU"/>
        </w:rPr>
        <w:t xml:space="preserve"> процессов</w:t>
      </w:r>
      <w:r w:rsidRPr="00C331EE">
        <w:rPr>
          <w:lang w:val="ru-RU"/>
        </w:rPr>
        <w:t>:</w:t>
      </w:r>
    </w:p>
    <w:p w14:paraId="72666A5D" w14:textId="38C26FD7" w:rsidR="00C331EE" w:rsidRDefault="00C331EE" w:rsidP="00F646B5">
      <w:pPr>
        <w:pStyle w:val="a"/>
      </w:pPr>
      <w:r>
        <w:t>реализация общего доступа к хранилищу</w:t>
      </w:r>
      <w:r w:rsidR="00600F59">
        <w:t xml:space="preserve"> с книгами</w:t>
      </w:r>
      <w:r w:rsidRPr="00C331EE">
        <w:t>;</w:t>
      </w:r>
    </w:p>
    <w:p w14:paraId="2F8EFBC3" w14:textId="0F032B23" w:rsidR="00C331EE" w:rsidRDefault="00C331EE" w:rsidP="00F646B5">
      <w:pPr>
        <w:pStyle w:val="a"/>
      </w:pPr>
      <w:r>
        <w:t>отслеживание прогресса чтения</w:t>
      </w:r>
      <w:r w:rsidR="00E6641D">
        <w:t xml:space="preserve"> для каждой книги</w:t>
      </w:r>
      <w:r w:rsidR="001E3BA3">
        <w:t xml:space="preserve"> для каждого пользователя</w:t>
      </w:r>
      <w:r w:rsidRPr="00906015">
        <w:t>;</w:t>
      </w:r>
    </w:p>
    <w:p w14:paraId="5E54EC8B" w14:textId="61E2C218" w:rsidR="00C331EE" w:rsidRDefault="00A271E8" w:rsidP="00F646B5">
      <w:pPr>
        <w:pStyle w:val="a"/>
      </w:pPr>
      <w:r>
        <w:t>перевод выделенной части текста книги</w:t>
      </w:r>
      <w:r w:rsidRPr="00A271E8">
        <w:t>;</w:t>
      </w:r>
    </w:p>
    <w:p w14:paraId="6F07726C" w14:textId="24502F00" w:rsidR="00A271E8" w:rsidRDefault="00A271E8" w:rsidP="00F646B5">
      <w:pPr>
        <w:pStyle w:val="a"/>
      </w:pPr>
      <w:r>
        <w:t>обобщение выделенной части текста</w:t>
      </w:r>
      <w:r w:rsidR="00E6433C">
        <w:t xml:space="preserve"> документа</w:t>
      </w:r>
      <w:r>
        <w:t>.</w:t>
      </w:r>
    </w:p>
    <w:p w14:paraId="290D2FED" w14:textId="503830C5" w:rsidR="002A67D7" w:rsidRPr="00E36A66" w:rsidRDefault="00E36A66" w:rsidP="002A67D7">
      <w:pPr>
        <w:pStyle w:val="af4"/>
        <w:ind w:left="709"/>
        <w:rPr>
          <w:lang w:val="ru-RU"/>
        </w:rPr>
      </w:pPr>
      <w:r>
        <w:rPr>
          <w:lang w:val="ru-RU"/>
        </w:rPr>
        <w:lastRenderedPageBreak/>
        <w:t>Алгоритм работы</w:t>
      </w:r>
      <w:r w:rsidRPr="00E36A66">
        <w:rPr>
          <w:lang w:val="ru-RU"/>
        </w:rPr>
        <w:t xml:space="preserve"> </w:t>
      </w:r>
      <w:r>
        <w:rPr>
          <w:lang w:val="ru-RU"/>
        </w:rPr>
        <w:t>с файлами</w:t>
      </w:r>
      <w:r w:rsidR="005C662C">
        <w:rPr>
          <w:lang w:val="ru-RU"/>
        </w:rPr>
        <w:t xml:space="preserve"> электронных</w:t>
      </w:r>
      <w:r>
        <w:rPr>
          <w:lang w:val="ru-RU"/>
        </w:rPr>
        <w:t xml:space="preserve"> книг</w:t>
      </w:r>
      <w:r w:rsidR="00C352EF">
        <w:rPr>
          <w:lang w:val="ru-RU"/>
        </w:rPr>
        <w:t xml:space="preserve"> </w:t>
      </w:r>
      <w:r>
        <w:rPr>
          <w:lang w:val="ru-RU"/>
        </w:rPr>
        <w:t>следующий</w:t>
      </w:r>
      <w:r w:rsidRPr="00E36A66">
        <w:rPr>
          <w:lang w:val="ru-RU"/>
        </w:rPr>
        <w:t>:</w:t>
      </w:r>
    </w:p>
    <w:p w14:paraId="5556F883" w14:textId="4EB69844" w:rsidR="00E36A66" w:rsidRPr="00FB79F8" w:rsidRDefault="00E36A66" w:rsidP="00F646B5">
      <w:pPr>
        <w:pStyle w:val="a"/>
      </w:pPr>
      <w:r>
        <w:t>откры</w:t>
      </w:r>
      <w:r w:rsidR="008B6AA4">
        <w:t>ть</w:t>
      </w:r>
      <w:r>
        <w:t xml:space="preserve"> сетевой</w:t>
      </w:r>
      <w:r w:rsidR="00386717" w:rsidRPr="00386717">
        <w:t xml:space="preserve"> </w:t>
      </w:r>
      <w:r w:rsidR="00386717">
        <w:t>общий</w:t>
      </w:r>
      <w:r>
        <w:t xml:space="preserve"> диск через</w:t>
      </w:r>
      <w:r w:rsidR="00906015">
        <w:t xml:space="preserve"> любой</w:t>
      </w:r>
      <w:r>
        <w:t xml:space="preserve"> файловый менеджер</w:t>
      </w:r>
      <w:r w:rsidR="00906015">
        <w:t xml:space="preserve"> поддерживающий протокол обмена данными SMB</w:t>
      </w:r>
      <w:r w:rsidRPr="00E36A66">
        <w:t>;</w:t>
      </w:r>
    </w:p>
    <w:p w14:paraId="2DBAC258" w14:textId="5B948BB2" w:rsidR="00E36A66" w:rsidRDefault="00B94C2D" w:rsidP="00F646B5">
      <w:pPr>
        <w:pStyle w:val="a"/>
      </w:pPr>
      <w:r>
        <w:t>найти</w:t>
      </w:r>
      <w:r w:rsidR="006E7CDE">
        <w:t xml:space="preserve"> опреде</w:t>
      </w:r>
      <w:r w:rsidR="007649CD">
        <w:t>ленн</w:t>
      </w:r>
      <w:r w:rsidR="002537E8">
        <w:t>ый</w:t>
      </w:r>
      <w:r w:rsidR="006E190A">
        <w:t xml:space="preserve"> файл книги</w:t>
      </w:r>
      <w:r w:rsidR="006E190A" w:rsidRPr="006E7CDE">
        <w:t>;</w:t>
      </w:r>
    </w:p>
    <w:p w14:paraId="5C36F302" w14:textId="0951F58A" w:rsidR="008B6AA4" w:rsidRDefault="008B6AA4" w:rsidP="00F646B5">
      <w:pPr>
        <w:pStyle w:val="a"/>
      </w:pPr>
      <w:r>
        <w:t>открыть файл книги в любом удобном для пользователя программы для просмотра документ</w:t>
      </w:r>
      <w:r w:rsidR="00D23F13">
        <w:t>а</w:t>
      </w:r>
      <w:r w:rsidRPr="008B6AA4">
        <w:t>;</w:t>
      </w:r>
    </w:p>
    <w:p w14:paraId="33BCDC10" w14:textId="39B25022" w:rsidR="006E7CDE" w:rsidRPr="00C37DE5" w:rsidRDefault="008B6AA4" w:rsidP="00F646B5">
      <w:pPr>
        <w:pStyle w:val="a"/>
      </w:pPr>
      <w:r>
        <w:t>читать, находя</w:t>
      </w:r>
      <w:r w:rsidR="006E190A">
        <w:t xml:space="preserve"> неизвестные слова записываем</w:t>
      </w:r>
      <w:r w:rsidR="006E7CDE">
        <w:t xml:space="preserve"> </w:t>
      </w:r>
      <w:r w:rsidR="006E190A">
        <w:t>их</w:t>
      </w:r>
      <w:r w:rsidR="006E7CDE">
        <w:t xml:space="preserve"> и</w:t>
      </w:r>
      <w:r w:rsidR="00EA2724">
        <w:t xml:space="preserve"> по необходимости</w:t>
      </w:r>
      <w:r w:rsidR="006E7CDE">
        <w:t xml:space="preserve"> </w:t>
      </w:r>
      <w:r>
        <w:t xml:space="preserve">делается </w:t>
      </w:r>
      <w:r w:rsidR="006E7CDE">
        <w:t>перевод</w:t>
      </w:r>
      <w:r w:rsidR="00050CFA">
        <w:t xml:space="preserve"> </w:t>
      </w:r>
      <w:r w:rsidR="00EA2724">
        <w:t xml:space="preserve">через любые сторонние </w:t>
      </w:r>
      <w:r>
        <w:t>(веб-)</w:t>
      </w:r>
      <w:r w:rsidR="00EA2724">
        <w:t>сервисы.</w:t>
      </w:r>
    </w:p>
    <w:p w14:paraId="119DD57A" w14:textId="3EFAE64B" w:rsidR="00CA1978" w:rsidRDefault="00B4734F" w:rsidP="00B638FC">
      <w:pPr>
        <w:pStyle w:val="2"/>
        <w:rPr>
          <w:lang w:val="ru-RU"/>
        </w:rPr>
      </w:pPr>
      <w:bookmarkStart w:id="14" w:name="_Toc168247192"/>
      <w:r>
        <w:rPr>
          <w:lang w:val="ru-RU"/>
        </w:rPr>
        <w:t>1</w:t>
      </w:r>
      <w:r w:rsidR="000555B6" w:rsidRPr="00371B7A">
        <w:rPr>
          <w:lang w:val="ru-RU"/>
        </w:rPr>
        <w:t>.</w:t>
      </w:r>
      <w:r w:rsidR="00A340DA">
        <w:rPr>
          <w:lang w:val="ru-RU"/>
        </w:rPr>
        <w:t>3</w:t>
      </w:r>
      <w:r w:rsidR="000555B6" w:rsidRPr="00371B7A">
        <w:rPr>
          <w:lang w:val="ru-RU"/>
        </w:rPr>
        <w:t xml:space="preserve"> </w:t>
      </w:r>
      <w:r w:rsidR="00A340DA">
        <w:rPr>
          <w:lang w:val="ru-RU"/>
        </w:rPr>
        <w:t>Общие</w:t>
      </w:r>
      <w:r w:rsidR="00F36E6D">
        <w:rPr>
          <w:lang w:val="ru-RU"/>
        </w:rPr>
        <w:t xml:space="preserve"> </w:t>
      </w:r>
      <w:bookmarkEnd w:id="7"/>
      <w:bookmarkEnd w:id="8"/>
      <w:bookmarkEnd w:id="9"/>
      <w:r w:rsidR="00A340DA">
        <w:rPr>
          <w:lang w:val="ru-RU"/>
        </w:rPr>
        <w:t>требования к системе</w:t>
      </w:r>
      <w:bookmarkEnd w:id="14"/>
    </w:p>
    <w:p w14:paraId="47B2C0FB" w14:textId="6F6BB3B3" w:rsidR="00BA6F68" w:rsidRDefault="00BA6F68" w:rsidP="00D0573E">
      <w:pPr>
        <w:pStyle w:val="3"/>
        <w:rPr>
          <w:lang w:val="ru-RU"/>
        </w:rPr>
      </w:pPr>
      <w:bookmarkStart w:id="15" w:name="_Toc168247193"/>
      <w:r>
        <w:rPr>
          <w:lang w:val="ru-RU"/>
        </w:rPr>
        <w:t>1.</w:t>
      </w:r>
      <w:r w:rsidR="00D0573E">
        <w:rPr>
          <w:lang w:val="ru-RU"/>
        </w:rPr>
        <w:t>3.1</w:t>
      </w:r>
      <w:r>
        <w:rPr>
          <w:lang w:val="ru-RU"/>
        </w:rPr>
        <w:t xml:space="preserve"> Требования к структуре и функционированию системы</w:t>
      </w:r>
      <w:bookmarkEnd w:id="15"/>
    </w:p>
    <w:p w14:paraId="152393AD" w14:textId="64969C61" w:rsidR="00BB3CAC" w:rsidRPr="00BB3CAC" w:rsidRDefault="00BB3CAC" w:rsidP="00BB3CAC">
      <w:pPr>
        <w:rPr>
          <w:shd w:val="clear" w:color="auto" w:fill="FFFFFF"/>
          <w:lang w:val="ru-RU" w:eastAsia="en-US"/>
        </w:rPr>
      </w:pPr>
      <w:r w:rsidRPr="00BB3CAC">
        <w:rPr>
          <w:lang w:val="ru-RU"/>
        </w:rPr>
        <w:t>Система должна представлять собой программн</w:t>
      </w:r>
      <w:r>
        <w:rPr>
          <w:lang w:val="ru-RU"/>
        </w:rPr>
        <w:t>ый</w:t>
      </w:r>
      <w:r w:rsidRPr="00BB3CAC">
        <w:rPr>
          <w:lang w:val="ru-RU"/>
        </w:rPr>
        <w:t xml:space="preserve"> комплекс</w:t>
      </w:r>
      <w:r w:rsidRPr="00BB3CAC">
        <w:rPr>
          <w:shd w:val="clear" w:color="auto" w:fill="FFFFFF"/>
          <w:lang w:val="ru-RU" w:eastAsia="en-US"/>
        </w:rPr>
        <w:t>, в состав которого должны входить следующие подсистемы:</w:t>
      </w:r>
    </w:p>
    <w:p w14:paraId="427B6556" w14:textId="50A0D448" w:rsidR="00BB3CAC" w:rsidRPr="00BB3CAC" w:rsidRDefault="00BB3CAC" w:rsidP="00F646B5">
      <w:pPr>
        <w:pStyle w:val="a"/>
        <w:rPr>
          <w:b/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 xml:space="preserve">подсистема </w:t>
      </w:r>
      <w:r w:rsidR="007B4D2B">
        <w:rPr>
          <w:shd w:val="clear" w:color="auto" w:fill="FFFFFF"/>
          <w:lang w:eastAsia="en-US"/>
        </w:rPr>
        <w:t>сервера</w:t>
      </w:r>
      <w:r>
        <w:rPr>
          <w:shd w:val="clear" w:color="auto" w:fill="FFFFFF"/>
          <w:lang w:eastAsia="en-US"/>
        </w:rPr>
        <w:t>;</w:t>
      </w:r>
    </w:p>
    <w:p w14:paraId="76C8F5FF" w14:textId="3CF7C0ED" w:rsidR="00BB3CAC" w:rsidRPr="007B4D2B" w:rsidRDefault="00BB3CAC" w:rsidP="00F646B5">
      <w:pPr>
        <w:pStyle w:val="a"/>
        <w:rPr>
          <w:b/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подсистема клиент</w:t>
      </w:r>
      <w:r w:rsidR="007B4D2B">
        <w:rPr>
          <w:shd w:val="clear" w:color="auto" w:fill="FFFFFF"/>
          <w:lang w:eastAsia="en-US"/>
        </w:rPr>
        <w:t>а</w:t>
      </w:r>
      <w:r>
        <w:rPr>
          <w:shd w:val="clear" w:color="auto" w:fill="FFFFFF"/>
          <w:lang w:eastAsia="en-US"/>
        </w:rPr>
        <w:t>.</w:t>
      </w:r>
    </w:p>
    <w:p w14:paraId="3F5D1A00" w14:textId="4F515E7A" w:rsidR="007B4D2B" w:rsidRPr="007B4D2B" w:rsidRDefault="007B4D2B" w:rsidP="007B4D2B">
      <w:pPr>
        <w:pStyle w:val="aa"/>
        <w:widowControl w:val="0"/>
        <w:autoSpaceDE w:val="0"/>
        <w:ind w:left="709" w:right="140" w:firstLine="0"/>
        <w:contextualSpacing/>
        <w:rPr>
          <w:bCs/>
          <w:szCs w:val="28"/>
          <w:shd w:val="clear" w:color="auto" w:fill="FFFFFF"/>
          <w:lang w:val="ru-RU" w:eastAsia="en-US"/>
        </w:rPr>
      </w:pPr>
      <w:r>
        <w:rPr>
          <w:bCs/>
          <w:szCs w:val="28"/>
          <w:shd w:val="clear" w:color="auto" w:fill="FFFFFF"/>
          <w:lang w:val="ru-RU" w:eastAsia="en-US"/>
        </w:rPr>
        <w:t>Подсистема серверной части должна состоять из следующих компонентов</w:t>
      </w:r>
      <w:r w:rsidRPr="007B4D2B">
        <w:rPr>
          <w:bCs/>
          <w:szCs w:val="28"/>
          <w:shd w:val="clear" w:color="auto" w:fill="FFFFFF"/>
          <w:lang w:val="ru-RU" w:eastAsia="en-US"/>
        </w:rPr>
        <w:t>:</w:t>
      </w:r>
    </w:p>
    <w:p w14:paraId="551162F6" w14:textId="78F99302" w:rsidR="007B4D2B" w:rsidRPr="00DC46A0" w:rsidRDefault="007B4D2B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 xml:space="preserve">учёт списка </w:t>
      </w:r>
      <w:r w:rsidR="00F56B07">
        <w:rPr>
          <w:shd w:val="clear" w:color="auto" w:fill="FFFFFF"/>
          <w:lang w:eastAsia="en-US"/>
        </w:rPr>
        <w:t>электронных книг</w:t>
      </w:r>
      <w:r w:rsidR="00DC46A0" w:rsidRPr="00DC46A0">
        <w:rPr>
          <w:shd w:val="clear" w:color="auto" w:fill="FFFFFF"/>
          <w:lang w:eastAsia="en-US"/>
        </w:rPr>
        <w:t>;</w:t>
      </w:r>
    </w:p>
    <w:p w14:paraId="01BAFD9A" w14:textId="33F2BF5F" w:rsidR="00DC46A0" w:rsidRPr="00DC46A0" w:rsidRDefault="00DC46A0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учёт списка пользователей</w:t>
      </w:r>
      <w:r w:rsidRPr="00DC46A0">
        <w:rPr>
          <w:shd w:val="clear" w:color="auto" w:fill="FFFFFF"/>
          <w:lang w:eastAsia="en-US"/>
        </w:rPr>
        <w:t>;</w:t>
      </w:r>
    </w:p>
    <w:p w14:paraId="54FC1AAA" w14:textId="7A9E1F4A" w:rsidR="00DC46A0" w:rsidRPr="00DC46A0" w:rsidRDefault="00517023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учёт (трекинг)</w:t>
      </w:r>
      <w:r w:rsidR="00DC46A0">
        <w:rPr>
          <w:shd w:val="clear" w:color="auto" w:fill="FFFFFF"/>
          <w:lang w:eastAsia="en-US"/>
        </w:rPr>
        <w:t xml:space="preserve"> взаимодействия пользователя с книгами.</w:t>
      </w:r>
    </w:p>
    <w:p w14:paraId="1BA9EEC7" w14:textId="7D70D811" w:rsidR="00BB3CAC" w:rsidRPr="007B4D2B" w:rsidRDefault="00BB3CAC" w:rsidP="00BB3CAC">
      <w:pPr>
        <w:rPr>
          <w:shd w:val="clear" w:color="auto" w:fill="FFFFFF"/>
          <w:lang w:val="ru-RU" w:eastAsia="en-US"/>
        </w:rPr>
      </w:pPr>
      <w:r>
        <w:rPr>
          <w:shd w:val="clear" w:color="auto" w:fill="FFFFFF"/>
          <w:lang w:val="ru-RU" w:eastAsia="en-US"/>
        </w:rPr>
        <w:t>Пользовательский интерфейс подсистемы клиентской части программного обеспечения должен состоять из</w:t>
      </w:r>
      <w:r w:rsidRPr="00BB3CAC">
        <w:rPr>
          <w:shd w:val="clear" w:color="auto" w:fill="FFFFFF"/>
          <w:lang w:val="ru-RU" w:eastAsia="en-US"/>
        </w:rPr>
        <w:t>:</w:t>
      </w:r>
    </w:p>
    <w:p w14:paraId="339ACEFC" w14:textId="5D461F15" w:rsidR="00BB3CAC" w:rsidRPr="00424F22" w:rsidRDefault="00BB3CAC" w:rsidP="00F646B5">
      <w:pPr>
        <w:pStyle w:val="a"/>
        <w:rPr>
          <w:shd w:val="clear" w:color="auto" w:fill="FFFFFF"/>
          <w:lang w:eastAsia="en-US"/>
        </w:rPr>
      </w:pPr>
      <w:r w:rsidRPr="00424F22">
        <w:rPr>
          <w:shd w:val="clear" w:color="auto" w:fill="FFFFFF"/>
          <w:lang w:eastAsia="en-US"/>
        </w:rPr>
        <w:t xml:space="preserve">страница </w:t>
      </w:r>
      <w:r w:rsidR="000351E7">
        <w:rPr>
          <w:shd w:val="clear" w:color="auto" w:fill="FFFFFF"/>
          <w:lang w:eastAsia="en-US"/>
        </w:rPr>
        <w:t>аутентификации</w:t>
      </w:r>
      <w:r w:rsidR="006413F0">
        <w:rPr>
          <w:shd w:val="clear" w:color="auto" w:fill="FFFFFF"/>
          <w:lang w:eastAsia="en-US"/>
        </w:rPr>
        <w:t xml:space="preserve"> (ввода логина и пароля)</w:t>
      </w:r>
      <w:r w:rsidRPr="006413F0">
        <w:rPr>
          <w:shd w:val="clear" w:color="auto" w:fill="FFFFFF"/>
          <w:lang w:eastAsia="en-US"/>
        </w:rPr>
        <w:t>;</w:t>
      </w:r>
    </w:p>
    <w:p w14:paraId="41A728C5" w14:textId="094EC70B" w:rsidR="00BB3CAC" w:rsidRDefault="00BB3CAC" w:rsidP="00F646B5">
      <w:pPr>
        <w:pStyle w:val="a"/>
        <w:rPr>
          <w:shd w:val="clear" w:color="auto" w:fill="FFFFFF"/>
          <w:lang w:eastAsia="en-US"/>
        </w:rPr>
      </w:pPr>
      <w:r w:rsidRPr="00424F22">
        <w:rPr>
          <w:shd w:val="clear" w:color="auto" w:fill="FFFFFF"/>
          <w:lang w:eastAsia="en-US"/>
        </w:rPr>
        <w:t xml:space="preserve">страница списка </w:t>
      </w:r>
      <w:r w:rsidR="00CA1106">
        <w:rPr>
          <w:shd w:val="clear" w:color="auto" w:fill="FFFFFF"/>
          <w:lang w:eastAsia="en-US"/>
        </w:rPr>
        <w:t>электронных книг</w:t>
      </w:r>
      <w:r w:rsidRPr="00424F22">
        <w:rPr>
          <w:shd w:val="clear" w:color="auto" w:fill="FFFFFF"/>
          <w:lang w:eastAsia="en-US"/>
        </w:rPr>
        <w:t>;</w:t>
      </w:r>
    </w:p>
    <w:p w14:paraId="76938F65" w14:textId="7640A6B1" w:rsidR="006413F0" w:rsidRPr="00E45395" w:rsidRDefault="006413F0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страница списка коллекции электронных книг</w:t>
      </w:r>
      <w:r w:rsidRPr="006413F0">
        <w:rPr>
          <w:shd w:val="clear" w:color="auto" w:fill="FFFFFF"/>
          <w:lang w:eastAsia="en-US"/>
        </w:rPr>
        <w:t>;</w:t>
      </w:r>
    </w:p>
    <w:p w14:paraId="67AC6DBE" w14:textId="3151C03D" w:rsidR="00180378" w:rsidRPr="00180378" w:rsidRDefault="00BB3CAC" w:rsidP="00F646B5">
      <w:pPr>
        <w:pStyle w:val="a"/>
      </w:pPr>
      <w:r w:rsidRPr="00424F22">
        <w:rPr>
          <w:shd w:val="clear" w:color="auto" w:fill="FFFFFF"/>
          <w:lang w:eastAsia="en-US"/>
        </w:rPr>
        <w:t>страница просмотра</w:t>
      </w:r>
      <w:r w:rsidR="00CA1106">
        <w:rPr>
          <w:shd w:val="clear" w:color="auto" w:fill="FFFFFF"/>
          <w:lang w:eastAsia="en-US"/>
        </w:rPr>
        <w:t xml:space="preserve"> </w:t>
      </w:r>
      <w:r w:rsidR="000E0223">
        <w:rPr>
          <w:shd w:val="clear" w:color="auto" w:fill="FFFFFF"/>
          <w:lang w:eastAsia="en-US"/>
        </w:rPr>
        <w:t xml:space="preserve">электронной </w:t>
      </w:r>
      <w:r w:rsidR="00CA1106">
        <w:rPr>
          <w:shd w:val="clear" w:color="auto" w:fill="FFFFFF"/>
          <w:lang w:eastAsia="en-US"/>
        </w:rPr>
        <w:t>книг</w:t>
      </w:r>
      <w:r w:rsidR="000E0223">
        <w:rPr>
          <w:shd w:val="clear" w:color="auto" w:fill="FFFFFF"/>
          <w:lang w:eastAsia="en-US"/>
        </w:rPr>
        <w:t>и</w:t>
      </w:r>
      <w:r w:rsidR="00180378" w:rsidRPr="00180378">
        <w:rPr>
          <w:shd w:val="clear" w:color="auto" w:fill="FFFFFF"/>
          <w:lang w:eastAsia="en-US"/>
        </w:rPr>
        <w:t>.</w:t>
      </w:r>
    </w:p>
    <w:p w14:paraId="5B23AC10" w14:textId="5B5504F7" w:rsidR="00630EF6" w:rsidRPr="00180378" w:rsidRDefault="007B4D2B" w:rsidP="00180378">
      <w:pPr>
        <w:pStyle w:val="af4"/>
        <w:ind w:left="709"/>
        <w:rPr>
          <w:lang w:val="ru-RU"/>
        </w:rPr>
      </w:pPr>
      <w:r w:rsidRPr="00180378">
        <w:rPr>
          <w:lang w:val="ru-RU"/>
        </w:rPr>
        <w:t>Требования к режимам функционирования системы предполагают:</w:t>
      </w:r>
    </w:p>
    <w:p w14:paraId="77297C89" w14:textId="760F0156" w:rsidR="007B4D2B" w:rsidRPr="007B4D2B" w:rsidRDefault="007B4D2B" w:rsidP="00F646B5">
      <w:pPr>
        <w:pStyle w:val="a"/>
      </w:pPr>
      <w:r w:rsidRPr="007B4D2B">
        <w:t xml:space="preserve">обеспечения </w:t>
      </w:r>
      <w:r w:rsidR="00E813C3">
        <w:t>аутентификации и авторизации</w:t>
      </w:r>
      <w:r w:rsidRPr="007B4D2B">
        <w:t>;</w:t>
      </w:r>
    </w:p>
    <w:p w14:paraId="496928BA" w14:textId="29FADCEB" w:rsidR="007B4D2B" w:rsidRPr="007B4D2B" w:rsidRDefault="007B4D2B" w:rsidP="00F646B5">
      <w:pPr>
        <w:pStyle w:val="a"/>
      </w:pPr>
      <w:r w:rsidRPr="007B4D2B">
        <w:t>обеспечение корректной работы на нескольких устройствах;</w:t>
      </w:r>
    </w:p>
    <w:p w14:paraId="05D5818A" w14:textId="0443D129" w:rsidR="007B4D2B" w:rsidRPr="007B4D2B" w:rsidRDefault="007B4D2B" w:rsidP="00F646B5">
      <w:pPr>
        <w:pStyle w:val="a"/>
      </w:pPr>
      <w:r w:rsidRPr="007B4D2B">
        <w:lastRenderedPageBreak/>
        <w:t>обеспечение корректной работы отслеживания активности пользователя;</w:t>
      </w:r>
    </w:p>
    <w:p w14:paraId="14A9D50B" w14:textId="1F623199" w:rsidR="007B4D2B" w:rsidRDefault="007B4D2B" w:rsidP="00F646B5">
      <w:pPr>
        <w:pStyle w:val="a"/>
      </w:pPr>
      <w:r w:rsidRPr="007B4D2B">
        <w:t xml:space="preserve">обеспечение </w:t>
      </w:r>
      <w:r w:rsidR="00304B75">
        <w:t>хранения</w:t>
      </w:r>
      <w:r w:rsidRPr="007B4D2B">
        <w:t xml:space="preserve"> файлов </w:t>
      </w:r>
      <w:r w:rsidR="00F56B07">
        <w:t>электронных книг</w:t>
      </w:r>
      <w:r w:rsidRPr="007B4D2B">
        <w:t>.</w:t>
      </w:r>
    </w:p>
    <w:p w14:paraId="6325552A" w14:textId="1114D400" w:rsidR="00EA4C44" w:rsidRDefault="00EA4C44" w:rsidP="00EA4C44">
      <w:pPr>
        <w:pStyle w:val="af4"/>
        <w:ind w:left="709"/>
      </w:pPr>
      <w:r>
        <w:rPr>
          <w:lang w:val="ru-RU"/>
        </w:rPr>
        <w:t>Перспективы развития системы предполагают</w:t>
      </w:r>
      <w:r w:rsidRPr="001648F9">
        <w:rPr>
          <w:lang w:val="ru-RU"/>
        </w:rPr>
        <w:t>:</w:t>
      </w:r>
    </w:p>
    <w:p w14:paraId="2F229B80" w14:textId="5C1A2B21" w:rsidR="00554659" w:rsidRPr="007E3B69" w:rsidRDefault="008F015A" w:rsidP="00F646B5">
      <w:pPr>
        <w:pStyle w:val="a"/>
      </w:pPr>
      <w:r>
        <w:t xml:space="preserve">возможность </w:t>
      </w:r>
      <w:r w:rsidR="00554659">
        <w:t>поддержк</w:t>
      </w:r>
      <w:r>
        <w:t>и</w:t>
      </w:r>
      <w:r w:rsidR="001648F9">
        <w:t xml:space="preserve"> просмотра</w:t>
      </w:r>
      <w:r w:rsidR="00554659">
        <w:t xml:space="preserve"> </w:t>
      </w:r>
      <w:r>
        <w:t xml:space="preserve">электронных </w:t>
      </w:r>
      <w:r w:rsidR="00554659">
        <w:t>книг</w:t>
      </w:r>
      <w:r>
        <w:t xml:space="preserve"> других форматов по типу DJVU</w:t>
      </w:r>
      <w:r w:rsidRPr="008F015A">
        <w:t xml:space="preserve">, </w:t>
      </w:r>
      <w:r>
        <w:t>EPUB</w:t>
      </w:r>
      <w:r w:rsidRPr="008F015A">
        <w:t xml:space="preserve"> </w:t>
      </w:r>
      <w:r>
        <w:t>и т.д.</w:t>
      </w:r>
      <w:r w:rsidR="00554659" w:rsidRPr="001648F9">
        <w:t>;</w:t>
      </w:r>
    </w:p>
    <w:p w14:paraId="6D063A35" w14:textId="4C21D0AC" w:rsidR="00EA4C44" w:rsidRDefault="00EA4C44" w:rsidP="00F646B5">
      <w:pPr>
        <w:pStyle w:val="a"/>
      </w:pPr>
      <w:r>
        <w:t>возможность преобразование</w:t>
      </w:r>
      <w:r w:rsidR="005A18F8">
        <w:t xml:space="preserve"> файла электронной</w:t>
      </w:r>
      <w:r>
        <w:t xml:space="preserve"> книги в другой</w:t>
      </w:r>
      <w:r w:rsidR="00232290">
        <w:t xml:space="preserve"> файловы</w:t>
      </w:r>
      <w:r w:rsidR="007429F1">
        <w:t>й</w:t>
      </w:r>
      <w:r>
        <w:t xml:space="preserve"> формат</w:t>
      </w:r>
      <w:r w:rsidRPr="00EA4C44">
        <w:t>;</w:t>
      </w:r>
    </w:p>
    <w:p w14:paraId="7AC601CC" w14:textId="5DB6EFED" w:rsidR="00EA4C44" w:rsidRPr="00A953F4" w:rsidRDefault="00EA4C44" w:rsidP="00F646B5">
      <w:pPr>
        <w:pStyle w:val="a"/>
      </w:pPr>
      <w:r>
        <w:t>возможность нахождения данных о книге</w:t>
      </w:r>
      <w:r w:rsidR="00A953F4" w:rsidRPr="00A953F4">
        <w:t>;</w:t>
      </w:r>
    </w:p>
    <w:p w14:paraId="02B154C3" w14:textId="4CD6467D" w:rsidR="00A953F4" w:rsidRPr="00903CD8" w:rsidRDefault="00903CD8" w:rsidP="00F646B5">
      <w:pPr>
        <w:pStyle w:val="a"/>
      </w:pPr>
      <w:r>
        <w:t xml:space="preserve">возможность отображения </w:t>
      </w:r>
      <w:r w:rsidR="00A953F4" w:rsidRPr="00903CD8">
        <w:t>совет</w:t>
      </w:r>
      <w:r>
        <w:t>ов</w:t>
      </w:r>
      <w:r w:rsidR="00A953F4" w:rsidRPr="00903CD8">
        <w:t xml:space="preserve"> и рекомендации;</w:t>
      </w:r>
    </w:p>
    <w:p w14:paraId="7BF5CB44" w14:textId="1EFF89EE" w:rsidR="00A953F4" w:rsidRPr="00903CD8" w:rsidRDefault="00903CD8" w:rsidP="00F646B5">
      <w:pPr>
        <w:pStyle w:val="a"/>
      </w:pPr>
      <w:r>
        <w:t>улучшени</w:t>
      </w:r>
      <w:r w:rsidR="00CA062B">
        <w:t>е</w:t>
      </w:r>
      <w:r>
        <w:t xml:space="preserve"> </w:t>
      </w:r>
      <w:r w:rsidR="00A953F4" w:rsidRPr="00903CD8">
        <w:t>удобств</w:t>
      </w:r>
      <w:r>
        <w:t>а</w:t>
      </w:r>
      <w:r w:rsidR="00A953F4" w:rsidRPr="00903CD8">
        <w:t xml:space="preserve"> чтения.</w:t>
      </w:r>
    </w:p>
    <w:p w14:paraId="528F68E6" w14:textId="631609F1" w:rsidR="00630EF6" w:rsidRDefault="00630EF6" w:rsidP="00630EF6">
      <w:pPr>
        <w:pStyle w:val="3"/>
        <w:rPr>
          <w:lang w:val="ru-RU"/>
        </w:rPr>
      </w:pPr>
      <w:bookmarkStart w:id="16" w:name="_Toc168247194"/>
      <w:r>
        <w:rPr>
          <w:lang w:val="ru-RU"/>
        </w:rPr>
        <w:t>1.3.2 Дополнительные требования</w:t>
      </w:r>
      <w:bookmarkEnd w:id="16"/>
    </w:p>
    <w:p w14:paraId="6DE6F363" w14:textId="77777777" w:rsidR="00C06A70" w:rsidRPr="00C06A70" w:rsidRDefault="00C06A70" w:rsidP="00C06A70">
      <w:pPr>
        <w:rPr>
          <w:shd w:val="clear" w:color="auto" w:fill="FFFFFF"/>
          <w:lang w:val="ru-RU" w:eastAsia="en-US"/>
        </w:rPr>
      </w:pPr>
      <w:r w:rsidRPr="00C06A70">
        <w:rPr>
          <w:shd w:val="clear" w:color="auto" w:fill="FFFFFF"/>
          <w:lang w:val="ru-RU" w:eastAsia="en-US"/>
        </w:rPr>
        <w:t>Техническое обслуживание и администрирование программного обеспечения должно выполняться специалистами, имеющими соответствующую квалификацию и навыки выполнения работ.</w:t>
      </w:r>
    </w:p>
    <w:p w14:paraId="50140F61" w14:textId="77777777" w:rsidR="00C06A70" w:rsidRPr="00C06A70" w:rsidRDefault="00C06A70" w:rsidP="00C06A70">
      <w:pPr>
        <w:rPr>
          <w:shd w:val="clear" w:color="auto" w:fill="FFFFFF"/>
          <w:lang w:val="ru-RU" w:eastAsia="en-US"/>
        </w:rPr>
      </w:pPr>
      <w:r w:rsidRPr="00C06A70">
        <w:rPr>
          <w:shd w:val="clear" w:color="auto" w:fill="FFFFFF"/>
          <w:lang w:val="ru-RU" w:eastAsia="en-US"/>
        </w:rPr>
        <w:t>Система является свободно распространяемой и не требует лицензии.</w:t>
      </w:r>
    </w:p>
    <w:p w14:paraId="6A94B998" w14:textId="3798A422" w:rsidR="00EA5283" w:rsidRDefault="00EA5283" w:rsidP="00EA5283">
      <w:pPr>
        <w:pStyle w:val="2"/>
        <w:rPr>
          <w:lang w:val="ru-RU"/>
        </w:rPr>
      </w:pPr>
      <w:bookmarkStart w:id="17" w:name="_Toc168247195"/>
      <w:r>
        <w:rPr>
          <w:lang w:val="ru-RU"/>
        </w:rPr>
        <w:t xml:space="preserve">1.4 </w:t>
      </w:r>
      <w:r w:rsidRPr="00EA5283">
        <w:rPr>
          <w:lang w:val="ru-RU"/>
        </w:rPr>
        <w:t>Требования к функциям, выполняемым системой</w:t>
      </w:r>
      <w:bookmarkEnd w:id="17"/>
    </w:p>
    <w:p w14:paraId="62D4988E" w14:textId="299E5BEB" w:rsidR="00EA5283" w:rsidRPr="00FB79F8" w:rsidRDefault="00C331EE" w:rsidP="00EA5283">
      <w:pPr>
        <w:rPr>
          <w:lang w:val="ru-RU"/>
        </w:rPr>
      </w:pPr>
      <w:r>
        <w:rPr>
          <w:lang w:val="ru-RU"/>
        </w:rPr>
        <w:t>В системе должны быть реализованы следующие функции</w:t>
      </w:r>
      <w:r w:rsidRPr="00C331EE">
        <w:rPr>
          <w:lang w:val="ru-RU"/>
        </w:rPr>
        <w:t>:</w:t>
      </w:r>
    </w:p>
    <w:p w14:paraId="18031B66" w14:textId="41B32C25" w:rsidR="00C331EE" w:rsidRPr="001A0D2F" w:rsidRDefault="00C06A70" w:rsidP="00F646B5">
      <w:pPr>
        <w:pStyle w:val="a"/>
      </w:pPr>
      <w:r w:rsidRPr="001A0D2F">
        <w:t>ф</w:t>
      </w:r>
      <w:r w:rsidR="00C331EE" w:rsidRPr="001A0D2F">
        <w:t>ункция</w:t>
      </w:r>
      <w:r w:rsidRPr="001A0D2F">
        <w:t xml:space="preserve"> предоставления списка документов;</w:t>
      </w:r>
    </w:p>
    <w:p w14:paraId="4A6ECC09" w14:textId="424D9931" w:rsidR="001A0D2F" w:rsidRPr="001A0D2F" w:rsidRDefault="001A0D2F" w:rsidP="00F646B5">
      <w:pPr>
        <w:pStyle w:val="a"/>
      </w:pPr>
      <w:r w:rsidRPr="001A0D2F">
        <w:t>функция просмотра документа</w:t>
      </w:r>
      <w:r w:rsidRPr="00EA4C44">
        <w:t>;</w:t>
      </w:r>
    </w:p>
    <w:p w14:paraId="4068D893" w14:textId="5DB59250" w:rsidR="001A0D2F" w:rsidRPr="007006A1" w:rsidRDefault="001A0D2F" w:rsidP="00F646B5">
      <w:pPr>
        <w:pStyle w:val="a"/>
      </w:pPr>
      <w:r w:rsidRPr="001A0D2F">
        <w:t>функция перевода текста</w:t>
      </w:r>
      <w:r w:rsidR="007006A1">
        <w:t>;</w:t>
      </w:r>
    </w:p>
    <w:p w14:paraId="3252BB15" w14:textId="44BD94B7" w:rsidR="007006A1" w:rsidRPr="001A0D2F" w:rsidRDefault="007006A1" w:rsidP="00F646B5">
      <w:pPr>
        <w:pStyle w:val="a"/>
      </w:pPr>
      <w:r>
        <w:t>функция нахождения определения выбранного слова</w:t>
      </w:r>
      <w:r w:rsidRPr="008B6AA4">
        <w:t>;</w:t>
      </w:r>
    </w:p>
    <w:p w14:paraId="628E3502" w14:textId="51DD31F3" w:rsidR="00C06A70" w:rsidRPr="001A0D2F" w:rsidRDefault="001A0D2F" w:rsidP="001A0D2F">
      <w:pPr>
        <w:rPr>
          <w:b/>
          <w:lang w:val="ru-RU"/>
        </w:rPr>
      </w:pPr>
      <w:r w:rsidRPr="001A0D2F">
        <w:rPr>
          <w:lang w:val="ru-RU"/>
        </w:rPr>
        <w:t>Первоочередность реализации функций указана по порядку.</w:t>
      </w:r>
    </w:p>
    <w:p w14:paraId="25344E4A" w14:textId="3C5DC381" w:rsidR="001B10B8" w:rsidRPr="005D29C2" w:rsidRDefault="001B10B8" w:rsidP="001B10B8">
      <w:pPr>
        <w:pStyle w:val="2"/>
        <w:rPr>
          <w:lang w:val="ru-RU"/>
        </w:rPr>
      </w:pPr>
      <w:bookmarkStart w:id="18" w:name="_Toc168247196"/>
      <w:r w:rsidRPr="001B10B8">
        <w:rPr>
          <w:lang w:val="ru-RU"/>
        </w:rPr>
        <w:t>1.5 Требования к видам обеспечения</w:t>
      </w:r>
      <w:bookmarkEnd w:id="18"/>
    </w:p>
    <w:p w14:paraId="7907A7E5" w14:textId="3F043DF5" w:rsidR="001B10B8" w:rsidRDefault="001B10B8" w:rsidP="001B10B8">
      <w:pPr>
        <w:pStyle w:val="3"/>
        <w:rPr>
          <w:lang w:val="ru-RU"/>
        </w:rPr>
      </w:pPr>
      <w:bookmarkStart w:id="19" w:name="_Toc168247197"/>
      <w:r w:rsidRPr="001B10B8">
        <w:rPr>
          <w:lang w:val="ru-RU"/>
        </w:rPr>
        <w:t>1.5.1 Требования к информационному обеспечению</w:t>
      </w:r>
      <w:bookmarkEnd w:id="19"/>
    </w:p>
    <w:p w14:paraId="203D23A9" w14:textId="77777777" w:rsidR="00C06A70" w:rsidRPr="00C06A70" w:rsidRDefault="00C06A70" w:rsidP="00C06A70">
      <w:pPr>
        <w:rPr>
          <w:b/>
          <w:lang w:val="ru-RU"/>
        </w:rPr>
      </w:pPr>
      <w:r w:rsidRPr="00C06A70">
        <w:rPr>
          <w:lang w:val="ru-RU"/>
        </w:rPr>
        <w:t>В системе должны быть предусмотрены следующие требования:</w:t>
      </w:r>
    </w:p>
    <w:p w14:paraId="59918899" w14:textId="3E777AC0" w:rsidR="00C06A70" w:rsidRPr="00C12B37" w:rsidRDefault="00C06A70" w:rsidP="00F646B5">
      <w:pPr>
        <w:pStyle w:val="a"/>
        <w:rPr>
          <w:b/>
        </w:rPr>
      </w:pPr>
      <w:r w:rsidRPr="00C12B37">
        <w:t>наличие систем</w:t>
      </w:r>
      <w:r w:rsidR="00572CDA" w:rsidRPr="00C12B37">
        <w:t>ы</w:t>
      </w:r>
      <w:r w:rsidRPr="00C12B37">
        <w:t xml:space="preserve"> управления базами данных </w:t>
      </w:r>
      <w:proofErr w:type="spellStart"/>
      <w:r w:rsidRPr="00C12B37">
        <w:t>PostgreSQL</w:t>
      </w:r>
      <w:proofErr w:type="spellEnd"/>
      <w:r w:rsidRPr="00C12B37">
        <w:t>;</w:t>
      </w:r>
    </w:p>
    <w:p w14:paraId="6B167181" w14:textId="69ABE2C1" w:rsidR="00386717" w:rsidRPr="00572CDA" w:rsidRDefault="0085715A" w:rsidP="00F646B5">
      <w:pPr>
        <w:pStyle w:val="a"/>
        <w:rPr>
          <w:b/>
        </w:rPr>
      </w:pPr>
      <w:r>
        <w:rPr>
          <w:bCs/>
        </w:rPr>
        <w:lastRenderedPageBreak/>
        <w:t xml:space="preserve">реализация средств </w:t>
      </w:r>
      <w:r w:rsidR="005D6517">
        <w:rPr>
          <w:bCs/>
        </w:rPr>
        <w:t>контроля вводимых данных</w:t>
      </w:r>
      <w:r w:rsidR="005D6517" w:rsidRPr="005D6517">
        <w:rPr>
          <w:bCs/>
        </w:rPr>
        <w:t>;</w:t>
      </w:r>
    </w:p>
    <w:p w14:paraId="00C48C95" w14:textId="6B740741" w:rsidR="001B10B8" w:rsidRPr="00BD5FD2" w:rsidRDefault="00572CDA" w:rsidP="00F646B5">
      <w:pPr>
        <w:pStyle w:val="a"/>
        <w:rPr>
          <w:b/>
        </w:rPr>
      </w:pPr>
      <w:r>
        <w:t>требования к архивации и шифровании отсутствуют.</w:t>
      </w:r>
    </w:p>
    <w:p w14:paraId="0FFD2149" w14:textId="5CF81DC8" w:rsidR="001B10B8" w:rsidRDefault="001B10B8" w:rsidP="001B10B8">
      <w:pPr>
        <w:pStyle w:val="3"/>
        <w:rPr>
          <w:lang w:val="ru-RU"/>
        </w:rPr>
      </w:pPr>
      <w:bookmarkStart w:id="20" w:name="_Toc168247198"/>
      <w:r w:rsidRPr="001B10B8">
        <w:rPr>
          <w:lang w:val="ru-RU"/>
        </w:rPr>
        <w:t>1.5.2 Требования к алгоритмическому обеспечению</w:t>
      </w:r>
      <w:bookmarkEnd w:id="20"/>
    </w:p>
    <w:p w14:paraId="19DAB758" w14:textId="1DAE6929" w:rsidR="001B10B8" w:rsidRDefault="00C626F1" w:rsidP="001B10B8">
      <w:pPr>
        <w:rPr>
          <w:lang w:val="ru-RU"/>
        </w:rPr>
      </w:pPr>
      <w:r>
        <w:rPr>
          <w:lang w:val="ru-RU"/>
        </w:rPr>
        <w:t xml:space="preserve">Необходимо реализовать алгоритм обмена информацией между серверной частью и </w:t>
      </w:r>
      <w:r>
        <w:t>API</w:t>
      </w:r>
      <w:r w:rsidRPr="00C626F1">
        <w:rPr>
          <w:lang w:val="ru-RU"/>
        </w:rPr>
        <w:t xml:space="preserve"> </w:t>
      </w:r>
      <w:r>
        <w:rPr>
          <w:lang w:val="ru-RU"/>
        </w:rPr>
        <w:t>искусственного интеллекта.</w:t>
      </w:r>
    </w:p>
    <w:p w14:paraId="260E7076" w14:textId="5A6C22DC" w:rsidR="00C626F1" w:rsidRPr="00C626F1" w:rsidRDefault="00C626F1" w:rsidP="001B10B8">
      <w:pPr>
        <w:rPr>
          <w:lang w:val="ru-RU"/>
        </w:rPr>
      </w:pPr>
      <w:r>
        <w:rPr>
          <w:lang w:val="ru-RU"/>
        </w:rPr>
        <w:t>Необходимо реализовать алгоритм добавлени</w:t>
      </w:r>
      <w:r w:rsidR="002A432B">
        <w:rPr>
          <w:lang w:val="ru-RU"/>
        </w:rPr>
        <w:t>я</w:t>
      </w:r>
      <w:r w:rsidR="00693EF3">
        <w:rPr>
          <w:lang w:val="ru-RU"/>
        </w:rPr>
        <w:t xml:space="preserve"> электронной</w:t>
      </w:r>
      <w:r>
        <w:rPr>
          <w:lang w:val="ru-RU"/>
        </w:rPr>
        <w:t xml:space="preserve"> книги в </w:t>
      </w:r>
      <w:r w:rsidR="00693EF3">
        <w:rPr>
          <w:lang w:val="ru-RU"/>
        </w:rPr>
        <w:t xml:space="preserve">электронную </w:t>
      </w:r>
      <w:r>
        <w:rPr>
          <w:lang w:val="ru-RU"/>
        </w:rPr>
        <w:t>библиотеку.</w:t>
      </w:r>
    </w:p>
    <w:p w14:paraId="39753EFB" w14:textId="72F2412A" w:rsidR="001B10B8" w:rsidRDefault="001B10B8" w:rsidP="001B10B8">
      <w:pPr>
        <w:pStyle w:val="3"/>
        <w:rPr>
          <w:lang w:val="ru-RU"/>
        </w:rPr>
      </w:pPr>
      <w:bookmarkStart w:id="21" w:name="_Toc168247199"/>
      <w:r w:rsidRPr="001B10B8">
        <w:rPr>
          <w:lang w:val="ru-RU"/>
        </w:rPr>
        <w:t>1.5.3 Требования к программному обеспечению</w:t>
      </w:r>
      <w:bookmarkEnd w:id="21"/>
    </w:p>
    <w:p w14:paraId="62092B11" w14:textId="0510B8AD" w:rsidR="00572CDA" w:rsidRPr="00C626F1" w:rsidRDefault="00572CDA" w:rsidP="00572CDA">
      <w:pPr>
        <w:rPr>
          <w:b/>
          <w:lang w:val="ru-RU"/>
        </w:rPr>
      </w:pPr>
      <w:r>
        <w:rPr>
          <w:lang w:val="ru-RU"/>
        </w:rPr>
        <w:t>Требования</w:t>
      </w:r>
      <w:r w:rsidRPr="00C626F1">
        <w:rPr>
          <w:lang w:val="ru-RU"/>
        </w:rPr>
        <w:t xml:space="preserve"> к </w:t>
      </w:r>
      <w:r>
        <w:rPr>
          <w:lang w:val="ru-RU"/>
        </w:rPr>
        <w:t>организации интерфейса</w:t>
      </w:r>
      <w:r w:rsidRPr="00C626F1">
        <w:rPr>
          <w:lang w:val="ru-RU"/>
        </w:rPr>
        <w:t>:</w:t>
      </w:r>
    </w:p>
    <w:p w14:paraId="14C60ADD" w14:textId="77777777" w:rsidR="00572CDA" w:rsidRPr="00386717" w:rsidRDefault="00572CDA" w:rsidP="00873956">
      <w:pPr>
        <w:pStyle w:val="a"/>
        <w:rPr>
          <w:b/>
          <w:lang w:eastAsia="en-US"/>
        </w:rPr>
      </w:pPr>
      <w:r w:rsidRPr="00572CDA">
        <w:rPr>
          <w:lang w:eastAsia="en-US"/>
        </w:rPr>
        <w:t>пользовательский интерфейс должен быть удобен, интуитивно понятен и прост в использовании;</w:t>
      </w:r>
    </w:p>
    <w:p w14:paraId="6D3850A3" w14:textId="0E09D35A" w:rsidR="00386717" w:rsidRPr="00654C79" w:rsidRDefault="00325042" w:rsidP="00873956">
      <w:pPr>
        <w:pStyle w:val="a"/>
        <w:rPr>
          <w:b/>
          <w:lang w:eastAsia="en-US"/>
        </w:rPr>
      </w:pPr>
      <w:r>
        <w:rPr>
          <w:lang w:eastAsia="en-US"/>
        </w:rPr>
        <w:t xml:space="preserve">на </w:t>
      </w:r>
      <w:r w:rsidR="00386717">
        <w:rPr>
          <w:lang w:eastAsia="en-US"/>
        </w:rPr>
        <w:t>главн</w:t>
      </w:r>
      <w:r>
        <w:rPr>
          <w:lang w:eastAsia="en-US"/>
        </w:rPr>
        <w:t xml:space="preserve">ой странице </w:t>
      </w:r>
      <w:r w:rsidR="00386717">
        <w:rPr>
          <w:lang w:eastAsia="en-US"/>
        </w:rPr>
        <w:t>расположить список недавно открытых</w:t>
      </w:r>
      <w:r w:rsidR="00654C79">
        <w:rPr>
          <w:lang w:eastAsia="en-US"/>
        </w:rPr>
        <w:t xml:space="preserve"> электронных</w:t>
      </w:r>
      <w:r w:rsidR="00386717">
        <w:rPr>
          <w:lang w:eastAsia="en-US"/>
        </w:rPr>
        <w:t xml:space="preserve"> книг</w:t>
      </w:r>
      <w:r w:rsidR="00654C79">
        <w:rPr>
          <w:lang w:eastAsia="en-US"/>
        </w:rPr>
        <w:t>,</w:t>
      </w:r>
      <w:r>
        <w:rPr>
          <w:lang w:eastAsia="en-US"/>
        </w:rPr>
        <w:t xml:space="preserve"> кнопка добавления </w:t>
      </w:r>
      <w:r w:rsidR="00654C79">
        <w:rPr>
          <w:lang w:eastAsia="en-US"/>
        </w:rPr>
        <w:t xml:space="preserve">новых </w:t>
      </w:r>
      <w:r>
        <w:rPr>
          <w:lang w:eastAsia="en-US"/>
        </w:rPr>
        <w:t>книг</w:t>
      </w:r>
      <w:r w:rsidR="00654C79">
        <w:rPr>
          <w:lang w:eastAsia="en-US"/>
        </w:rPr>
        <w:t xml:space="preserve"> из системы пользователя, сортировка книг по разным критериям, поиск по разным критериям</w:t>
      </w:r>
      <w:r w:rsidR="00386717" w:rsidRPr="00386717">
        <w:rPr>
          <w:lang w:eastAsia="en-US"/>
        </w:rPr>
        <w:t>;</w:t>
      </w:r>
    </w:p>
    <w:p w14:paraId="440D847C" w14:textId="3EC23E08" w:rsidR="00654C79" w:rsidRPr="00386717" w:rsidRDefault="00654C79" w:rsidP="00873956">
      <w:pPr>
        <w:pStyle w:val="a"/>
        <w:rPr>
          <w:b/>
          <w:lang w:eastAsia="en-US"/>
        </w:rPr>
      </w:pPr>
      <w:r>
        <w:rPr>
          <w:lang w:eastAsia="en-US"/>
        </w:rPr>
        <w:t>на страниц</w:t>
      </w:r>
      <w:r w:rsidR="0068523A">
        <w:rPr>
          <w:lang w:eastAsia="en-US"/>
        </w:rPr>
        <w:t>е</w:t>
      </w:r>
      <w:r>
        <w:rPr>
          <w:lang w:eastAsia="en-US"/>
        </w:rPr>
        <w:t xml:space="preserve"> аутентификации пользователя расположить ввод пользователя и пароля в виде ПИН-кода, кнопка входа</w:t>
      </w:r>
      <w:r w:rsidR="0068523A" w:rsidRPr="0068523A">
        <w:rPr>
          <w:lang w:eastAsia="en-US"/>
        </w:rPr>
        <w:t xml:space="preserve"> </w:t>
      </w:r>
      <w:r w:rsidR="0068523A">
        <w:rPr>
          <w:lang w:eastAsia="en-US"/>
        </w:rPr>
        <w:t>в систему</w:t>
      </w:r>
      <w:r>
        <w:rPr>
          <w:lang w:eastAsia="en-US"/>
        </w:rPr>
        <w:t>, кнопка регистрации нового пользователя</w:t>
      </w:r>
      <w:r w:rsidRPr="00654C79">
        <w:rPr>
          <w:lang w:eastAsia="en-US"/>
        </w:rPr>
        <w:t>;</w:t>
      </w:r>
    </w:p>
    <w:p w14:paraId="338B406D" w14:textId="13E3C957" w:rsidR="00386717" w:rsidRPr="0068523A" w:rsidRDefault="00325042" w:rsidP="00873956">
      <w:pPr>
        <w:pStyle w:val="a"/>
        <w:rPr>
          <w:b/>
          <w:lang w:eastAsia="en-US"/>
        </w:rPr>
      </w:pPr>
      <w:r>
        <w:rPr>
          <w:bCs/>
          <w:lang w:eastAsia="en-US"/>
        </w:rPr>
        <w:t>на странице просмотра книги должно быть кнопки навигации по разным страницам, управляющие элементы изменения масштаба, возможность выделять текст</w:t>
      </w:r>
      <w:r w:rsidR="00654C79">
        <w:rPr>
          <w:bCs/>
          <w:lang w:eastAsia="en-US"/>
        </w:rPr>
        <w:t>, копирование в буфер обмена выделенного текста, также возможность нахождения перевода выделенного текста, нахождение определения выделенного текста</w:t>
      </w:r>
      <w:r w:rsidR="0068523A" w:rsidRPr="0068523A">
        <w:rPr>
          <w:bCs/>
          <w:lang w:eastAsia="en-US"/>
        </w:rPr>
        <w:t>;</w:t>
      </w:r>
    </w:p>
    <w:p w14:paraId="7399CEF9" w14:textId="0FCC96BC" w:rsidR="00F646B5" w:rsidRPr="00F646B5" w:rsidRDefault="0068523A" w:rsidP="00873956">
      <w:pPr>
        <w:pStyle w:val="a"/>
        <w:rPr>
          <w:bCs/>
          <w:lang w:eastAsia="en-US"/>
        </w:rPr>
      </w:pPr>
      <w:r>
        <w:rPr>
          <w:bCs/>
          <w:lang w:eastAsia="en-US"/>
        </w:rPr>
        <w:t>страница редактирования метаданных книги таких как название, теги, описание.</w:t>
      </w:r>
    </w:p>
    <w:p w14:paraId="3B07FE1B" w14:textId="77777777" w:rsidR="00F646B5" w:rsidRPr="00B751F7" w:rsidRDefault="00F646B5" w:rsidP="00F646B5">
      <w:pPr>
        <w:rPr>
          <w:bCs/>
          <w:lang w:val="ru-RU" w:eastAsia="en-US"/>
        </w:rPr>
      </w:pPr>
    </w:p>
    <w:p w14:paraId="38474058" w14:textId="4340F038" w:rsidR="00F372E7" w:rsidRDefault="00F372E7" w:rsidP="00F372E7">
      <w:pPr>
        <w:pStyle w:val="2"/>
        <w:rPr>
          <w:lang w:val="ru-RU"/>
        </w:rPr>
      </w:pPr>
      <w:bookmarkStart w:id="22" w:name="_Toc168247200"/>
      <w:r>
        <w:rPr>
          <w:lang w:val="ru-RU"/>
        </w:rPr>
        <w:lastRenderedPageBreak/>
        <w:t xml:space="preserve">1.6 </w:t>
      </w:r>
      <w:r w:rsidRPr="00F372E7">
        <w:rPr>
          <w:lang w:val="ru-RU"/>
        </w:rPr>
        <w:t>Анализ аналогичных разработок</w:t>
      </w:r>
      <w:bookmarkEnd w:id="22"/>
    </w:p>
    <w:p w14:paraId="370ADB1C" w14:textId="72BEABAB" w:rsidR="00C12B37" w:rsidRPr="00C12B37" w:rsidRDefault="00C12B37" w:rsidP="00676AFE">
      <w:pPr>
        <w:rPr>
          <w:szCs w:val="30"/>
          <w:lang w:val="ru-RU"/>
        </w:rPr>
      </w:pPr>
      <w:r w:rsidRPr="00C12B37">
        <w:rPr>
          <w:szCs w:val="30"/>
          <w:lang w:val="ru-RU"/>
        </w:rPr>
        <w:t>Существует некоторое количество</w:t>
      </w:r>
      <w:r>
        <w:rPr>
          <w:szCs w:val="30"/>
          <w:lang w:val="ru-RU"/>
        </w:rPr>
        <w:t xml:space="preserve"> систем</w:t>
      </w:r>
      <w:r w:rsidRPr="00C12B37">
        <w:rPr>
          <w:szCs w:val="30"/>
          <w:lang w:val="ru-RU"/>
        </w:rPr>
        <w:t>, выполняющих схожие разрабатываемой задачи.</w:t>
      </w:r>
      <w:r>
        <w:rPr>
          <w:szCs w:val="30"/>
          <w:lang w:val="ru-RU"/>
        </w:rPr>
        <w:t xml:space="preserve"> Их основной функционал направлен на предоставление электронной библиотеки и возможности их чтения.</w:t>
      </w:r>
    </w:p>
    <w:p w14:paraId="251232C6" w14:textId="2DFC201F" w:rsidR="00F44C49" w:rsidRPr="0086264C" w:rsidRDefault="00816E40" w:rsidP="00816E40">
      <w:pPr>
        <w:pStyle w:val="3"/>
        <w:rPr>
          <w:lang w:val="ru-RU"/>
        </w:rPr>
      </w:pPr>
      <w:bookmarkStart w:id="23" w:name="_Toc168247201"/>
      <w:r w:rsidRPr="0086264C">
        <w:rPr>
          <w:lang w:val="ru-RU"/>
        </w:rPr>
        <w:t xml:space="preserve">1.6.1 </w:t>
      </w:r>
      <w:r>
        <w:t>Calibre</w:t>
      </w:r>
      <w:bookmarkEnd w:id="23"/>
    </w:p>
    <w:p w14:paraId="70555BC7" w14:textId="2AC27D89" w:rsidR="009545E8" w:rsidRDefault="008B4A49" w:rsidP="00816E40">
      <w:pPr>
        <w:rPr>
          <w:lang w:val="ru-RU"/>
        </w:rPr>
      </w:pPr>
      <w:r>
        <w:t>Calibre</w:t>
      </w:r>
      <w:r w:rsidRPr="008B4A49">
        <w:rPr>
          <w:lang w:val="ru-RU"/>
        </w:rPr>
        <w:t xml:space="preserve"> – </w:t>
      </w:r>
      <w:r>
        <w:rPr>
          <w:lang w:val="ru-RU"/>
        </w:rPr>
        <w:t>кроссплатформенное, свободное и отрытое программное обеспечение для чтения и хранения</w:t>
      </w:r>
      <w:r w:rsidR="00925DC7" w:rsidRPr="00925DC7">
        <w:rPr>
          <w:lang w:val="ru-RU"/>
        </w:rPr>
        <w:t xml:space="preserve"> </w:t>
      </w:r>
      <w:r w:rsidR="00925DC7">
        <w:rPr>
          <w:lang w:val="ru-RU"/>
        </w:rPr>
        <w:t>электронных книг</w:t>
      </w:r>
      <w:r>
        <w:rPr>
          <w:lang w:val="ru-RU"/>
        </w:rPr>
        <w:t xml:space="preserve"> в электронной библиотеке</w:t>
      </w:r>
      <w:r w:rsidR="00925DC7">
        <w:rPr>
          <w:lang w:val="ru-RU"/>
        </w:rPr>
        <w:t xml:space="preserve"> для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настольных систем на базе</w:t>
      </w:r>
      <w:r w:rsidR="00925DC7">
        <w:rPr>
          <w:lang w:val="ru-RU"/>
        </w:rPr>
        <w:t xml:space="preserve"> </w:t>
      </w:r>
      <w:r w:rsidR="00925DC7">
        <w:t>Windows</w:t>
      </w:r>
      <w:r w:rsidR="00925DC7" w:rsidRPr="00925DC7">
        <w:rPr>
          <w:lang w:val="ru-RU"/>
        </w:rPr>
        <w:t xml:space="preserve">, </w:t>
      </w:r>
      <w:r w:rsidR="00925DC7">
        <w:t>MacOS</w:t>
      </w:r>
      <w:r w:rsidR="00925DC7" w:rsidRPr="00925DC7">
        <w:rPr>
          <w:lang w:val="ru-RU"/>
        </w:rPr>
        <w:t xml:space="preserve"> </w:t>
      </w:r>
      <w:r w:rsidR="00925DC7">
        <w:rPr>
          <w:lang w:val="ru-RU"/>
        </w:rPr>
        <w:t xml:space="preserve">и </w:t>
      </w:r>
      <w:r w:rsidR="00925DC7">
        <w:t>Linux</w:t>
      </w:r>
      <w:r>
        <w:rPr>
          <w:lang w:val="ru-RU"/>
        </w:rPr>
        <w:t>, разработанное в 2006 году.</w:t>
      </w:r>
      <w:r w:rsidR="00C41C2B">
        <w:rPr>
          <w:lang w:val="ru-RU"/>
        </w:rPr>
        <w:t xml:space="preserve"> В данный момент продолжает поддерживаться.</w:t>
      </w:r>
      <w:r>
        <w:rPr>
          <w:lang w:val="ru-RU"/>
        </w:rPr>
        <w:t xml:space="preserve"> Распространяется под лицензией </w:t>
      </w:r>
      <w:r>
        <w:t>GNU</w:t>
      </w:r>
      <w:r w:rsidRPr="008B4A49">
        <w:rPr>
          <w:lang w:val="ru-RU"/>
        </w:rPr>
        <w:t xml:space="preserve"> </w:t>
      </w:r>
      <w:r>
        <w:t>GPL</w:t>
      </w:r>
      <w:r>
        <w:rPr>
          <w:lang w:val="ru-RU"/>
        </w:rPr>
        <w:t xml:space="preserve"> версии </w:t>
      </w:r>
      <w:r w:rsidR="00C41C2B">
        <w:rPr>
          <w:lang w:val="ru-RU"/>
        </w:rPr>
        <w:t>3</w:t>
      </w:r>
      <w:r w:rsidRPr="008B4A49">
        <w:rPr>
          <w:lang w:val="ru-RU"/>
        </w:rPr>
        <w:t>.</w:t>
      </w:r>
      <w:r>
        <w:rPr>
          <w:lang w:val="ru-RU"/>
        </w:rPr>
        <w:t xml:space="preserve"> Последняя версия программы – 7.9.0 (19 апреля 2024). Обладает довольно большим функционалом</w:t>
      </w:r>
      <w:r w:rsidR="00925DC7" w:rsidRPr="00925DC7">
        <w:rPr>
          <w:lang w:val="ru-RU"/>
        </w:rPr>
        <w:t xml:space="preserve">: </w:t>
      </w:r>
      <w:r w:rsidR="00925DC7">
        <w:rPr>
          <w:lang w:val="ru-RU"/>
        </w:rPr>
        <w:t xml:space="preserve">можно конвертировать книги в разные форматы, собирать статьи с новостных сайтов и создавать из них электронную книгу, </w:t>
      </w:r>
      <w:r w:rsidR="00355301">
        <w:rPr>
          <w:lang w:val="ru-RU"/>
        </w:rPr>
        <w:t xml:space="preserve">возможность </w:t>
      </w:r>
      <w:r w:rsidR="00925DC7">
        <w:rPr>
          <w:lang w:val="ru-RU"/>
        </w:rPr>
        <w:t>искать электронные книги на разных сайтах магазинах и т.п</w:t>
      </w:r>
      <w:r>
        <w:rPr>
          <w:lang w:val="ru-RU"/>
        </w:rPr>
        <w:t>.</w:t>
      </w:r>
      <w:r w:rsidR="00673C49" w:rsidRPr="00673C49">
        <w:rPr>
          <w:lang w:val="ru-RU"/>
        </w:rPr>
        <w:t xml:space="preserve"> </w:t>
      </w:r>
      <w:r w:rsidR="00673C49">
        <w:rPr>
          <w:lang w:val="ru-RU"/>
        </w:rPr>
        <w:t xml:space="preserve">Большая часть кода программы написана на языке программирования </w:t>
      </w:r>
      <w:r w:rsidR="00673C49">
        <w:t>Python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и с помощью фреймворка </w:t>
      </w:r>
      <w:proofErr w:type="spellStart"/>
      <w:r w:rsidR="00355301">
        <w:t>Py</w:t>
      </w:r>
      <w:r w:rsidR="00C41C2B">
        <w:t>Q</w:t>
      </w:r>
      <w:r w:rsidR="00355301">
        <w:t>t</w:t>
      </w:r>
      <w:proofErr w:type="spellEnd"/>
      <w:r w:rsidR="00673C49" w:rsidRPr="00673C49">
        <w:rPr>
          <w:lang w:val="ru-RU"/>
        </w:rPr>
        <w:t>.</w:t>
      </w:r>
      <w:r>
        <w:rPr>
          <w:lang w:val="ru-RU"/>
        </w:rPr>
        <w:t xml:space="preserve"> Визуальное представление программы </w:t>
      </w:r>
      <w:r>
        <w:t>Calibre</w:t>
      </w:r>
      <w:r>
        <w:rPr>
          <w:lang w:val="ru-RU"/>
        </w:rPr>
        <w:t xml:space="preserve"> представлена на рисунке </w:t>
      </w:r>
      <w:r w:rsidR="00752473">
        <w:rPr>
          <w:lang w:val="ru-RU"/>
        </w:rPr>
        <w:t>1.</w:t>
      </w:r>
      <w:r>
        <w:rPr>
          <w:lang w:val="ru-RU"/>
        </w:rPr>
        <w:t>1.</w:t>
      </w:r>
    </w:p>
    <w:p w14:paraId="4C900660" w14:textId="40AF3AC9" w:rsidR="00925DC7" w:rsidRPr="002600B1" w:rsidRDefault="00925DC7" w:rsidP="00752473">
      <w:pPr>
        <w:pStyle w:val="aff8"/>
      </w:pPr>
      <w:r w:rsidRPr="00925DC7">
        <w:drawing>
          <wp:inline distT="0" distB="0" distL="0" distR="0" wp14:anchorId="6A835CE7" wp14:editId="11BD5CC8">
            <wp:extent cx="5210864" cy="2400300"/>
            <wp:effectExtent l="0" t="0" r="8890" b="0"/>
            <wp:docPr id="2263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38" cy="24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8B6" w14:textId="0F6F1C7D" w:rsidR="00925DC7" w:rsidRDefault="00925DC7" w:rsidP="00752473">
      <w:pPr>
        <w:pStyle w:val="aff8"/>
      </w:pPr>
      <w:r>
        <w:t xml:space="preserve">Рисунок </w:t>
      </w:r>
      <w:r w:rsidR="00752473">
        <w:t>1.</w:t>
      </w:r>
      <w:r>
        <w:t>1 – Окно программы Calibre</w:t>
      </w:r>
    </w:p>
    <w:p w14:paraId="633FB5B6" w14:textId="39802A10" w:rsidR="00752473" w:rsidRDefault="00752473">
      <w:pPr>
        <w:suppressAutoHyphens w:val="0"/>
        <w:autoSpaceDN/>
        <w:spacing w:line="240" w:lineRule="auto"/>
        <w:ind w:firstLine="0"/>
        <w:jc w:val="left"/>
        <w:rPr>
          <w:rFonts w:eastAsia="Times New Roman" w:cs="Times New Roman"/>
          <w:noProof/>
          <w:kern w:val="0"/>
          <w:lang w:val="ru-RU" w:eastAsia="ru-RU" w:bidi="ar-SA"/>
        </w:rPr>
      </w:pPr>
      <w:r w:rsidRPr="001A4429">
        <w:rPr>
          <w:lang w:val="ru-RU"/>
        </w:rPr>
        <w:br w:type="page"/>
      </w:r>
    </w:p>
    <w:p w14:paraId="7FDDE7AB" w14:textId="0F9F85DC" w:rsidR="00925DC7" w:rsidRDefault="00925DC7" w:rsidP="00673C49">
      <w:pPr>
        <w:pStyle w:val="3"/>
        <w:rPr>
          <w:lang w:val="ru-RU"/>
        </w:rPr>
      </w:pPr>
      <w:bookmarkStart w:id="24" w:name="_Toc168247202"/>
      <w:r w:rsidRPr="005D29C2">
        <w:rPr>
          <w:lang w:val="ru-RU"/>
        </w:rPr>
        <w:lastRenderedPageBreak/>
        <w:t xml:space="preserve">1.6.2 </w:t>
      </w:r>
      <w:r>
        <w:t>Kavita</w:t>
      </w:r>
      <w:bookmarkEnd w:id="24"/>
    </w:p>
    <w:p w14:paraId="178C65B4" w14:textId="51F04AA9" w:rsidR="00673C49" w:rsidRPr="00C41C2B" w:rsidRDefault="00673C49" w:rsidP="00C41C2B">
      <w:pPr>
        <w:rPr>
          <w:lang w:val="ru-RU"/>
        </w:rPr>
      </w:pPr>
      <w:r>
        <w:t>Kavita</w:t>
      </w:r>
      <w:r w:rsidRPr="00673C49">
        <w:rPr>
          <w:lang w:val="ru-RU"/>
        </w:rPr>
        <w:t xml:space="preserve"> </w:t>
      </w:r>
      <w:r>
        <w:rPr>
          <w:lang w:val="ru-RU"/>
        </w:rPr>
        <w:t xml:space="preserve">– открытое программное обеспечение для чтения и хранения книг в электронной библиотеке, созданное в 2020 году. Сделана в виде </w:t>
      </w:r>
      <w:r>
        <w:t>web</w:t>
      </w:r>
      <w:r>
        <w:rPr>
          <w:lang w:val="ru-RU"/>
        </w:rPr>
        <w:t>-приложения</w:t>
      </w:r>
      <w:r w:rsidR="00C41C2B">
        <w:rPr>
          <w:lang w:val="ru-RU"/>
        </w:rPr>
        <w:t>.</w:t>
      </w:r>
      <w:r>
        <w:rPr>
          <w:lang w:val="ru-RU"/>
        </w:rPr>
        <w:t xml:space="preserve"> Написана на </w:t>
      </w:r>
      <w:r w:rsidR="00C41C2B">
        <w:rPr>
          <w:lang w:val="ru-RU"/>
        </w:rPr>
        <w:t xml:space="preserve">языках программирования </w:t>
      </w:r>
      <w:r w:rsidR="00C41C2B">
        <w:t>C</w:t>
      </w:r>
      <w:r w:rsidR="00C41C2B" w:rsidRPr="00C41C2B">
        <w:rPr>
          <w:lang w:val="ru-RU"/>
        </w:rPr>
        <w:t xml:space="preserve"># </w:t>
      </w:r>
      <w:r w:rsidR="00C41C2B">
        <w:rPr>
          <w:lang w:val="ru-RU"/>
        </w:rPr>
        <w:t xml:space="preserve">и </w:t>
      </w:r>
      <w:r w:rsidR="00C41C2B">
        <w:t>Typescript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с помощью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фреймворко</w:t>
      </w:r>
      <w:r w:rsidR="00A25D4C">
        <w:rPr>
          <w:lang w:val="ru-RU"/>
        </w:rPr>
        <w:t>в</w:t>
      </w:r>
      <w:r w:rsidR="00C41C2B">
        <w:rPr>
          <w:lang w:val="ru-RU"/>
        </w:rPr>
        <w:t xml:space="preserve"> </w:t>
      </w:r>
      <w:r w:rsidR="00C41C2B">
        <w:t>ASP</w:t>
      </w:r>
      <w:r w:rsidR="00C41C2B" w:rsidRPr="00C41C2B">
        <w:rPr>
          <w:lang w:val="ru-RU"/>
        </w:rPr>
        <w:t>.</w:t>
      </w:r>
      <w:r w:rsidR="00C41C2B">
        <w:t>NET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и </w:t>
      </w:r>
      <w:r w:rsidR="00C41C2B">
        <w:t>Angular</w:t>
      </w:r>
      <w:r w:rsidR="00C41C2B" w:rsidRPr="00C41C2B">
        <w:rPr>
          <w:lang w:val="ru-RU"/>
        </w:rPr>
        <w:t>.</w:t>
      </w:r>
      <w:r w:rsidR="00074ABB">
        <w:rPr>
          <w:lang w:val="ru-RU"/>
        </w:rPr>
        <w:t xml:space="preserve"> На данный момент ещё находится в разработке. Последняя версия – 0.8.1 (23 апреля 2024).</w:t>
      </w:r>
      <w:r w:rsidR="00C41C2B">
        <w:rPr>
          <w:lang w:val="ru-RU"/>
        </w:rPr>
        <w:t xml:space="preserve"> Исходный код программы распространяется под лицензией </w:t>
      </w:r>
      <w:r w:rsidR="00C41C2B">
        <w:t>GNU</w:t>
      </w:r>
      <w:r w:rsidR="00C41C2B" w:rsidRPr="00C41C2B">
        <w:rPr>
          <w:lang w:val="ru-RU"/>
        </w:rPr>
        <w:t xml:space="preserve"> </w:t>
      </w:r>
      <w:r w:rsidR="00C41C2B">
        <w:t>GPL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версии 3. Визуальное представление программы </w:t>
      </w:r>
      <w:r w:rsidR="00C41C2B">
        <w:t>Kavita</w:t>
      </w:r>
      <w:r w:rsidR="00C41C2B">
        <w:rPr>
          <w:lang w:val="ru-RU"/>
        </w:rPr>
        <w:t xml:space="preserve"> изображена на рисунке </w:t>
      </w:r>
      <w:r w:rsidR="00752473">
        <w:rPr>
          <w:lang w:val="ru-RU"/>
        </w:rPr>
        <w:t>1.</w:t>
      </w:r>
      <w:r w:rsidR="00C41C2B">
        <w:rPr>
          <w:lang w:val="ru-RU"/>
        </w:rPr>
        <w:t>2.</w:t>
      </w:r>
    </w:p>
    <w:p w14:paraId="40A33025" w14:textId="5BC74EB5" w:rsidR="00673C49" w:rsidRPr="00673C49" w:rsidRDefault="00673C49" w:rsidP="00752473">
      <w:pPr>
        <w:pStyle w:val="aff8"/>
      </w:pPr>
      <w:r w:rsidRPr="00673C49">
        <w:drawing>
          <wp:inline distT="0" distB="0" distL="0" distR="0" wp14:anchorId="0508E0C2" wp14:editId="3B3DF3D6">
            <wp:extent cx="6046682" cy="2903396"/>
            <wp:effectExtent l="0" t="0" r="0" b="0"/>
            <wp:docPr id="1114086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98" cy="29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27DB" w14:textId="1589927E" w:rsidR="00673C49" w:rsidRPr="005D29C2" w:rsidRDefault="00074ABB" w:rsidP="00752473">
      <w:pPr>
        <w:pStyle w:val="aff8"/>
      </w:pPr>
      <w:r>
        <w:t xml:space="preserve">Рисунок </w:t>
      </w:r>
      <w:r w:rsidR="00752473">
        <w:t>1.</w:t>
      </w:r>
      <w:r>
        <w:t>2 – Веб-страница программы Kavita</w:t>
      </w:r>
    </w:p>
    <w:p w14:paraId="445042D2" w14:textId="56D39806" w:rsidR="00861B2A" w:rsidRPr="005D29C2" w:rsidRDefault="00185425" w:rsidP="0068523A">
      <w:pPr>
        <w:pStyle w:val="3"/>
        <w:rPr>
          <w:lang w:val="ru-RU"/>
        </w:rPr>
      </w:pPr>
      <w:r w:rsidRPr="005D29C2">
        <w:rPr>
          <w:lang w:val="ru-RU"/>
        </w:rPr>
        <w:br w:type="page"/>
      </w:r>
      <w:bookmarkStart w:id="25" w:name="_Toc168247203"/>
      <w:r w:rsidR="00861B2A" w:rsidRPr="005D29C2">
        <w:rPr>
          <w:lang w:val="ru-RU"/>
        </w:rPr>
        <w:lastRenderedPageBreak/>
        <w:t xml:space="preserve">1.6.3 </w:t>
      </w:r>
      <w:r w:rsidR="00861B2A">
        <w:t>Koodo</w:t>
      </w:r>
      <w:bookmarkEnd w:id="25"/>
    </w:p>
    <w:p w14:paraId="0603506E" w14:textId="05C6DA99" w:rsidR="008A4743" w:rsidRPr="008A4743" w:rsidRDefault="008A4743" w:rsidP="008A4743">
      <w:pPr>
        <w:rPr>
          <w:lang w:val="ru-RU"/>
        </w:rPr>
      </w:pPr>
      <w:r>
        <w:t>Koodo</w:t>
      </w:r>
      <w:r w:rsidRPr="008A4743">
        <w:rPr>
          <w:lang w:val="ru-RU"/>
        </w:rPr>
        <w:t xml:space="preserve"> – </w:t>
      </w:r>
      <w:r>
        <w:rPr>
          <w:lang w:val="ru-RU"/>
        </w:rPr>
        <w:t xml:space="preserve">свободное программное обеспечение для чтения и хранения книг, разработанная в 2020 году. Написана на языке программирования </w:t>
      </w:r>
      <w:r>
        <w:t>JavaScript</w:t>
      </w:r>
      <w:r>
        <w:rPr>
          <w:lang w:val="ru-RU"/>
        </w:rPr>
        <w:t xml:space="preserve"> с использованием фреймворка </w:t>
      </w:r>
      <w:r>
        <w:t>React</w:t>
      </w:r>
      <w:r>
        <w:rPr>
          <w:lang w:val="ru-RU"/>
        </w:rPr>
        <w:t>.</w:t>
      </w:r>
      <w:r w:rsidRPr="008A4743">
        <w:rPr>
          <w:lang w:val="ru-RU"/>
        </w:rPr>
        <w:t xml:space="preserve"> </w:t>
      </w:r>
      <w:r>
        <w:rPr>
          <w:lang w:val="ru-RU"/>
        </w:rPr>
        <w:t>Распространяется в виде настольного приложения</w:t>
      </w:r>
      <w:r w:rsidR="00A63BE4" w:rsidRPr="00A63BE4">
        <w:rPr>
          <w:lang w:val="ru-RU"/>
        </w:rPr>
        <w:t xml:space="preserve"> </w:t>
      </w:r>
      <w:r w:rsidR="00A63BE4">
        <w:rPr>
          <w:lang w:val="ru-RU"/>
        </w:rPr>
        <w:t>на базе</w:t>
      </w:r>
      <w:r w:rsidR="00A63BE4" w:rsidRPr="00A63BE4">
        <w:rPr>
          <w:lang w:val="ru-RU"/>
        </w:rPr>
        <w:t xml:space="preserve"> </w:t>
      </w:r>
      <w:r w:rsidR="00A63BE4">
        <w:t>Electron</w:t>
      </w:r>
      <w:r>
        <w:rPr>
          <w:lang w:val="ru-RU"/>
        </w:rPr>
        <w:t xml:space="preserve"> и может работать как веб-приложение. Исходный код распространяется под лицензией </w:t>
      </w:r>
      <w:r>
        <w:t>AGPL</w:t>
      </w:r>
      <w:r>
        <w:rPr>
          <w:lang w:val="ru-RU"/>
        </w:rPr>
        <w:t xml:space="preserve"> версии</w:t>
      </w:r>
      <w:r w:rsidRPr="008A4743">
        <w:rPr>
          <w:lang w:val="ru-RU"/>
        </w:rPr>
        <w:t xml:space="preserve"> 3</w:t>
      </w:r>
      <w:r>
        <w:rPr>
          <w:lang w:val="ru-RU"/>
        </w:rPr>
        <w:t xml:space="preserve">. Последняя версия – 1.6.6 (6 апреля 2024). Визуальное представление программы </w:t>
      </w:r>
      <w:r>
        <w:t>Koodo</w:t>
      </w:r>
      <w:r w:rsidRPr="008A4743">
        <w:rPr>
          <w:lang w:val="ru-RU"/>
        </w:rPr>
        <w:t xml:space="preserve"> </w:t>
      </w:r>
      <w:r>
        <w:rPr>
          <w:lang w:val="ru-RU"/>
        </w:rPr>
        <w:t xml:space="preserve">изображена на рисунке </w:t>
      </w:r>
      <w:r w:rsidR="00752473">
        <w:rPr>
          <w:lang w:val="ru-RU"/>
        </w:rPr>
        <w:t>1.</w:t>
      </w:r>
      <w:r>
        <w:rPr>
          <w:lang w:val="ru-RU"/>
        </w:rPr>
        <w:t>3.</w:t>
      </w:r>
    </w:p>
    <w:p w14:paraId="390318DB" w14:textId="61564AA6" w:rsidR="00861B2A" w:rsidRDefault="00861B2A" w:rsidP="00752473">
      <w:pPr>
        <w:pStyle w:val="aff8"/>
      </w:pPr>
      <w:r>
        <w:drawing>
          <wp:inline distT="0" distB="0" distL="0" distR="0" wp14:anchorId="467AA835" wp14:editId="2FB11B28">
            <wp:extent cx="4176777" cy="3015564"/>
            <wp:effectExtent l="0" t="0" r="0" b="0"/>
            <wp:docPr id="213317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236" cy="30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634" w14:textId="6ABF82C7" w:rsidR="00321C8C" w:rsidRPr="0086264C" w:rsidRDefault="00321C8C" w:rsidP="00752473">
      <w:pPr>
        <w:pStyle w:val="aff8"/>
      </w:pPr>
      <w:r>
        <w:t xml:space="preserve">Рисунок </w:t>
      </w:r>
      <w:r w:rsidR="00752473">
        <w:t>1.3</w:t>
      </w:r>
      <w:r>
        <w:t xml:space="preserve"> – Страница программы Kodoo</w:t>
      </w:r>
    </w:p>
    <w:p w14:paraId="4BEAE941" w14:textId="77777777" w:rsidR="00333385" w:rsidRDefault="00333385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DC5E220" w14:textId="32567C44" w:rsidR="000E52B4" w:rsidRPr="000E52B4" w:rsidRDefault="000E52B4" w:rsidP="000E52B4">
      <w:pPr>
        <w:rPr>
          <w:lang w:val="ru-RU"/>
        </w:rPr>
      </w:pPr>
      <w:r>
        <w:rPr>
          <w:lang w:val="ru-RU"/>
        </w:rPr>
        <w:lastRenderedPageBreak/>
        <w:t>Сравнительный анализ аналогичных программных систем с разрабатываемым продуктом приведена в таблице 1</w:t>
      </w:r>
      <w:r w:rsidR="00C3655D">
        <w:rPr>
          <w:lang w:val="ru-RU"/>
        </w:rPr>
        <w:t>.1</w:t>
      </w:r>
      <w:r>
        <w:rPr>
          <w:lang w:val="ru-RU"/>
        </w:rPr>
        <w:t>.</w:t>
      </w:r>
    </w:p>
    <w:p w14:paraId="1F9942D3" w14:textId="2A130F07" w:rsidR="000E52B4" w:rsidRDefault="000E52B4" w:rsidP="000E52B4">
      <w:pPr>
        <w:ind w:firstLine="0"/>
        <w:rPr>
          <w:lang w:val="ru-RU"/>
        </w:rPr>
      </w:pPr>
      <w:r>
        <w:rPr>
          <w:lang w:val="ru-RU"/>
        </w:rPr>
        <w:t>Таблица №1</w:t>
      </w:r>
      <w:r w:rsidR="00F61471">
        <w:rPr>
          <w:lang w:val="ru-RU"/>
        </w:rPr>
        <w:t>.1</w:t>
      </w:r>
      <w:r>
        <w:rPr>
          <w:lang w:val="ru-RU"/>
        </w:rPr>
        <w:t xml:space="preserve"> - </w:t>
      </w:r>
      <w:commentRangeStart w:id="26"/>
      <w:commentRangeStart w:id="27"/>
      <w:r>
        <w:rPr>
          <w:lang w:val="ru-RU"/>
        </w:rPr>
        <w:t xml:space="preserve">Сравнительный анализ аналогичных </w:t>
      </w:r>
      <w:commentRangeEnd w:id="26"/>
      <w:r w:rsidR="002D3D56">
        <w:rPr>
          <w:rStyle w:val="aff"/>
          <w:rFonts w:cs="Mangal"/>
        </w:rPr>
        <w:commentReference w:id="26"/>
      </w:r>
      <w:commentRangeEnd w:id="27"/>
      <w:r w:rsidR="005672CC">
        <w:rPr>
          <w:rStyle w:val="aff"/>
          <w:rFonts w:cs="Mangal"/>
        </w:rPr>
        <w:commentReference w:id="27"/>
      </w:r>
      <w:r>
        <w:rPr>
          <w:lang w:val="ru-RU"/>
        </w:rPr>
        <w:t>программных продуктов</w:t>
      </w:r>
    </w:p>
    <w:tbl>
      <w:tblPr>
        <w:tblStyle w:val="af9"/>
        <w:tblW w:w="9776" w:type="dxa"/>
        <w:tblLook w:val="04A0" w:firstRow="1" w:lastRow="0" w:firstColumn="1" w:lastColumn="0" w:noHBand="0" w:noVBand="1"/>
      </w:tblPr>
      <w:tblGrid>
        <w:gridCol w:w="2666"/>
        <w:gridCol w:w="1582"/>
        <w:gridCol w:w="1701"/>
        <w:gridCol w:w="1701"/>
        <w:gridCol w:w="2126"/>
      </w:tblGrid>
      <w:tr w:rsidR="000E52B4" w14:paraId="23B4FEDA" w14:textId="77777777" w:rsidTr="00463B37">
        <w:tc>
          <w:tcPr>
            <w:tcW w:w="2666" w:type="dxa"/>
          </w:tcPr>
          <w:p w14:paraId="55A56A53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Название программного продукта</w:t>
            </w:r>
          </w:p>
        </w:tc>
        <w:tc>
          <w:tcPr>
            <w:tcW w:w="1582" w:type="dxa"/>
          </w:tcPr>
          <w:p w14:paraId="45ECCB8B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Calibre</w:t>
            </w:r>
          </w:p>
        </w:tc>
        <w:tc>
          <w:tcPr>
            <w:tcW w:w="1701" w:type="dxa"/>
          </w:tcPr>
          <w:p w14:paraId="284961B9" w14:textId="77777777" w:rsidR="000E52B4" w:rsidRPr="008A4743" w:rsidRDefault="000E52B4" w:rsidP="00463B37">
            <w:pPr>
              <w:pStyle w:val="afa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Kavita</w:t>
            </w:r>
          </w:p>
        </w:tc>
        <w:tc>
          <w:tcPr>
            <w:tcW w:w="1701" w:type="dxa"/>
          </w:tcPr>
          <w:p w14:paraId="2236C1F6" w14:textId="77777777" w:rsidR="000E52B4" w:rsidRPr="008A4743" w:rsidRDefault="000E52B4" w:rsidP="00463B37">
            <w:pPr>
              <w:pStyle w:val="afa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Koodo</w:t>
            </w:r>
          </w:p>
        </w:tc>
        <w:tc>
          <w:tcPr>
            <w:tcW w:w="2126" w:type="dxa"/>
          </w:tcPr>
          <w:p w14:paraId="29BBC659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Разработанный программный продукт</w:t>
            </w:r>
          </w:p>
        </w:tc>
      </w:tr>
      <w:tr w:rsidR="000E52B4" w14:paraId="194D4A2F" w14:textId="77777777" w:rsidTr="00463B37">
        <w:tc>
          <w:tcPr>
            <w:tcW w:w="2666" w:type="dxa"/>
          </w:tcPr>
          <w:p w14:paraId="71A1C5B6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Многопользовательская система</w:t>
            </w:r>
          </w:p>
        </w:tc>
        <w:tc>
          <w:tcPr>
            <w:tcW w:w="1582" w:type="dxa"/>
          </w:tcPr>
          <w:p w14:paraId="662AD31F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13F23DC8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4F38DC40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</w:tcPr>
          <w:p w14:paraId="53665EBD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576F7BD3" w14:textId="77777777" w:rsidTr="00463B37">
        <w:trPr>
          <w:trHeight w:val="658"/>
        </w:trPr>
        <w:tc>
          <w:tcPr>
            <w:tcW w:w="2666" w:type="dxa"/>
          </w:tcPr>
          <w:p w14:paraId="7DF17770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Веб-интерфейс</w:t>
            </w:r>
          </w:p>
        </w:tc>
        <w:tc>
          <w:tcPr>
            <w:tcW w:w="1582" w:type="dxa"/>
          </w:tcPr>
          <w:p w14:paraId="33800371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5110D45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0DAF536B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126" w:type="dxa"/>
          </w:tcPr>
          <w:p w14:paraId="1A1FF7BB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77910067" w14:textId="77777777" w:rsidTr="00463B37">
        <w:trPr>
          <w:trHeight w:val="658"/>
        </w:trPr>
        <w:tc>
          <w:tcPr>
            <w:tcW w:w="2666" w:type="dxa"/>
          </w:tcPr>
          <w:p w14:paraId="6AEE4503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Настольное приложение</w:t>
            </w:r>
          </w:p>
        </w:tc>
        <w:tc>
          <w:tcPr>
            <w:tcW w:w="1582" w:type="dxa"/>
          </w:tcPr>
          <w:p w14:paraId="51DA6B7D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435A8DB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03FBE0F4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126" w:type="dxa"/>
          </w:tcPr>
          <w:p w14:paraId="70F1B5F2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  <w:p w14:paraId="03DE05CB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(в виде PWA)</w:t>
            </w:r>
          </w:p>
        </w:tc>
      </w:tr>
      <w:tr w:rsidR="000E52B4" w14:paraId="3C899DEA" w14:textId="77777777" w:rsidTr="00463B37">
        <w:trPr>
          <w:trHeight w:val="658"/>
        </w:trPr>
        <w:tc>
          <w:tcPr>
            <w:tcW w:w="2666" w:type="dxa"/>
          </w:tcPr>
          <w:p w14:paraId="10C97073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Трекинг проведенного времени</w:t>
            </w:r>
          </w:p>
        </w:tc>
        <w:tc>
          <w:tcPr>
            <w:tcW w:w="1582" w:type="dxa"/>
          </w:tcPr>
          <w:p w14:paraId="1AEB972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5B12E040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7E31E7B7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</w:tcPr>
          <w:p w14:paraId="5B9349F8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0B60C2D6" w14:textId="77777777" w:rsidTr="00463B37">
        <w:trPr>
          <w:trHeight w:val="658"/>
        </w:trPr>
        <w:tc>
          <w:tcPr>
            <w:tcW w:w="2666" w:type="dxa"/>
          </w:tcPr>
          <w:p w14:paraId="067BE64A" w14:textId="0F885B64" w:rsidR="000E52B4" w:rsidRPr="006D26F2" w:rsidRDefault="006D26F2" w:rsidP="00463B37">
            <w:pPr>
              <w:pStyle w:val="afa"/>
              <w:jc w:val="center"/>
            </w:pPr>
            <w:r>
              <w:t>Краткий пересказ выделенного текста</w:t>
            </w:r>
          </w:p>
        </w:tc>
        <w:tc>
          <w:tcPr>
            <w:tcW w:w="1582" w:type="dxa"/>
          </w:tcPr>
          <w:p w14:paraId="5A3E54E9" w14:textId="7D26C911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44C590B" w14:textId="53FC84CA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000D224" w14:textId="197F1DB7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2126" w:type="dxa"/>
          </w:tcPr>
          <w:p w14:paraId="5A8A6C12" w14:textId="3CA3B146" w:rsidR="000E52B4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</w:tr>
      <w:tr w:rsidR="00463B37" w14:paraId="7772344D" w14:textId="77777777" w:rsidTr="00463B37">
        <w:trPr>
          <w:trHeight w:val="658"/>
        </w:trPr>
        <w:tc>
          <w:tcPr>
            <w:tcW w:w="2666" w:type="dxa"/>
          </w:tcPr>
          <w:p w14:paraId="69A86A6F" w14:textId="3DE73E84" w:rsidR="00463B37" w:rsidRPr="006D26F2" w:rsidRDefault="006D26F2" w:rsidP="00463B37">
            <w:pPr>
              <w:pStyle w:val="afa"/>
              <w:jc w:val="center"/>
            </w:pPr>
            <w:r>
              <w:t>Встроенный словарь</w:t>
            </w:r>
          </w:p>
        </w:tc>
        <w:tc>
          <w:tcPr>
            <w:tcW w:w="1582" w:type="dxa"/>
          </w:tcPr>
          <w:p w14:paraId="7D08135D" w14:textId="0E6DDCDD" w:rsidR="00463B37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  <w:tc>
          <w:tcPr>
            <w:tcW w:w="1701" w:type="dxa"/>
          </w:tcPr>
          <w:p w14:paraId="39DBDE55" w14:textId="27BEC7CE" w:rsidR="00463B37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42ED2CFC" w14:textId="5D03E22E" w:rsidR="00463B37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2126" w:type="dxa"/>
          </w:tcPr>
          <w:p w14:paraId="1FE38BAD" w14:textId="7908EF53" w:rsidR="00463B37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</w:tr>
      <w:tr w:rsidR="006D26F2" w14:paraId="6CE65DB0" w14:textId="77777777" w:rsidTr="00463B37">
        <w:trPr>
          <w:trHeight w:val="658"/>
        </w:trPr>
        <w:tc>
          <w:tcPr>
            <w:tcW w:w="2666" w:type="dxa"/>
          </w:tcPr>
          <w:p w14:paraId="0C101140" w14:textId="4A47264B" w:rsidR="006D26F2" w:rsidRDefault="006D26F2" w:rsidP="006D26F2">
            <w:pPr>
              <w:pStyle w:val="afa"/>
              <w:jc w:val="center"/>
            </w:pPr>
            <w:r>
              <w:t>Лицензия исходного кода программы</w:t>
            </w:r>
          </w:p>
        </w:tc>
        <w:tc>
          <w:tcPr>
            <w:tcW w:w="1582" w:type="dxa"/>
          </w:tcPr>
          <w:p w14:paraId="5F727C38" w14:textId="2694F5A5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GPL 3.0</w:t>
            </w:r>
          </w:p>
        </w:tc>
        <w:tc>
          <w:tcPr>
            <w:tcW w:w="1701" w:type="dxa"/>
          </w:tcPr>
          <w:p w14:paraId="4614647C" w14:textId="3BA09215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GPL 3.0</w:t>
            </w:r>
          </w:p>
        </w:tc>
        <w:tc>
          <w:tcPr>
            <w:tcW w:w="1701" w:type="dxa"/>
          </w:tcPr>
          <w:p w14:paraId="175FB15B" w14:textId="1C1221D8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AGPL 3.0</w:t>
            </w:r>
          </w:p>
        </w:tc>
        <w:tc>
          <w:tcPr>
            <w:tcW w:w="2126" w:type="dxa"/>
          </w:tcPr>
          <w:p w14:paraId="4D23AE66" w14:textId="7EA91C34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MIT</w:t>
            </w:r>
          </w:p>
        </w:tc>
      </w:tr>
    </w:tbl>
    <w:p w14:paraId="5FF7582D" w14:textId="77777777" w:rsidR="000E52B4" w:rsidRPr="005D29C2" w:rsidRDefault="000E52B4" w:rsidP="00861B2A">
      <w:pPr>
        <w:ind w:firstLine="0"/>
        <w:jc w:val="center"/>
        <w:rPr>
          <w:lang w:val="ru-RU"/>
        </w:rPr>
      </w:pPr>
    </w:p>
    <w:p w14:paraId="39A91666" w14:textId="2DE0D245" w:rsidR="00CA1978" w:rsidRDefault="00F44C49" w:rsidP="00F44C49">
      <w:pPr>
        <w:pStyle w:val="1"/>
        <w:rPr>
          <w:lang w:val="ru-RU"/>
        </w:rPr>
      </w:pPr>
      <w:bookmarkStart w:id="28" w:name="_Toc168247204"/>
      <w:r w:rsidRPr="00F44C49">
        <w:rPr>
          <w:lang w:val="ru-RU"/>
        </w:rPr>
        <w:lastRenderedPageBreak/>
        <w:t>2 Информационное обеспечение системы</w:t>
      </w:r>
      <w:bookmarkEnd w:id="28"/>
    </w:p>
    <w:p w14:paraId="45F1599A" w14:textId="70F53A19" w:rsidR="00F44C49" w:rsidRDefault="00F44C49" w:rsidP="00F44C49">
      <w:pPr>
        <w:pStyle w:val="2"/>
        <w:rPr>
          <w:lang w:val="ru-RU"/>
        </w:rPr>
      </w:pPr>
      <w:bookmarkStart w:id="29" w:name="_Toc168247205"/>
      <w:r w:rsidRPr="00F44C49">
        <w:rPr>
          <w:lang w:val="ru-RU"/>
        </w:rPr>
        <w:t>2.1 Выбор средств управления данными</w:t>
      </w:r>
      <w:bookmarkEnd w:id="29"/>
    </w:p>
    <w:p w14:paraId="059E7F65" w14:textId="71714A55" w:rsidR="00112089" w:rsidRDefault="00112089" w:rsidP="00112089">
      <w:pPr>
        <w:rPr>
          <w:lang w:val="ru-RU"/>
        </w:rPr>
      </w:pPr>
      <w:r>
        <w:rPr>
          <w:lang w:val="ru-RU"/>
        </w:rPr>
        <w:t>На данный момент существуют множество систем управлений баз данных (СУБД). Одними из популярных СУБД</w:t>
      </w:r>
      <w:r w:rsidRPr="00112089">
        <w:rPr>
          <w:lang w:val="ru-RU"/>
        </w:rPr>
        <w:t xml:space="preserve"> </w:t>
      </w:r>
      <w:r>
        <w:rPr>
          <w:lang w:val="ru-RU"/>
        </w:rPr>
        <w:t>на 2023 год</w:t>
      </w:r>
      <w:r w:rsidRPr="00112089">
        <w:rPr>
          <w:lang w:val="ru-RU"/>
        </w:rPr>
        <w:t xml:space="preserve"> </w:t>
      </w:r>
      <w:r>
        <w:rPr>
          <w:lang w:val="ru-RU"/>
        </w:rPr>
        <w:t>считаются</w:t>
      </w:r>
      <w:r w:rsidRPr="00112089">
        <w:rPr>
          <w:lang w:val="ru-RU"/>
        </w:rPr>
        <w:t xml:space="preserve"> </w:t>
      </w:r>
      <w:r>
        <w:rPr>
          <w:lang w:val="ru-RU"/>
        </w:rPr>
        <w:t>исходя опроса</w:t>
      </w:r>
      <w:r w:rsidRPr="00112089">
        <w:rPr>
          <w:lang w:val="ru-RU"/>
        </w:rPr>
        <w:t xml:space="preserve"> 76634</w:t>
      </w:r>
      <w:r>
        <w:rPr>
          <w:lang w:val="ru-RU"/>
        </w:rPr>
        <w:t xml:space="preserve"> </w:t>
      </w:r>
      <w:r w:rsidR="00B30125">
        <w:rPr>
          <w:lang w:val="ru-RU"/>
        </w:rPr>
        <w:t xml:space="preserve">всех </w:t>
      </w:r>
      <w:r>
        <w:rPr>
          <w:lang w:val="ru-RU"/>
        </w:rPr>
        <w:t xml:space="preserve">участников на сайте </w:t>
      </w:r>
      <w:proofErr w:type="spellStart"/>
      <w:r>
        <w:t>Stack</w:t>
      </w:r>
      <w:r w:rsidR="0004366C">
        <w:t>O</w:t>
      </w:r>
      <w:r>
        <w:t>verflow</w:t>
      </w:r>
      <w:proofErr w:type="spellEnd"/>
      <w:r w:rsidRPr="00112089">
        <w:rPr>
          <w:lang w:val="ru-RU"/>
        </w:rPr>
        <w:t>:</w:t>
      </w:r>
    </w:p>
    <w:p w14:paraId="6A9A4B7D" w14:textId="6E04E5B6" w:rsidR="00112089" w:rsidRPr="00112089" w:rsidRDefault="00112089" w:rsidP="00BC5FF7">
      <w:pPr>
        <w:pStyle w:val="a"/>
      </w:pPr>
      <w:commentRangeStart w:id="30"/>
      <w:proofErr w:type="spellStart"/>
      <w:r>
        <w:t>PostgreSQL</w:t>
      </w:r>
      <w:proofErr w:type="spellEnd"/>
      <w:r>
        <w:t xml:space="preserve"> (45,55%)</w:t>
      </w:r>
      <w:r w:rsidRPr="00112089">
        <w:t>.</w:t>
      </w:r>
    </w:p>
    <w:p w14:paraId="168FB2A9" w14:textId="2EF0FC1E" w:rsidR="00112089" w:rsidRPr="00112089" w:rsidRDefault="00112089" w:rsidP="00BC5FF7">
      <w:pPr>
        <w:pStyle w:val="a"/>
      </w:pPr>
      <w:r>
        <w:t>MySQL</w:t>
      </w:r>
      <w:r w:rsidRPr="00112089">
        <w:t xml:space="preserve"> (41</w:t>
      </w:r>
      <w:r>
        <w:t>,</w:t>
      </w:r>
      <w:r w:rsidRPr="00112089">
        <w:t>09</w:t>
      </w:r>
      <w:r>
        <w:t>%)</w:t>
      </w:r>
      <w:r w:rsidRPr="00112089">
        <w:t>.</w:t>
      </w:r>
    </w:p>
    <w:p w14:paraId="215D2ADD" w14:textId="624FEAD6" w:rsidR="00112089" w:rsidRPr="00112089" w:rsidRDefault="00112089" w:rsidP="00BC5FF7">
      <w:pPr>
        <w:pStyle w:val="a"/>
      </w:pPr>
      <w:proofErr w:type="spellStart"/>
      <w:r>
        <w:t>SQLite</w:t>
      </w:r>
      <w:proofErr w:type="spellEnd"/>
      <w:r>
        <w:t xml:space="preserve"> (30,9%)</w:t>
      </w:r>
      <w:r w:rsidRPr="00112089">
        <w:t>.</w:t>
      </w:r>
    </w:p>
    <w:p w14:paraId="303B95C2" w14:textId="5DA34DCC" w:rsidR="00112089" w:rsidRDefault="00112089" w:rsidP="00BC5FF7">
      <w:pPr>
        <w:pStyle w:val="a"/>
      </w:pPr>
      <w:proofErr w:type="spellStart"/>
      <w:r>
        <w:t>MongoDB</w:t>
      </w:r>
      <w:proofErr w:type="spellEnd"/>
      <w:r>
        <w:t xml:space="preserve"> (25,52%).</w:t>
      </w:r>
    </w:p>
    <w:p w14:paraId="1D068815" w14:textId="24B07B8C" w:rsidR="00112089" w:rsidRDefault="00112089" w:rsidP="00BC5FF7">
      <w:pPr>
        <w:pStyle w:val="a"/>
      </w:pPr>
      <w:r>
        <w:t>Microsoft SQL Server (25,45%).</w:t>
      </w:r>
      <w:commentRangeEnd w:id="30"/>
      <w:r w:rsidR="002D3D56">
        <w:rPr>
          <w:rStyle w:val="aff"/>
          <w:rFonts w:eastAsia="NSimSun" w:cs="Mangal"/>
        </w:rPr>
        <w:commentReference w:id="30"/>
      </w:r>
    </w:p>
    <w:p w14:paraId="41F7AF79" w14:textId="1AB4B35F" w:rsidR="00112089" w:rsidRDefault="00DC6755" w:rsidP="00112089">
      <w:pPr>
        <w:rPr>
          <w:lang w:val="ru-RU"/>
        </w:rPr>
      </w:pPr>
      <w:r>
        <w:rPr>
          <w:lang w:val="ru-RU"/>
        </w:rPr>
        <w:t>П</w:t>
      </w:r>
      <w:r w:rsidR="00112089">
        <w:rPr>
          <w:lang w:val="ru-RU"/>
        </w:rPr>
        <w:t>роцент</w:t>
      </w:r>
      <w:r>
        <w:rPr>
          <w:lang w:val="ru-RU"/>
        </w:rPr>
        <w:t>ы</w:t>
      </w:r>
      <w:r w:rsidR="00112089">
        <w:rPr>
          <w:lang w:val="ru-RU"/>
        </w:rPr>
        <w:t xml:space="preserve"> обозначают</w:t>
      </w:r>
      <w:r>
        <w:rPr>
          <w:lang w:val="ru-RU"/>
        </w:rPr>
        <w:t xml:space="preserve"> количество </w:t>
      </w:r>
      <w:proofErr w:type="gramStart"/>
      <w:r>
        <w:rPr>
          <w:lang w:val="ru-RU"/>
        </w:rPr>
        <w:t>людей</w:t>
      </w:r>
      <w:proofErr w:type="gramEnd"/>
      <w:r>
        <w:rPr>
          <w:lang w:val="ru-RU"/>
        </w:rPr>
        <w:t xml:space="preserve"> желающих пользоваться данными СУБД и тех людей, которые пользовались ими в течени</w:t>
      </w:r>
      <w:r w:rsidR="000F5FC5">
        <w:rPr>
          <w:lang w:val="ru-RU"/>
        </w:rPr>
        <w:t>и</w:t>
      </w:r>
      <w:r>
        <w:rPr>
          <w:lang w:val="ru-RU"/>
        </w:rPr>
        <w:t xml:space="preserve"> последнего года.</w:t>
      </w:r>
    </w:p>
    <w:p w14:paraId="7EE53D49" w14:textId="24472BA3" w:rsidR="00A974E0" w:rsidRDefault="00C627C8" w:rsidP="00A974E0">
      <w:pPr>
        <w:rPr>
          <w:lang w:val="ru-RU"/>
        </w:rPr>
      </w:pPr>
      <w:r>
        <w:rPr>
          <w:lang w:val="ru-RU"/>
        </w:rPr>
        <w:t xml:space="preserve">Множество из этих </w:t>
      </w:r>
      <w:r w:rsidR="00DE6C06">
        <w:rPr>
          <w:lang w:val="ru-RU"/>
        </w:rPr>
        <w:t xml:space="preserve">решений </w:t>
      </w:r>
      <w:r>
        <w:rPr>
          <w:lang w:val="ru-RU"/>
        </w:rPr>
        <w:t>являются реляционными</w:t>
      </w:r>
      <w:r w:rsidR="00DE6C06">
        <w:rPr>
          <w:lang w:val="ru-RU"/>
        </w:rPr>
        <w:t xml:space="preserve"> СУБД</w:t>
      </w:r>
      <w:r w:rsidRPr="00C627C8">
        <w:rPr>
          <w:lang w:val="ru-RU"/>
        </w:rPr>
        <w:t xml:space="preserve"> </w:t>
      </w:r>
      <w:r>
        <w:rPr>
          <w:lang w:val="ru-RU"/>
        </w:rPr>
        <w:t xml:space="preserve">и поддерживают язык запросов </w:t>
      </w:r>
      <w:r>
        <w:t>SQL</w:t>
      </w:r>
      <w:r>
        <w:rPr>
          <w:lang w:val="ru-RU"/>
        </w:rPr>
        <w:t xml:space="preserve"> для </w:t>
      </w:r>
      <w:r w:rsidR="00945BDB">
        <w:rPr>
          <w:lang w:val="ru-RU"/>
        </w:rPr>
        <w:t>записи</w:t>
      </w:r>
      <w:r>
        <w:rPr>
          <w:lang w:val="ru-RU"/>
        </w:rPr>
        <w:t xml:space="preserve"> и </w:t>
      </w:r>
      <w:r w:rsidR="00945BDB">
        <w:rPr>
          <w:lang w:val="ru-RU"/>
        </w:rPr>
        <w:t xml:space="preserve">чтения </w:t>
      </w:r>
      <w:r>
        <w:rPr>
          <w:lang w:val="ru-RU"/>
        </w:rPr>
        <w:t>данных.</w:t>
      </w:r>
      <w:r w:rsidR="00C54096">
        <w:rPr>
          <w:lang w:val="ru-RU"/>
        </w:rPr>
        <w:t xml:space="preserve"> Существуют также и </w:t>
      </w:r>
      <w:r w:rsidR="00C54096">
        <w:t>NoSQL</w:t>
      </w:r>
      <w:r w:rsidR="00C54096" w:rsidRPr="00C54096">
        <w:rPr>
          <w:lang w:val="ru-RU"/>
        </w:rPr>
        <w:t xml:space="preserve"> </w:t>
      </w:r>
      <w:r w:rsidR="00C54096">
        <w:rPr>
          <w:lang w:val="ru-RU"/>
        </w:rPr>
        <w:t xml:space="preserve">системы, такие как </w:t>
      </w:r>
      <w:r w:rsidR="00C54096">
        <w:t>MongoDB</w:t>
      </w:r>
      <w:r w:rsidR="00C54096">
        <w:rPr>
          <w:lang w:val="ru-RU"/>
        </w:rPr>
        <w:t>, в котором данные хранятся</w:t>
      </w:r>
      <w:r w:rsidR="0030040B">
        <w:rPr>
          <w:lang w:val="ru-RU"/>
        </w:rPr>
        <w:t xml:space="preserve"> в</w:t>
      </w:r>
      <w:r w:rsidR="0030040B" w:rsidRPr="0030040B">
        <w:rPr>
          <w:lang w:val="ru-RU"/>
        </w:rPr>
        <w:t xml:space="preserve"> </w:t>
      </w:r>
      <w:r w:rsidR="0030040B">
        <w:rPr>
          <w:lang w:val="ru-RU"/>
        </w:rPr>
        <w:t>виде документов</w:t>
      </w:r>
      <w:r w:rsidR="00C54096">
        <w:rPr>
          <w:lang w:val="ru-RU"/>
        </w:rPr>
        <w:t xml:space="preserve"> формат</w:t>
      </w:r>
      <w:r w:rsidR="0030040B">
        <w:rPr>
          <w:lang w:val="ru-RU"/>
        </w:rPr>
        <w:t>а</w:t>
      </w:r>
      <w:r w:rsidR="00C54096">
        <w:rPr>
          <w:lang w:val="ru-RU"/>
        </w:rPr>
        <w:t xml:space="preserve"> </w:t>
      </w:r>
      <w:r w:rsidR="00C54096">
        <w:t>BSON</w:t>
      </w:r>
      <w:r w:rsidR="00C54096" w:rsidRPr="00C54096">
        <w:rPr>
          <w:lang w:val="ru-RU"/>
        </w:rPr>
        <w:t xml:space="preserve"> </w:t>
      </w:r>
      <w:r w:rsidR="00C54096">
        <w:rPr>
          <w:lang w:val="ru-RU"/>
        </w:rPr>
        <w:t xml:space="preserve">(бинарный </w:t>
      </w:r>
      <w:r w:rsidR="00C54096">
        <w:t>JSON</w:t>
      </w:r>
      <w:r w:rsidR="00C54096" w:rsidRPr="00C54096">
        <w:rPr>
          <w:lang w:val="ru-RU"/>
        </w:rPr>
        <w:t>)</w:t>
      </w:r>
      <w:r w:rsidR="00C54096">
        <w:rPr>
          <w:lang w:val="ru-RU"/>
        </w:rPr>
        <w:t>.</w:t>
      </w:r>
      <w:r w:rsidR="00FB7EC0">
        <w:rPr>
          <w:lang w:val="ru-RU"/>
        </w:rPr>
        <w:t xml:space="preserve"> </w:t>
      </w:r>
      <w:r w:rsidR="0030040B">
        <w:rPr>
          <w:lang w:val="ru-RU"/>
        </w:rPr>
        <w:t>Набор полей в документах не имеют четкой структуры и</w:t>
      </w:r>
      <w:r w:rsidR="0030040B" w:rsidRPr="0030040B">
        <w:rPr>
          <w:lang w:val="ru-RU"/>
        </w:rPr>
        <w:t xml:space="preserve"> </w:t>
      </w:r>
      <w:r w:rsidR="0030040B">
        <w:rPr>
          <w:lang w:val="ru-RU"/>
        </w:rPr>
        <w:t>одно и тоже поле может иметь значения разных типов.</w:t>
      </w:r>
      <w:r w:rsidR="007C77F6" w:rsidRPr="007C77F6">
        <w:rPr>
          <w:lang w:val="ru-RU"/>
        </w:rPr>
        <w:t xml:space="preserve"> </w:t>
      </w:r>
      <w:r w:rsidR="007C77F6">
        <w:rPr>
          <w:lang w:val="ru-RU"/>
        </w:rPr>
        <w:t>Он хорошо подходит для хранения плохо структурированной информации</w:t>
      </w:r>
      <w:r w:rsidR="005B237B">
        <w:rPr>
          <w:lang w:val="ru-RU"/>
        </w:rPr>
        <w:t>, а также для</w:t>
      </w:r>
      <w:r w:rsidR="0078539B">
        <w:rPr>
          <w:lang w:val="ru-RU"/>
        </w:rPr>
        <w:t xml:space="preserve"> быстрого</w:t>
      </w:r>
      <w:r w:rsidR="005B237B">
        <w:rPr>
          <w:lang w:val="ru-RU"/>
        </w:rPr>
        <w:t xml:space="preserve"> прототипирования программных систем.</w:t>
      </w:r>
      <w:r w:rsidR="006A2551" w:rsidRPr="006A2551">
        <w:rPr>
          <w:lang w:val="ru-RU"/>
        </w:rPr>
        <w:t xml:space="preserve"> </w:t>
      </w:r>
      <w:r w:rsidR="006A2551">
        <w:rPr>
          <w:lang w:val="ru-RU"/>
        </w:rPr>
        <w:t>Запросы осуществляются через драйвер, которая по сути является библиотекой. Эта СУБД официально поддерживает все основные популярные языки программирования, а также существуют драйверы, написанные и поддерживаемые сообществом открытого программного обеспечения.</w:t>
      </w:r>
      <w:r w:rsidR="00B9732A">
        <w:rPr>
          <w:lang w:val="ru-RU"/>
        </w:rPr>
        <w:t xml:space="preserve"> Имеет лицензию </w:t>
      </w:r>
      <w:r w:rsidR="00B9732A">
        <w:t>Server</w:t>
      </w:r>
      <w:r w:rsidR="00B9732A" w:rsidRPr="00B9732A">
        <w:rPr>
          <w:lang w:val="ru-RU"/>
        </w:rPr>
        <w:t xml:space="preserve"> </w:t>
      </w:r>
      <w:r w:rsidR="00B9732A">
        <w:t>Side</w:t>
      </w:r>
      <w:r w:rsidR="006A2551">
        <w:rPr>
          <w:lang w:val="ru-RU"/>
        </w:rPr>
        <w:t xml:space="preserve"> </w:t>
      </w:r>
      <w:r w:rsidR="00B9732A">
        <w:t>Public</w:t>
      </w:r>
      <w:r w:rsidR="00B9732A" w:rsidRPr="00B9732A">
        <w:rPr>
          <w:lang w:val="ru-RU"/>
        </w:rPr>
        <w:t xml:space="preserve"> </w:t>
      </w:r>
      <w:r w:rsidR="00B9732A">
        <w:t>License</w:t>
      </w:r>
      <w:r w:rsidR="00B9732A" w:rsidRPr="00B9732A">
        <w:rPr>
          <w:lang w:val="ru-RU"/>
        </w:rPr>
        <w:t>.</w:t>
      </w:r>
    </w:p>
    <w:p w14:paraId="62B0C157" w14:textId="1E71B474" w:rsidR="00FB7EC0" w:rsidRPr="00FB7EC0" w:rsidRDefault="00FB7EC0" w:rsidP="00A974E0">
      <w:pPr>
        <w:rPr>
          <w:lang w:val="ru-RU"/>
        </w:rPr>
      </w:pPr>
      <w:r>
        <w:rPr>
          <w:lang w:val="ru-RU"/>
        </w:rPr>
        <w:t xml:space="preserve">Из </w:t>
      </w:r>
      <w:r>
        <w:t>NoSQL</w:t>
      </w:r>
      <w:r>
        <w:rPr>
          <w:lang w:val="ru-RU"/>
        </w:rPr>
        <w:t xml:space="preserve"> БД</w:t>
      </w:r>
      <w:r w:rsidRPr="00FB7EC0">
        <w:rPr>
          <w:lang w:val="ru-RU"/>
        </w:rPr>
        <w:t xml:space="preserve"> </w:t>
      </w:r>
      <w:r>
        <w:rPr>
          <w:lang w:val="ru-RU"/>
        </w:rPr>
        <w:t xml:space="preserve">можно считать СУБД </w:t>
      </w:r>
      <w:r>
        <w:t>Redis</w:t>
      </w:r>
      <w:r>
        <w:rPr>
          <w:lang w:val="ru-RU"/>
        </w:rPr>
        <w:t>, которая позволяет</w:t>
      </w:r>
      <w:r w:rsidR="00CB23F3">
        <w:rPr>
          <w:lang w:val="ru-RU"/>
        </w:rPr>
        <w:t xml:space="preserve"> довольно</w:t>
      </w:r>
      <w:r>
        <w:rPr>
          <w:lang w:val="ru-RU"/>
        </w:rPr>
        <w:t xml:space="preserve"> быстро записать и считывать данные. Она хранит </w:t>
      </w:r>
      <w:r w:rsidR="0016126E">
        <w:rPr>
          <w:lang w:val="ru-RU"/>
        </w:rPr>
        <w:t>всю информацию</w:t>
      </w:r>
      <w:r>
        <w:rPr>
          <w:lang w:val="ru-RU"/>
        </w:rPr>
        <w:t xml:space="preserve"> в оперативной памяти (</w:t>
      </w:r>
      <w:r>
        <w:t>in</w:t>
      </w:r>
      <w:r w:rsidRPr="00FB7EC0">
        <w:rPr>
          <w:lang w:val="ru-RU"/>
        </w:rPr>
        <w:t>-</w:t>
      </w:r>
      <w:r>
        <w:t>memory</w:t>
      </w:r>
      <w:r w:rsidRPr="00FB7EC0">
        <w:rPr>
          <w:lang w:val="ru-RU"/>
        </w:rPr>
        <w:t xml:space="preserve"> </w:t>
      </w:r>
      <w:r>
        <w:t>database</w:t>
      </w:r>
      <w:r w:rsidRPr="00FB7EC0">
        <w:rPr>
          <w:lang w:val="ru-RU"/>
        </w:rPr>
        <w:t>)</w:t>
      </w:r>
      <w:r>
        <w:rPr>
          <w:lang w:val="ru-RU"/>
        </w:rPr>
        <w:t>. В основном используется как брокер сообщений между сервисами системы. В данной работе она не подходит, так как у нас только один сервер.</w:t>
      </w:r>
    </w:p>
    <w:p w14:paraId="02DDB1FA" w14:textId="6900017A" w:rsidR="00C627C8" w:rsidRDefault="00A974E0" w:rsidP="00112089">
      <w:pPr>
        <w:rPr>
          <w:lang w:val="ru-RU"/>
        </w:rPr>
      </w:pPr>
      <w:r>
        <w:rPr>
          <w:lang w:val="ru-RU"/>
        </w:rPr>
        <w:lastRenderedPageBreak/>
        <w:t xml:space="preserve">Также есть вариант использования файловой СУБД </w:t>
      </w:r>
      <w:r>
        <w:t>SQLite</w:t>
      </w:r>
      <w:r>
        <w:rPr>
          <w:lang w:val="ru-RU"/>
        </w:rPr>
        <w:t>, но так как в системе может работать несколько пользователей одновременно, этот вариант не является оптимальным в данной задаче. Из плюсов установка самой СУБД не требуется, так как он обычно поставляется вместе программным продуктом в виде сторонней библиотеки. В основном она используется в системах на стороне клиента.</w:t>
      </w:r>
    </w:p>
    <w:p w14:paraId="3D517AAA" w14:textId="469A6644" w:rsidR="00831F45" w:rsidRDefault="00831F45" w:rsidP="00112089">
      <w:pPr>
        <w:rPr>
          <w:lang w:val="ru-RU"/>
        </w:rPr>
      </w:pPr>
      <w:r>
        <w:rPr>
          <w:lang w:val="ru-RU"/>
        </w:rPr>
        <w:t>Одной из самой популярной</w:t>
      </w:r>
      <w:r w:rsidR="009C4D48">
        <w:rPr>
          <w:lang w:val="ru-RU"/>
        </w:rPr>
        <w:t xml:space="preserve"> реляционн</w:t>
      </w:r>
      <w:r w:rsidR="00856801">
        <w:rPr>
          <w:lang w:val="ru-RU"/>
        </w:rPr>
        <w:t>ой</w:t>
      </w:r>
      <w:r>
        <w:rPr>
          <w:lang w:val="ru-RU"/>
        </w:rPr>
        <w:t xml:space="preserve"> СУБД является </w:t>
      </w:r>
      <w:r>
        <w:t>MySQL</w:t>
      </w:r>
      <w:r w:rsidR="009C4D48" w:rsidRPr="009C4D48">
        <w:rPr>
          <w:lang w:val="ru-RU"/>
        </w:rPr>
        <w:t xml:space="preserve">, </w:t>
      </w:r>
      <w:r w:rsidR="009C4D48">
        <w:rPr>
          <w:lang w:val="ru-RU"/>
        </w:rPr>
        <w:t>разработанная в 1995</w:t>
      </w:r>
      <w:r w:rsidR="00780D3F">
        <w:rPr>
          <w:lang w:val="ru-RU"/>
        </w:rPr>
        <w:t xml:space="preserve"> году</w:t>
      </w:r>
      <w:r w:rsidR="009C4D48">
        <w:rPr>
          <w:lang w:val="ru-RU"/>
        </w:rPr>
        <w:t xml:space="preserve"> компанией </w:t>
      </w:r>
      <w:r w:rsidR="009C4D48">
        <w:t>Sun</w:t>
      </w:r>
      <w:r w:rsidR="009C4D48" w:rsidRPr="009C4D48">
        <w:rPr>
          <w:lang w:val="ru-RU"/>
        </w:rPr>
        <w:t xml:space="preserve"> </w:t>
      </w:r>
      <w:r w:rsidR="009C4D48">
        <w:t>Microsystems</w:t>
      </w:r>
      <w:r w:rsidRPr="00831F45">
        <w:rPr>
          <w:lang w:val="ru-RU"/>
        </w:rPr>
        <w:t>.</w:t>
      </w:r>
      <w:r w:rsidR="009C4D48" w:rsidRPr="009C4D48">
        <w:rPr>
          <w:lang w:val="ru-RU"/>
        </w:rPr>
        <w:t xml:space="preserve"> </w:t>
      </w:r>
      <w:r w:rsidR="009C4D48">
        <w:rPr>
          <w:lang w:val="ru-RU"/>
        </w:rPr>
        <w:t xml:space="preserve">На данный момент компания </w:t>
      </w:r>
      <w:r w:rsidR="009C4D48">
        <w:t>Sun</w:t>
      </w:r>
      <w:r w:rsidR="009C4D48" w:rsidRPr="009C4D48">
        <w:rPr>
          <w:lang w:val="ru-RU"/>
        </w:rPr>
        <w:t xml:space="preserve"> </w:t>
      </w:r>
      <w:r w:rsidR="009C4D48">
        <w:t>Microsystems</w:t>
      </w:r>
      <w:r w:rsidR="007C1CDB">
        <w:rPr>
          <w:lang w:val="ru-RU"/>
        </w:rPr>
        <w:t xml:space="preserve"> </w:t>
      </w:r>
      <w:r w:rsidR="009C4D48">
        <w:rPr>
          <w:lang w:val="ru-RU"/>
        </w:rPr>
        <w:t xml:space="preserve">поглощена </w:t>
      </w:r>
      <w:r w:rsidR="009C4D48">
        <w:t>Oracle</w:t>
      </w:r>
      <w:r w:rsidR="009C4D48" w:rsidRPr="009C4D48">
        <w:rPr>
          <w:lang w:val="ru-RU"/>
        </w:rPr>
        <w:t xml:space="preserve"> </w:t>
      </w:r>
      <w:r w:rsidR="009C4D48">
        <w:t>Corporation</w:t>
      </w:r>
      <w:r w:rsidR="007C1CDB">
        <w:rPr>
          <w:lang w:val="ru-RU"/>
        </w:rPr>
        <w:t xml:space="preserve"> в 2010=</w:t>
      </w:r>
      <w:proofErr w:type="spellStart"/>
      <w:r w:rsidR="007C1CDB">
        <w:rPr>
          <w:lang w:val="ru-RU"/>
        </w:rPr>
        <w:t>ых</w:t>
      </w:r>
      <w:proofErr w:type="spellEnd"/>
      <w:r w:rsidR="009C4D48">
        <w:rPr>
          <w:lang w:val="ru-RU"/>
        </w:rPr>
        <w:t xml:space="preserve">. </w:t>
      </w:r>
      <w:r w:rsidR="007C1CDB">
        <w:rPr>
          <w:lang w:val="ru-RU"/>
        </w:rPr>
        <w:t>Имеется</w:t>
      </w:r>
      <w:r w:rsidR="009C4D48">
        <w:rPr>
          <w:lang w:val="ru-RU"/>
        </w:rPr>
        <w:t xml:space="preserve"> </w:t>
      </w:r>
      <w:r w:rsidR="009C4D48">
        <w:t>open</w:t>
      </w:r>
      <w:r w:rsidR="009C4D48" w:rsidRPr="009C4D48">
        <w:rPr>
          <w:lang w:val="ru-RU"/>
        </w:rPr>
        <w:t>-</w:t>
      </w:r>
      <w:r w:rsidR="009C4D48">
        <w:t>source</w:t>
      </w:r>
      <w:r w:rsidR="00052924" w:rsidRPr="00052924">
        <w:rPr>
          <w:lang w:val="ru-RU"/>
        </w:rPr>
        <w:t xml:space="preserve">, </w:t>
      </w:r>
      <w:r w:rsidR="00052924">
        <w:rPr>
          <w:lang w:val="ru-RU"/>
        </w:rPr>
        <w:t xml:space="preserve">называемой </w:t>
      </w:r>
      <w:r w:rsidR="00052924">
        <w:t>MySQL</w:t>
      </w:r>
      <w:r w:rsidR="00052924" w:rsidRPr="00052924">
        <w:rPr>
          <w:lang w:val="ru-RU"/>
        </w:rPr>
        <w:t xml:space="preserve"> </w:t>
      </w:r>
      <w:r w:rsidR="00052924">
        <w:t>Community</w:t>
      </w:r>
      <w:r w:rsidR="00052924" w:rsidRPr="00052924">
        <w:rPr>
          <w:lang w:val="ru-RU"/>
        </w:rPr>
        <w:t xml:space="preserve"> </w:t>
      </w:r>
      <w:r w:rsidR="00052924">
        <w:t>Edition</w:t>
      </w:r>
      <w:r w:rsidR="00052924" w:rsidRPr="00052924">
        <w:rPr>
          <w:lang w:val="ru-RU"/>
        </w:rPr>
        <w:t>,</w:t>
      </w:r>
      <w:r w:rsidR="009C4D48">
        <w:rPr>
          <w:lang w:val="ru-RU"/>
        </w:rPr>
        <w:t xml:space="preserve"> </w:t>
      </w:r>
      <w:r w:rsidR="007C1CDB">
        <w:rPr>
          <w:lang w:val="ru-RU"/>
        </w:rPr>
        <w:t>и</w:t>
      </w:r>
      <w:r w:rsidR="009C4D48">
        <w:rPr>
          <w:lang w:val="ru-RU"/>
        </w:rPr>
        <w:t xml:space="preserve"> коммерческ</w:t>
      </w:r>
      <w:r w:rsidR="007C1CDB">
        <w:rPr>
          <w:lang w:val="ru-RU"/>
        </w:rPr>
        <w:t>и</w:t>
      </w:r>
      <w:r w:rsidR="00052924">
        <w:rPr>
          <w:lang w:val="ru-RU"/>
        </w:rPr>
        <w:t>е</w:t>
      </w:r>
      <w:r w:rsidR="007C1CDB">
        <w:rPr>
          <w:lang w:val="ru-RU"/>
        </w:rPr>
        <w:t xml:space="preserve"> </w:t>
      </w:r>
      <w:r w:rsidR="009C4D48">
        <w:rPr>
          <w:lang w:val="ru-RU"/>
        </w:rPr>
        <w:t>платн</w:t>
      </w:r>
      <w:r w:rsidR="00052924">
        <w:rPr>
          <w:lang w:val="ru-RU"/>
        </w:rPr>
        <w:t>ые версии с технической поддержкой</w:t>
      </w:r>
      <w:r w:rsidR="009C4D48" w:rsidRPr="009C4D48">
        <w:rPr>
          <w:lang w:val="ru-RU"/>
        </w:rPr>
        <w:t>.</w:t>
      </w:r>
      <w:r w:rsidR="00052924">
        <w:rPr>
          <w:lang w:val="ru-RU"/>
        </w:rPr>
        <w:t xml:space="preserve"> Также существуют </w:t>
      </w:r>
      <w:proofErr w:type="spellStart"/>
      <w:r w:rsidR="00052924">
        <w:rPr>
          <w:lang w:val="ru-RU"/>
        </w:rPr>
        <w:t>форки</w:t>
      </w:r>
      <w:proofErr w:type="spellEnd"/>
      <w:r w:rsidR="00052924">
        <w:rPr>
          <w:lang w:val="ru-RU"/>
        </w:rPr>
        <w:t xml:space="preserve"> (производные проекты), такие как </w:t>
      </w:r>
      <w:r w:rsidR="00052924">
        <w:t>MariaDB</w:t>
      </w:r>
      <w:r w:rsidR="00EA6DC5">
        <w:rPr>
          <w:lang w:val="ru-RU"/>
        </w:rPr>
        <w:t xml:space="preserve"> и </w:t>
      </w:r>
      <w:proofErr w:type="spellStart"/>
      <w:r w:rsidR="00EA6DC5">
        <w:t>Percona</w:t>
      </w:r>
      <w:proofErr w:type="spellEnd"/>
      <w:r w:rsidR="00EA6DC5">
        <w:rPr>
          <w:lang w:val="ru-RU"/>
        </w:rPr>
        <w:t>.</w:t>
      </w:r>
      <w:r w:rsidR="009C4D48" w:rsidRPr="009C4D48">
        <w:rPr>
          <w:lang w:val="ru-RU"/>
        </w:rPr>
        <w:t xml:space="preserve"> </w:t>
      </w:r>
      <w:r w:rsidR="009C4D48">
        <w:rPr>
          <w:lang w:val="ru-RU"/>
        </w:rPr>
        <w:t>Широко применяется в малом бизнесе.</w:t>
      </w:r>
      <w:r w:rsidR="008019AC">
        <w:rPr>
          <w:lang w:val="ru-RU"/>
        </w:rPr>
        <w:t xml:space="preserve"> Поддерживает все операционные системы.</w:t>
      </w:r>
    </w:p>
    <w:p w14:paraId="7B4BC739" w14:textId="276A54FF" w:rsidR="0041058B" w:rsidRPr="008019AC" w:rsidRDefault="0041058B" w:rsidP="00112089">
      <w:pPr>
        <w:rPr>
          <w:lang w:val="ru-RU"/>
        </w:rPr>
      </w:pPr>
      <w:r>
        <w:rPr>
          <w:lang w:val="ru-RU"/>
        </w:rPr>
        <w:t>Другой</w:t>
      </w:r>
      <w:r w:rsidRPr="0041058B">
        <w:rPr>
          <w:lang w:val="ru-RU"/>
        </w:rPr>
        <w:t xml:space="preserve"> </w:t>
      </w:r>
      <w:r>
        <w:rPr>
          <w:lang w:val="ru-RU"/>
        </w:rPr>
        <w:t>популярной СУБД</w:t>
      </w:r>
      <w:r w:rsidR="003A03A9">
        <w:rPr>
          <w:lang w:val="ru-RU"/>
        </w:rPr>
        <w:t xml:space="preserve"> является</w:t>
      </w:r>
      <w:r w:rsidR="00840985" w:rsidRPr="00840985">
        <w:rPr>
          <w:lang w:val="ru-RU"/>
        </w:rPr>
        <w:t xml:space="preserve"> </w:t>
      </w:r>
      <w:r w:rsidR="00840985">
        <w:t>Microsoft</w:t>
      </w:r>
      <w:r>
        <w:rPr>
          <w:lang w:val="ru-RU"/>
        </w:rPr>
        <w:t xml:space="preserve"> </w:t>
      </w:r>
      <w:r>
        <w:t>SQL</w:t>
      </w:r>
      <w:r w:rsidRPr="0041058B">
        <w:rPr>
          <w:lang w:val="ru-RU"/>
        </w:rPr>
        <w:t xml:space="preserve"> </w:t>
      </w:r>
      <w:r>
        <w:t>Server</w:t>
      </w:r>
      <w:r w:rsidRPr="0041058B">
        <w:rPr>
          <w:lang w:val="ru-RU"/>
        </w:rPr>
        <w:t>.</w:t>
      </w:r>
      <w:r w:rsidR="003A03A9" w:rsidRPr="003A03A9">
        <w:rPr>
          <w:lang w:val="ru-RU"/>
        </w:rPr>
        <w:t xml:space="preserve"> </w:t>
      </w:r>
      <w:r w:rsidR="003A03A9">
        <w:rPr>
          <w:lang w:val="ru-RU"/>
        </w:rPr>
        <w:t>Является проприетарной, то есть исходный код СУБД закрыт. Ранее она была имела только платные выпуски (</w:t>
      </w:r>
      <w:r w:rsidR="003A03A9">
        <w:t>edition</w:t>
      </w:r>
      <w:r w:rsidR="003A03A9" w:rsidRPr="003A03A9">
        <w:rPr>
          <w:lang w:val="ru-RU"/>
        </w:rPr>
        <w:t>)</w:t>
      </w:r>
      <w:r w:rsidR="003A03A9">
        <w:rPr>
          <w:lang w:val="ru-RU"/>
        </w:rPr>
        <w:t xml:space="preserve">, но недавно появились ещё и бесплатные выпуски, такие как </w:t>
      </w:r>
      <w:r w:rsidR="003A03A9">
        <w:t>Express</w:t>
      </w:r>
      <w:r w:rsidR="003A03A9" w:rsidRPr="003A03A9">
        <w:rPr>
          <w:lang w:val="ru-RU"/>
        </w:rPr>
        <w:t xml:space="preserve"> </w:t>
      </w:r>
      <w:r w:rsidR="003A03A9">
        <w:rPr>
          <w:lang w:val="ru-RU"/>
        </w:rPr>
        <w:t xml:space="preserve">и </w:t>
      </w:r>
      <w:r w:rsidR="003A03A9">
        <w:t>Developer</w:t>
      </w:r>
      <w:r w:rsidR="003A03A9">
        <w:rPr>
          <w:lang w:val="ru-RU"/>
        </w:rPr>
        <w:t>.</w:t>
      </w:r>
      <w:r w:rsidR="008019AC">
        <w:rPr>
          <w:lang w:val="ru-RU"/>
        </w:rPr>
        <w:t xml:space="preserve"> Эти варианты обладают не всеми возможностями представленные в платных выпусках.</w:t>
      </w:r>
      <w:r w:rsidR="008019AC" w:rsidRPr="008019AC">
        <w:rPr>
          <w:lang w:val="ru-RU"/>
        </w:rPr>
        <w:t xml:space="preserve"> </w:t>
      </w:r>
      <w:r w:rsidR="008019AC">
        <w:t>Developer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 xml:space="preserve">версия в основном предназначена только для разработки и тестирования </w:t>
      </w:r>
      <w:r w:rsidR="00DA5219">
        <w:rPr>
          <w:lang w:val="ru-RU"/>
        </w:rPr>
        <w:t>программных</w:t>
      </w:r>
      <w:r w:rsidR="00DA5219" w:rsidRPr="00DA5219">
        <w:rPr>
          <w:lang w:val="ru-RU"/>
        </w:rPr>
        <w:t xml:space="preserve"> </w:t>
      </w:r>
      <w:r w:rsidR="008019AC">
        <w:rPr>
          <w:lang w:val="ru-RU"/>
        </w:rPr>
        <w:t xml:space="preserve">систем. Выпуск </w:t>
      </w:r>
      <w:r w:rsidR="008019AC">
        <w:t>Express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>исходя из раздела про выпуски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>в документации к</w:t>
      </w:r>
      <w:r w:rsidR="008019AC" w:rsidRPr="008019AC">
        <w:rPr>
          <w:lang w:val="ru-RU"/>
        </w:rPr>
        <w:t xml:space="preserve"> </w:t>
      </w:r>
      <w:r w:rsidR="008019AC">
        <w:t>SQL</w:t>
      </w:r>
      <w:r w:rsidR="008019AC" w:rsidRPr="008019AC">
        <w:rPr>
          <w:lang w:val="ru-RU"/>
        </w:rPr>
        <w:t xml:space="preserve"> </w:t>
      </w:r>
      <w:r w:rsidR="008019AC">
        <w:t>Server</w:t>
      </w:r>
      <w:r w:rsidR="008019AC">
        <w:rPr>
          <w:lang w:val="ru-RU"/>
        </w:rPr>
        <w:t xml:space="preserve"> (</w:t>
      </w:r>
      <w:r w:rsidR="008019AC" w:rsidRPr="008019AC">
        <w:rPr>
          <w:lang w:val="ru-RU"/>
        </w:rPr>
        <w:t>https://learn.microsoft.com/en-us/sql/sql-server/editions-and-components-of-sql-server-2022?view=sql-server-ver16</w:t>
      </w:r>
      <w:r w:rsidR="008019AC">
        <w:rPr>
          <w:lang w:val="ru-RU"/>
        </w:rPr>
        <w:t xml:space="preserve">) предназначена для </w:t>
      </w:r>
      <w:r w:rsidR="00481497">
        <w:rPr>
          <w:lang w:val="ru-RU"/>
        </w:rPr>
        <w:t xml:space="preserve">программных систем </w:t>
      </w:r>
      <w:r w:rsidR="008019AC">
        <w:rPr>
          <w:lang w:val="ru-RU"/>
        </w:rPr>
        <w:t>малых размеров</w:t>
      </w:r>
      <w:r w:rsidR="00411D12">
        <w:rPr>
          <w:lang w:val="ru-RU"/>
        </w:rPr>
        <w:t xml:space="preserve"> и имеет некоторые ограничения.</w:t>
      </w:r>
    </w:p>
    <w:p w14:paraId="707FA883" w14:textId="2B1F4A8D" w:rsidR="00491D9F" w:rsidRDefault="00E32658" w:rsidP="00EF2C02">
      <w:pPr>
        <w:rPr>
          <w:rFonts w:cs="Arial"/>
          <w:b/>
          <w:bCs/>
          <w:iCs/>
          <w:sz w:val="30"/>
          <w:szCs w:val="28"/>
          <w:lang w:val="ru-RU"/>
        </w:rPr>
      </w:pPr>
      <w:r>
        <w:rPr>
          <w:lang w:val="ru-RU"/>
        </w:rPr>
        <w:t>В данной работе</w:t>
      </w:r>
      <w:r w:rsidR="007A7C44">
        <w:rPr>
          <w:lang w:val="ru-RU"/>
        </w:rPr>
        <w:t xml:space="preserve"> была выбрана</w:t>
      </w:r>
      <w:r>
        <w:rPr>
          <w:lang w:val="ru-RU"/>
        </w:rPr>
        <w:t xml:space="preserve"> </w:t>
      </w:r>
      <w:r w:rsidR="00704C5C">
        <w:rPr>
          <w:lang w:val="ru-RU"/>
        </w:rPr>
        <w:t>реляционная</w:t>
      </w:r>
      <w:r>
        <w:rPr>
          <w:lang w:val="ru-RU"/>
        </w:rPr>
        <w:t xml:space="preserve"> СУБД </w:t>
      </w:r>
      <w:r>
        <w:t>PostgreSQL</w:t>
      </w:r>
      <w:r>
        <w:rPr>
          <w:lang w:val="ru-RU"/>
        </w:rPr>
        <w:t>, так как он</w:t>
      </w:r>
      <w:r w:rsidR="00654EAF">
        <w:rPr>
          <w:lang w:val="ru-RU"/>
        </w:rPr>
        <w:t>а</w:t>
      </w:r>
      <w:r>
        <w:rPr>
          <w:lang w:val="ru-RU"/>
        </w:rPr>
        <w:t xml:space="preserve"> является наиболее популярным среди разработчиков</w:t>
      </w:r>
      <w:r w:rsidR="00105053" w:rsidRPr="00105053">
        <w:rPr>
          <w:lang w:val="ru-RU"/>
        </w:rPr>
        <w:t xml:space="preserve"> </w:t>
      </w:r>
      <w:r w:rsidR="00105053">
        <w:rPr>
          <w:lang w:val="ru-RU"/>
        </w:rPr>
        <w:t>программного обеспечения</w:t>
      </w:r>
      <w:r w:rsidR="00F01696" w:rsidRPr="00F01696">
        <w:rPr>
          <w:lang w:val="ru-RU"/>
        </w:rPr>
        <w:t xml:space="preserve">, </w:t>
      </w:r>
      <w:r w:rsidR="0053156C">
        <w:rPr>
          <w:lang w:val="ru-RU"/>
        </w:rPr>
        <w:t>а следовательно,</w:t>
      </w:r>
      <w:r w:rsidR="00F01696">
        <w:rPr>
          <w:lang w:val="ru-RU"/>
        </w:rPr>
        <w:t xml:space="preserve"> существуют множество уже решенных проблем</w:t>
      </w:r>
      <w:r w:rsidR="00FC5A74">
        <w:rPr>
          <w:lang w:val="ru-RU"/>
        </w:rPr>
        <w:t xml:space="preserve"> и других ресурсов</w:t>
      </w:r>
      <w:r w:rsidR="002A6D11">
        <w:rPr>
          <w:lang w:val="ru-RU"/>
        </w:rPr>
        <w:t>, также</w:t>
      </w:r>
      <w:r>
        <w:rPr>
          <w:lang w:val="ru-RU"/>
        </w:rPr>
        <w:t xml:space="preserve"> обладает довольно хорошей документацией</w:t>
      </w:r>
      <w:r w:rsidR="002A6D11">
        <w:rPr>
          <w:lang w:val="ru-RU"/>
        </w:rPr>
        <w:t xml:space="preserve"> и</w:t>
      </w:r>
      <w:r w:rsidR="00704C5C">
        <w:rPr>
          <w:lang w:val="ru-RU"/>
        </w:rPr>
        <w:t xml:space="preserve"> относительно</w:t>
      </w:r>
      <w:r w:rsidR="002A6D11">
        <w:rPr>
          <w:lang w:val="ru-RU"/>
        </w:rPr>
        <w:t xml:space="preserve"> быстрее </w:t>
      </w:r>
      <w:r w:rsidR="002A6D11">
        <w:t>MongoDB</w:t>
      </w:r>
      <w:r w:rsidR="002A6D11" w:rsidRPr="002A6D11">
        <w:rPr>
          <w:lang w:val="ru-RU"/>
        </w:rPr>
        <w:t xml:space="preserve">, </w:t>
      </w:r>
      <w:r w:rsidR="002A6D11">
        <w:rPr>
          <w:lang w:val="ru-RU"/>
        </w:rPr>
        <w:t xml:space="preserve">исходя </w:t>
      </w:r>
      <w:r w:rsidR="00EB3F8A">
        <w:rPr>
          <w:lang w:val="ru-RU"/>
        </w:rPr>
        <w:t xml:space="preserve">отчёта по проведению теста производительности между </w:t>
      </w:r>
      <w:r w:rsidR="00EB3F8A">
        <w:t>PostgreSQL</w:t>
      </w:r>
      <w:r w:rsidR="00EB3F8A" w:rsidRPr="00EB3F8A">
        <w:rPr>
          <w:lang w:val="ru-RU"/>
        </w:rPr>
        <w:t xml:space="preserve"> </w:t>
      </w:r>
      <w:r w:rsidR="00EB3F8A">
        <w:rPr>
          <w:lang w:val="ru-RU"/>
        </w:rPr>
        <w:t xml:space="preserve">и </w:t>
      </w:r>
      <w:r w:rsidR="00EB3F8A">
        <w:t>MongoDB</w:t>
      </w:r>
      <w:r w:rsidR="00EB3F8A">
        <w:rPr>
          <w:lang w:val="ru-RU"/>
        </w:rPr>
        <w:t xml:space="preserve">, компанией </w:t>
      </w:r>
      <w:proofErr w:type="spellStart"/>
      <w:r w:rsidR="002A6D11">
        <w:t>Enterpri</w:t>
      </w:r>
      <w:r w:rsidR="00572C72">
        <w:t>s</w:t>
      </w:r>
      <w:r w:rsidR="002A6D11">
        <w:t>eDB</w:t>
      </w:r>
      <w:proofErr w:type="spellEnd"/>
      <w:r w:rsidR="00180F99">
        <w:rPr>
          <w:lang w:val="ru-RU"/>
        </w:rPr>
        <w:t xml:space="preserve"> </w:t>
      </w:r>
      <w:r w:rsidR="002A6D11" w:rsidRPr="00EB3F8A">
        <w:rPr>
          <w:lang w:val="ru-RU"/>
        </w:rPr>
        <w:t>(</w:t>
      </w:r>
      <w:r w:rsidR="002A6D11">
        <w:rPr>
          <w:lang w:val="ru-RU"/>
        </w:rPr>
        <w:t>Ссылка</w:t>
      </w:r>
      <w:r w:rsidR="002A6D11" w:rsidRPr="00EB3F8A">
        <w:rPr>
          <w:lang w:val="ru-RU"/>
        </w:rPr>
        <w:t xml:space="preserve">: </w:t>
      </w:r>
      <w:r w:rsidR="00A03305" w:rsidRPr="00A03305">
        <w:t>https</w:t>
      </w:r>
      <w:r w:rsidR="00A03305" w:rsidRPr="00A03305">
        <w:rPr>
          <w:lang w:val="ru-RU"/>
        </w:rPr>
        <w:t>://</w:t>
      </w:r>
      <w:r w:rsidR="00A03305" w:rsidRPr="00A03305">
        <w:t>info</w:t>
      </w:r>
      <w:r w:rsidR="00A03305" w:rsidRPr="00A03305">
        <w:rPr>
          <w:lang w:val="ru-RU"/>
        </w:rPr>
        <w:t>.</w:t>
      </w:r>
      <w:proofErr w:type="spellStart"/>
      <w:r w:rsidR="00A03305" w:rsidRPr="00A03305">
        <w:t>enterprisedb</w:t>
      </w:r>
      <w:proofErr w:type="spellEnd"/>
      <w:r w:rsidR="00A03305" w:rsidRPr="00A03305">
        <w:rPr>
          <w:lang w:val="ru-RU"/>
        </w:rPr>
        <w:t>.</w:t>
      </w:r>
      <w:r w:rsidR="00A03305" w:rsidRPr="00A03305">
        <w:t>com</w:t>
      </w:r>
      <w:r w:rsidR="00A03305" w:rsidRPr="00A03305">
        <w:rPr>
          <w:lang w:val="ru-RU"/>
        </w:rPr>
        <w:t>/</w:t>
      </w:r>
      <w:proofErr w:type="spellStart"/>
      <w:r w:rsidR="00A03305" w:rsidRPr="00A03305">
        <w:t>rs</w:t>
      </w:r>
      <w:proofErr w:type="spellEnd"/>
      <w:r w:rsidR="00A03305" w:rsidRPr="00A03305">
        <w:rPr>
          <w:lang w:val="ru-RU"/>
        </w:rPr>
        <w:t>/069-</w:t>
      </w:r>
      <w:r w:rsidR="00A03305" w:rsidRPr="00A03305">
        <w:t>ALB</w:t>
      </w:r>
      <w:r w:rsidR="00A03305" w:rsidRPr="00A03305">
        <w:rPr>
          <w:lang w:val="ru-RU"/>
        </w:rPr>
        <w:t>-</w:t>
      </w:r>
      <w:r w:rsidR="00A03305" w:rsidRPr="00A03305">
        <w:rPr>
          <w:lang w:val="ru-RU"/>
        </w:rPr>
        <w:lastRenderedPageBreak/>
        <w:t>339/</w:t>
      </w:r>
      <w:r w:rsidR="00A03305" w:rsidRPr="00A03305">
        <w:t>images</w:t>
      </w:r>
      <w:r w:rsidR="00A03305" w:rsidRPr="00A03305">
        <w:rPr>
          <w:lang w:val="ru-RU"/>
        </w:rPr>
        <w:t>/</w:t>
      </w:r>
      <w:r w:rsidR="00A03305" w:rsidRPr="00A03305">
        <w:t>PostgreSQL</w:t>
      </w:r>
      <w:r w:rsidR="00A03305" w:rsidRPr="00A03305">
        <w:rPr>
          <w:lang w:val="ru-RU"/>
        </w:rPr>
        <w:t>_</w:t>
      </w:r>
      <w:r w:rsidR="00A03305" w:rsidRPr="00A03305">
        <w:t>MongoDB</w:t>
      </w:r>
      <w:r w:rsidR="00A03305" w:rsidRPr="00A03305">
        <w:rPr>
          <w:lang w:val="ru-RU"/>
        </w:rPr>
        <w:t>_</w:t>
      </w:r>
      <w:r w:rsidR="00A03305" w:rsidRPr="00A03305">
        <w:t>Benchmark</w:t>
      </w:r>
      <w:r w:rsidR="00A03305" w:rsidRPr="00A03305">
        <w:rPr>
          <w:lang w:val="ru-RU"/>
        </w:rPr>
        <w:t>-</w:t>
      </w:r>
      <w:proofErr w:type="spellStart"/>
      <w:r w:rsidR="00A03305" w:rsidRPr="00A03305">
        <w:t>WhitepaperFinal</w:t>
      </w:r>
      <w:proofErr w:type="spellEnd"/>
      <w:r w:rsidR="00A03305" w:rsidRPr="00A03305">
        <w:rPr>
          <w:lang w:val="ru-RU"/>
        </w:rPr>
        <w:t>.</w:t>
      </w:r>
      <w:r w:rsidR="00A03305" w:rsidRPr="00A03305">
        <w:t>pd</w:t>
      </w:r>
      <w:r w:rsidR="0049784C">
        <w:t>f</w:t>
      </w:r>
      <w:r w:rsidR="0049784C" w:rsidRPr="0049784C">
        <w:rPr>
          <w:lang w:val="ru-RU"/>
        </w:rPr>
        <w:t>).</w:t>
      </w:r>
      <w:r w:rsidR="00A03305">
        <w:rPr>
          <w:lang w:val="ru-RU"/>
        </w:rPr>
        <w:t xml:space="preserve"> Если сравнивать с </w:t>
      </w:r>
      <w:r w:rsidR="00A03305">
        <w:t>MySQL</w:t>
      </w:r>
      <w:r w:rsidR="00AC479C" w:rsidRPr="00AC479C">
        <w:rPr>
          <w:lang w:val="ru-RU"/>
        </w:rPr>
        <w:t xml:space="preserve"> </w:t>
      </w:r>
      <w:r w:rsidR="00AC479C">
        <w:t>PostgreSQL</w:t>
      </w:r>
      <w:r w:rsidR="00AC479C" w:rsidRPr="00AC479C">
        <w:rPr>
          <w:lang w:val="ru-RU"/>
        </w:rPr>
        <w:t xml:space="preserve"> </w:t>
      </w:r>
      <w:r w:rsidR="00AC479C">
        <w:rPr>
          <w:lang w:val="ru-RU"/>
        </w:rPr>
        <w:t>имеет больше типов данных</w:t>
      </w:r>
      <w:r w:rsidR="00494747">
        <w:rPr>
          <w:lang w:val="ru-RU"/>
        </w:rPr>
        <w:t xml:space="preserve"> для колонок</w:t>
      </w:r>
      <w:r w:rsidR="00AC479C">
        <w:rPr>
          <w:lang w:val="ru-RU"/>
        </w:rPr>
        <w:t xml:space="preserve"> таки</w:t>
      </w:r>
      <w:r w:rsidR="008A584B">
        <w:rPr>
          <w:lang w:val="ru-RU"/>
        </w:rPr>
        <w:t>е</w:t>
      </w:r>
      <w:r w:rsidR="00AC479C">
        <w:rPr>
          <w:lang w:val="ru-RU"/>
        </w:rPr>
        <w:t xml:space="preserve"> как массив, </w:t>
      </w:r>
      <w:r w:rsidR="00AC479C">
        <w:t>JSON</w:t>
      </w:r>
      <w:r w:rsidR="00AC479C">
        <w:rPr>
          <w:lang w:val="ru-RU"/>
        </w:rPr>
        <w:t>, перечисления</w:t>
      </w:r>
      <w:r w:rsidR="00C0093B">
        <w:rPr>
          <w:lang w:val="ru-RU"/>
        </w:rPr>
        <w:t xml:space="preserve"> (</w:t>
      </w:r>
      <w:proofErr w:type="spellStart"/>
      <w:r w:rsidR="00C0093B">
        <w:t>enum</w:t>
      </w:r>
      <w:proofErr w:type="spellEnd"/>
      <w:r w:rsidR="00C0093B" w:rsidRPr="00EC0DB1">
        <w:rPr>
          <w:lang w:val="ru-RU"/>
        </w:rPr>
        <w:t>)</w:t>
      </w:r>
      <w:r w:rsidR="00AC479C">
        <w:rPr>
          <w:lang w:val="ru-RU"/>
        </w:rPr>
        <w:t xml:space="preserve"> и т.п</w:t>
      </w:r>
      <w:r w:rsidR="00A03305" w:rsidRPr="00AC479C">
        <w:rPr>
          <w:lang w:val="ru-RU"/>
        </w:rPr>
        <w:t>.</w:t>
      </w:r>
      <w:r w:rsidR="00053053" w:rsidRPr="00EB3F8A">
        <w:rPr>
          <w:lang w:val="ru-RU"/>
        </w:rPr>
        <w:t xml:space="preserve"> </w:t>
      </w:r>
      <w:r w:rsidR="00053053">
        <w:rPr>
          <w:lang w:val="ru-RU"/>
        </w:rPr>
        <w:t>Последняя версия</w:t>
      </w:r>
      <w:r w:rsidR="00456B48" w:rsidRPr="007C1CDB">
        <w:rPr>
          <w:lang w:val="ru-RU"/>
        </w:rPr>
        <w:t xml:space="preserve"> </w:t>
      </w:r>
      <w:r w:rsidR="00456B48">
        <w:t>PostgreSQL</w:t>
      </w:r>
      <w:r w:rsidR="00456B48" w:rsidRPr="007C1CDB">
        <w:rPr>
          <w:lang w:val="ru-RU"/>
        </w:rPr>
        <w:t xml:space="preserve"> </w:t>
      </w:r>
      <w:r w:rsidR="00053053">
        <w:rPr>
          <w:lang w:val="ru-RU"/>
        </w:rPr>
        <w:t xml:space="preserve">– 16. Распространяется под лицензией </w:t>
      </w:r>
      <w:r w:rsidR="006920C9">
        <w:t>PostgreSQL</w:t>
      </w:r>
      <w:r w:rsidR="006920C9" w:rsidRPr="006920C9">
        <w:rPr>
          <w:lang w:val="ru-RU"/>
        </w:rPr>
        <w:t xml:space="preserve"> </w:t>
      </w:r>
      <w:r w:rsidR="006920C9">
        <w:t>License</w:t>
      </w:r>
      <w:r w:rsidR="006920C9" w:rsidRPr="006920C9">
        <w:rPr>
          <w:lang w:val="ru-RU"/>
        </w:rPr>
        <w:t xml:space="preserve">, </w:t>
      </w:r>
      <w:r w:rsidR="006920C9">
        <w:rPr>
          <w:lang w:val="ru-RU"/>
        </w:rPr>
        <w:t xml:space="preserve">которая является </w:t>
      </w:r>
      <w:r w:rsidR="006920C9">
        <w:t>open</w:t>
      </w:r>
      <w:r w:rsidR="006920C9" w:rsidRPr="006920C9">
        <w:rPr>
          <w:lang w:val="ru-RU"/>
        </w:rPr>
        <w:t>-</w:t>
      </w:r>
      <w:r w:rsidR="006920C9">
        <w:t>source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 xml:space="preserve">лицензией, схожая с </w:t>
      </w:r>
      <w:r w:rsidR="006920C9">
        <w:t>BSD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 xml:space="preserve">и </w:t>
      </w:r>
      <w:r w:rsidR="006920C9">
        <w:t>MIT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>лицензией.</w:t>
      </w:r>
    </w:p>
    <w:p w14:paraId="01F79556" w14:textId="08639CB6" w:rsidR="00040558" w:rsidRDefault="00040558" w:rsidP="00040558">
      <w:pPr>
        <w:pStyle w:val="2"/>
        <w:rPr>
          <w:lang w:val="ru-RU"/>
        </w:rPr>
      </w:pPr>
      <w:bookmarkStart w:id="31" w:name="_Toc168247206"/>
      <w:r w:rsidRPr="00040558">
        <w:rPr>
          <w:lang w:val="ru-RU"/>
        </w:rPr>
        <w:t>2.2 Проектирование базы данных</w:t>
      </w:r>
      <w:bookmarkEnd w:id="31"/>
    </w:p>
    <w:p w14:paraId="76A098A6" w14:textId="0A402302" w:rsidR="00191DF4" w:rsidRPr="00E3737B" w:rsidRDefault="00D5329B" w:rsidP="008C7245">
      <w:pPr>
        <w:rPr>
          <w:lang w:val="ru-RU"/>
        </w:rPr>
      </w:pPr>
      <w:r>
        <w:rPr>
          <w:lang w:val="ru-RU"/>
        </w:rPr>
        <w:t>Основной сущностью в данной предметной области является «Книга» (</w:t>
      </w:r>
      <w:r>
        <w:t>Book</w:t>
      </w:r>
      <w:r w:rsidRPr="004626AA">
        <w:rPr>
          <w:lang w:val="ru-RU"/>
        </w:rPr>
        <w:t>)</w:t>
      </w:r>
      <w:r w:rsidRPr="005D1EBC">
        <w:rPr>
          <w:lang w:val="ru-RU"/>
        </w:rPr>
        <w:t>.</w:t>
      </w:r>
      <w:r w:rsidR="00050BBF" w:rsidRPr="00050BBF">
        <w:rPr>
          <w:lang w:val="ru-RU"/>
        </w:rPr>
        <w:t xml:space="preserve"> </w:t>
      </w:r>
      <w:r w:rsidR="00A25A28">
        <w:rPr>
          <w:lang w:val="ru-RU"/>
        </w:rPr>
        <w:t>Атрибуты сущности отображены в таблице 2</w:t>
      </w:r>
      <w:r w:rsidR="002375E1">
        <w:rPr>
          <w:lang w:val="ru-RU"/>
        </w:rPr>
        <w:t>.1</w:t>
      </w:r>
      <w:r w:rsidR="00A25A28">
        <w:rPr>
          <w:lang w:val="ru-RU"/>
        </w:rPr>
        <w:t>.</w:t>
      </w:r>
    </w:p>
    <w:p w14:paraId="50AABA05" w14:textId="06193FA4" w:rsidR="00A25A28" w:rsidRPr="00EF4860" w:rsidRDefault="00A25A28" w:rsidP="00A25A28">
      <w:pPr>
        <w:ind w:firstLine="0"/>
        <w:rPr>
          <w:lang w:val="ru-RU"/>
        </w:rPr>
      </w:pPr>
      <w:r>
        <w:rPr>
          <w:lang w:val="ru-RU"/>
        </w:rPr>
        <w:t>Таблица 2</w:t>
      </w:r>
      <w:r w:rsidR="002375E1">
        <w:rPr>
          <w:lang w:val="ru-RU"/>
        </w:rPr>
        <w:t>.1</w:t>
      </w:r>
      <w:r>
        <w:rPr>
          <w:lang w:val="ru-RU"/>
        </w:rPr>
        <w:t xml:space="preserve"> – Атрибуты сущности </w:t>
      </w:r>
      <w:r w:rsidR="00EF4860">
        <w:rPr>
          <w:lang w:val="ru-RU"/>
        </w:rPr>
        <w:t>«</w:t>
      </w:r>
      <w:r>
        <w:t>Book</w:t>
      </w:r>
      <w:r w:rsidR="00EF4860"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47"/>
        <w:gridCol w:w="2126"/>
        <w:gridCol w:w="3964"/>
      </w:tblGrid>
      <w:tr w:rsidR="00A25A28" w14:paraId="10F61720" w14:textId="77777777" w:rsidTr="0030589D">
        <w:trPr>
          <w:tblHeader/>
        </w:trPr>
        <w:tc>
          <w:tcPr>
            <w:tcW w:w="534" w:type="dxa"/>
          </w:tcPr>
          <w:p w14:paraId="526FFC7B" w14:textId="54B96E9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47" w:type="dxa"/>
          </w:tcPr>
          <w:p w14:paraId="2D35E229" w14:textId="6AD44280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commentRangeStart w:id="32"/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073212D1" w14:textId="7D935D81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3964" w:type="dxa"/>
          </w:tcPr>
          <w:p w14:paraId="2708A030" w14:textId="56F8313D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  <w:commentRangeEnd w:id="32"/>
            <w:r w:rsidR="002D3D56">
              <w:rPr>
                <w:rStyle w:val="aff"/>
                <w:rFonts w:eastAsia="NSimSun" w:cs="Mangal"/>
                <w:lang w:val="en-US"/>
              </w:rPr>
              <w:commentReference w:id="32"/>
            </w:r>
          </w:p>
        </w:tc>
      </w:tr>
      <w:tr w:rsidR="00A25A28" w14:paraId="36D7DBE7" w14:textId="77777777" w:rsidTr="0030589D">
        <w:tc>
          <w:tcPr>
            <w:tcW w:w="534" w:type="dxa"/>
          </w:tcPr>
          <w:p w14:paraId="4BE1D741" w14:textId="55B9D73D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47" w:type="dxa"/>
          </w:tcPr>
          <w:p w14:paraId="320BAE08" w14:textId="442489BA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2126" w:type="dxa"/>
          </w:tcPr>
          <w:p w14:paraId="05204572" w14:textId="055E529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3964" w:type="dxa"/>
          </w:tcPr>
          <w:p w14:paraId="4214E667" w14:textId="7B31BD3A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A25A28" w14:paraId="7B0132BB" w14:textId="77777777" w:rsidTr="0030589D">
        <w:tc>
          <w:tcPr>
            <w:tcW w:w="534" w:type="dxa"/>
          </w:tcPr>
          <w:p w14:paraId="73843B7F" w14:textId="78043501" w:rsidR="00A25A28" w:rsidRDefault="00A25A28" w:rsidP="00A25A28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47" w:type="dxa"/>
          </w:tcPr>
          <w:p w14:paraId="32EB6DF9" w14:textId="3006242D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Title (</w:t>
            </w:r>
            <w:r>
              <w:t>Название книги)</w:t>
            </w:r>
          </w:p>
        </w:tc>
        <w:tc>
          <w:tcPr>
            <w:tcW w:w="2126" w:type="dxa"/>
          </w:tcPr>
          <w:p w14:paraId="0CE6C699" w14:textId="1B534986" w:rsidR="00A25A28" w:rsidRPr="00554659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0C5D8698" w14:textId="7096C393" w:rsidR="00A25A28" w:rsidRDefault="00A25A28" w:rsidP="00A25A28">
            <w:pPr>
              <w:pStyle w:val="afa"/>
              <w:spacing w:before="120" w:after="120"/>
              <w:jc w:val="center"/>
            </w:pPr>
            <w:r>
              <w:t>Название книги</w:t>
            </w:r>
          </w:p>
        </w:tc>
      </w:tr>
      <w:tr w:rsidR="00A25A28" w:rsidRPr="001A4429" w14:paraId="0260F0D3" w14:textId="77777777" w:rsidTr="0030589D">
        <w:tc>
          <w:tcPr>
            <w:tcW w:w="534" w:type="dxa"/>
          </w:tcPr>
          <w:p w14:paraId="4A4AADAE" w14:textId="2EDC5DB9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47" w:type="dxa"/>
          </w:tcPr>
          <w:p w14:paraId="2DF5BFC2" w14:textId="75052A3A" w:rsid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2126" w:type="dxa"/>
          </w:tcPr>
          <w:p w14:paraId="47CA3D42" w14:textId="02D7ADD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349CE744" w14:textId="52AC1632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 xml:space="preserve">Уникальный ИД книги в формате </w:t>
            </w:r>
            <w:r>
              <w:rPr>
                <w:lang w:val="en-US"/>
              </w:rPr>
              <w:t>EAN</w:t>
            </w:r>
            <w:r w:rsidRPr="00A25A28">
              <w:t xml:space="preserve">-11 </w:t>
            </w:r>
            <w:r>
              <w:t>или</w:t>
            </w:r>
            <w:r w:rsidRPr="00A25A28">
              <w:t xml:space="preserve"> </w:t>
            </w:r>
            <w:r>
              <w:rPr>
                <w:lang w:val="en-US"/>
              </w:rPr>
              <w:t>EAN</w:t>
            </w:r>
            <w:r w:rsidRPr="00A25A28">
              <w:t>-13</w:t>
            </w:r>
          </w:p>
        </w:tc>
      </w:tr>
      <w:tr w:rsidR="00725514" w:rsidRPr="00A25A28" w14:paraId="7D937A69" w14:textId="77777777" w:rsidTr="0030589D">
        <w:tc>
          <w:tcPr>
            <w:tcW w:w="534" w:type="dxa"/>
          </w:tcPr>
          <w:p w14:paraId="7CB99A0F" w14:textId="3126B3B9" w:rsid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47" w:type="dxa"/>
          </w:tcPr>
          <w:p w14:paraId="77581BC5" w14:textId="52E989F7" w:rsidR="00725514" w:rsidRP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PublisherName</w:t>
            </w:r>
          </w:p>
        </w:tc>
        <w:tc>
          <w:tcPr>
            <w:tcW w:w="2126" w:type="dxa"/>
          </w:tcPr>
          <w:p w14:paraId="0A2E4B2E" w14:textId="2CAF5CDB" w:rsidR="00725514" w:rsidRP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2D06EBDE" w14:textId="708B5219" w:rsidR="00725514" w:rsidRDefault="00EE14FA" w:rsidP="00A25A28">
            <w:pPr>
              <w:pStyle w:val="afa"/>
              <w:spacing w:before="120" w:after="120"/>
              <w:jc w:val="center"/>
            </w:pPr>
            <w:r>
              <w:t>Название компании издателя</w:t>
            </w:r>
          </w:p>
        </w:tc>
      </w:tr>
      <w:tr w:rsidR="00EE14FA" w:rsidRPr="00A25A28" w14:paraId="6930F0B7" w14:textId="77777777" w:rsidTr="0030589D">
        <w:tc>
          <w:tcPr>
            <w:tcW w:w="534" w:type="dxa"/>
          </w:tcPr>
          <w:p w14:paraId="1CB0E870" w14:textId="158F811D" w:rsidR="00EE14FA" w:rsidRPr="00EE14FA" w:rsidRDefault="00EE14FA" w:rsidP="00A25A28">
            <w:pPr>
              <w:pStyle w:val="afa"/>
              <w:spacing w:before="120" w:after="120"/>
              <w:jc w:val="center"/>
            </w:pPr>
            <w:r>
              <w:t>5</w:t>
            </w:r>
          </w:p>
        </w:tc>
        <w:tc>
          <w:tcPr>
            <w:tcW w:w="3147" w:type="dxa"/>
          </w:tcPr>
          <w:p w14:paraId="49D1E1D6" w14:textId="2C9550CB" w:rsidR="00EE14FA" w:rsidRPr="00EE14FA" w:rsidRDefault="00EE14FA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126" w:type="dxa"/>
          </w:tcPr>
          <w:p w14:paraId="13D19DB8" w14:textId="20BAA5EE" w:rsidR="00EE14FA" w:rsidRDefault="00EE14FA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6B9C608D" w14:textId="1D71E212" w:rsidR="00EE14FA" w:rsidRDefault="00EE14FA" w:rsidP="00A25A28">
            <w:pPr>
              <w:pStyle w:val="afa"/>
              <w:spacing w:before="120" w:after="120"/>
              <w:jc w:val="center"/>
            </w:pPr>
            <w:r>
              <w:t>Описания</w:t>
            </w:r>
          </w:p>
        </w:tc>
      </w:tr>
      <w:tr w:rsidR="00A25A28" w:rsidRPr="00A25A28" w14:paraId="3BFF3022" w14:textId="77777777" w:rsidTr="0030589D">
        <w:tc>
          <w:tcPr>
            <w:tcW w:w="534" w:type="dxa"/>
          </w:tcPr>
          <w:p w14:paraId="65533B4B" w14:textId="169C8D84" w:rsidR="00A25A28" w:rsidRPr="00EE14FA" w:rsidRDefault="00EE14FA" w:rsidP="00A25A28">
            <w:pPr>
              <w:pStyle w:val="afa"/>
              <w:spacing w:before="120" w:after="120"/>
              <w:jc w:val="center"/>
            </w:pPr>
            <w:r>
              <w:t>6</w:t>
            </w:r>
          </w:p>
        </w:tc>
        <w:tc>
          <w:tcPr>
            <w:tcW w:w="3147" w:type="dxa"/>
          </w:tcPr>
          <w:p w14:paraId="45168E41" w14:textId="5A5916FB" w:rsidR="00A25A28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2126" w:type="dxa"/>
          </w:tcPr>
          <w:p w14:paraId="0D5C1D92" w14:textId="609112B6" w:rsidR="00A25A28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4" w:type="dxa"/>
          </w:tcPr>
          <w:p w14:paraId="21E7283B" w14:textId="5ED24645" w:rsidR="00A25A28" w:rsidRDefault="00554659" w:rsidP="00A25A28">
            <w:pPr>
              <w:pStyle w:val="afa"/>
              <w:spacing w:before="120" w:after="120"/>
              <w:jc w:val="center"/>
            </w:pPr>
            <w:r>
              <w:t>Имя файла документа</w:t>
            </w:r>
            <w:r w:rsidR="00725514">
              <w:t>, обязателен</w:t>
            </w:r>
          </w:p>
        </w:tc>
      </w:tr>
      <w:tr w:rsidR="00554659" w:rsidRPr="00A25A28" w14:paraId="3B6110EB" w14:textId="77777777" w:rsidTr="0030589D">
        <w:tc>
          <w:tcPr>
            <w:tcW w:w="534" w:type="dxa"/>
          </w:tcPr>
          <w:p w14:paraId="0B522454" w14:textId="50C80AC7" w:rsidR="00554659" w:rsidRPr="00EE14FA" w:rsidRDefault="00EE14FA" w:rsidP="00A25A28">
            <w:pPr>
              <w:pStyle w:val="afa"/>
              <w:spacing w:before="120" w:after="120"/>
              <w:jc w:val="center"/>
            </w:pPr>
            <w:r>
              <w:t>7</w:t>
            </w:r>
          </w:p>
        </w:tc>
        <w:tc>
          <w:tcPr>
            <w:tcW w:w="3147" w:type="dxa"/>
          </w:tcPr>
          <w:p w14:paraId="694851ED" w14:textId="24DEAF07" w:rsidR="00554659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FileType</w:t>
            </w:r>
          </w:p>
        </w:tc>
        <w:tc>
          <w:tcPr>
            <w:tcW w:w="2126" w:type="dxa"/>
          </w:tcPr>
          <w:p w14:paraId="167BDFC5" w14:textId="01CEBBFC" w:rsidR="00554659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BookFileType</w:t>
            </w:r>
          </w:p>
        </w:tc>
        <w:tc>
          <w:tcPr>
            <w:tcW w:w="3964" w:type="dxa"/>
          </w:tcPr>
          <w:p w14:paraId="294446E9" w14:textId="5183D7F2" w:rsidR="00554659" w:rsidRPr="00554659" w:rsidRDefault="00554659" w:rsidP="00A25A28">
            <w:pPr>
              <w:pStyle w:val="afa"/>
              <w:spacing w:before="120" w:after="120"/>
              <w:jc w:val="center"/>
            </w:pPr>
            <w:r>
              <w:t>Тип файла документа</w:t>
            </w:r>
            <w:r w:rsidR="00725514">
              <w:t>, обязателен</w:t>
            </w:r>
          </w:p>
        </w:tc>
      </w:tr>
      <w:tr w:rsidR="00554659" w:rsidRPr="00A25A28" w14:paraId="54AF739D" w14:textId="77777777" w:rsidTr="0030589D">
        <w:tc>
          <w:tcPr>
            <w:tcW w:w="534" w:type="dxa"/>
          </w:tcPr>
          <w:p w14:paraId="1D069F7A" w14:textId="633E4C7E" w:rsidR="00554659" w:rsidRPr="00EE14FA" w:rsidRDefault="00EE14FA" w:rsidP="00A25A28">
            <w:pPr>
              <w:pStyle w:val="afa"/>
              <w:spacing w:before="120" w:after="120"/>
              <w:jc w:val="center"/>
            </w:pPr>
            <w:r>
              <w:t>8</w:t>
            </w:r>
          </w:p>
        </w:tc>
        <w:tc>
          <w:tcPr>
            <w:tcW w:w="3147" w:type="dxa"/>
          </w:tcPr>
          <w:p w14:paraId="2220CFCF" w14:textId="1425B3AB" w:rsidR="00554659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FileSize</w:t>
            </w:r>
          </w:p>
        </w:tc>
        <w:tc>
          <w:tcPr>
            <w:tcW w:w="2126" w:type="dxa"/>
          </w:tcPr>
          <w:p w14:paraId="5FD0EC6C" w14:textId="5F8350AE" w:rsidR="00554659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3964" w:type="dxa"/>
          </w:tcPr>
          <w:p w14:paraId="6D0ADC39" w14:textId="6D25B61A" w:rsidR="00554659" w:rsidRDefault="00812C37" w:rsidP="00A25A28">
            <w:pPr>
              <w:pStyle w:val="afa"/>
              <w:spacing w:before="120" w:after="120"/>
              <w:jc w:val="center"/>
            </w:pPr>
            <w:r>
              <w:t>Размер файла, обязателен</w:t>
            </w:r>
          </w:p>
        </w:tc>
      </w:tr>
      <w:tr w:rsidR="00812C37" w:rsidRPr="00A25A28" w14:paraId="501A7A11" w14:textId="77777777" w:rsidTr="0030589D">
        <w:tc>
          <w:tcPr>
            <w:tcW w:w="534" w:type="dxa"/>
          </w:tcPr>
          <w:p w14:paraId="621317AE" w14:textId="22C9CD4C" w:rsidR="00812C37" w:rsidRDefault="00812C37" w:rsidP="00A25A28">
            <w:pPr>
              <w:pStyle w:val="afa"/>
              <w:spacing w:before="120" w:after="120"/>
              <w:jc w:val="center"/>
            </w:pPr>
            <w:r>
              <w:t>9</w:t>
            </w:r>
          </w:p>
        </w:tc>
        <w:tc>
          <w:tcPr>
            <w:tcW w:w="3147" w:type="dxa"/>
          </w:tcPr>
          <w:p w14:paraId="11805338" w14:textId="052C33DA" w:rsidR="00812C37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  <w:tc>
          <w:tcPr>
            <w:tcW w:w="2126" w:type="dxa"/>
          </w:tcPr>
          <w:p w14:paraId="03053921" w14:textId="36006D5E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string[</w:t>
            </w:r>
            <w:proofErr w:type="gramEnd"/>
            <w:r>
              <w:rPr>
                <w:lang w:val="en-US"/>
              </w:rPr>
              <w:t>]?</w:t>
            </w:r>
          </w:p>
        </w:tc>
        <w:tc>
          <w:tcPr>
            <w:tcW w:w="3964" w:type="dxa"/>
          </w:tcPr>
          <w:p w14:paraId="7A6D59C9" w14:textId="001D8927" w:rsidR="00812C37" w:rsidRDefault="00812C37" w:rsidP="00A25A28">
            <w:pPr>
              <w:pStyle w:val="afa"/>
              <w:spacing w:before="120" w:after="120"/>
              <w:jc w:val="center"/>
            </w:pPr>
            <w:r>
              <w:t>Список авторов</w:t>
            </w:r>
          </w:p>
        </w:tc>
      </w:tr>
      <w:tr w:rsidR="00812C37" w:rsidRPr="00A25A28" w14:paraId="144F6B91" w14:textId="77777777" w:rsidTr="0030589D">
        <w:tc>
          <w:tcPr>
            <w:tcW w:w="534" w:type="dxa"/>
          </w:tcPr>
          <w:p w14:paraId="560A6B37" w14:textId="7E76097D" w:rsidR="00812C37" w:rsidRDefault="00812C37" w:rsidP="00A25A28">
            <w:pPr>
              <w:pStyle w:val="afa"/>
              <w:spacing w:before="120" w:after="120"/>
              <w:jc w:val="center"/>
            </w:pPr>
            <w:r>
              <w:t>10</w:t>
            </w:r>
          </w:p>
        </w:tc>
        <w:tc>
          <w:tcPr>
            <w:tcW w:w="3147" w:type="dxa"/>
          </w:tcPr>
          <w:p w14:paraId="68C01397" w14:textId="177C8437" w:rsidR="00812C37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2126" w:type="dxa"/>
          </w:tcPr>
          <w:p w14:paraId="2BBC764D" w14:textId="2EC45B98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string[</w:t>
            </w:r>
            <w:proofErr w:type="gramEnd"/>
            <w:r>
              <w:rPr>
                <w:lang w:val="en-US"/>
              </w:rPr>
              <w:t>]?</w:t>
            </w:r>
          </w:p>
        </w:tc>
        <w:tc>
          <w:tcPr>
            <w:tcW w:w="3964" w:type="dxa"/>
          </w:tcPr>
          <w:p w14:paraId="781337C5" w14:textId="783EE61D" w:rsidR="00812C37" w:rsidRDefault="00812C37" w:rsidP="00A25A28">
            <w:pPr>
              <w:pStyle w:val="afa"/>
              <w:spacing w:before="120" w:after="120"/>
              <w:jc w:val="center"/>
            </w:pPr>
            <w:r>
              <w:t>Теги книги</w:t>
            </w:r>
          </w:p>
        </w:tc>
      </w:tr>
      <w:tr w:rsidR="00812C37" w:rsidRPr="00A25A28" w14:paraId="7385EDEF" w14:textId="77777777" w:rsidTr="0030589D">
        <w:tc>
          <w:tcPr>
            <w:tcW w:w="534" w:type="dxa"/>
          </w:tcPr>
          <w:p w14:paraId="36CD7E5E" w14:textId="22B6374B" w:rsidR="00812C37" w:rsidRDefault="00812C37" w:rsidP="00A25A28">
            <w:pPr>
              <w:pStyle w:val="afa"/>
              <w:spacing w:before="120" w:after="120"/>
              <w:jc w:val="center"/>
            </w:pPr>
            <w:r>
              <w:t>11</w:t>
            </w:r>
          </w:p>
        </w:tc>
        <w:tc>
          <w:tcPr>
            <w:tcW w:w="3147" w:type="dxa"/>
          </w:tcPr>
          <w:p w14:paraId="0475AA28" w14:textId="31DD2022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2126" w:type="dxa"/>
          </w:tcPr>
          <w:p w14:paraId="310D6805" w14:textId="165588A9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3964" w:type="dxa"/>
          </w:tcPr>
          <w:p w14:paraId="6A5C5717" w14:textId="621532A6" w:rsidR="00812C37" w:rsidRDefault="00812C37" w:rsidP="00A25A28">
            <w:pPr>
              <w:pStyle w:val="afa"/>
              <w:spacing w:before="120" w:after="120"/>
              <w:jc w:val="center"/>
            </w:pPr>
            <w:r>
              <w:t>Количество страниц</w:t>
            </w:r>
          </w:p>
        </w:tc>
      </w:tr>
      <w:tr w:rsidR="00232C2D" w:rsidRPr="001A4429" w14:paraId="10EBC049" w14:textId="77777777" w:rsidTr="0030589D">
        <w:tc>
          <w:tcPr>
            <w:tcW w:w="534" w:type="dxa"/>
          </w:tcPr>
          <w:p w14:paraId="1E7D6D8D" w14:textId="0A90026A" w:rsidR="00232C2D" w:rsidRDefault="00232C2D" w:rsidP="00A25A28">
            <w:pPr>
              <w:pStyle w:val="afa"/>
              <w:spacing w:before="120" w:after="120"/>
              <w:jc w:val="center"/>
            </w:pPr>
            <w:r>
              <w:t>12</w:t>
            </w:r>
          </w:p>
        </w:tc>
        <w:tc>
          <w:tcPr>
            <w:tcW w:w="3147" w:type="dxa"/>
          </w:tcPr>
          <w:p w14:paraId="4CE0885F" w14:textId="70DE09CA" w:rsidR="00232C2D" w:rsidRPr="00232C2D" w:rsidRDefault="00232C2D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BookCollections</w:t>
            </w:r>
            <w:proofErr w:type="spellEnd"/>
          </w:p>
        </w:tc>
        <w:tc>
          <w:tcPr>
            <w:tcW w:w="2126" w:type="dxa"/>
          </w:tcPr>
          <w:p w14:paraId="5CDC8FA8" w14:textId="0E8DD65C" w:rsidR="00232C2D" w:rsidRDefault="00232C2D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ICollection</w:t>
            </w:r>
            <w:proofErr w:type="spellEnd"/>
            <w:r>
              <w:rPr>
                <w:lang w:val="en-US"/>
              </w:rPr>
              <w:t>&lt;BookCollection&gt;</w:t>
            </w:r>
          </w:p>
        </w:tc>
        <w:tc>
          <w:tcPr>
            <w:tcW w:w="3964" w:type="dxa"/>
          </w:tcPr>
          <w:p w14:paraId="1480167F" w14:textId="234E5B35" w:rsidR="00232C2D" w:rsidRDefault="00232C2D" w:rsidP="00A25A28">
            <w:pPr>
              <w:pStyle w:val="afa"/>
              <w:spacing w:before="120" w:after="120"/>
              <w:jc w:val="center"/>
            </w:pPr>
            <w:r>
              <w:t>Список коллекции в которых эта книга входит</w:t>
            </w:r>
          </w:p>
        </w:tc>
      </w:tr>
    </w:tbl>
    <w:p w14:paraId="7C5DFE69" w14:textId="27F54BD5" w:rsidR="00A25A28" w:rsidRDefault="00EF4860" w:rsidP="00BC3157">
      <w:pPr>
        <w:spacing w:before="120"/>
        <w:rPr>
          <w:lang w:val="ru-RU"/>
        </w:rPr>
      </w:pPr>
      <w:r>
        <w:rPr>
          <w:lang w:val="ru-RU"/>
        </w:rPr>
        <w:t>Атрибуты сущности «Коллекции книг» (</w:t>
      </w:r>
      <w:r>
        <w:t>BookCollection</w:t>
      </w:r>
      <w:r>
        <w:rPr>
          <w:lang w:val="ru-RU"/>
        </w:rPr>
        <w:t>)</w:t>
      </w:r>
      <w:r w:rsidRPr="00EF4860">
        <w:rPr>
          <w:lang w:val="ru-RU"/>
        </w:rPr>
        <w:t xml:space="preserve"> </w:t>
      </w:r>
      <w:r>
        <w:rPr>
          <w:lang w:val="ru-RU"/>
        </w:rPr>
        <w:t xml:space="preserve">отображены в таблице </w:t>
      </w:r>
      <w:r w:rsidR="002375E1">
        <w:rPr>
          <w:lang w:val="ru-RU"/>
        </w:rPr>
        <w:t>2.2</w:t>
      </w:r>
      <w:r>
        <w:rPr>
          <w:lang w:val="ru-RU"/>
        </w:rPr>
        <w:t>.</w:t>
      </w:r>
    </w:p>
    <w:p w14:paraId="6C32ACA4" w14:textId="48BC97D2" w:rsidR="00EF4860" w:rsidRDefault="00EF4860" w:rsidP="00A25A28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2375E1">
        <w:rPr>
          <w:lang w:val="ru-RU"/>
        </w:rPr>
        <w:t>2.2</w:t>
      </w:r>
      <w:r>
        <w:rPr>
          <w:lang w:val="ru-RU"/>
        </w:rPr>
        <w:t xml:space="preserve"> – Атрибуты сущности «</w:t>
      </w:r>
      <w:r>
        <w:t>BookCollection</w:t>
      </w:r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2126"/>
        <w:gridCol w:w="3963"/>
      </w:tblGrid>
      <w:tr w:rsidR="00EF4860" w:rsidRPr="00A25A28" w14:paraId="4D5DA587" w14:textId="77777777" w:rsidTr="00355301">
        <w:trPr>
          <w:tblHeader/>
        </w:trPr>
        <w:tc>
          <w:tcPr>
            <w:tcW w:w="562" w:type="dxa"/>
          </w:tcPr>
          <w:p w14:paraId="0191339B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lastRenderedPageBreak/>
              <w:t>№</w:t>
            </w:r>
          </w:p>
        </w:tc>
        <w:tc>
          <w:tcPr>
            <w:tcW w:w="3119" w:type="dxa"/>
          </w:tcPr>
          <w:p w14:paraId="3A7579E1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47D18BE6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3963" w:type="dxa"/>
          </w:tcPr>
          <w:p w14:paraId="4CF0CFB8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EF4860" w:rsidRPr="00A25A28" w14:paraId="4567B0B8" w14:textId="77777777" w:rsidTr="00463B37">
        <w:tc>
          <w:tcPr>
            <w:tcW w:w="562" w:type="dxa"/>
          </w:tcPr>
          <w:p w14:paraId="1CA40429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5B4063BF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2126" w:type="dxa"/>
          </w:tcPr>
          <w:p w14:paraId="503F81D5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3963" w:type="dxa"/>
          </w:tcPr>
          <w:p w14:paraId="2F64B45A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EF4860" w:rsidRPr="00A25A28" w14:paraId="00D2D145" w14:textId="77777777" w:rsidTr="00463B37">
        <w:tc>
          <w:tcPr>
            <w:tcW w:w="562" w:type="dxa"/>
          </w:tcPr>
          <w:p w14:paraId="07F62421" w14:textId="5788C8B6" w:rsidR="00EF4860" w:rsidRDefault="00EF4860" w:rsidP="00463B37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08D4AD08" w14:textId="70430E4E" w:rsidR="00EF4860" w:rsidRPr="00EF4860" w:rsidRDefault="00EF4860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Name (</w:t>
            </w:r>
            <w:r>
              <w:t>Название коллекции)</w:t>
            </w:r>
          </w:p>
        </w:tc>
        <w:tc>
          <w:tcPr>
            <w:tcW w:w="2126" w:type="dxa"/>
          </w:tcPr>
          <w:p w14:paraId="61FEB15E" w14:textId="1007AB6A" w:rsidR="00EF4860" w:rsidRDefault="00EF4860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3" w:type="dxa"/>
          </w:tcPr>
          <w:p w14:paraId="02E75C76" w14:textId="5E8B7D53" w:rsidR="00EF4860" w:rsidRDefault="00EF4860" w:rsidP="00463B37">
            <w:pPr>
              <w:pStyle w:val="afa"/>
              <w:spacing w:before="120" w:after="120"/>
              <w:jc w:val="center"/>
            </w:pPr>
            <w:r>
              <w:t>Название коллекции</w:t>
            </w:r>
          </w:p>
        </w:tc>
      </w:tr>
      <w:tr w:rsidR="002375E1" w:rsidRPr="00A25A28" w14:paraId="67160C41" w14:textId="77777777" w:rsidTr="00463B37">
        <w:tc>
          <w:tcPr>
            <w:tcW w:w="562" w:type="dxa"/>
          </w:tcPr>
          <w:p w14:paraId="1C19B88D" w14:textId="53E119BD" w:rsidR="002375E1" w:rsidRDefault="002375E1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21C9BBE9" w14:textId="283B3B41" w:rsidR="002375E1" w:rsidRPr="002375E1" w:rsidRDefault="002375E1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Books</w:t>
            </w:r>
          </w:p>
        </w:tc>
        <w:tc>
          <w:tcPr>
            <w:tcW w:w="2126" w:type="dxa"/>
          </w:tcPr>
          <w:p w14:paraId="533AA672" w14:textId="5D833954" w:rsidR="002375E1" w:rsidRDefault="002375E1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ICollection</w:t>
            </w:r>
            <w:proofErr w:type="spellEnd"/>
            <w:r>
              <w:rPr>
                <w:lang w:val="en-US"/>
              </w:rPr>
              <w:t>&lt;Book&gt;</w:t>
            </w:r>
          </w:p>
        </w:tc>
        <w:tc>
          <w:tcPr>
            <w:tcW w:w="3963" w:type="dxa"/>
          </w:tcPr>
          <w:p w14:paraId="0C10443A" w14:textId="2DD95421" w:rsidR="002375E1" w:rsidRDefault="002375E1" w:rsidP="00463B37">
            <w:pPr>
              <w:pStyle w:val="afa"/>
              <w:spacing w:before="120" w:after="120"/>
              <w:jc w:val="center"/>
            </w:pPr>
            <w:r>
              <w:t>Список книг в кол</w:t>
            </w:r>
            <w:r w:rsidR="005B6E9B">
              <w:t>л</w:t>
            </w:r>
            <w:r>
              <w:t>екции</w:t>
            </w:r>
          </w:p>
        </w:tc>
      </w:tr>
      <w:tr w:rsidR="000664E8" w:rsidRPr="00A25A28" w14:paraId="69491DE9" w14:textId="77777777" w:rsidTr="00463B37">
        <w:tc>
          <w:tcPr>
            <w:tcW w:w="562" w:type="dxa"/>
          </w:tcPr>
          <w:p w14:paraId="7609BEC2" w14:textId="4B49B515" w:rsidR="000664E8" w:rsidRDefault="002375E1" w:rsidP="00463B37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6EE81FCB" w14:textId="05F61DCD" w:rsidR="000664E8" w:rsidRPr="000664E8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  <w:r>
              <w:t xml:space="preserve"> </w:t>
            </w:r>
            <w:r>
              <w:rPr>
                <w:lang w:val="en-US"/>
              </w:rPr>
              <w:t>(</w:t>
            </w:r>
            <w:r>
              <w:t>Когда было создано)</w:t>
            </w:r>
          </w:p>
        </w:tc>
        <w:tc>
          <w:tcPr>
            <w:tcW w:w="2126" w:type="dxa"/>
          </w:tcPr>
          <w:p w14:paraId="5A18B0BF" w14:textId="1CAFAD6D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Instant</w:t>
            </w:r>
          </w:p>
        </w:tc>
        <w:tc>
          <w:tcPr>
            <w:tcW w:w="3963" w:type="dxa"/>
          </w:tcPr>
          <w:p w14:paraId="00416EED" w14:textId="05EC96FA" w:rsidR="000664E8" w:rsidRDefault="000664E8" w:rsidP="00463B37">
            <w:pPr>
              <w:pStyle w:val="afa"/>
              <w:spacing w:before="120" w:after="120"/>
              <w:jc w:val="center"/>
            </w:pPr>
            <w:r>
              <w:t>Время создание записи</w:t>
            </w:r>
          </w:p>
        </w:tc>
      </w:tr>
    </w:tbl>
    <w:p w14:paraId="01EB9118" w14:textId="2F1C5E1C" w:rsidR="000664E8" w:rsidRDefault="00972288" w:rsidP="00757589">
      <w:pPr>
        <w:spacing w:before="120"/>
        <w:rPr>
          <w:lang w:val="ru-RU"/>
        </w:rPr>
      </w:pPr>
      <w:r>
        <w:rPr>
          <w:lang w:val="ru-RU"/>
        </w:rPr>
        <w:t>Сущность «Текст книги» (</w:t>
      </w:r>
      <w:proofErr w:type="spellStart"/>
      <w:r>
        <w:t>BookText</w:t>
      </w:r>
      <w:proofErr w:type="spellEnd"/>
      <w:r w:rsidRPr="00972288">
        <w:rPr>
          <w:lang w:val="ru-RU"/>
        </w:rPr>
        <w:t>)</w:t>
      </w:r>
      <w:r>
        <w:rPr>
          <w:lang w:val="ru-RU"/>
        </w:rPr>
        <w:t xml:space="preserve"> нужна для поиска по текстам книг (</w:t>
      </w:r>
      <w:r>
        <w:t>full</w:t>
      </w:r>
      <w:r w:rsidRPr="00972288">
        <w:rPr>
          <w:lang w:val="ru-RU"/>
        </w:rPr>
        <w:t>-</w:t>
      </w:r>
      <w:r>
        <w:t>text</w:t>
      </w:r>
      <w:r w:rsidRPr="00972288">
        <w:rPr>
          <w:lang w:val="ru-RU"/>
        </w:rPr>
        <w:t xml:space="preserve"> </w:t>
      </w:r>
      <w:r>
        <w:t>search</w:t>
      </w:r>
      <w:r w:rsidRPr="00972288">
        <w:rPr>
          <w:lang w:val="ru-RU"/>
        </w:rPr>
        <w:t>)</w:t>
      </w:r>
      <w:r>
        <w:rPr>
          <w:lang w:val="ru-RU"/>
        </w:rPr>
        <w:t>.</w:t>
      </w:r>
      <w:r w:rsidRPr="00972288">
        <w:rPr>
          <w:lang w:val="ru-RU"/>
        </w:rPr>
        <w:t xml:space="preserve"> </w:t>
      </w:r>
      <w:r w:rsidR="000664E8">
        <w:rPr>
          <w:lang w:val="ru-RU"/>
        </w:rPr>
        <w:t xml:space="preserve">Атрибуты сущности </w:t>
      </w:r>
      <w:r>
        <w:rPr>
          <w:lang w:val="ru-RU"/>
        </w:rPr>
        <w:t xml:space="preserve">приведены </w:t>
      </w:r>
      <w:r w:rsidR="000664E8">
        <w:rPr>
          <w:lang w:val="ru-RU"/>
        </w:rPr>
        <w:t xml:space="preserve">в таблице </w:t>
      </w:r>
      <w:r w:rsidR="002375E1">
        <w:rPr>
          <w:lang w:val="ru-RU"/>
        </w:rPr>
        <w:t>2.3</w:t>
      </w:r>
      <w:r w:rsidR="000664E8">
        <w:rPr>
          <w:lang w:val="ru-RU"/>
        </w:rPr>
        <w:t>.</w:t>
      </w:r>
    </w:p>
    <w:p w14:paraId="4529F646" w14:textId="31208C8C" w:rsidR="000664E8" w:rsidRDefault="000664E8" w:rsidP="000664E8">
      <w:pPr>
        <w:ind w:firstLine="0"/>
      </w:pPr>
      <w:r>
        <w:rPr>
          <w:lang w:val="ru-RU"/>
        </w:rPr>
        <w:t xml:space="preserve">Таблица </w:t>
      </w:r>
      <w:r w:rsidR="002375E1">
        <w:rPr>
          <w:lang w:val="ru-RU"/>
        </w:rPr>
        <w:t>2.3</w:t>
      </w:r>
      <w:r>
        <w:rPr>
          <w:lang w:val="ru-RU"/>
        </w:rPr>
        <w:t xml:space="preserve"> – Атрибуты сущности «</w:t>
      </w:r>
      <w:proofErr w:type="spellStart"/>
      <w:r>
        <w:t>BookText</w:t>
      </w:r>
      <w:proofErr w:type="spellEnd"/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0664E8" w:rsidRPr="00A25A28" w14:paraId="372A9247" w14:textId="77777777" w:rsidTr="00355301">
        <w:trPr>
          <w:tblHeader/>
        </w:trPr>
        <w:tc>
          <w:tcPr>
            <w:tcW w:w="562" w:type="dxa"/>
          </w:tcPr>
          <w:p w14:paraId="35E21949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DF0D146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A993668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2C914AA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0664E8" w:rsidRPr="00A25A28" w14:paraId="624CEF12" w14:textId="77777777" w:rsidTr="000664E8">
        <w:tc>
          <w:tcPr>
            <w:tcW w:w="562" w:type="dxa"/>
          </w:tcPr>
          <w:p w14:paraId="773A836F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1AD12AC5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1559" w:type="dxa"/>
          </w:tcPr>
          <w:p w14:paraId="65627B57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0E22A627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0664E8" w:rsidRPr="00A25A28" w14:paraId="6463FADB" w14:textId="77777777" w:rsidTr="000664E8">
        <w:tc>
          <w:tcPr>
            <w:tcW w:w="562" w:type="dxa"/>
          </w:tcPr>
          <w:p w14:paraId="7F69C0C8" w14:textId="291408A5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9" w:type="dxa"/>
          </w:tcPr>
          <w:p w14:paraId="1715AA7A" w14:textId="6CE3216E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Text (</w:t>
            </w:r>
            <w:r>
              <w:t>Текст)</w:t>
            </w:r>
          </w:p>
        </w:tc>
        <w:tc>
          <w:tcPr>
            <w:tcW w:w="1559" w:type="dxa"/>
          </w:tcPr>
          <w:p w14:paraId="3539BA80" w14:textId="5F6517A9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02B4927A" w14:textId="41CFC8EB" w:rsidR="000664E8" w:rsidRDefault="000664E8" w:rsidP="00463B37">
            <w:pPr>
              <w:pStyle w:val="afa"/>
              <w:spacing w:before="120" w:after="120"/>
              <w:jc w:val="center"/>
            </w:pPr>
            <w:r>
              <w:t>Часть текста книги</w:t>
            </w:r>
          </w:p>
        </w:tc>
      </w:tr>
      <w:tr w:rsidR="000664E8" w:rsidRPr="001A4429" w14:paraId="121E9FE2" w14:textId="77777777" w:rsidTr="000664E8">
        <w:tc>
          <w:tcPr>
            <w:tcW w:w="562" w:type="dxa"/>
          </w:tcPr>
          <w:p w14:paraId="5ADDF5C3" w14:textId="3BE85687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102A261D" w14:textId="017137A4" w:rsidR="000664E8" w:rsidRPr="000664E8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>
              <w:rPr>
                <w:lang w:val="en-US"/>
              </w:rPr>
              <w:t>PageNumber</w:t>
            </w:r>
            <w:proofErr w:type="spellEnd"/>
            <w:r>
              <w:rPr>
                <w:lang w:val="en-US"/>
              </w:rPr>
              <w:t xml:space="preserve"> (</w:t>
            </w:r>
            <w:r>
              <w:t>Номер страницы)</w:t>
            </w:r>
          </w:p>
        </w:tc>
        <w:tc>
          <w:tcPr>
            <w:tcW w:w="1559" w:type="dxa"/>
          </w:tcPr>
          <w:p w14:paraId="3C04EC12" w14:textId="024E0C65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4530" w:type="dxa"/>
          </w:tcPr>
          <w:p w14:paraId="23E13799" w14:textId="128D9A4A" w:rsidR="000664E8" w:rsidRDefault="000664E8" w:rsidP="00463B37">
            <w:pPr>
              <w:pStyle w:val="afa"/>
              <w:spacing w:before="120" w:after="120"/>
              <w:jc w:val="center"/>
            </w:pPr>
            <w:r>
              <w:t xml:space="preserve">Номер страницы </w:t>
            </w:r>
            <w:proofErr w:type="gramStart"/>
            <w:r>
              <w:t>книги</w:t>
            </w:r>
            <w:proofErr w:type="gramEnd"/>
            <w:r>
              <w:t xml:space="preserve"> на котором расположена часть текста книги</w:t>
            </w:r>
          </w:p>
        </w:tc>
      </w:tr>
      <w:tr w:rsidR="000664E8" w:rsidRPr="001A4429" w14:paraId="3306B0CD" w14:textId="77777777" w:rsidTr="000664E8">
        <w:tc>
          <w:tcPr>
            <w:tcW w:w="562" w:type="dxa"/>
          </w:tcPr>
          <w:p w14:paraId="69F56818" w14:textId="22B97354" w:rsidR="000664E8" w:rsidRDefault="000664E8" w:rsidP="00463B37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06A75B3B" w14:textId="3F25B9E2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BookDocumentId</w:t>
            </w:r>
            <w:proofErr w:type="spellEnd"/>
          </w:p>
        </w:tc>
        <w:tc>
          <w:tcPr>
            <w:tcW w:w="1559" w:type="dxa"/>
          </w:tcPr>
          <w:p w14:paraId="5D63993C" w14:textId="5C3E15CB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50FA727B" w14:textId="65A1DB1A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t>Внешний ключ к сущности «Книга»</w:t>
            </w:r>
          </w:p>
        </w:tc>
      </w:tr>
    </w:tbl>
    <w:p w14:paraId="4E1F667C" w14:textId="05FB7F70" w:rsidR="004433CB" w:rsidRDefault="004433CB" w:rsidP="004E194C">
      <w:pPr>
        <w:spacing w:before="120"/>
        <w:rPr>
          <w:lang w:val="ru-RU"/>
        </w:rPr>
      </w:pPr>
      <w:r>
        <w:rPr>
          <w:lang w:val="ru-RU"/>
        </w:rPr>
        <w:t>Сущность «Статистика пользователя» (</w:t>
      </w:r>
      <w:proofErr w:type="spellStart"/>
      <w:r>
        <w:t>BookUserStats</w:t>
      </w:r>
      <w:proofErr w:type="spellEnd"/>
      <w:r>
        <w:rPr>
          <w:lang w:val="ru-RU"/>
        </w:rPr>
        <w:t>) показывает количество времени, который провёл пользователь с определенной книгой, на какой странице он остановился и когда последний раз её открывал.</w:t>
      </w:r>
      <w:r w:rsidR="00256DED">
        <w:rPr>
          <w:lang w:val="ru-RU"/>
        </w:rPr>
        <w:t xml:space="preserve"> Все её атрибуты</w:t>
      </w:r>
      <w:r w:rsidRPr="00EF4860">
        <w:rPr>
          <w:lang w:val="ru-RU"/>
        </w:rPr>
        <w:t xml:space="preserve"> </w:t>
      </w:r>
      <w:r w:rsidR="00F06EEB">
        <w:rPr>
          <w:lang w:val="ru-RU"/>
        </w:rPr>
        <w:t>представлены</w:t>
      </w:r>
      <w:r>
        <w:rPr>
          <w:lang w:val="ru-RU"/>
        </w:rPr>
        <w:t xml:space="preserve"> в таблице </w:t>
      </w:r>
      <w:r w:rsidR="002375E1">
        <w:rPr>
          <w:lang w:val="ru-RU"/>
        </w:rPr>
        <w:t>2.4</w:t>
      </w:r>
      <w:r>
        <w:rPr>
          <w:lang w:val="ru-RU"/>
        </w:rPr>
        <w:t>.</w:t>
      </w:r>
    </w:p>
    <w:p w14:paraId="25AB891A" w14:textId="40AC680D" w:rsidR="004433CB" w:rsidRPr="00256DED" w:rsidRDefault="004433CB" w:rsidP="004433CB">
      <w:pPr>
        <w:ind w:firstLine="0"/>
        <w:rPr>
          <w:lang w:val="ru-RU"/>
        </w:rPr>
      </w:pPr>
      <w:r>
        <w:rPr>
          <w:lang w:val="ru-RU"/>
        </w:rPr>
        <w:t>Таблица</w:t>
      </w:r>
      <w:r w:rsidR="002359E7">
        <w:rPr>
          <w:lang w:val="ru-RU"/>
        </w:rPr>
        <w:t xml:space="preserve"> </w:t>
      </w:r>
      <w:r w:rsidR="002375E1">
        <w:rPr>
          <w:lang w:val="ru-RU"/>
        </w:rPr>
        <w:t>2.4</w:t>
      </w:r>
      <w:r>
        <w:rPr>
          <w:lang w:val="ru-RU"/>
        </w:rPr>
        <w:t xml:space="preserve"> – Атрибуты сущности «</w:t>
      </w:r>
      <w:proofErr w:type="spellStart"/>
      <w:r w:rsidR="00256DED">
        <w:t>BookUserStats</w:t>
      </w:r>
      <w:proofErr w:type="spellEnd"/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256DED" w:rsidRPr="00A25A28" w14:paraId="45CEC407" w14:textId="77777777" w:rsidTr="00355301">
        <w:trPr>
          <w:tblHeader/>
        </w:trPr>
        <w:tc>
          <w:tcPr>
            <w:tcW w:w="562" w:type="dxa"/>
          </w:tcPr>
          <w:p w14:paraId="26AB1351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C10DF79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E59DEA6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58BF8143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256DED" w:rsidRPr="00A25A28" w14:paraId="0E14830A" w14:textId="77777777" w:rsidTr="00463B37">
        <w:tc>
          <w:tcPr>
            <w:tcW w:w="562" w:type="dxa"/>
          </w:tcPr>
          <w:p w14:paraId="28430E78" w14:textId="77777777" w:rsidR="00256DED" w:rsidRPr="00A25A28" w:rsidRDefault="00256DED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2F8EE7D6" w14:textId="08A02D6A" w:rsidR="00256DED" w:rsidRPr="00A25A28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>
              <w:rPr>
                <w:lang w:val="en-US"/>
              </w:rPr>
              <w:t>BookId</w:t>
            </w:r>
            <w:proofErr w:type="spellEnd"/>
            <w:r>
              <w:rPr>
                <w:lang w:val="en-US"/>
              </w:rPr>
              <w:t xml:space="preserve"> (</w:t>
            </w:r>
            <w:r>
              <w:t>ИД книги)</w:t>
            </w:r>
          </w:p>
        </w:tc>
        <w:tc>
          <w:tcPr>
            <w:tcW w:w="1559" w:type="dxa"/>
          </w:tcPr>
          <w:p w14:paraId="1860D935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56797F46" w14:textId="4D81AA66" w:rsidR="00256DED" w:rsidRPr="00A25A28" w:rsidRDefault="00256DED" w:rsidP="00463B37">
            <w:pPr>
              <w:pStyle w:val="afa"/>
              <w:spacing w:before="120" w:after="120"/>
              <w:jc w:val="center"/>
            </w:pPr>
            <w:r>
              <w:t>Идентификатор книги</w:t>
            </w:r>
          </w:p>
        </w:tc>
      </w:tr>
      <w:tr w:rsidR="00256DED" w:rsidRPr="00A25A28" w14:paraId="7F2D9245" w14:textId="77777777" w:rsidTr="00463B37">
        <w:tc>
          <w:tcPr>
            <w:tcW w:w="562" w:type="dxa"/>
          </w:tcPr>
          <w:p w14:paraId="22A75449" w14:textId="12515210" w:rsidR="00256DED" w:rsidRDefault="00256DED" w:rsidP="00463B37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08592A79" w14:textId="04094DD7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  <w:r>
              <w:t xml:space="preserve"> (ИД пользователя)</w:t>
            </w:r>
          </w:p>
        </w:tc>
        <w:tc>
          <w:tcPr>
            <w:tcW w:w="1559" w:type="dxa"/>
          </w:tcPr>
          <w:p w14:paraId="5FBF0F0A" w14:textId="153DB6A4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3FB0DD7B" w14:textId="771B1225" w:rsidR="00256DED" w:rsidRDefault="00256DED" w:rsidP="00463B37">
            <w:pPr>
              <w:pStyle w:val="afa"/>
              <w:spacing w:before="120" w:after="120"/>
              <w:jc w:val="center"/>
            </w:pPr>
            <w:r>
              <w:t>Идентификатор пользователя</w:t>
            </w:r>
          </w:p>
        </w:tc>
      </w:tr>
      <w:tr w:rsidR="00256DED" w:rsidRPr="001A4429" w14:paraId="5C674D1D" w14:textId="77777777" w:rsidTr="00463B37">
        <w:tc>
          <w:tcPr>
            <w:tcW w:w="562" w:type="dxa"/>
          </w:tcPr>
          <w:p w14:paraId="2B9EF49A" w14:textId="02064A06" w:rsidR="00256DED" w:rsidRDefault="00256DED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0C1A746A" w14:textId="2B45545F" w:rsidR="00256DED" w:rsidRPr="00256DED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>
              <w:rPr>
                <w:lang w:val="en-US"/>
              </w:rPr>
              <w:t>RecentAccess</w:t>
            </w:r>
            <w:proofErr w:type="spellEnd"/>
            <w:r>
              <w:rPr>
                <w:lang w:val="en-US"/>
              </w:rPr>
              <w:t xml:space="preserve"> (</w:t>
            </w:r>
            <w:r>
              <w:t>Последнее время доступа)</w:t>
            </w:r>
          </w:p>
        </w:tc>
        <w:tc>
          <w:tcPr>
            <w:tcW w:w="1559" w:type="dxa"/>
          </w:tcPr>
          <w:p w14:paraId="6DF0D062" w14:textId="45109B38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Instant</w:t>
            </w:r>
          </w:p>
        </w:tc>
        <w:tc>
          <w:tcPr>
            <w:tcW w:w="4530" w:type="dxa"/>
          </w:tcPr>
          <w:p w14:paraId="4A77438D" w14:textId="3FF9598F" w:rsidR="00256DED" w:rsidRPr="00256DED" w:rsidRDefault="00256DED" w:rsidP="00463B37">
            <w:pPr>
              <w:pStyle w:val="afa"/>
              <w:spacing w:before="120" w:after="120"/>
              <w:jc w:val="center"/>
            </w:pPr>
            <w:r>
              <w:t>Последнее время, когда пользователь открывал книгу</w:t>
            </w:r>
          </w:p>
        </w:tc>
      </w:tr>
      <w:tr w:rsidR="00256DED" w:rsidRPr="001A4429" w14:paraId="48A4415A" w14:textId="77777777" w:rsidTr="00463B37">
        <w:tc>
          <w:tcPr>
            <w:tcW w:w="562" w:type="dxa"/>
          </w:tcPr>
          <w:p w14:paraId="250280AE" w14:textId="606BEF30" w:rsidR="00256DED" w:rsidRDefault="00256DED" w:rsidP="00463B37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6C0F6BD9" w14:textId="721EBF87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TotalReadingTime</w:t>
            </w:r>
            <w:proofErr w:type="spellEnd"/>
          </w:p>
        </w:tc>
        <w:tc>
          <w:tcPr>
            <w:tcW w:w="1559" w:type="dxa"/>
          </w:tcPr>
          <w:p w14:paraId="26A95F77" w14:textId="4CB09880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530" w:type="dxa"/>
          </w:tcPr>
          <w:p w14:paraId="4AC026FB" w14:textId="653AC4EF" w:rsidR="00256DED" w:rsidRDefault="00256DED" w:rsidP="00463B37">
            <w:pPr>
              <w:pStyle w:val="afa"/>
              <w:spacing w:before="120" w:after="120"/>
              <w:jc w:val="center"/>
            </w:pPr>
            <w:r>
              <w:t>Общее проведенное время с книгой в секундах</w:t>
            </w:r>
          </w:p>
        </w:tc>
      </w:tr>
      <w:tr w:rsidR="00256DED" w:rsidRPr="001A4429" w14:paraId="30A6B8DD" w14:textId="77777777" w:rsidTr="00463B37">
        <w:tc>
          <w:tcPr>
            <w:tcW w:w="562" w:type="dxa"/>
          </w:tcPr>
          <w:p w14:paraId="4B8A92AA" w14:textId="070EB647" w:rsidR="00256DED" w:rsidRDefault="00256DED" w:rsidP="00463B37">
            <w:pPr>
              <w:pStyle w:val="afa"/>
              <w:spacing w:before="120" w:after="120"/>
              <w:jc w:val="center"/>
            </w:pPr>
            <w:r>
              <w:lastRenderedPageBreak/>
              <w:t>5</w:t>
            </w:r>
          </w:p>
        </w:tc>
        <w:tc>
          <w:tcPr>
            <w:tcW w:w="3119" w:type="dxa"/>
          </w:tcPr>
          <w:p w14:paraId="1E296FCF" w14:textId="0650EE10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LastViewedPage</w:t>
            </w:r>
            <w:proofErr w:type="spellEnd"/>
          </w:p>
        </w:tc>
        <w:tc>
          <w:tcPr>
            <w:tcW w:w="1559" w:type="dxa"/>
          </w:tcPr>
          <w:p w14:paraId="36B308D4" w14:textId="3C47D4E0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4530" w:type="dxa"/>
          </w:tcPr>
          <w:p w14:paraId="0D668270" w14:textId="4B6521D7" w:rsidR="00256DED" w:rsidRDefault="00256DED" w:rsidP="00463B37">
            <w:pPr>
              <w:pStyle w:val="afa"/>
              <w:spacing w:before="120" w:after="120"/>
              <w:jc w:val="center"/>
            </w:pPr>
            <w:r>
              <w:t xml:space="preserve">Номер </w:t>
            </w:r>
            <w:r w:rsidR="0009282C">
              <w:t>страницы,</w:t>
            </w:r>
            <w:r>
              <w:t xml:space="preserve"> на котором остановился пользователь</w:t>
            </w:r>
          </w:p>
        </w:tc>
      </w:tr>
    </w:tbl>
    <w:p w14:paraId="0EADEAC0" w14:textId="38B6B976" w:rsidR="002375E1" w:rsidRDefault="002375E1" w:rsidP="002375E1">
      <w:pPr>
        <w:spacing w:before="120"/>
        <w:rPr>
          <w:lang w:val="ru-RU"/>
        </w:rPr>
      </w:pPr>
      <w:r>
        <w:rPr>
          <w:lang w:val="ru-RU"/>
        </w:rPr>
        <w:t>Атрибуты сущности «Словарного слова» (</w:t>
      </w:r>
      <w:proofErr w:type="spellStart"/>
      <w:r>
        <w:t>DictionaryWord</w:t>
      </w:r>
      <w:proofErr w:type="spellEnd"/>
      <w:r w:rsidRPr="002375E1">
        <w:rPr>
          <w:lang w:val="ru-RU"/>
        </w:rPr>
        <w:t xml:space="preserve">) </w:t>
      </w:r>
      <w:proofErr w:type="spellStart"/>
      <w:r>
        <w:rPr>
          <w:lang w:val="ru-RU"/>
        </w:rPr>
        <w:t>отбражена</w:t>
      </w:r>
      <w:proofErr w:type="spellEnd"/>
      <w:r>
        <w:rPr>
          <w:lang w:val="ru-RU"/>
        </w:rPr>
        <w:t xml:space="preserve"> в таблице 2.</w:t>
      </w:r>
      <w:r w:rsidR="00AB4705">
        <w:rPr>
          <w:lang w:val="ru-RU"/>
        </w:rPr>
        <w:t>5</w:t>
      </w:r>
      <w:r>
        <w:rPr>
          <w:lang w:val="ru-RU"/>
        </w:rPr>
        <w:t>.</w:t>
      </w:r>
    </w:p>
    <w:p w14:paraId="61ADC473" w14:textId="1B6A0BBA" w:rsidR="002375E1" w:rsidRDefault="002375E1" w:rsidP="00F06EEB">
      <w:pPr>
        <w:ind w:firstLine="0"/>
      </w:pPr>
      <w:r>
        <w:rPr>
          <w:lang w:val="ru-RU"/>
        </w:rPr>
        <w:t>Таблица 2.</w:t>
      </w:r>
      <w:r w:rsidR="00AB4705">
        <w:rPr>
          <w:lang w:val="ru-RU"/>
        </w:rPr>
        <w:t>5</w:t>
      </w:r>
      <w:r>
        <w:rPr>
          <w:lang w:val="ru-RU"/>
        </w:rPr>
        <w:t xml:space="preserve"> – Атрибуты сущности «</w:t>
      </w:r>
      <w:proofErr w:type="spellStart"/>
      <w:r>
        <w:t>DictionaryWord</w:t>
      </w:r>
      <w:proofErr w:type="spellEnd"/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29428E" w:rsidRPr="00A25A28" w14:paraId="6FCCF0DF" w14:textId="77777777" w:rsidTr="0029428E">
        <w:trPr>
          <w:tblHeader/>
        </w:trPr>
        <w:tc>
          <w:tcPr>
            <w:tcW w:w="464" w:type="dxa"/>
          </w:tcPr>
          <w:p w14:paraId="569F44E0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372219BF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32427C18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B9F780A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29428E" w:rsidRPr="001A4429" w14:paraId="7C10F4D0" w14:textId="77777777" w:rsidTr="0029428E">
        <w:tc>
          <w:tcPr>
            <w:tcW w:w="464" w:type="dxa"/>
          </w:tcPr>
          <w:p w14:paraId="244181AA" w14:textId="77777777" w:rsidR="002375E1" w:rsidRPr="00A25A28" w:rsidRDefault="002375E1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00182AE8" w14:textId="47B58769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1559" w:type="dxa"/>
          </w:tcPr>
          <w:p w14:paraId="3A32B915" w14:textId="45CB9BBA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46F33A50" w14:textId="7272929A" w:rsidR="002375E1" w:rsidRPr="002375E1" w:rsidRDefault="002375E1" w:rsidP="00707BEB">
            <w:pPr>
              <w:pStyle w:val="afa"/>
              <w:spacing w:before="120" w:after="120"/>
              <w:jc w:val="center"/>
            </w:pPr>
            <w:r>
              <w:t>Само слово</w:t>
            </w:r>
            <w:r w:rsidRPr="002375E1">
              <w:t>;</w:t>
            </w:r>
            <w:r>
              <w:t xml:space="preserve"> используется в качестве основного ключа</w:t>
            </w:r>
            <w:r w:rsidRPr="002375E1">
              <w:t xml:space="preserve"> </w:t>
            </w:r>
            <w:r>
              <w:t>таблицы</w:t>
            </w:r>
          </w:p>
        </w:tc>
      </w:tr>
      <w:tr w:rsidR="0029428E" w:rsidRPr="002375E1" w14:paraId="61DC881C" w14:textId="77777777" w:rsidTr="0029428E">
        <w:tc>
          <w:tcPr>
            <w:tcW w:w="464" w:type="dxa"/>
          </w:tcPr>
          <w:p w14:paraId="644BEB61" w14:textId="645E8578" w:rsidR="002375E1" w:rsidRDefault="002375E1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217" w:type="dxa"/>
          </w:tcPr>
          <w:p w14:paraId="4F91E06C" w14:textId="22E2197F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Transcription</w:t>
            </w:r>
          </w:p>
        </w:tc>
        <w:tc>
          <w:tcPr>
            <w:tcW w:w="1559" w:type="dxa"/>
          </w:tcPr>
          <w:p w14:paraId="2A5B7690" w14:textId="7D9134BA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11E0384C" w14:textId="588B42BC" w:rsidR="002375E1" w:rsidRDefault="002375E1" w:rsidP="00707BEB">
            <w:pPr>
              <w:pStyle w:val="afa"/>
              <w:spacing w:before="120" w:after="120"/>
              <w:jc w:val="center"/>
            </w:pPr>
            <w:r>
              <w:t>Транскрипция слова, необязателен</w:t>
            </w:r>
          </w:p>
        </w:tc>
      </w:tr>
      <w:tr w:rsidR="0029428E" w:rsidRPr="002375E1" w14:paraId="096D1D9E" w14:textId="77777777" w:rsidTr="0029428E">
        <w:tc>
          <w:tcPr>
            <w:tcW w:w="464" w:type="dxa"/>
          </w:tcPr>
          <w:p w14:paraId="15FDBF54" w14:textId="1823946F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17" w:type="dxa"/>
          </w:tcPr>
          <w:p w14:paraId="42A1B934" w14:textId="1D932F15" w:rsidR="002375E1" w:rsidRPr="002375E1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>
              <w:rPr>
                <w:lang w:val="en-US"/>
              </w:rPr>
              <w:t>LanguageCode</w:t>
            </w:r>
            <w:proofErr w:type="spellEnd"/>
          </w:p>
        </w:tc>
        <w:tc>
          <w:tcPr>
            <w:tcW w:w="1559" w:type="dxa"/>
          </w:tcPr>
          <w:p w14:paraId="514AE8DD" w14:textId="51A56055" w:rsid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41D4527B" w14:textId="6E80A6C8" w:rsidR="002375E1" w:rsidRDefault="002375E1" w:rsidP="00707BEB">
            <w:pPr>
              <w:pStyle w:val="afa"/>
              <w:spacing w:before="120" w:after="120"/>
              <w:jc w:val="center"/>
            </w:pPr>
            <w:r>
              <w:t>Кода языка, необязателен</w:t>
            </w:r>
          </w:p>
        </w:tc>
      </w:tr>
      <w:tr w:rsidR="0029428E" w:rsidRPr="001A4429" w14:paraId="113CAF48" w14:textId="77777777" w:rsidTr="0029428E">
        <w:tc>
          <w:tcPr>
            <w:tcW w:w="464" w:type="dxa"/>
          </w:tcPr>
          <w:p w14:paraId="6CAA9126" w14:textId="601D0517" w:rsidR="002375E1" w:rsidRPr="002375E1" w:rsidRDefault="002375E1" w:rsidP="00707BEB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217" w:type="dxa"/>
          </w:tcPr>
          <w:p w14:paraId="668F52B7" w14:textId="03DA0F1E" w:rsidR="002375E1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Aliases</w:t>
            </w:r>
          </w:p>
        </w:tc>
        <w:tc>
          <w:tcPr>
            <w:tcW w:w="1559" w:type="dxa"/>
          </w:tcPr>
          <w:p w14:paraId="236536AF" w14:textId="413EA93A" w:rsidR="002375E1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ICollection</w:t>
            </w:r>
            <w:proofErr w:type="spellEnd"/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DictionaryWordAlias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4531" w:type="dxa"/>
          </w:tcPr>
          <w:p w14:paraId="7CEFA93E" w14:textId="47B75784" w:rsidR="002375E1" w:rsidRDefault="0029428E" w:rsidP="00707BEB">
            <w:pPr>
              <w:pStyle w:val="afa"/>
              <w:spacing w:before="120" w:after="120"/>
              <w:jc w:val="center"/>
            </w:pPr>
            <w:r>
              <w:t>Список слов в альтернативной форме</w:t>
            </w:r>
          </w:p>
        </w:tc>
      </w:tr>
      <w:tr w:rsidR="0029428E" w:rsidRPr="0029428E" w14:paraId="636D3B84" w14:textId="77777777" w:rsidTr="0029428E">
        <w:tc>
          <w:tcPr>
            <w:tcW w:w="464" w:type="dxa"/>
          </w:tcPr>
          <w:p w14:paraId="63A10660" w14:textId="7091150F" w:rsidR="0029428E" w:rsidRDefault="0029428E" w:rsidP="00707BEB">
            <w:pPr>
              <w:pStyle w:val="afa"/>
              <w:spacing w:before="120" w:after="120"/>
              <w:jc w:val="center"/>
            </w:pPr>
            <w:r>
              <w:t>5</w:t>
            </w:r>
          </w:p>
        </w:tc>
        <w:tc>
          <w:tcPr>
            <w:tcW w:w="3217" w:type="dxa"/>
          </w:tcPr>
          <w:p w14:paraId="337E8F0E" w14:textId="1FA1D06A" w:rsidR="0029428E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  <w:tc>
          <w:tcPr>
            <w:tcW w:w="1559" w:type="dxa"/>
          </w:tcPr>
          <w:p w14:paraId="1942E16F" w14:textId="2F615436" w:rsid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ICollection</w:t>
            </w:r>
            <w:proofErr w:type="spellEnd"/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DictionaryWordDefinition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4531" w:type="dxa"/>
          </w:tcPr>
          <w:p w14:paraId="35CF0E88" w14:textId="668149B0" w:rsidR="0029428E" w:rsidRDefault="0029428E" w:rsidP="00707BEB">
            <w:pPr>
              <w:pStyle w:val="afa"/>
              <w:spacing w:before="120" w:after="120"/>
              <w:jc w:val="center"/>
            </w:pPr>
            <w:r>
              <w:t>Список определении этого слова</w:t>
            </w:r>
          </w:p>
        </w:tc>
      </w:tr>
    </w:tbl>
    <w:p w14:paraId="446F3E00" w14:textId="28109FAD" w:rsidR="002375E1" w:rsidRDefault="00541F85" w:rsidP="00541F85">
      <w:pPr>
        <w:spacing w:before="120"/>
        <w:rPr>
          <w:lang w:val="ru-RU"/>
        </w:rPr>
      </w:pPr>
      <w:r>
        <w:rPr>
          <w:lang w:val="ru-RU"/>
        </w:rPr>
        <w:t>Сущность «Альтернативная форма слова»</w:t>
      </w:r>
      <w:r w:rsidRPr="00541F85">
        <w:rPr>
          <w:lang w:val="ru-RU"/>
        </w:rPr>
        <w:t xml:space="preserve"> </w:t>
      </w:r>
      <w:r>
        <w:rPr>
          <w:lang w:val="ru-RU"/>
        </w:rPr>
        <w:t>(</w:t>
      </w:r>
      <w:proofErr w:type="spellStart"/>
      <w:r>
        <w:t>DictionaryWordAlias</w:t>
      </w:r>
      <w:proofErr w:type="spellEnd"/>
      <w:r>
        <w:rPr>
          <w:lang w:val="ru-RU"/>
        </w:rPr>
        <w:t>) имеет зависимость многие к одному к сущности «</w:t>
      </w:r>
      <w:r w:rsidR="005F1A77">
        <w:rPr>
          <w:lang w:val="ru-RU"/>
        </w:rPr>
        <w:t>Словарное слово</w:t>
      </w:r>
      <w:r>
        <w:rPr>
          <w:lang w:val="ru-RU"/>
        </w:rPr>
        <w:t xml:space="preserve">» и само по себе не может существовать. </w:t>
      </w:r>
      <w:r w:rsidR="00AB4705">
        <w:rPr>
          <w:lang w:val="ru-RU"/>
        </w:rPr>
        <w:t>Атрибуты сущности представлена на рисунке 2.6.</w:t>
      </w:r>
    </w:p>
    <w:p w14:paraId="5CFD1A7A" w14:textId="7FC3F3B9" w:rsidR="00AB4705" w:rsidRDefault="00AB4705" w:rsidP="00F06EEB">
      <w:pPr>
        <w:ind w:firstLine="0"/>
      </w:pPr>
      <w:r>
        <w:rPr>
          <w:lang w:val="ru-RU"/>
        </w:rPr>
        <w:t>Таблица 2.6 – Атрибуты сущности «</w:t>
      </w:r>
      <w:proofErr w:type="spellStart"/>
      <w:r>
        <w:t>DictionaryWordAlias</w:t>
      </w:r>
      <w:proofErr w:type="spellEnd"/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551235" w:rsidRPr="00A25A28" w14:paraId="34B4B084" w14:textId="77777777" w:rsidTr="00707BEB">
        <w:trPr>
          <w:tblHeader/>
        </w:trPr>
        <w:tc>
          <w:tcPr>
            <w:tcW w:w="464" w:type="dxa"/>
          </w:tcPr>
          <w:p w14:paraId="257ED666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0DF3CC5E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CF3E64C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13D6DBA3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551235" w:rsidRPr="001A4429" w14:paraId="515B77D7" w14:textId="77777777" w:rsidTr="00707BEB">
        <w:tc>
          <w:tcPr>
            <w:tcW w:w="464" w:type="dxa"/>
          </w:tcPr>
          <w:p w14:paraId="12E4898E" w14:textId="77777777" w:rsidR="00551235" w:rsidRPr="00A25A28" w:rsidRDefault="00551235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647DB8A4" w14:textId="683E896C" w:rsidR="00551235" w:rsidRPr="002375E1" w:rsidRDefault="0055123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Alias</w:t>
            </w:r>
          </w:p>
        </w:tc>
        <w:tc>
          <w:tcPr>
            <w:tcW w:w="1559" w:type="dxa"/>
          </w:tcPr>
          <w:p w14:paraId="4621644A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0A113644" w14:textId="40218FC8" w:rsidR="00551235" w:rsidRPr="002375E1" w:rsidRDefault="00551235" w:rsidP="00707BEB">
            <w:pPr>
              <w:pStyle w:val="afa"/>
              <w:spacing w:before="120" w:after="120"/>
              <w:jc w:val="center"/>
            </w:pPr>
            <w:r>
              <w:t>Альтернативное форма слова</w:t>
            </w:r>
            <w:r w:rsidRPr="002375E1">
              <w:t>;</w:t>
            </w:r>
            <w:r>
              <w:t xml:space="preserve"> используется в качестве основного ключа</w:t>
            </w:r>
            <w:r w:rsidRPr="002375E1">
              <w:t xml:space="preserve"> </w:t>
            </w:r>
            <w:r>
              <w:t>таблицы</w:t>
            </w:r>
          </w:p>
        </w:tc>
      </w:tr>
    </w:tbl>
    <w:p w14:paraId="002F2865" w14:textId="598BA849" w:rsidR="00551235" w:rsidRDefault="005F1A77" w:rsidP="005F1A77">
      <w:pPr>
        <w:spacing w:before="120"/>
        <w:rPr>
          <w:lang w:val="ru-RU"/>
        </w:rPr>
      </w:pPr>
      <w:r>
        <w:rPr>
          <w:lang w:val="ru-RU"/>
        </w:rPr>
        <w:t>Также как с сущностью «Альтернативная форма слова»</w:t>
      </w:r>
      <w:r w:rsidR="00E87912">
        <w:rPr>
          <w:lang w:val="ru-RU"/>
        </w:rPr>
        <w:t xml:space="preserve"> сущность «Определени</w:t>
      </w:r>
      <w:r w:rsidR="00E7626A">
        <w:rPr>
          <w:lang w:val="ru-RU"/>
        </w:rPr>
        <w:t>е</w:t>
      </w:r>
      <w:r w:rsidR="00E87912">
        <w:rPr>
          <w:lang w:val="ru-RU"/>
        </w:rPr>
        <w:t xml:space="preserve"> слова» (</w:t>
      </w:r>
      <w:proofErr w:type="spellStart"/>
      <w:r w:rsidR="00E87912">
        <w:t>DictionaryWordDefinition</w:t>
      </w:r>
      <w:proofErr w:type="spellEnd"/>
      <w:r w:rsidR="00E87912">
        <w:rPr>
          <w:lang w:val="ru-RU"/>
        </w:rPr>
        <w:t>)</w:t>
      </w:r>
      <w:r>
        <w:rPr>
          <w:lang w:val="ru-RU"/>
        </w:rPr>
        <w:t xml:space="preserve"> имеет зависимость многие к одному от сущности «Словарное слово» и само по себе не может существо</w:t>
      </w:r>
      <w:r w:rsidR="00FE40BF">
        <w:rPr>
          <w:lang w:val="ru-RU"/>
        </w:rPr>
        <w:t>в</w:t>
      </w:r>
      <w:r>
        <w:rPr>
          <w:lang w:val="ru-RU"/>
        </w:rPr>
        <w:t xml:space="preserve">ать. </w:t>
      </w:r>
      <w:r w:rsidR="00173172">
        <w:rPr>
          <w:lang w:val="ru-RU"/>
        </w:rPr>
        <w:t>Атрибуты сущности представлена на рисунке 2.7.</w:t>
      </w:r>
    </w:p>
    <w:p w14:paraId="3F2B7D28" w14:textId="04B06FF6" w:rsidR="00173172" w:rsidRDefault="00173172" w:rsidP="00F06EEB">
      <w:pPr>
        <w:ind w:firstLine="0"/>
        <w:rPr>
          <w:lang w:val="ru-RU"/>
        </w:rPr>
      </w:pPr>
      <w:r>
        <w:rPr>
          <w:lang w:val="ru-RU"/>
        </w:rPr>
        <w:t>Таблица 2.7 – Атрибуты сущности «</w:t>
      </w:r>
      <w:proofErr w:type="spellStart"/>
      <w:r>
        <w:t>DictionaryWordDefinition</w:t>
      </w:r>
      <w:proofErr w:type="spellEnd"/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173172" w:rsidRPr="00A25A28" w14:paraId="48913C21" w14:textId="77777777" w:rsidTr="00707BEB">
        <w:trPr>
          <w:tblHeader/>
        </w:trPr>
        <w:tc>
          <w:tcPr>
            <w:tcW w:w="464" w:type="dxa"/>
          </w:tcPr>
          <w:p w14:paraId="77ADB3D9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lastRenderedPageBreak/>
              <w:t>№</w:t>
            </w:r>
          </w:p>
        </w:tc>
        <w:tc>
          <w:tcPr>
            <w:tcW w:w="3217" w:type="dxa"/>
          </w:tcPr>
          <w:p w14:paraId="5DD97195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9E754BD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AAAE147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173172" w:rsidRPr="00173172" w14:paraId="56F76F1C" w14:textId="77777777" w:rsidTr="00707BEB">
        <w:tc>
          <w:tcPr>
            <w:tcW w:w="464" w:type="dxa"/>
          </w:tcPr>
          <w:p w14:paraId="06BCA7F1" w14:textId="77777777" w:rsidR="00173172" w:rsidRPr="00A25A28" w:rsidRDefault="00173172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0E8375E3" w14:textId="3CD77901" w:rsidR="00173172" w:rsidRPr="002375E1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559" w:type="dxa"/>
          </w:tcPr>
          <w:p w14:paraId="644E34D1" w14:textId="0FBC3BC0" w:rsidR="0017317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1" w:type="dxa"/>
          </w:tcPr>
          <w:p w14:paraId="274D2E56" w14:textId="5E32B2A9" w:rsidR="00173172" w:rsidRPr="009F4862" w:rsidRDefault="009F4862" w:rsidP="00707BEB">
            <w:pPr>
              <w:pStyle w:val="afa"/>
              <w:spacing w:before="120" w:after="120"/>
              <w:jc w:val="center"/>
            </w:pPr>
            <w:r>
              <w:t>Уникальный идентификатор, основный ключ</w:t>
            </w:r>
          </w:p>
        </w:tc>
      </w:tr>
      <w:tr w:rsidR="009F4862" w:rsidRPr="00173172" w14:paraId="5FEFE478" w14:textId="77777777" w:rsidTr="00707BEB">
        <w:tc>
          <w:tcPr>
            <w:tcW w:w="464" w:type="dxa"/>
          </w:tcPr>
          <w:p w14:paraId="0ED1409B" w14:textId="111CBB6B" w:rsidR="009F4862" w:rsidRDefault="009F4862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217" w:type="dxa"/>
          </w:tcPr>
          <w:p w14:paraId="0CA82C4A" w14:textId="3FACA7E2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PartOfSpeech</w:t>
            </w:r>
            <w:proofErr w:type="spellEnd"/>
          </w:p>
        </w:tc>
        <w:tc>
          <w:tcPr>
            <w:tcW w:w="1559" w:type="dxa"/>
          </w:tcPr>
          <w:p w14:paraId="2AB7CC48" w14:textId="3AA00F8A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68249EE0" w14:textId="670EA876" w:rsidR="009F4862" w:rsidRDefault="009F4862" w:rsidP="00707BEB">
            <w:pPr>
              <w:pStyle w:val="afa"/>
              <w:spacing w:before="120" w:after="120"/>
              <w:jc w:val="center"/>
            </w:pPr>
            <w:r>
              <w:t>Часть речи, необязательно</w:t>
            </w:r>
          </w:p>
        </w:tc>
      </w:tr>
      <w:tr w:rsidR="009F4862" w:rsidRPr="001A4429" w14:paraId="2CA26EF5" w14:textId="77777777" w:rsidTr="00707BEB">
        <w:tc>
          <w:tcPr>
            <w:tcW w:w="464" w:type="dxa"/>
          </w:tcPr>
          <w:p w14:paraId="2F4401A7" w14:textId="6E87729C" w:rsidR="009F4862" w:rsidRDefault="009F4862" w:rsidP="00707BEB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217" w:type="dxa"/>
          </w:tcPr>
          <w:p w14:paraId="5F00435A" w14:textId="76BF354F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SubjectName</w:t>
            </w:r>
            <w:proofErr w:type="spellEnd"/>
          </w:p>
        </w:tc>
        <w:tc>
          <w:tcPr>
            <w:tcW w:w="1559" w:type="dxa"/>
          </w:tcPr>
          <w:p w14:paraId="2824ABD0" w14:textId="539CE45A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21E0156B" w14:textId="0BB34591" w:rsidR="009F4862" w:rsidRPr="009F4862" w:rsidRDefault="009F4862" w:rsidP="00707BEB">
            <w:pPr>
              <w:pStyle w:val="afa"/>
              <w:spacing w:before="120" w:after="120"/>
              <w:jc w:val="center"/>
            </w:pPr>
            <w:r>
              <w:t>Имя деятельности, где используется определение</w:t>
            </w:r>
            <w:r w:rsidRPr="009F4862">
              <w:t>;</w:t>
            </w:r>
            <w:r>
              <w:t xml:space="preserve"> необязательно</w:t>
            </w:r>
          </w:p>
        </w:tc>
      </w:tr>
      <w:tr w:rsidR="009F4862" w:rsidRPr="009F4862" w14:paraId="6689DE76" w14:textId="77777777" w:rsidTr="00707BEB">
        <w:tc>
          <w:tcPr>
            <w:tcW w:w="464" w:type="dxa"/>
          </w:tcPr>
          <w:p w14:paraId="2180EC52" w14:textId="522845EF" w:rsidR="009F4862" w:rsidRDefault="009F4862" w:rsidP="00707BEB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217" w:type="dxa"/>
          </w:tcPr>
          <w:p w14:paraId="69F6D297" w14:textId="103E7736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  <w:tc>
          <w:tcPr>
            <w:tcW w:w="1559" w:type="dxa"/>
          </w:tcPr>
          <w:p w14:paraId="3CF9CBAA" w14:textId="5DD80D5F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5607064F" w14:textId="71574822" w:rsidR="009F4862" w:rsidRDefault="009F4862" w:rsidP="00707BEB">
            <w:pPr>
              <w:pStyle w:val="afa"/>
              <w:spacing w:before="120" w:after="120"/>
              <w:jc w:val="center"/>
            </w:pPr>
            <w:r>
              <w:t>Само определение слова</w:t>
            </w:r>
          </w:p>
        </w:tc>
      </w:tr>
    </w:tbl>
    <w:p w14:paraId="7DB2784C" w14:textId="36CEAF97" w:rsidR="00AB4705" w:rsidRDefault="00AB4705" w:rsidP="00AB4705">
      <w:pPr>
        <w:spacing w:before="120"/>
        <w:rPr>
          <w:lang w:val="ru-RU"/>
        </w:rPr>
      </w:pPr>
      <w:commentRangeStart w:id="33"/>
      <w:r>
        <w:rPr>
          <w:lang w:val="ru-RU"/>
        </w:rPr>
        <w:t>Атрибуты сущности</w:t>
      </w:r>
      <w:r w:rsidRPr="0009282C">
        <w:rPr>
          <w:lang w:val="ru-RU"/>
        </w:rPr>
        <w:t xml:space="preserve"> </w:t>
      </w:r>
      <w:r>
        <w:rPr>
          <w:lang w:val="ru-RU"/>
        </w:rPr>
        <w:t>«Пользователь» (</w:t>
      </w:r>
      <w:r>
        <w:t>User</w:t>
      </w:r>
      <w:r w:rsidRPr="0009282C">
        <w:rPr>
          <w:lang w:val="ru-RU"/>
        </w:rPr>
        <w:t xml:space="preserve">) </w:t>
      </w:r>
      <w:r>
        <w:rPr>
          <w:lang w:val="ru-RU"/>
        </w:rPr>
        <w:t xml:space="preserve">отображены в таблице </w:t>
      </w:r>
      <w:commentRangeEnd w:id="33"/>
      <w:r>
        <w:rPr>
          <w:rStyle w:val="aff"/>
          <w:rFonts w:cs="Mangal"/>
        </w:rPr>
        <w:commentReference w:id="33"/>
      </w:r>
      <w:r w:rsidR="002359E7">
        <w:rPr>
          <w:lang w:val="ru-RU"/>
        </w:rPr>
        <w:t>2.8</w:t>
      </w:r>
      <w:r>
        <w:rPr>
          <w:lang w:val="ru-RU"/>
        </w:rPr>
        <w:t>.</w:t>
      </w:r>
    </w:p>
    <w:p w14:paraId="42BDFCC9" w14:textId="70F1BB6E" w:rsidR="00AB4705" w:rsidRDefault="00AB4705" w:rsidP="00AB4705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2359E7">
        <w:rPr>
          <w:lang w:val="ru-RU"/>
        </w:rPr>
        <w:t>2.8</w:t>
      </w:r>
      <w:r>
        <w:rPr>
          <w:lang w:val="ru-RU"/>
        </w:rPr>
        <w:t xml:space="preserve"> – Атрибуты сущности «Пользователь»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AB4705" w:rsidRPr="00A25A28" w14:paraId="50BC3A5A" w14:textId="77777777" w:rsidTr="00707BEB">
        <w:trPr>
          <w:tblHeader/>
        </w:trPr>
        <w:tc>
          <w:tcPr>
            <w:tcW w:w="562" w:type="dxa"/>
          </w:tcPr>
          <w:p w14:paraId="0D978A8E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9AB33C5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7EDB94D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5EA834F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AB4705" w:rsidRPr="0009282C" w14:paraId="43B1883B" w14:textId="77777777" w:rsidTr="00707BEB">
        <w:tc>
          <w:tcPr>
            <w:tcW w:w="562" w:type="dxa"/>
          </w:tcPr>
          <w:p w14:paraId="60176190" w14:textId="77777777" w:rsidR="00AB4705" w:rsidRPr="00A25A28" w:rsidRDefault="00AB4705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7C06CD77" w14:textId="77777777" w:rsidR="00AB4705" w:rsidRPr="00A25A28" w:rsidRDefault="00AB4705" w:rsidP="00707BEB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1559" w:type="dxa"/>
          </w:tcPr>
          <w:p w14:paraId="2C054D9C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627F2B6B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t>Идентификатор пользователя</w:t>
            </w:r>
          </w:p>
        </w:tc>
      </w:tr>
      <w:tr w:rsidR="00AB4705" w:rsidRPr="00355301" w14:paraId="5E676F5B" w14:textId="77777777" w:rsidTr="00707BEB">
        <w:tc>
          <w:tcPr>
            <w:tcW w:w="562" w:type="dxa"/>
          </w:tcPr>
          <w:p w14:paraId="0CC4098B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57AEBF42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1559" w:type="dxa"/>
          </w:tcPr>
          <w:p w14:paraId="65EC35CB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31D89F63" w14:textId="77777777" w:rsidR="00AB4705" w:rsidRPr="00355301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t>Имя пользователя</w:t>
            </w:r>
          </w:p>
        </w:tc>
      </w:tr>
      <w:tr w:rsidR="00AB4705" w:rsidRPr="001A4429" w14:paraId="0F148006" w14:textId="77777777" w:rsidTr="00707BEB">
        <w:tc>
          <w:tcPr>
            <w:tcW w:w="562" w:type="dxa"/>
          </w:tcPr>
          <w:p w14:paraId="4127E075" w14:textId="77777777" w:rsidR="00AB4705" w:rsidRPr="00355301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9" w:type="dxa"/>
          </w:tcPr>
          <w:p w14:paraId="31DABFA6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NormalizedUserName</w:t>
            </w:r>
            <w:proofErr w:type="spellEnd"/>
          </w:p>
        </w:tc>
        <w:tc>
          <w:tcPr>
            <w:tcW w:w="1559" w:type="dxa"/>
          </w:tcPr>
          <w:p w14:paraId="2FF7004C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31D337E8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Имя пользователя записанная заглавными буквами</w:t>
            </w:r>
          </w:p>
        </w:tc>
      </w:tr>
      <w:tr w:rsidR="00AB4705" w:rsidRPr="0009282C" w14:paraId="2823CCEB" w14:textId="77777777" w:rsidTr="00707BEB">
        <w:tc>
          <w:tcPr>
            <w:tcW w:w="562" w:type="dxa"/>
          </w:tcPr>
          <w:p w14:paraId="20801743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6D0917D7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PasswordHash</w:t>
            </w:r>
            <w:proofErr w:type="spellEnd"/>
          </w:p>
        </w:tc>
        <w:tc>
          <w:tcPr>
            <w:tcW w:w="1559" w:type="dxa"/>
          </w:tcPr>
          <w:p w14:paraId="10E47D48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28A6F578" w14:textId="77777777" w:rsidR="00AB4705" w:rsidRPr="0009282C" w:rsidRDefault="00AB4705" w:rsidP="00707BEB">
            <w:pPr>
              <w:pStyle w:val="afa"/>
              <w:spacing w:before="120" w:after="120"/>
              <w:jc w:val="center"/>
            </w:pPr>
            <w:r>
              <w:t xml:space="preserve">Хеш </w:t>
            </w:r>
            <w:proofErr w:type="spellStart"/>
            <w:r>
              <w:t>пин-кода</w:t>
            </w:r>
            <w:proofErr w:type="spellEnd"/>
            <w:r>
              <w:t xml:space="preserve"> пользователя</w:t>
            </w:r>
          </w:p>
        </w:tc>
      </w:tr>
    </w:tbl>
    <w:p w14:paraId="71FDACF9" w14:textId="77777777" w:rsidR="002375E1" w:rsidRDefault="002375E1" w:rsidP="00474E72">
      <w:pPr>
        <w:ind w:firstLine="0"/>
        <w:rPr>
          <w:lang w:val="ru-RU"/>
        </w:rPr>
      </w:pPr>
    </w:p>
    <w:p w14:paraId="19A1C2B4" w14:textId="3E53DC39" w:rsidR="00040558" w:rsidRDefault="00040558" w:rsidP="00DF4B2F">
      <w:pPr>
        <w:pStyle w:val="2"/>
        <w:rPr>
          <w:lang w:val="ru-RU"/>
        </w:rPr>
      </w:pPr>
      <w:bookmarkStart w:id="34" w:name="_Toc168247207"/>
      <w:r w:rsidRPr="00040558">
        <w:rPr>
          <w:lang w:val="ru-RU"/>
        </w:rPr>
        <w:t>2.</w:t>
      </w:r>
      <w:r w:rsidR="00DF2531">
        <w:rPr>
          <w:lang w:val="ru-RU"/>
        </w:rPr>
        <w:t>3</w:t>
      </w:r>
      <w:r w:rsidRPr="00040558">
        <w:rPr>
          <w:lang w:val="ru-RU"/>
        </w:rPr>
        <w:t xml:space="preserve"> Организация сбора, передачи, обработки и выдачи информации</w:t>
      </w:r>
      <w:bookmarkEnd w:id="34"/>
    </w:p>
    <w:p w14:paraId="7C4743F5" w14:textId="1C7140AB" w:rsidR="00040558" w:rsidRDefault="008E299B" w:rsidP="00040558">
      <w:pPr>
        <w:rPr>
          <w:lang w:val="ru-RU"/>
        </w:rPr>
      </w:pPr>
      <w:r>
        <w:rPr>
          <w:lang w:val="ru-RU"/>
        </w:rPr>
        <w:t>Сбор информации осуществляется путём ввода данных пользователем через веб-</w:t>
      </w:r>
      <w:r w:rsidR="00453381">
        <w:rPr>
          <w:lang w:val="ru-RU"/>
        </w:rPr>
        <w:t>интерфейс</w:t>
      </w:r>
      <w:r>
        <w:rPr>
          <w:lang w:val="ru-RU"/>
        </w:rPr>
        <w:t xml:space="preserve"> системы. Выдача списка книг</w:t>
      </w:r>
      <w:r w:rsidR="00E3737B" w:rsidRPr="00E3737B">
        <w:rPr>
          <w:lang w:val="ru-RU"/>
        </w:rPr>
        <w:t xml:space="preserve">, </w:t>
      </w:r>
      <w:r w:rsidR="00E3737B">
        <w:rPr>
          <w:lang w:val="ru-RU"/>
        </w:rPr>
        <w:t>коллекции</w:t>
      </w:r>
      <w:r>
        <w:rPr>
          <w:lang w:val="ru-RU"/>
        </w:rPr>
        <w:t xml:space="preserve"> и их просмотр также производится через веб-</w:t>
      </w:r>
      <w:r w:rsidR="00453381">
        <w:rPr>
          <w:lang w:val="ru-RU"/>
        </w:rPr>
        <w:t>интерфейс</w:t>
      </w:r>
      <w:r>
        <w:rPr>
          <w:lang w:val="ru-RU"/>
        </w:rPr>
        <w:t>. Обеспечение достоверности информации и регламентные процедуры обслуживания не требуется.</w:t>
      </w:r>
    </w:p>
    <w:p w14:paraId="21C8E084" w14:textId="48238693" w:rsidR="003A41B8" w:rsidRDefault="003A41B8" w:rsidP="003A41B8">
      <w:pPr>
        <w:pStyle w:val="1"/>
        <w:rPr>
          <w:lang w:val="ru-RU"/>
        </w:rPr>
      </w:pPr>
      <w:bookmarkStart w:id="35" w:name="_Toc168247208"/>
      <w:r>
        <w:rPr>
          <w:lang w:val="ru-RU"/>
        </w:rPr>
        <w:lastRenderedPageBreak/>
        <w:t>3 Алгоритмическое обеспечение системы</w:t>
      </w:r>
      <w:bookmarkEnd w:id="35"/>
    </w:p>
    <w:p w14:paraId="45FDBA19" w14:textId="3CAFB95F" w:rsidR="003A41B8" w:rsidRDefault="003A41B8" w:rsidP="003A41B8">
      <w:pPr>
        <w:pStyle w:val="2"/>
        <w:rPr>
          <w:lang w:val="ru-RU"/>
        </w:rPr>
      </w:pPr>
      <w:bookmarkStart w:id="36" w:name="_Toc168247209"/>
      <w:r>
        <w:rPr>
          <w:lang w:val="ru-RU"/>
        </w:rPr>
        <w:t xml:space="preserve">3.1 Алгоритм обмена информации между </w:t>
      </w:r>
      <w:r w:rsidR="002B6C3D">
        <w:rPr>
          <w:lang w:val="ru-RU"/>
        </w:rPr>
        <w:t>приложением</w:t>
      </w:r>
      <w:r>
        <w:rPr>
          <w:lang w:val="ru-RU"/>
        </w:rPr>
        <w:t xml:space="preserve"> и </w:t>
      </w:r>
      <w:r>
        <w:t>API</w:t>
      </w:r>
      <w:r w:rsidRPr="003A41B8">
        <w:rPr>
          <w:lang w:val="ru-RU"/>
        </w:rPr>
        <w:t xml:space="preserve"> </w:t>
      </w:r>
      <w:r w:rsidR="00D54564">
        <w:rPr>
          <w:lang w:val="ru-RU"/>
        </w:rPr>
        <w:t>искусственного интеллекта</w:t>
      </w:r>
      <w:bookmarkEnd w:id="36"/>
    </w:p>
    <w:p w14:paraId="7211D7F6" w14:textId="0D5D5BCF" w:rsidR="003A41B8" w:rsidRPr="002B6C3D" w:rsidRDefault="002B6C3D" w:rsidP="003A41B8">
      <w:pPr>
        <w:rPr>
          <w:lang w:val="ru-RU"/>
        </w:rPr>
      </w:pPr>
      <w:r>
        <w:rPr>
          <w:lang w:val="ru-RU"/>
        </w:rPr>
        <w:t>Общая характеристика</w:t>
      </w:r>
      <w:r w:rsidRPr="002B6C3D">
        <w:rPr>
          <w:lang w:val="ru-RU"/>
        </w:rPr>
        <w:t xml:space="preserve">: </w:t>
      </w:r>
      <w:r>
        <w:rPr>
          <w:lang w:val="ru-RU"/>
        </w:rPr>
        <w:t xml:space="preserve">алгоритм предназначен для обмена информация между разрабатываемой системой и облачной службой Яндекса с заранее обученной моделью нейронной сети, который обобщает переданный текст. </w:t>
      </w:r>
      <w:r w:rsidR="006A5A6F">
        <w:rPr>
          <w:lang w:val="ru-RU"/>
        </w:rPr>
        <w:t>Вызывается конечным пользователем системы</w:t>
      </w:r>
      <w:r w:rsidR="00B747FE">
        <w:rPr>
          <w:lang w:val="ru-RU"/>
        </w:rPr>
        <w:t xml:space="preserve"> через веб-интерфейс на странице просмотра</w:t>
      </w:r>
      <w:r w:rsidR="003350C0">
        <w:rPr>
          <w:lang w:val="ru-RU"/>
        </w:rPr>
        <w:t xml:space="preserve"> книги</w:t>
      </w:r>
      <w:r w:rsidR="006A5A6F">
        <w:rPr>
          <w:lang w:val="ru-RU"/>
        </w:rPr>
        <w:t xml:space="preserve">. </w:t>
      </w:r>
      <w:r>
        <w:rPr>
          <w:lang w:val="ru-RU"/>
        </w:rPr>
        <w:t>Протокол обмена данными</w:t>
      </w:r>
      <w:r w:rsidRPr="002B6C3D">
        <w:rPr>
          <w:lang w:val="ru-RU"/>
        </w:rPr>
        <w:t xml:space="preserve"> </w:t>
      </w:r>
      <w:r>
        <w:rPr>
          <w:lang w:val="ru-RU"/>
        </w:rPr>
        <w:t>между двумя система</w:t>
      </w:r>
      <w:r w:rsidR="006A5A6F">
        <w:rPr>
          <w:lang w:val="ru-RU"/>
        </w:rPr>
        <w:t>ми</w:t>
      </w:r>
      <w:r>
        <w:rPr>
          <w:lang w:val="ru-RU"/>
        </w:rPr>
        <w:t xml:space="preserve"> – </w:t>
      </w:r>
      <w:r>
        <w:t>HTTPS</w:t>
      </w:r>
      <w:r w:rsidRPr="002B6C3D">
        <w:rPr>
          <w:lang w:val="ru-RU"/>
        </w:rPr>
        <w:t>.</w:t>
      </w:r>
    </w:p>
    <w:p w14:paraId="61B3837C" w14:textId="0E9E628A" w:rsidR="002B6C3D" w:rsidRDefault="002B6C3D" w:rsidP="003A41B8">
      <w:pPr>
        <w:rPr>
          <w:lang w:val="ru-RU"/>
        </w:rPr>
      </w:pPr>
      <w:r>
        <w:rPr>
          <w:lang w:val="ru-RU"/>
        </w:rPr>
        <w:t>Результат выполнения</w:t>
      </w:r>
      <w:r w:rsidRPr="002B6C3D">
        <w:rPr>
          <w:lang w:val="ru-RU"/>
        </w:rPr>
        <w:t xml:space="preserve">: </w:t>
      </w:r>
      <w:r>
        <w:rPr>
          <w:lang w:val="ru-RU"/>
        </w:rPr>
        <w:t>список строк обобщения, переданного на вход текста.</w:t>
      </w:r>
    </w:p>
    <w:p w14:paraId="0A484723" w14:textId="72F78499" w:rsidR="006A5A6F" w:rsidRPr="00BC5FF7" w:rsidRDefault="006A5A6F" w:rsidP="003A41B8">
      <w:pPr>
        <w:rPr>
          <w:lang w:val="ru-RU"/>
        </w:rPr>
      </w:pPr>
      <w:r>
        <w:rPr>
          <w:lang w:val="ru-RU"/>
        </w:rPr>
        <w:t>Логическое описание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схема алгоритма </w:t>
      </w:r>
      <w:r w:rsidR="00BC5FF7">
        <w:rPr>
          <w:lang w:val="ru-RU"/>
        </w:rPr>
        <w:t>изображена на рисунке 3.1.</w:t>
      </w:r>
    </w:p>
    <w:p w14:paraId="0518E9D4" w14:textId="7C7D6FDF" w:rsidR="003A41B8" w:rsidRPr="0084274A" w:rsidRDefault="003A41B8" w:rsidP="003A41B8">
      <w:pPr>
        <w:pStyle w:val="2"/>
        <w:rPr>
          <w:lang w:val="ru-RU"/>
        </w:rPr>
      </w:pPr>
      <w:bookmarkStart w:id="37" w:name="_Toc168247210"/>
      <w:r>
        <w:rPr>
          <w:lang w:val="ru-RU"/>
        </w:rPr>
        <w:t xml:space="preserve">3.2 Алгоритм </w:t>
      </w:r>
      <w:r w:rsidR="00CB5055">
        <w:rPr>
          <w:lang w:val="ru-RU"/>
        </w:rPr>
        <w:t>добавления</w:t>
      </w:r>
      <w:r w:rsidR="00DE0745">
        <w:rPr>
          <w:lang w:val="ru-RU"/>
        </w:rPr>
        <w:t xml:space="preserve"> электронной</w:t>
      </w:r>
      <w:r w:rsidR="00CB5055">
        <w:rPr>
          <w:lang w:val="ru-RU"/>
        </w:rPr>
        <w:t xml:space="preserve"> книги в </w:t>
      </w:r>
      <w:r w:rsidR="0084274A">
        <w:rPr>
          <w:lang w:val="ru-RU"/>
        </w:rPr>
        <w:t>библиотеку</w:t>
      </w:r>
      <w:bookmarkEnd w:id="37"/>
    </w:p>
    <w:p w14:paraId="10B3027E" w14:textId="69A50CA5" w:rsidR="006A5A6F" w:rsidRDefault="006A5A6F" w:rsidP="006A5A6F">
      <w:pPr>
        <w:rPr>
          <w:lang w:val="ru-RU"/>
        </w:rPr>
      </w:pPr>
      <w:r>
        <w:rPr>
          <w:lang w:val="ru-RU"/>
        </w:rPr>
        <w:t>Общая характеристика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алгоритм предназначен для добавления записи об электронной книге СУБД, а также сохранения файла на дисковую систему, и дальнейшей индексации всего текста книги. </w:t>
      </w:r>
      <w:r w:rsidR="00D45F05">
        <w:rPr>
          <w:lang w:val="ru-RU"/>
        </w:rPr>
        <w:t>Выполняется,</w:t>
      </w:r>
      <w:r>
        <w:rPr>
          <w:lang w:val="ru-RU"/>
        </w:rPr>
        <w:t xml:space="preserve"> когда пользователь добавляет свою копию электронной книги в систему</w:t>
      </w:r>
      <w:r w:rsidR="00D45F05">
        <w:rPr>
          <w:lang w:val="ru-RU"/>
        </w:rPr>
        <w:t xml:space="preserve"> через веб-интерфейс</w:t>
      </w:r>
      <w:r w:rsidR="002C3EEE">
        <w:rPr>
          <w:lang w:val="ru-RU"/>
        </w:rPr>
        <w:t xml:space="preserve"> на странице списка книг</w:t>
      </w:r>
      <w:r w:rsidR="006844F3">
        <w:rPr>
          <w:lang w:val="ru-RU"/>
        </w:rPr>
        <w:t xml:space="preserve"> через диалоговое окно редактирования книги</w:t>
      </w:r>
      <w:r>
        <w:rPr>
          <w:lang w:val="ru-RU"/>
        </w:rPr>
        <w:t>.</w:t>
      </w:r>
    </w:p>
    <w:p w14:paraId="4B586FA2" w14:textId="6E6958AB" w:rsidR="002C3EEE" w:rsidRDefault="002C3EEE" w:rsidP="002C3EEE">
      <w:pPr>
        <w:rPr>
          <w:lang w:val="ru-RU"/>
        </w:rPr>
      </w:pPr>
      <w:r>
        <w:rPr>
          <w:lang w:val="ru-RU"/>
        </w:rPr>
        <w:t>Результат выполнения</w:t>
      </w:r>
      <w:r w:rsidRPr="002B6C3D">
        <w:rPr>
          <w:lang w:val="ru-RU"/>
        </w:rPr>
        <w:t>:</w:t>
      </w:r>
      <w:r w:rsidR="001A5E6C">
        <w:rPr>
          <w:lang w:val="ru-RU"/>
        </w:rPr>
        <w:t xml:space="preserve"> объект класса</w:t>
      </w:r>
      <w:r w:rsidR="001A5E6C" w:rsidRPr="001A5E6C">
        <w:rPr>
          <w:lang w:val="ru-RU"/>
        </w:rPr>
        <w:t xml:space="preserve"> </w:t>
      </w:r>
      <w:r w:rsidR="00BC5FF7">
        <w:rPr>
          <w:lang w:val="ru-RU"/>
        </w:rPr>
        <w:t>«</w:t>
      </w:r>
      <w:proofErr w:type="spellStart"/>
      <w:r w:rsidR="001A5E6C">
        <w:t>BookDto</w:t>
      </w:r>
      <w:proofErr w:type="spellEnd"/>
      <w:r w:rsidR="00BC5FF7">
        <w:rPr>
          <w:lang w:val="ru-RU"/>
        </w:rPr>
        <w:t>»</w:t>
      </w:r>
      <w:r>
        <w:rPr>
          <w:lang w:val="ru-RU"/>
        </w:rPr>
        <w:t xml:space="preserve">, </w:t>
      </w:r>
      <w:r w:rsidR="001A5E6C">
        <w:rPr>
          <w:lang w:val="ru-RU"/>
        </w:rPr>
        <w:t>добавленная в базу данных</w:t>
      </w:r>
      <w:r>
        <w:rPr>
          <w:lang w:val="ru-RU"/>
        </w:rPr>
        <w:t>.</w:t>
      </w:r>
    </w:p>
    <w:p w14:paraId="1ABF6DEC" w14:textId="3FCCE001" w:rsidR="009F6722" w:rsidRDefault="002C3EEE" w:rsidP="002C3EEE">
      <w:pPr>
        <w:rPr>
          <w:lang w:val="ru-RU"/>
        </w:rPr>
      </w:pPr>
      <w:r>
        <w:rPr>
          <w:lang w:val="ru-RU"/>
        </w:rPr>
        <w:t>Логическое описание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схема алгоритма </w:t>
      </w:r>
      <w:r w:rsidR="00BC5FF7">
        <w:rPr>
          <w:lang w:val="ru-RU"/>
        </w:rPr>
        <w:t>изображена на рисунке 3.2.</w:t>
      </w:r>
    </w:p>
    <w:p w14:paraId="31BA5843" w14:textId="77777777" w:rsidR="009F6722" w:rsidRDefault="009F6722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F94E8D7" w14:textId="734D39EA" w:rsidR="009F6722" w:rsidRDefault="009F6722" w:rsidP="009F6722">
      <w:pPr>
        <w:pStyle w:val="aff8"/>
      </w:pPr>
      <w:r>
        <w:lastRenderedPageBreak/>
        <w:drawing>
          <wp:inline distT="0" distB="0" distL="0" distR="0" wp14:anchorId="55383423" wp14:editId="5C0B2CE7">
            <wp:extent cx="2506990" cy="8321040"/>
            <wp:effectExtent l="0" t="0" r="7620" b="3810"/>
            <wp:docPr id="63019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83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FAFE" w14:textId="2BB1D068" w:rsidR="002C3EEE" w:rsidRDefault="009F6722" w:rsidP="009F6722">
      <w:pPr>
        <w:pStyle w:val="aff8"/>
      </w:pPr>
      <w:r>
        <w:t>Рисунок 3.1 – Схема алгоритма обмена информации между приложением и API</w:t>
      </w:r>
      <w:r w:rsidRPr="009F6722">
        <w:t xml:space="preserve"> </w:t>
      </w:r>
      <w:r>
        <w:t>исскуственного интеллекта</w:t>
      </w:r>
    </w:p>
    <w:p w14:paraId="489988BC" w14:textId="6265C96C" w:rsidR="005D16EE" w:rsidRDefault="00843411" w:rsidP="005D16EE">
      <w:pPr>
        <w:pStyle w:val="aff8"/>
      </w:pPr>
      <w:r>
        <w:lastRenderedPageBreak/>
        <w:drawing>
          <wp:inline distT="0" distB="0" distL="0" distR="0" wp14:anchorId="401E1C0B" wp14:editId="02FB3E4A">
            <wp:extent cx="3915627" cy="8717280"/>
            <wp:effectExtent l="0" t="0" r="8890" b="7620"/>
            <wp:docPr id="20898243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90" cy="87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826" w14:textId="16CB51FD" w:rsidR="002C3EEE" w:rsidRPr="006A5A6F" w:rsidRDefault="005D16EE" w:rsidP="00F50DDB">
      <w:pPr>
        <w:pStyle w:val="aff8"/>
      </w:pPr>
      <w:r>
        <w:t>Рисунок 3.</w:t>
      </w:r>
      <w:r>
        <w:t>2</w:t>
      </w:r>
      <w:r>
        <w:t xml:space="preserve"> – Схема алгоритма </w:t>
      </w:r>
      <w:r w:rsidR="00843411">
        <w:t>добавления электронной книги в библиотеку</w:t>
      </w:r>
    </w:p>
    <w:p w14:paraId="7603DEED" w14:textId="44E33693" w:rsidR="00CA1978" w:rsidRDefault="005A7861" w:rsidP="00207D2E">
      <w:pPr>
        <w:pStyle w:val="1"/>
        <w:rPr>
          <w:lang w:val="ru-RU"/>
        </w:rPr>
      </w:pPr>
      <w:bookmarkStart w:id="38" w:name="_Toc137779098"/>
      <w:bookmarkStart w:id="39" w:name="_Toc139287416"/>
      <w:bookmarkStart w:id="40" w:name="_Toc139371000"/>
      <w:bookmarkStart w:id="41" w:name="_Toc156840819"/>
      <w:bookmarkStart w:id="42" w:name="_Toc168247211"/>
      <w:r w:rsidRPr="005A7861">
        <w:rPr>
          <w:lang w:val="ru-RU"/>
        </w:rPr>
        <w:lastRenderedPageBreak/>
        <w:t>4</w:t>
      </w:r>
      <w:r w:rsidR="004C0CB4" w:rsidRPr="004C0CB4">
        <w:rPr>
          <w:lang w:val="ru-RU"/>
        </w:rPr>
        <w:t xml:space="preserve"> </w:t>
      </w:r>
      <w:bookmarkEnd w:id="38"/>
      <w:bookmarkEnd w:id="39"/>
      <w:bookmarkEnd w:id="40"/>
      <w:bookmarkEnd w:id="41"/>
      <w:r w:rsidR="00C92698" w:rsidRPr="00C92698">
        <w:rPr>
          <w:lang w:val="ru-RU"/>
        </w:rPr>
        <w:t>Программное обеспечение системы</w:t>
      </w:r>
      <w:bookmarkEnd w:id="42"/>
    </w:p>
    <w:p w14:paraId="26674D86" w14:textId="434BA09E" w:rsidR="004C759A" w:rsidRPr="00463B37" w:rsidRDefault="005A7861" w:rsidP="00746A0A">
      <w:pPr>
        <w:pStyle w:val="2"/>
        <w:rPr>
          <w:lang w:val="ru-RU"/>
        </w:rPr>
      </w:pPr>
      <w:bookmarkStart w:id="43" w:name="_Toc168247212"/>
      <w:r w:rsidRPr="005A7861">
        <w:rPr>
          <w:lang w:val="ru-RU"/>
        </w:rPr>
        <w:t>4</w:t>
      </w:r>
      <w:r w:rsidR="004C759A">
        <w:rPr>
          <w:lang w:val="ru-RU"/>
        </w:rPr>
        <w:t xml:space="preserve">.1 </w:t>
      </w:r>
      <w:r w:rsidR="00746A0A" w:rsidRPr="00746A0A">
        <w:rPr>
          <w:lang w:val="ru-RU"/>
        </w:rPr>
        <w:t>Структура программного обеспечения и функции его компонентов</w:t>
      </w:r>
      <w:bookmarkEnd w:id="43"/>
    </w:p>
    <w:p w14:paraId="2E1E83A4" w14:textId="227508E9" w:rsidR="005A7861" w:rsidRPr="00FB0ACB" w:rsidRDefault="005A7861" w:rsidP="005A7861">
      <w:pPr>
        <w:rPr>
          <w:lang w:val="ru-RU"/>
        </w:rPr>
      </w:pPr>
      <w:r>
        <w:rPr>
          <w:lang w:val="ru-RU"/>
        </w:rPr>
        <w:t>Система создаётся для использования на настольных системах пользователей,</w:t>
      </w:r>
      <w:r w:rsidR="00FB0ACB" w:rsidRPr="00FB0ACB">
        <w:rPr>
          <w:lang w:val="ru-RU"/>
        </w:rPr>
        <w:t xml:space="preserve"> </w:t>
      </w:r>
      <w:r w:rsidR="00FB0ACB">
        <w:rPr>
          <w:lang w:val="ru-RU"/>
        </w:rPr>
        <w:t>а</w:t>
      </w:r>
      <w:r>
        <w:rPr>
          <w:lang w:val="ru-RU"/>
        </w:rPr>
        <w:t xml:space="preserve"> также возможна работа на мобильных устройствах</w:t>
      </w:r>
      <w:r w:rsidR="00FB0ACB">
        <w:rPr>
          <w:lang w:val="ru-RU"/>
        </w:rPr>
        <w:t>.</w:t>
      </w:r>
    </w:p>
    <w:p w14:paraId="4E37CC60" w14:textId="2A773984" w:rsidR="0010577C" w:rsidRDefault="005A7861" w:rsidP="00F366E4">
      <w:pPr>
        <w:pStyle w:val="2"/>
        <w:rPr>
          <w:lang w:val="ru-RU"/>
        </w:rPr>
      </w:pPr>
      <w:bookmarkStart w:id="44" w:name="_Toc137779102"/>
      <w:bookmarkStart w:id="45" w:name="_Toc139287420"/>
      <w:bookmarkStart w:id="46" w:name="_Toc139371004"/>
      <w:bookmarkStart w:id="47" w:name="_Toc156840823"/>
      <w:bookmarkStart w:id="48" w:name="_Toc137779101"/>
      <w:bookmarkStart w:id="49" w:name="_Toc139287419"/>
      <w:bookmarkStart w:id="50" w:name="_Toc139371003"/>
      <w:bookmarkStart w:id="51" w:name="_Toc156840822"/>
      <w:bookmarkStart w:id="52" w:name="_Toc168247213"/>
      <w:r w:rsidRPr="005A7861">
        <w:rPr>
          <w:lang w:val="ru-RU"/>
        </w:rPr>
        <w:t>4</w:t>
      </w:r>
      <w:r w:rsidR="0010577C">
        <w:rPr>
          <w:lang w:val="ru-RU"/>
        </w:rPr>
        <w:t>.</w:t>
      </w:r>
      <w:r w:rsidR="00BF20DA">
        <w:rPr>
          <w:lang w:val="ru-RU"/>
        </w:rPr>
        <w:t>2</w:t>
      </w:r>
      <w:r w:rsidR="0010577C" w:rsidRPr="00C9263D">
        <w:rPr>
          <w:lang w:val="ru-RU"/>
        </w:rPr>
        <w:t xml:space="preserve"> </w:t>
      </w:r>
      <w:bookmarkEnd w:id="44"/>
      <w:bookmarkEnd w:id="45"/>
      <w:bookmarkEnd w:id="46"/>
      <w:bookmarkEnd w:id="47"/>
      <w:r w:rsidR="0010577C" w:rsidRPr="0010577C">
        <w:rPr>
          <w:lang w:val="ru-RU"/>
        </w:rPr>
        <w:t>Выбор компонентов программного обеспечения</w:t>
      </w:r>
      <w:bookmarkEnd w:id="52"/>
    </w:p>
    <w:p w14:paraId="4DA85651" w14:textId="22BF385E" w:rsidR="0010577C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>
        <w:rPr>
          <w:lang w:val="ru-RU"/>
        </w:rPr>
        <w:t>В качестве основной</w:t>
      </w:r>
      <w:r w:rsidR="00FB0ACB">
        <w:rPr>
          <w:lang w:val="ru-RU"/>
        </w:rPr>
        <w:t xml:space="preserve"> встраиваемой</w:t>
      </w:r>
      <w:r>
        <w:rPr>
          <w:lang w:val="ru-RU"/>
        </w:rPr>
        <w:t xml:space="preserve"> среды разработки (</w:t>
      </w:r>
      <w:r>
        <w:t>IDE</w:t>
      </w:r>
      <w:r w:rsidRPr="008D39BB">
        <w:rPr>
          <w:lang w:val="ru-RU"/>
        </w:rPr>
        <w:t>)</w:t>
      </w:r>
      <w:r>
        <w:rPr>
          <w:lang w:val="ru-RU"/>
        </w:rPr>
        <w:t xml:space="preserve"> используется </w:t>
      </w:r>
      <w:r w:rsidR="006163BE">
        <w:t>JetBrains</w:t>
      </w:r>
      <w:r w:rsidR="006163BE" w:rsidRPr="006163BE">
        <w:rPr>
          <w:lang w:val="ru-RU"/>
        </w:rPr>
        <w:t xml:space="preserve"> </w:t>
      </w:r>
      <w:r w:rsidR="006163BE">
        <w:t>Rider</w:t>
      </w:r>
      <w:r w:rsidR="006163BE">
        <w:rPr>
          <w:lang w:val="ru-RU"/>
        </w:rPr>
        <w:t>.</w:t>
      </w:r>
      <w:r>
        <w:rPr>
          <w:lang w:val="ru-RU"/>
        </w:rPr>
        <w:t xml:space="preserve"> </w:t>
      </w:r>
    </w:p>
    <w:p w14:paraId="4E043A4A" w14:textId="04796493" w:rsidR="0010577C" w:rsidRPr="00096AE9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>
        <w:rPr>
          <w:lang w:val="ru-RU"/>
        </w:rPr>
        <w:t xml:space="preserve">Для работы серверной части требуется среда исполнения </w:t>
      </w:r>
      <w:r w:rsidRPr="00573080">
        <w:rPr>
          <w:lang w:val="ru-RU"/>
        </w:rPr>
        <w:t>.</w:t>
      </w:r>
      <w:r>
        <w:rPr>
          <w:lang w:val="ru-RU"/>
        </w:rPr>
        <w:t xml:space="preserve">NET версии </w:t>
      </w:r>
      <w:r w:rsidR="00883370">
        <w:rPr>
          <w:lang w:val="ru-RU"/>
        </w:rPr>
        <w:t>8</w:t>
      </w:r>
      <w:r>
        <w:rPr>
          <w:lang w:val="ru-RU"/>
        </w:rPr>
        <w:t xml:space="preserve"> и выше. Далее перечислены сторонние пакеты серверной части</w:t>
      </w:r>
      <w:r w:rsidRPr="00096AE9">
        <w:rPr>
          <w:lang w:val="ru-RU"/>
        </w:rPr>
        <w:t>:</w:t>
      </w:r>
    </w:p>
    <w:p w14:paraId="133D130F" w14:textId="76B29DB6" w:rsidR="0010577C" w:rsidRDefault="00A66BA2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</w:pPr>
      <w:r>
        <w:rPr>
          <w:lang w:val="ru-RU"/>
        </w:rPr>
        <w:t>веб</w:t>
      </w:r>
      <w:r w:rsidRPr="00BA6BD6">
        <w:t>-</w:t>
      </w:r>
      <w:r w:rsidR="0010577C">
        <w:rPr>
          <w:lang w:val="ru-RU"/>
        </w:rPr>
        <w:t>фреймворк</w:t>
      </w:r>
      <w:r w:rsidR="0010577C" w:rsidRPr="00BA6BD6">
        <w:t xml:space="preserve"> </w:t>
      </w:r>
      <w:r w:rsidR="0010577C">
        <w:t>ASP.NET Core;</w:t>
      </w:r>
    </w:p>
    <w:p w14:paraId="0E906A6B" w14:textId="28955D5A" w:rsidR="00096AE9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пакет</w:t>
      </w:r>
      <w:r w:rsidR="0010577C">
        <w:rPr>
          <w:lang w:val="ru-RU"/>
        </w:rPr>
        <w:t xml:space="preserve"> для работы с СУБД </w:t>
      </w:r>
      <w:r w:rsidR="0010577C">
        <w:t>Entity</w:t>
      </w:r>
      <w:r w:rsidR="0010577C" w:rsidRPr="00F04578">
        <w:rPr>
          <w:lang w:val="ru-RU"/>
        </w:rPr>
        <w:t xml:space="preserve"> </w:t>
      </w:r>
      <w:r w:rsidR="0010577C">
        <w:rPr>
          <w:lang w:val="ru-RU"/>
        </w:rPr>
        <w:t>Framework</w:t>
      </w:r>
      <w:r w:rsidR="005B6C6A" w:rsidRPr="005B6C6A">
        <w:rPr>
          <w:lang w:val="ru-RU"/>
        </w:rPr>
        <w:t xml:space="preserve"> </w:t>
      </w:r>
      <w:r w:rsidR="005B6C6A">
        <w:t>Core</w:t>
      </w:r>
      <w:r w:rsidRPr="00C67B60">
        <w:rPr>
          <w:lang w:val="ru-RU"/>
        </w:rPr>
        <w:t>;</w:t>
      </w:r>
    </w:p>
    <w:p w14:paraId="75FE935F" w14:textId="57FB39E1" w:rsidR="005B6C6A" w:rsidRDefault="005B6C6A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пакет-драйвер для работы СУБД </w:t>
      </w:r>
      <w:r>
        <w:t>PostgreSQL</w:t>
      </w:r>
      <w:r w:rsidRPr="005B6C6A">
        <w:rPr>
          <w:lang w:val="ru-RU"/>
        </w:rPr>
        <w:t xml:space="preserve"> </w:t>
      </w:r>
      <w:proofErr w:type="spellStart"/>
      <w:r>
        <w:t>Npgsql</w:t>
      </w:r>
      <w:proofErr w:type="spellEnd"/>
      <w:r w:rsidRPr="005B6C6A">
        <w:rPr>
          <w:lang w:val="ru-RU"/>
        </w:rPr>
        <w:t>;</w:t>
      </w:r>
    </w:p>
    <w:p w14:paraId="2EF9CE3B" w14:textId="79366306" w:rsidR="00C67B60" w:rsidRPr="00BA6BD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работы с </w:t>
      </w:r>
      <w:r w:rsidR="005246DE">
        <w:rPr>
          <w:lang w:val="ru-RU"/>
        </w:rPr>
        <w:t xml:space="preserve">облачным </w:t>
      </w:r>
      <w:r>
        <w:rPr>
          <w:lang w:val="ru-RU"/>
        </w:rPr>
        <w:t>сервисом</w:t>
      </w:r>
      <w:r w:rsidR="005246DE">
        <w:rPr>
          <w:lang w:val="ru-RU"/>
        </w:rPr>
        <w:t xml:space="preserve"> Яндекс</w:t>
      </w:r>
      <w:r>
        <w:rPr>
          <w:lang w:val="ru-RU"/>
        </w:rPr>
        <w:t xml:space="preserve"> </w:t>
      </w:r>
      <w:r>
        <w:t>Yandex</w:t>
      </w:r>
      <w:r w:rsidRPr="00FB0ACB">
        <w:rPr>
          <w:lang w:val="ru-RU"/>
        </w:rPr>
        <w:t>.</w:t>
      </w:r>
      <w:r>
        <w:t>Cloud</w:t>
      </w:r>
      <w:r w:rsidRPr="00FB0ACB">
        <w:rPr>
          <w:lang w:val="ru-RU"/>
        </w:rPr>
        <w:t>;</w:t>
      </w:r>
    </w:p>
    <w:p w14:paraId="48038520" w14:textId="6984E293" w:rsidR="00BA6BD6" w:rsidRDefault="00BA6BD6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работы с </w:t>
      </w:r>
      <w:r>
        <w:t>PDF</w:t>
      </w:r>
      <w:r>
        <w:rPr>
          <w:lang w:val="ru-RU"/>
        </w:rPr>
        <w:t xml:space="preserve"> файлами </w:t>
      </w:r>
      <w:r>
        <w:t>PdfPig</w:t>
      </w:r>
      <w:r>
        <w:rPr>
          <w:lang w:val="ru-RU"/>
        </w:rPr>
        <w:t>.</w:t>
      </w:r>
    </w:p>
    <w:p w14:paraId="19F61D6B" w14:textId="12DEF602" w:rsidR="0010577C" w:rsidRDefault="0010577C" w:rsidP="004D4624">
      <w:pPr>
        <w:rPr>
          <w:lang w:val="ru-RU"/>
        </w:rPr>
      </w:pPr>
      <w:r>
        <w:rPr>
          <w:lang w:val="ru-RU"/>
        </w:rPr>
        <w:t xml:space="preserve">Для работы клиентской части нужен веб-сервер </w:t>
      </w:r>
      <w:r>
        <w:t>Nginx</w:t>
      </w:r>
      <w:r>
        <w:rPr>
          <w:lang w:val="ru-RU"/>
        </w:rPr>
        <w:t xml:space="preserve"> или </w:t>
      </w:r>
      <w:r>
        <w:t>Apache</w:t>
      </w:r>
      <w:r>
        <w:rPr>
          <w:lang w:val="ru-RU"/>
        </w:rPr>
        <w:t xml:space="preserve">. В основном клиентская часть тестировалась на </w:t>
      </w:r>
      <w:r>
        <w:t>Nginx</w:t>
      </w:r>
      <w:r>
        <w:rPr>
          <w:lang w:val="ru-RU"/>
        </w:rPr>
        <w:t>. Также</w:t>
      </w:r>
      <w:r w:rsidRPr="00F81231">
        <w:rPr>
          <w:lang w:val="ru-RU"/>
        </w:rPr>
        <w:t xml:space="preserve"> </w:t>
      </w:r>
      <w:r>
        <w:rPr>
          <w:lang w:val="ru-RU"/>
        </w:rPr>
        <w:t>как и с серверной частью использовались следующие сторонние пакеты</w:t>
      </w:r>
      <w:r w:rsidRPr="00426CB1">
        <w:rPr>
          <w:lang w:val="ru-RU"/>
        </w:rPr>
        <w:t>:</w:t>
      </w:r>
    </w:p>
    <w:p w14:paraId="11D35D2D" w14:textId="548C4AAA" w:rsidR="0010577C" w:rsidRPr="00426CB1" w:rsidRDefault="006A51BC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веб-</w:t>
      </w:r>
      <w:r w:rsidR="0010577C">
        <w:rPr>
          <w:lang w:val="ru-RU"/>
        </w:rPr>
        <w:t xml:space="preserve">фреймворк </w:t>
      </w:r>
      <w:r w:rsidR="0010577C">
        <w:t>Angular</w:t>
      </w:r>
      <w:r w:rsidR="0010577C">
        <w:rPr>
          <w:lang w:val="ru-RU"/>
        </w:rPr>
        <w:t xml:space="preserve"> 1</w:t>
      </w:r>
      <w:r w:rsidR="00A7714C">
        <w:t>7</w:t>
      </w:r>
      <w:r w:rsidR="0010577C">
        <w:t>;</w:t>
      </w:r>
    </w:p>
    <w:p w14:paraId="41E476A8" w14:textId="4FD1BB0B" w:rsidR="0087012A" w:rsidRPr="001366F3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</w:pPr>
      <w:r>
        <w:rPr>
          <w:lang w:val="ru-RU"/>
        </w:rPr>
        <w:t>пакет</w:t>
      </w:r>
      <w:r w:rsidRPr="00985CE7">
        <w:t xml:space="preserve"> </w:t>
      </w:r>
      <w:r w:rsidR="0010577C">
        <w:t>UI</w:t>
      </w:r>
      <w:r w:rsidR="00BB3EC2" w:rsidRPr="00A82C5F">
        <w:t>-</w:t>
      </w:r>
      <w:r w:rsidR="0010577C">
        <w:rPr>
          <w:lang w:val="ru-RU"/>
        </w:rPr>
        <w:t>компонентов</w:t>
      </w:r>
      <w:r w:rsidR="0010577C" w:rsidRPr="00426709">
        <w:t xml:space="preserve"> </w:t>
      </w:r>
      <w:r w:rsidR="0010577C">
        <w:t>Angular</w:t>
      </w:r>
      <w:r w:rsidR="0010577C" w:rsidRPr="00426709">
        <w:t xml:space="preserve"> </w:t>
      </w:r>
      <w:r w:rsidR="0010577C">
        <w:t>Material</w:t>
      </w:r>
      <w:r w:rsidR="00C54B1F" w:rsidRPr="00C54B1F">
        <w:t xml:space="preserve"> 17</w:t>
      </w:r>
      <w:r w:rsidR="0010577C">
        <w:t>;</w:t>
      </w:r>
    </w:p>
    <w:p w14:paraId="48424244" w14:textId="2A8B20C7" w:rsidR="001366F3" w:rsidRPr="001366F3" w:rsidRDefault="001366F3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пакет для работы со временем</w:t>
      </w:r>
      <w:r w:rsidRPr="001366F3">
        <w:rPr>
          <w:lang w:val="ru-RU"/>
        </w:rPr>
        <w:t>/</w:t>
      </w:r>
      <w:r>
        <w:rPr>
          <w:lang w:val="ru-RU"/>
        </w:rPr>
        <w:t xml:space="preserve">датами </w:t>
      </w:r>
      <w:r>
        <w:t>date</w:t>
      </w:r>
      <w:r w:rsidRPr="001366F3">
        <w:rPr>
          <w:lang w:val="ru-RU"/>
        </w:rPr>
        <w:t>-</w:t>
      </w:r>
      <w:proofErr w:type="spellStart"/>
      <w:r>
        <w:t>fns</w:t>
      </w:r>
      <w:proofErr w:type="spellEnd"/>
      <w:r w:rsidRPr="001366F3">
        <w:rPr>
          <w:lang w:val="ru-RU"/>
        </w:rPr>
        <w:t>;</w:t>
      </w:r>
    </w:p>
    <w:p w14:paraId="5F3A1663" w14:textId="3C5DA1FA" w:rsidR="00BA6BD6" w:rsidRPr="00BA6BD6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</w:t>
      </w:r>
      <w:r w:rsidR="00985CE7">
        <w:rPr>
          <w:lang w:val="ru-RU"/>
        </w:rPr>
        <w:t xml:space="preserve">просмотра </w:t>
      </w:r>
      <w:r>
        <w:t>PDF</w:t>
      </w:r>
      <w:r>
        <w:rPr>
          <w:lang w:val="ru-RU"/>
        </w:rPr>
        <w:t xml:space="preserve"> </w:t>
      </w:r>
      <w:r w:rsidR="00985CE7">
        <w:rPr>
          <w:lang w:val="ru-RU"/>
        </w:rPr>
        <w:t xml:space="preserve">документов </w:t>
      </w:r>
      <w:proofErr w:type="spellStart"/>
      <w:r w:rsidR="00985CE7">
        <w:t>ngx</w:t>
      </w:r>
      <w:proofErr w:type="spellEnd"/>
      <w:r w:rsidR="00985CE7" w:rsidRPr="00985CE7">
        <w:rPr>
          <w:lang w:val="ru-RU"/>
        </w:rPr>
        <w:t>-</w:t>
      </w:r>
      <w:r w:rsidR="00985CE7">
        <w:t>extended</w:t>
      </w:r>
      <w:r w:rsidR="00985CE7" w:rsidRPr="00985CE7">
        <w:rPr>
          <w:lang w:val="ru-RU"/>
        </w:rPr>
        <w:t>-</w:t>
      </w:r>
      <w:r w:rsidR="00985CE7">
        <w:t>pdf</w:t>
      </w:r>
      <w:r w:rsidR="00985CE7" w:rsidRPr="00985CE7">
        <w:rPr>
          <w:lang w:val="ru-RU"/>
        </w:rPr>
        <w:t>-</w:t>
      </w:r>
      <w:r w:rsidR="00985CE7">
        <w:t>viewer</w:t>
      </w:r>
      <w:r w:rsidR="00AA0BC5">
        <w:rPr>
          <w:lang w:val="ru-RU"/>
        </w:rPr>
        <w:t xml:space="preserve"> в </w:t>
      </w:r>
      <w:r w:rsidR="00AA0BC5">
        <w:t>Angular</w:t>
      </w:r>
      <w:r w:rsidR="00AA0BC5">
        <w:rPr>
          <w:lang w:val="ru-RU"/>
        </w:rPr>
        <w:t xml:space="preserve"> (сам</w:t>
      </w:r>
      <w:r w:rsidR="00AA0BC5" w:rsidRPr="00AA0BC5">
        <w:rPr>
          <w:lang w:val="ru-RU"/>
        </w:rPr>
        <w:t xml:space="preserve"> </w:t>
      </w:r>
      <w:r w:rsidR="00AA0BC5">
        <w:rPr>
          <w:lang w:val="ru-RU"/>
        </w:rPr>
        <w:t>этот пакет является «оберткой» над</w:t>
      </w:r>
      <w:r w:rsidR="00AA0BC5" w:rsidRPr="00AA0BC5">
        <w:rPr>
          <w:lang w:val="ru-RU"/>
        </w:rPr>
        <w:t xml:space="preserve"> </w:t>
      </w:r>
      <w:r w:rsidR="00AA0BC5">
        <w:rPr>
          <w:lang w:val="ru-RU"/>
        </w:rPr>
        <w:t xml:space="preserve">другим пакетом </w:t>
      </w:r>
      <w:r w:rsidR="00AA0BC5">
        <w:t>pdf</w:t>
      </w:r>
      <w:r w:rsidR="00AA0BC5" w:rsidRPr="00AA0BC5">
        <w:rPr>
          <w:lang w:val="ru-RU"/>
        </w:rPr>
        <w:t>.</w:t>
      </w:r>
      <w:proofErr w:type="spellStart"/>
      <w:r w:rsidR="00AA0BC5">
        <w:t>js</w:t>
      </w:r>
      <w:proofErr w:type="spellEnd"/>
      <w:r w:rsidR="00AA0BC5" w:rsidRPr="00AA0BC5">
        <w:rPr>
          <w:lang w:val="ru-RU"/>
        </w:rPr>
        <w:t>)</w:t>
      </w:r>
      <w:r w:rsidR="00985CE7" w:rsidRPr="00C54B1F">
        <w:rPr>
          <w:lang w:val="ru-RU"/>
        </w:rPr>
        <w:t>.</w:t>
      </w:r>
    </w:p>
    <w:p w14:paraId="69024480" w14:textId="61674026" w:rsidR="00E14B93" w:rsidRPr="00D14958" w:rsidRDefault="00F3447C" w:rsidP="00E14B93">
      <w:pPr>
        <w:pStyle w:val="3"/>
        <w:rPr>
          <w:lang w:val="ru-RU"/>
        </w:rPr>
      </w:pPr>
      <w:bookmarkStart w:id="53" w:name="_Toc168247214"/>
      <w:r>
        <w:rPr>
          <w:lang w:val="ru-RU"/>
        </w:rPr>
        <w:t>4</w:t>
      </w:r>
      <w:r w:rsidR="00E14B93" w:rsidRPr="00E14B93">
        <w:rPr>
          <w:lang w:val="ru-RU"/>
        </w:rPr>
        <w:t xml:space="preserve">.2.1 </w:t>
      </w:r>
      <w:r w:rsidR="008F5786">
        <w:rPr>
          <w:lang w:val="ru-RU"/>
        </w:rPr>
        <w:t xml:space="preserve">Клиентская </w:t>
      </w:r>
      <w:r w:rsidR="007E3E52">
        <w:rPr>
          <w:lang w:val="ru-RU"/>
        </w:rPr>
        <w:t>о</w:t>
      </w:r>
      <w:r w:rsidR="00653941">
        <w:rPr>
          <w:lang w:val="ru-RU"/>
        </w:rPr>
        <w:t>п</w:t>
      </w:r>
      <w:r w:rsidR="00C74FC3">
        <w:rPr>
          <w:lang w:val="ru-RU"/>
        </w:rPr>
        <w:t>ерационная</w:t>
      </w:r>
      <w:r w:rsidR="00E14B93" w:rsidRPr="00E14B93">
        <w:rPr>
          <w:lang w:val="ru-RU"/>
        </w:rPr>
        <w:t xml:space="preserve"> система</w:t>
      </w:r>
      <w:bookmarkEnd w:id="53"/>
    </w:p>
    <w:p w14:paraId="0044D69A" w14:textId="1AF7556A" w:rsidR="00173035" w:rsidRDefault="000E668D" w:rsidP="00173035">
      <w:pPr>
        <w:rPr>
          <w:lang w:val="ru-RU"/>
        </w:rPr>
      </w:pPr>
      <w:r>
        <w:rPr>
          <w:lang w:val="ru-RU"/>
        </w:rPr>
        <w:t xml:space="preserve">Так как разрабатываемое решение представляет собой веб-приложение, то </w:t>
      </w:r>
      <w:r w:rsidR="008F5786">
        <w:rPr>
          <w:lang w:val="ru-RU"/>
        </w:rPr>
        <w:t xml:space="preserve">клиентская </w:t>
      </w:r>
      <w:r>
        <w:rPr>
          <w:lang w:val="ru-RU"/>
        </w:rPr>
        <w:t>операционная система может быть люб</w:t>
      </w:r>
      <w:r w:rsidR="006E50ED">
        <w:rPr>
          <w:lang w:val="ru-RU"/>
        </w:rPr>
        <w:t>ой, которая поддерживает любой современный браузер</w:t>
      </w:r>
      <w:r>
        <w:rPr>
          <w:lang w:val="ru-RU"/>
        </w:rPr>
        <w:t>.</w:t>
      </w:r>
    </w:p>
    <w:p w14:paraId="172B1460" w14:textId="50CFDBB4" w:rsidR="00173035" w:rsidRPr="00D14958" w:rsidRDefault="00B677D0" w:rsidP="00A4536D">
      <w:pPr>
        <w:pStyle w:val="3"/>
        <w:rPr>
          <w:lang w:val="ru-RU"/>
        </w:rPr>
      </w:pPr>
      <w:bookmarkStart w:id="54" w:name="_Toc168247215"/>
      <w:r>
        <w:rPr>
          <w:lang w:val="ru-RU"/>
        </w:rPr>
        <w:lastRenderedPageBreak/>
        <w:t>4</w:t>
      </w:r>
      <w:r w:rsidR="00173035" w:rsidRPr="00173035">
        <w:rPr>
          <w:lang w:val="ru-RU"/>
        </w:rPr>
        <w:t>.2.2 Инструментальное средство разработки и язык программирования</w:t>
      </w:r>
      <w:bookmarkEnd w:id="54"/>
    </w:p>
    <w:p w14:paraId="408D6CB5" w14:textId="53CAD896" w:rsidR="009424E7" w:rsidRPr="009424E7" w:rsidRDefault="009424E7" w:rsidP="009424E7">
      <w:pPr>
        <w:rPr>
          <w:b/>
          <w:lang w:val="ru-RU"/>
        </w:rPr>
      </w:pPr>
      <w:r w:rsidRPr="009424E7">
        <w:rPr>
          <w:lang w:val="ru-RU"/>
        </w:rPr>
        <w:t>Исходя из требований к разрабатываемой системе, которые были зафиксированы в техническом задании в качестве языка программирования был</w:t>
      </w:r>
      <w:r>
        <w:rPr>
          <w:lang w:val="ru-RU"/>
        </w:rPr>
        <w:t>и</w:t>
      </w:r>
      <w:r w:rsidRPr="009424E7">
        <w:rPr>
          <w:lang w:val="ru-RU"/>
        </w:rPr>
        <w:t xml:space="preserve"> выбран</w:t>
      </w:r>
      <w:r>
        <w:rPr>
          <w:lang w:val="ru-RU"/>
        </w:rPr>
        <w:t>ы</w:t>
      </w:r>
      <w:r w:rsidRPr="009424E7">
        <w:rPr>
          <w:lang w:val="ru-RU"/>
        </w:rPr>
        <w:t xml:space="preserve"> </w:t>
      </w:r>
      <w:r>
        <w:rPr>
          <w:lang w:val="ru-RU"/>
        </w:rPr>
        <w:t>С</w:t>
      </w:r>
      <w:r w:rsidRPr="009424E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TypeScript</w:t>
      </w:r>
      <w:r w:rsidRPr="009424E7">
        <w:rPr>
          <w:lang w:val="ru-RU"/>
        </w:rPr>
        <w:t>.</w:t>
      </w:r>
    </w:p>
    <w:p w14:paraId="350322F9" w14:textId="5F08A3DF" w:rsidR="00A4536D" w:rsidRPr="00463B37" w:rsidRDefault="009424E7" w:rsidP="00A4536D">
      <w:pPr>
        <w:rPr>
          <w:lang w:val="ru-RU"/>
        </w:rPr>
      </w:pPr>
      <w:r>
        <w:t>C</w:t>
      </w:r>
      <w:r w:rsidRPr="00683898">
        <w:rPr>
          <w:lang w:val="ru-RU"/>
        </w:rPr>
        <w:t>#</w:t>
      </w:r>
      <w:r w:rsidR="00906973">
        <w:rPr>
          <w:lang w:val="ru-RU"/>
        </w:rPr>
        <w:t xml:space="preserve"> - это кросс-платформенный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язык программирования</w:t>
      </w:r>
      <w:r w:rsidR="00B36145">
        <w:rPr>
          <w:lang w:val="ru-RU"/>
        </w:rPr>
        <w:t xml:space="preserve"> (ЯП)</w:t>
      </w:r>
      <w:r w:rsidR="00906973">
        <w:rPr>
          <w:lang w:val="ru-RU"/>
        </w:rPr>
        <w:t xml:space="preserve"> общего назначения, который работает в бесплатной, кросс-платформенной среде </w:t>
      </w:r>
      <w:r w:rsidR="00906973" w:rsidRPr="00906973">
        <w:rPr>
          <w:lang w:val="ru-RU"/>
        </w:rPr>
        <w:t>.</w:t>
      </w:r>
      <w:r w:rsidR="00906973">
        <w:t>NET</w:t>
      </w:r>
      <w:r w:rsidR="003066BD">
        <w:rPr>
          <w:lang w:val="ru-RU"/>
        </w:rPr>
        <w:t>, разработанная компани</w:t>
      </w:r>
      <w:r w:rsidR="00576DDA">
        <w:rPr>
          <w:lang w:val="ru-RU"/>
        </w:rPr>
        <w:t>ей</w:t>
      </w:r>
      <w:r w:rsidR="003066BD">
        <w:rPr>
          <w:lang w:val="ru-RU"/>
        </w:rPr>
        <w:t xml:space="preserve"> </w:t>
      </w:r>
      <w:r w:rsidR="003066BD">
        <w:t>Microsoft</w:t>
      </w:r>
      <w:r w:rsidR="00906973">
        <w:rPr>
          <w:lang w:val="ru-RU"/>
        </w:rPr>
        <w:t xml:space="preserve"> </w:t>
      </w:r>
      <w:r w:rsidR="00906973" w:rsidRPr="00906973">
        <w:rPr>
          <w:lang w:val="ru-RU"/>
        </w:rPr>
        <w:t>[</w:t>
      </w:r>
      <w:r w:rsidR="00D95653" w:rsidRPr="0041058B">
        <w:rPr>
          <w:lang w:val="ru-RU"/>
        </w:rPr>
        <w:t>7</w:t>
      </w:r>
      <w:r w:rsidR="00906973" w:rsidRPr="00906973">
        <w:rPr>
          <w:lang w:val="ru-RU"/>
        </w:rPr>
        <w:t>]</w:t>
      </w:r>
      <w:r w:rsidR="00906973">
        <w:rPr>
          <w:lang w:val="ru-RU"/>
        </w:rPr>
        <w:t>.</w:t>
      </w:r>
      <w:r w:rsidR="00351A5A">
        <w:rPr>
          <w:lang w:val="ru-RU"/>
        </w:rPr>
        <w:t xml:space="preserve"> Синтаксис языка схож с языком программирования </w:t>
      </w:r>
      <w:r w:rsidR="00351A5A">
        <w:t>Java</w:t>
      </w:r>
      <w:r w:rsidR="00351A5A" w:rsidRPr="00B36145">
        <w:rPr>
          <w:lang w:val="ru-RU"/>
        </w:rPr>
        <w:t>.</w:t>
      </w:r>
      <w:r w:rsidR="00906973">
        <w:rPr>
          <w:lang w:val="ru-RU"/>
        </w:rPr>
        <w:t xml:space="preserve"> Написанный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код</w:t>
      </w:r>
      <w:r w:rsidR="00031265">
        <w:rPr>
          <w:lang w:val="ru-RU"/>
        </w:rPr>
        <w:t xml:space="preserve"> на </w:t>
      </w:r>
      <w:r w:rsidR="00031265">
        <w:t>C</w:t>
      </w:r>
      <w:r w:rsidR="00031265" w:rsidRPr="00031265">
        <w:rPr>
          <w:lang w:val="ru-RU"/>
        </w:rPr>
        <w:t>#</w:t>
      </w:r>
      <w:r w:rsidR="00906973">
        <w:rPr>
          <w:lang w:val="ru-RU"/>
        </w:rPr>
        <w:t xml:space="preserve"> компилируется в промежуточный язык </w:t>
      </w:r>
      <w:r w:rsidR="00906973">
        <w:t>IL</w:t>
      </w:r>
      <w:r w:rsidR="00906973">
        <w:rPr>
          <w:lang w:val="ru-RU"/>
        </w:rPr>
        <w:t xml:space="preserve"> (</w:t>
      </w:r>
      <w:r w:rsidR="00906973">
        <w:t>Intermediate</w:t>
      </w:r>
      <w:r w:rsidR="00906973" w:rsidRPr="00906973">
        <w:rPr>
          <w:lang w:val="ru-RU"/>
        </w:rPr>
        <w:t xml:space="preserve"> </w:t>
      </w:r>
      <w:r w:rsidR="00906973">
        <w:t>Language</w:t>
      </w:r>
      <w:r w:rsidR="00906973" w:rsidRPr="00906973">
        <w:rPr>
          <w:lang w:val="ru-RU"/>
        </w:rPr>
        <w:t xml:space="preserve">), </w:t>
      </w:r>
      <w:r w:rsidR="00906973">
        <w:rPr>
          <w:lang w:val="ru-RU"/>
        </w:rPr>
        <w:t xml:space="preserve">который затем запускается в </w:t>
      </w:r>
      <w:r w:rsidR="00906973">
        <w:t>runtime</w:t>
      </w:r>
      <w:r w:rsidR="00906973" w:rsidRPr="00906973">
        <w:rPr>
          <w:lang w:val="ru-RU"/>
        </w:rPr>
        <w:t>-</w:t>
      </w:r>
      <w:r w:rsidR="00906973">
        <w:rPr>
          <w:lang w:val="ru-RU"/>
        </w:rPr>
        <w:t xml:space="preserve">среде </w:t>
      </w:r>
      <w:r w:rsidR="00906973" w:rsidRPr="00906973">
        <w:rPr>
          <w:lang w:val="ru-RU"/>
        </w:rPr>
        <w:t>.</w:t>
      </w:r>
      <w:r w:rsidR="00906973">
        <w:t>NET</w:t>
      </w:r>
      <w:r w:rsidR="00906973">
        <w:rPr>
          <w:lang w:val="ru-RU"/>
        </w:rPr>
        <w:t xml:space="preserve">. Среда может на лету компилировать часть </w:t>
      </w:r>
      <w:r w:rsidR="00906973">
        <w:t>IL</w:t>
      </w:r>
      <w:r w:rsidR="00906973">
        <w:rPr>
          <w:lang w:val="ru-RU"/>
        </w:rPr>
        <w:t xml:space="preserve"> код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в нативный машинный код</w:t>
      </w:r>
      <w:r w:rsidR="00AA49AB">
        <w:rPr>
          <w:lang w:val="ru-RU"/>
        </w:rPr>
        <w:t xml:space="preserve"> (</w:t>
      </w:r>
      <w:r w:rsidR="00AA49AB">
        <w:t>JIT</w:t>
      </w:r>
      <w:r w:rsidR="00AA49AB" w:rsidRPr="00AA49AB">
        <w:rPr>
          <w:lang w:val="ru-RU"/>
        </w:rPr>
        <w:t>-</w:t>
      </w:r>
      <w:r w:rsidR="00AA49AB">
        <w:rPr>
          <w:lang w:val="ru-RU"/>
        </w:rPr>
        <w:t>компиляция)</w:t>
      </w:r>
      <w:r w:rsidR="00906973">
        <w:rPr>
          <w:lang w:val="ru-RU"/>
        </w:rPr>
        <w:t>.</w:t>
      </w:r>
      <w:r w:rsidR="00685F23">
        <w:rPr>
          <w:lang w:val="ru-RU"/>
        </w:rPr>
        <w:t xml:space="preserve"> С версии </w:t>
      </w:r>
      <w:r w:rsidR="00685F23" w:rsidRPr="00685F23">
        <w:rPr>
          <w:lang w:val="ru-RU"/>
        </w:rPr>
        <w:t>.</w:t>
      </w:r>
      <w:r w:rsidR="00685F23">
        <w:t>NET</w:t>
      </w:r>
      <w:r w:rsidR="00685F23" w:rsidRPr="00685F23">
        <w:rPr>
          <w:lang w:val="ru-RU"/>
        </w:rPr>
        <w:t xml:space="preserve"> 8 </w:t>
      </w:r>
      <w:r w:rsidR="00685F23">
        <w:rPr>
          <w:lang w:val="ru-RU"/>
        </w:rPr>
        <w:t>появилась</w:t>
      </w:r>
      <w:r w:rsidR="00685F23" w:rsidRPr="00685F23">
        <w:rPr>
          <w:lang w:val="ru-RU"/>
        </w:rPr>
        <w:t xml:space="preserve"> </w:t>
      </w:r>
      <w:r w:rsidR="00685F23">
        <w:rPr>
          <w:lang w:val="ru-RU"/>
        </w:rPr>
        <w:t>возможность статической (</w:t>
      </w:r>
      <w:r w:rsidR="00685F23">
        <w:t>AOT</w:t>
      </w:r>
      <w:r w:rsidR="00685F23" w:rsidRPr="00685F23">
        <w:rPr>
          <w:lang w:val="ru-RU"/>
        </w:rPr>
        <w:t xml:space="preserve">, </w:t>
      </w:r>
      <w:r w:rsidR="00685F23">
        <w:t>Ahead</w:t>
      </w:r>
      <w:r w:rsidR="00685F23" w:rsidRPr="00685F23">
        <w:rPr>
          <w:lang w:val="ru-RU"/>
        </w:rPr>
        <w:t>-</w:t>
      </w:r>
      <w:r w:rsidR="00685F23">
        <w:t>of</w:t>
      </w:r>
      <w:r w:rsidR="00685F23" w:rsidRPr="00685F23">
        <w:rPr>
          <w:lang w:val="ru-RU"/>
        </w:rPr>
        <w:t>-</w:t>
      </w:r>
      <w:r w:rsidR="00685F23">
        <w:t>time</w:t>
      </w:r>
      <w:r w:rsidR="00685F23" w:rsidRPr="00685F23">
        <w:rPr>
          <w:lang w:val="ru-RU"/>
        </w:rPr>
        <w:t>)</w:t>
      </w:r>
      <w:r w:rsidR="00685F23">
        <w:rPr>
          <w:lang w:val="ru-RU"/>
        </w:rPr>
        <w:t xml:space="preserve"> компиляции</w:t>
      </w:r>
      <w:r w:rsidR="00C20F80" w:rsidRPr="00C20F80">
        <w:rPr>
          <w:lang w:val="ru-RU"/>
        </w:rPr>
        <w:t xml:space="preserve">, </w:t>
      </w:r>
      <w:r w:rsidR="00C20F80">
        <w:rPr>
          <w:lang w:val="ru-RU"/>
        </w:rPr>
        <w:t>которая значительно снижает время запуска приложения.</w:t>
      </w:r>
    </w:p>
    <w:p w14:paraId="1E44FDAE" w14:textId="20BC7946" w:rsidR="00351A5A" w:rsidRDefault="00351A5A" w:rsidP="00A4536D">
      <w:pPr>
        <w:rPr>
          <w:lang w:val="ru-RU"/>
        </w:rPr>
      </w:pPr>
      <w:r>
        <w:t>TypeScript</w:t>
      </w:r>
      <w:r w:rsidRPr="00351A5A">
        <w:rPr>
          <w:lang w:val="ru-RU"/>
        </w:rPr>
        <w:t xml:space="preserve"> </w:t>
      </w:r>
      <w:r>
        <w:rPr>
          <w:lang w:val="ru-RU"/>
        </w:rPr>
        <w:t>–</w:t>
      </w:r>
      <w:r w:rsidRPr="00351A5A">
        <w:rPr>
          <w:lang w:val="ru-RU"/>
        </w:rPr>
        <w:t xml:space="preserve"> </w:t>
      </w:r>
      <w:r>
        <w:rPr>
          <w:lang w:val="ru-RU"/>
        </w:rPr>
        <w:t>это типизированный</w:t>
      </w:r>
      <w:r w:rsidR="00B36145">
        <w:rPr>
          <w:lang w:val="ru-RU"/>
        </w:rPr>
        <w:t xml:space="preserve"> высоко-уровневый интерпретируемый</w:t>
      </w:r>
      <w:r w:rsidRPr="00351A5A">
        <w:rPr>
          <w:lang w:val="ru-RU"/>
        </w:rPr>
        <w:t xml:space="preserve"> </w:t>
      </w:r>
      <w:r>
        <w:rPr>
          <w:lang w:val="ru-RU"/>
        </w:rPr>
        <w:t xml:space="preserve">язык программирования общего назначения, также </w:t>
      </w:r>
      <w:r w:rsidR="00E90145">
        <w:rPr>
          <w:lang w:val="ru-RU"/>
        </w:rPr>
        <w:t>разработанная</w:t>
      </w:r>
      <w:r>
        <w:rPr>
          <w:lang w:val="ru-RU"/>
        </w:rPr>
        <w:t xml:space="preserve"> компанией </w:t>
      </w:r>
      <w:r>
        <w:t>Microsoft</w:t>
      </w:r>
      <w:r w:rsidR="00B36145" w:rsidRPr="00B36145">
        <w:rPr>
          <w:lang w:val="ru-RU"/>
        </w:rPr>
        <w:t>,</w:t>
      </w:r>
      <w:r w:rsidR="007651A6">
        <w:rPr>
          <w:lang w:val="ru-RU"/>
        </w:rPr>
        <w:t xml:space="preserve"> и</w:t>
      </w:r>
      <w:r w:rsidR="00B36145" w:rsidRPr="00B36145">
        <w:rPr>
          <w:lang w:val="ru-RU"/>
        </w:rPr>
        <w:t xml:space="preserve"> </w:t>
      </w:r>
      <w:r w:rsidR="00B36145">
        <w:rPr>
          <w:lang w:val="ru-RU"/>
        </w:rPr>
        <w:t>явля</w:t>
      </w:r>
      <w:r w:rsidR="007651A6">
        <w:rPr>
          <w:lang w:val="ru-RU"/>
        </w:rPr>
        <w:t>ющийся</w:t>
      </w:r>
      <w:r w:rsidR="00B36145">
        <w:rPr>
          <w:lang w:val="ru-RU"/>
        </w:rPr>
        <w:t xml:space="preserve"> надмножеством ЯП </w:t>
      </w:r>
      <w:r w:rsidR="00B36145">
        <w:t>JavaScript</w:t>
      </w:r>
      <w:r w:rsidR="00B36145" w:rsidRPr="00B36145">
        <w:rPr>
          <w:lang w:val="ru-RU"/>
        </w:rPr>
        <w:t xml:space="preserve">. </w:t>
      </w:r>
      <w:r w:rsidR="00B36145">
        <w:rPr>
          <w:lang w:val="ru-RU"/>
        </w:rPr>
        <w:t xml:space="preserve">Код </w:t>
      </w:r>
      <w:r w:rsidR="00B36145">
        <w:t>TypeScript</w:t>
      </w:r>
      <w:r w:rsidR="00B36145" w:rsidRPr="00B36145">
        <w:rPr>
          <w:lang w:val="ru-RU"/>
        </w:rPr>
        <w:t xml:space="preserve"> </w:t>
      </w:r>
      <w:r w:rsidR="00B36145">
        <w:rPr>
          <w:lang w:val="ru-RU"/>
        </w:rPr>
        <w:t xml:space="preserve">в конечном итоге компилируется в код на </w:t>
      </w:r>
      <w:r w:rsidR="00B36145">
        <w:t>JavaScript</w:t>
      </w:r>
      <w:r w:rsidR="001B0145">
        <w:rPr>
          <w:lang w:val="ru-RU"/>
        </w:rPr>
        <w:t xml:space="preserve">. Этот код затем выполняется в движке </w:t>
      </w:r>
      <w:r w:rsidR="001B0145">
        <w:t>JavaScript</w:t>
      </w:r>
      <w:r w:rsidR="001B0145" w:rsidRPr="001B0145">
        <w:rPr>
          <w:lang w:val="ru-RU"/>
        </w:rPr>
        <w:t xml:space="preserve">, </w:t>
      </w:r>
      <w:r w:rsidR="001B0145">
        <w:rPr>
          <w:lang w:val="ru-RU"/>
        </w:rPr>
        <w:t xml:space="preserve">который обычно встроен во всех современных веб-браузерах, а также может </w:t>
      </w:r>
      <w:r w:rsidR="009A49DD">
        <w:rPr>
          <w:lang w:val="ru-RU"/>
        </w:rPr>
        <w:t>представлена</w:t>
      </w:r>
      <w:r w:rsidR="001B0145">
        <w:rPr>
          <w:lang w:val="ru-RU"/>
        </w:rPr>
        <w:t xml:space="preserve"> в виде</w:t>
      </w:r>
      <w:r w:rsidR="001B0145" w:rsidRPr="001B0145">
        <w:rPr>
          <w:lang w:val="ru-RU"/>
        </w:rPr>
        <w:t xml:space="preserve"> </w:t>
      </w:r>
      <w:r w:rsidR="001B0145">
        <w:rPr>
          <w:lang w:val="ru-RU"/>
        </w:rPr>
        <w:t xml:space="preserve">отдельной программы как </w:t>
      </w:r>
      <w:r w:rsidR="001B0145">
        <w:t>NodeJS</w:t>
      </w:r>
      <w:r w:rsidR="001B0145" w:rsidRPr="001B0145">
        <w:rPr>
          <w:lang w:val="ru-RU"/>
        </w:rPr>
        <w:t xml:space="preserve"> </w:t>
      </w:r>
      <w:r w:rsidR="001B0145">
        <w:rPr>
          <w:lang w:val="ru-RU"/>
        </w:rPr>
        <w:t xml:space="preserve">или </w:t>
      </w:r>
      <w:r w:rsidR="001B0145">
        <w:t>Deno</w:t>
      </w:r>
      <w:r w:rsidR="001B0145" w:rsidRPr="001B0145">
        <w:rPr>
          <w:lang w:val="ru-RU"/>
        </w:rPr>
        <w:t>.</w:t>
      </w:r>
    </w:p>
    <w:p w14:paraId="538FEE40" w14:textId="5A706662" w:rsidR="00031265" w:rsidRPr="00CD5ADE" w:rsidRDefault="00031265" w:rsidP="00A4536D">
      <w:pPr>
        <w:rPr>
          <w:lang w:val="ru-RU"/>
        </w:rPr>
      </w:pPr>
      <w:r>
        <w:rPr>
          <w:lang w:val="ru-RU"/>
        </w:rPr>
        <w:t xml:space="preserve">В качестве интегрированной среды разработки был выбран </w:t>
      </w:r>
      <w:r>
        <w:t>Jet</w:t>
      </w:r>
      <w:r w:rsidR="00CD5ADE">
        <w:t>B</w:t>
      </w:r>
      <w:r>
        <w:t>rains</w:t>
      </w:r>
      <w:r w:rsidRPr="00031265">
        <w:rPr>
          <w:lang w:val="ru-RU"/>
        </w:rPr>
        <w:t xml:space="preserve"> </w:t>
      </w:r>
      <w:r>
        <w:t>Rider</w:t>
      </w:r>
      <w:r w:rsidRPr="00031265">
        <w:rPr>
          <w:lang w:val="ru-RU"/>
        </w:rPr>
        <w:t xml:space="preserve">, </w:t>
      </w:r>
      <w:r>
        <w:rPr>
          <w:lang w:val="ru-RU"/>
        </w:rPr>
        <w:t>который</w:t>
      </w:r>
      <w:r w:rsidR="00FF430D">
        <w:rPr>
          <w:lang w:val="ru-RU"/>
        </w:rPr>
        <w:t xml:space="preserve"> имеет большое количество</w:t>
      </w:r>
      <w:r>
        <w:rPr>
          <w:lang w:val="ru-RU"/>
        </w:rPr>
        <w:t xml:space="preserve"> возможност</w:t>
      </w:r>
      <w:r w:rsidR="00FF430D">
        <w:rPr>
          <w:lang w:val="ru-RU"/>
        </w:rPr>
        <w:t>ей</w:t>
      </w:r>
      <w:r>
        <w:rPr>
          <w:lang w:val="ru-RU"/>
        </w:rPr>
        <w:t xml:space="preserve"> рефакторинга (преобразования в определенный вид) кода</w:t>
      </w:r>
      <w:r w:rsidR="00FF430D">
        <w:rPr>
          <w:lang w:val="ru-RU"/>
        </w:rPr>
        <w:t>,</w:t>
      </w:r>
      <w:r w:rsidR="00CD5ADE">
        <w:rPr>
          <w:lang w:val="ru-RU"/>
        </w:rPr>
        <w:t xml:space="preserve"> </w:t>
      </w:r>
      <w:r w:rsidR="00FF430D">
        <w:rPr>
          <w:lang w:val="ru-RU"/>
        </w:rPr>
        <w:t>предоставляет</w:t>
      </w:r>
      <w:r>
        <w:rPr>
          <w:lang w:val="ru-RU"/>
        </w:rPr>
        <w:t xml:space="preserve"> удобство разработки</w:t>
      </w:r>
      <w:r w:rsidR="00CD5ADE">
        <w:rPr>
          <w:lang w:val="ru-RU"/>
        </w:rPr>
        <w:t xml:space="preserve"> </w:t>
      </w:r>
      <w:r w:rsidR="00FF430D">
        <w:rPr>
          <w:lang w:val="ru-RU"/>
        </w:rPr>
        <w:t xml:space="preserve">и </w:t>
      </w:r>
      <w:r w:rsidR="00CD5ADE">
        <w:rPr>
          <w:lang w:val="ru-RU"/>
        </w:rPr>
        <w:t xml:space="preserve">отладки кода. В основном предназначен для разработки проектов на </w:t>
      </w:r>
      <w:r w:rsidR="00CD5ADE">
        <w:t>C</w:t>
      </w:r>
      <w:r w:rsidR="00CD5ADE" w:rsidRPr="00CD5ADE">
        <w:rPr>
          <w:lang w:val="ru-RU"/>
        </w:rPr>
        <w:t xml:space="preserve">#, </w:t>
      </w:r>
      <w:r w:rsidR="00CD5ADE">
        <w:rPr>
          <w:lang w:val="ru-RU"/>
        </w:rPr>
        <w:t xml:space="preserve">но также представляет возможность писать веб-приложения с использованием ЯП </w:t>
      </w:r>
      <w:r w:rsidR="00CD5ADE">
        <w:t>Java</w:t>
      </w:r>
      <w:r w:rsidR="00DC3A19">
        <w:t>S</w:t>
      </w:r>
      <w:r w:rsidR="00CD5ADE">
        <w:t>cript</w:t>
      </w:r>
      <w:r w:rsidR="00CD5ADE" w:rsidRPr="00CD5ADE">
        <w:rPr>
          <w:lang w:val="ru-RU"/>
        </w:rPr>
        <w:t>/</w:t>
      </w:r>
      <w:r w:rsidR="00CD5ADE">
        <w:t>Type</w:t>
      </w:r>
      <w:r w:rsidR="00DC3A19">
        <w:t>S</w:t>
      </w:r>
      <w:r w:rsidR="00CD5ADE">
        <w:t>cript</w:t>
      </w:r>
      <w:r w:rsidR="00CD5ADE">
        <w:rPr>
          <w:lang w:val="ru-RU"/>
        </w:rPr>
        <w:t>, а также язык</w:t>
      </w:r>
      <w:r w:rsidR="00DC3A19">
        <w:rPr>
          <w:lang w:val="ru-RU"/>
        </w:rPr>
        <w:t>а</w:t>
      </w:r>
      <w:r w:rsidR="00CD5ADE">
        <w:rPr>
          <w:lang w:val="ru-RU"/>
        </w:rPr>
        <w:t xml:space="preserve"> разметки</w:t>
      </w:r>
      <w:r w:rsidR="00CB44AF">
        <w:rPr>
          <w:lang w:val="ru-RU"/>
        </w:rPr>
        <w:t xml:space="preserve"> интерфейса</w:t>
      </w:r>
      <w:r w:rsidR="00CD5ADE">
        <w:rPr>
          <w:lang w:val="ru-RU"/>
        </w:rPr>
        <w:t xml:space="preserve"> </w:t>
      </w:r>
      <w:r w:rsidR="00CD5ADE">
        <w:t>HTML</w:t>
      </w:r>
      <w:r w:rsidR="00CD5ADE" w:rsidRPr="00CD5ADE">
        <w:rPr>
          <w:lang w:val="ru-RU"/>
        </w:rPr>
        <w:t xml:space="preserve"> </w:t>
      </w:r>
      <w:r w:rsidR="00CD5ADE">
        <w:rPr>
          <w:lang w:val="ru-RU"/>
        </w:rPr>
        <w:t xml:space="preserve">и стилей </w:t>
      </w:r>
      <w:r w:rsidR="00CD5ADE">
        <w:t>CSS</w:t>
      </w:r>
      <w:r w:rsidR="00CB44AF" w:rsidRPr="00CB44AF">
        <w:rPr>
          <w:lang w:val="ru-RU"/>
        </w:rPr>
        <w:t>/</w:t>
      </w:r>
      <w:r w:rsidR="00CB44AF">
        <w:t>SASS</w:t>
      </w:r>
      <w:r w:rsidR="00CB44AF" w:rsidRPr="00CB44AF">
        <w:rPr>
          <w:lang w:val="ru-RU"/>
        </w:rPr>
        <w:t>/</w:t>
      </w:r>
      <w:r w:rsidR="00CB44AF">
        <w:t>LESS</w:t>
      </w:r>
      <w:r w:rsidR="00CD5ADE">
        <w:rPr>
          <w:lang w:val="ru-RU"/>
        </w:rPr>
        <w:t xml:space="preserve">. Также имеет возможность </w:t>
      </w:r>
      <w:r w:rsidR="00A82C5F">
        <w:rPr>
          <w:lang w:val="ru-RU"/>
        </w:rPr>
        <w:t xml:space="preserve">для </w:t>
      </w:r>
      <w:r w:rsidR="00CD5ADE">
        <w:rPr>
          <w:lang w:val="ru-RU"/>
        </w:rPr>
        <w:t>работы почти со всеми СУБД.</w:t>
      </w:r>
      <w:r w:rsidR="00C70489">
        <w:rPr>
          <w:lang w:val="ru-RU"/>
        </w:rPr>
        <w:t xml:space="preserve"> Имеет систему расширений, который дополняет функционал среды разработки.</w:t>
      </w:r>
    </w:p>
    <w:p w14:paraId="60E52A02" w14:textId="3A11929B" w:rsidR="00BD7D19" w:rsidRDefault="00A21C00" w:rsidP="00FA6D43">
      <w:pPr>
        <w:pStyle w:val="3"/>
        <w:rPr>
          <w:lang w:val="ru-RU"/>
        </w:rPr>
      </w:pPr>
      <w:bookmarkStart w:id="55" w:name="_Toc168247216"/>
      <w:r>
        <w:rPr>
          <w:lang w:val="ru-RU"/>
        </w:rPr>
        <w:lastRenderedPageBreak/>
        <w:t>4</w:t>
      </w:r>
      <w:r w:rsidR="00BD7D19" w:rsidRPr="00D14958">
        <w:rPr>
          <w:lang w:val="ru-RU"/>
        </w:rPr>
        <w:t xml:space="preserve">.2.3 </w:t>
      </w:r>
      <w:r w:rsidR="00EE1120">
        <w:rPr>
          <w:lang w:val="ru-RU"/>
        </w:rPr>
        <w:t>Вспомогательное программное обеспечение</w:t>
      </w:r>
      <w:bookmarkEnd w:id="55"/>
    </w:p>
    <w:p w14:paraId="5BE059A5" w14:textId="6B41EBBF" w:rsidR="000D6132" w:rsidRDefault="009E02FF" w:rsidP="000D6132">
      <w:pPr>
        <w:rPr>
          <w:lang w:val="ru-RU"/>
        </w:rPr>
      </w:pPr>
      <w:r>
        <w:rPr>
          <w:lang w:val="ru-RU"/>
        </w:rPr>
        <w:t>Для работы с</w:t>
      </w:r>
      <w:r w:rsidR="008039FE">
        <w:rPr>
          <w:lang w:val="ru-RU"/>
        </w:rPr>
        <w:t xml:space="preserve"> данной</w:t>
      </w:r>
      <w:r>
        <w:rPr>
          <w:lang w:val="ru-RU"/>
        </w:rPr>
        <w:t xml:space="preserve"> системой требуется </w:t>
      </w:r>
      <w:r w:rsidR="008039FE">
        <w:rPr>
          <w:lang w:val="ru-RU"/>
        </w:rPr>
        <w:t xml:space="preserve">сервисы Яндекса и </w:t>
      </w:r>
      <w:r w:rsidR="008039FE">
        <w:t>Merriam</w:t>
      </w:r>
      <w:r w:rsidR="008039FE" w:rsidRPr="008039FE">
        <w:rPr>
          <w:lang w:val="ru-RU"/>
        </w:rPr>
        <w:t>-</w:t>
      </w:r>
      <w:r w:rsidR="008039FE">
        <w:t>Webster</w:t>
      </w:r>
      <w:r>
        <w:rPr>
          <w:lang w:val="ru-RU"/>
        </w:rPr>
        <w:t>.</w:t>
      </w:r>
    </w:p>
    <w:p w14:paraId="3AC7244E" w14:textId="239260B0" w:rsidR="00AA6E35" w:rsidRPr="00463B37" w:rsidRDefault="00D3323A" w:rsidP="00FB17F5">
      <w:pPr>
        <w:pStyle w:val="2"/>
        <w:rPr>
          <w:lang w:val="ru-RU"/>
        </w:rPr>
      </w:pPr>
      <w:bookmarkStart w:id="56" w:name="_Toc168247217"/>
      <w:r>
        <w:rPr>
          <w:lang w:val="ru-RU"/>
        </w:rPr>
        <w:t>4</w:t>
      </w:r>
      <w:r w:rsidR="00A94004">
        <w:rPr>
          <w:lang w:val="ru-RU"/>
        </w:rPr>
        <w:t xml:space="preserve">.3 </w:t>
      </w:r>
      <w:r w:rsidR="00A94004" w:rsidRPr="00A94004">
        <w:rPr>
          <w:lang w:val="ru-RU"/>
        </w:rPr>
        <w:t>Разработка прикладного программного обеспечения</w:t>
      </w:r>
      <w:bookmarkEnd w:id="56"/>
    </w:p>
    <w:p w14:paraId="2B7E20CB" w14:textId="0EB6120F" w:rsidR="00AA6E49" w:rsidRDefault="00AA6E49" w:rsidP="00AA6E49">
      <w:pPr>
        <w:rPr>
          <w:lang w:val="ru-RU"/>
        </w:rPr>
      </w:pPr>
      <w:r>
        <w:rPr>
          <w:lang w:val="ru-RU"/>
        </w:rPr>
        <w:t>Весь код разрабатываемой системы, серверной и клиентской части, находится в одном репозитории.</w:t>
      </w:r>
    </w:p>
    <w:p w14:paraId="309DADF0" w14:textId="20E0D475" w:rsidR="00AA6E35" w:rsidRDefault="00D3323A" w:rsidP="0057117B">
      <w:pPr>
        <w:pStyle w:val="3"/>
        <w:rPr>
          <w:lang w:val="ru-RU"/>
        </w:rPr>
      </w:pPr>
      <w:bookmarkStart w:id="57" w:name="_Toc168247218"/>
      <w:r>
        <w:rPr>
          <w:lang w:val="ru-RU"/>
        </w:rPr>
        <w:t>4</w:t>
      </w:r>
      <w:r w:rsidR="00AA6E35">
        <w:rPr>
          <w:lang w:val="ru-RU"/>
        </w:rPr>
        <w:t xml:space="preserve">.3.1 </w:t>
      </w:r>
      <w:r w:rsidR="00AA6E35" w:rsidRPr="00AA6E35">
        <w:rPr>
          <w:lang w:val="ru-RU"/>
        </w:rPr>
        <w:t>Структура прикладного программного обеспечения</w:t>
      </w:r>
      <w:r w:rsidR="00435950">
        <w:rPr>
          <w:lang w:val="ru-RU"/>
        </w:rPr>
        <w:t xml:space="preserve"> серверной части</w:t>
      </w:r>
      <w:bookmarkEnd w:id="57"/>
    </w:p>
    <w:p w14:paraId="043C8F70" w14:textId="3ACA236C" w:rsidR="00B1070A" w:rsidRPr="00AA6E49" w:rsidRDefault="00C75C5D" w:rsidP="00B1070A">
      <w:pPr>
        <w:rPr>
          <w:lang w:val="ru-RU"/>
        </w:rPr>
      </w:pPr>
      <w:r>
        <w:rPr>
          <w:lang w:val="ru-RU"/>
        </w:rPr>
        <w:t xml:space="preserve">Клиентская часть находится в директории </w:t>
      </w:r>
      <w:r w:rsidR="00855C97" w:rsidRPr="00855C97">
        <w:rPr>
          <w:lang w:val="ru-RU"/>
        </w:rPr>
        <w:t>“</w:t>
      </w:r>
      <w:r w:rsidR="00855C97">
        <w:t>web</w:t>
      </w:r>
      <w:r w:rsidR="00855C97" w:rsidRPr="00855C97">
        <w:rPr>
          <w:lang w:val="ru-RU"/>
        </w:rPr>
        <w:t>”</w:t>
      </w:r>
      <w:r w:rsidR="00855C97">
        <w:rPr>
          <w:lang w:val="ru-RU"/>
        </w:rPr>
        <w:t xml:space="preserve">, а код серверной части находится в директории </w:t>
      </w:r>
      <w:r w:rsidR="00855C97" w:rsidRPr="00855C97">
        <w:rPr>
          <w:lang w:val="ru-RU"/>
        </w:rPr>
        <w:t>“</w:t>
      </w:r>
      <w:r w:rsidR="00855C97">
        <w:t>src</w:t>
      </w:r>
      <w:r w:rsidR="00855C97" w:rsidRPr="00855C97">
        <w:rPr>
          <w:lang w:val="ru-RU"/>
        </w:rPr>
        <w:t xml:space="preserve">”. </w:t>
      </w:r>
      <w:r w:rsidR="00855C97">
        <w:rPr>
          <w:lang w:val="ru-RU"/>
        </w:rPr>
        <w:t xml:space="preserve">Структура </w:t>
      </w:r>
      <w:r w:rsidR="002378AF">
        <w:rPr>
          <w:lang w:val="ru-RU"/>
        </w:rPr>
        <w:t>решения</w:t>
      </w:r>
      <w:r w:rsidR="00855C97">
        <w:rPr>
          <w:lang w:val="ru-RU"/>
        </w:rPr>
        <w:t xml:space="preserve"> серверной части изображена на рисунке </w:t>
      </w:r>
      <w:r w:rsidR="00AD0B0D">
        <w:rPr>
          <w:lang w:val="ru-RU"/>
        </w:rPr>
        <w:t>4.1</w:t>
      </w:r>
      <w:r w:rsidR="00855C97" w:rsidRPr="00AA6E49">
        <w:rPr>
          <w:lang w:val="ru-RU"/>
        </w:rPr>
        <w:t>.</w:t>
      </w:r>
    </w:p>
    <w:p w14:paraId="595D375B" w14:textId="77777777" w:rsidR="00326790" w:rsidRDefault="00855C97" w:rsidP="00326790">
      <w:pPr>
        <w:pStyle w:val="aff8"/>
      </w:pPr>
      <w:r w:rsidRPr="00BE5598">
        <w:drawing>
          <wp:inline distT="0" distB="0" distL="0" distR="0" wp14:anchorId="416EC918" wp14:editId="02ADE742">
            <wp:extent cx="2621280" cy="4840575"/>
            <wp:effectExtent l="0" t="0" r="7620" b="0"/>
            <wp:docPr id="16533866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230" cy="487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24DF" w14:textId="39FAEEDD" w:rsidR="00855C97" w:rsidRPr="00326790" w:rsidRDefault="00326790" w:rsidP="00326790">
      <w:pPr>
        <w:pStyle w:val="ac"/>
        <w:rPr>
          <w:lang w:val="ru-RU"/>
        </w:rPr>
      </w:pPr>
      <w:r w:rsidRPr="00326790">
        <w:rPr>
          <w:lang w:val="ru-RU"/>
        </w:rPr>
        <w:t>Рисунок 4.1 - Структура серверной части</w:t>
      </w:r>
    </w:p>
    <w:p w14:paraId="18153F37" w14:textId="5BC6EE39" w:rsidR="00FD368B" w:rsidRDefault="00FD368B" w:rsidP="00400A83">
      <w:pPr>
        <w:rPr>
          <w:lang w:val="ru-RU"/>
        </w:rPr>
      </w:pPr>
      <w:r>
        <w:rPr>
          <w:lang w:val="ru-RU"/>
        </w:rPr>
        <w:lastRenderedPageBreak/>
        <w:t xml:space="preserve">Существуют 4 проекта </w:t>
      </w:r>
      <w:r>
        <w:t>C</w:t>
      </w:r>
      <w:r w:rsidRPr="00FD368B">
        <w:rPr>
          <w:lang w:val="ru-RU"/>
        </w:rPr>
        <w:t xml:space="preserve">#, </w:t>
      </w:r>
      <w:r>
        <w:rPr>
          <w:lang w:val="ru-RU"/>
        </w:rPr>
        <w:t xml:space="preserve">каждый из проектов содержит файл с расширением </w:t>
      </w:r>
      <w:r>
        <w:t>csproj</w:t>
      </w:r>
      <w:r w:rsidRPr="00FD368B">
        <w:rPr>
          <w:lang w:val="ru-RU"/>
        </w:rPr>
        <w:t xml:space="preserve">, </w:t>
      </w:r>
      <w:r>
        <w:rPr>
          <w:lang w:val="ru-RU"/>
        </w:rPr>
        <w:t xml:space="preserve">который представляет собой </w:t>
      </w:r>
      <w:r>
        <w:t>XML</w:t>
      </w:r>
      <w:r>
        <w:rPr>
          <w:lang w:val="ru-RU"/>
        </w:rPr>
        <w:t xml:space="preserve"> файл, описывающий</w:t>
      </w:r>
      <w:r w:rsidR="006D4EDA">
        <w:rPr>
          <w:lang w:val="ru-RU"/>
        </w:rPr>
        <w:t xml:space="preserve"> настройки сборки</w:t>
      </w:r>
      <w:r>
        <w:rPr>
          <w:lang w:val="ru-RU"/>
        </w:rPr>
        <w:t xml:space="preserve"> проект</w:t>
      </w:r>
      <w:r w:rsidR="006D4EDA">
        <w:rPr>
          <w:lang w:val="ru-RU"/>
        </w:rPr>
        <w:t>а, пакеты от третьих лиц и другие внешние зависимости</w:t>
      </w:r>
      <w:r w:rsidRPr="00FD368B">
        <w:rPr>
          <w:lang w:val="ru-RU"/>
        </w:rPr>
        <w:t>.</w:t>
      </w:r>
    </w:p>
    <w:p w14:paraId="67B55F08" w14:textId="5D0F8D53" w:rsidR="00652BFE" w:rsidRDefault="00400A83" w:rsidP="00E7556A">
      <w:pPr>
        <w:rPr>
          <w:lang w:val="ru-RU"/>
        </w:rPr>
      </w:pPr>
      <w:r>
        <w:rPr>
          <w:lang w:val="ru-RU"/>
        </w:rPr>
        <w:t>Проект «</w:t>
      </w:r>
      <w:r>
        <w:t>Domain</w:t>
      </w:r>
      <w:r>
        <w:rPr>
          <w:lang w:val="ru-RU"/>
        </w:rPr>
        <w:t>»</w:t>
      </w:r>
      <w:r w:rsidR="00DF2CD1">
        <w:rPr>
          <w:lang w:val="ru-RU"/>
        </w:rPr>
        <w:t xml:space="preserve"> («Домен»)</w:t>
      </w:r>
      <w:r w:rsidRPr="00400A83">
        <w:rPr>
          <w:lang w:val="ru-RU"/>
        </w:rPr>
        <w:t xml:space="preserve"> </w:t>
      </w:r>
      <w:r>
        <w:rPr>
          <w:lang w:val="ru-RU"/>
        </w:rPr>
        <w:t>содержит классы</w:t>
      </w:r>
      <w:r w:rsidR="005F47E8">
        <w:rPr>
          <w:lang w:val="ru-RU"/>
        </w:rPr>
        <w:t xml:space="preserve"> (в директории «</w:t>
      </w:r>
      <w:r w:rsidR="005F47E8">
        <w:t>Entities</w:t>
      </w:r>
      <w:r w:rsidR="005F47E8">
        <w:rPr>
          <w:lang w:val="ru-RU"/>
        </w:rPr>
        <w:t>»)</w:t>
      </w:r>
      <w:r>
        <w:rPr>
          <w:lang w:val="ru-RU"/>
        </w:rPr>
        <w:t xml:space="preserve"> и перечисления</w:t>
      </w:r>
      <w:r w:rsidR="005F47E8" w:rsidRPr="005F47E8">
        <w:rPr>
          <w:lang w:val="ru-RU"/>
        </w:rPr>
        <w:t xml:space="preserve"> (</w:t>
      </w:r>
      <w:r w:rsidR="005F47E8">
        <w:rPr>
          <w:lang w:val="ru-RU"/>
        </w:rPr>
        <w:t>в директории «</w:t>
      </w:r>
      <w:r w:rsidR="005F47E8">
        <w:t>Enums</w:t>
      </w:r>
      <w:r w:rsidR="005F47E8">
        <w:rPr>
          <w:lang w:val="ru-RU"/>
        </w:rPr>
        <w:t>»</w:t>
      </w:r>
      <w:r w:rsidR="005F47E8" w:rsidRPr="005F47E8">
        <w:rPr>
          <w:lang w:val="ru-RU"/>
        </w:rPr>
        <w:t>)</w:t>
      </w:r>
      <w:r>
        <w:rPr>
          <w:lang w:val="ru-RU"/>
        </w:rPr>
        <w:t xml:space="preserve"> относящийся к предметной области разрабатываемой системы.</w:t>
      </w:r>
      <w:r w:rsidR="00211A83" w:rsidRPr="00211A83">
        <w:rPr>
          <w:lang w:val="ru-RU"/>
        </w:rPr>
        <w:t xml:space="preserve"> </w:t>
      </w:r>
      <w:r w:rsidR="00211A83">
        <w:rPr>
          <w:lang w:val="ru-RU"/>
        </w:rPr>
        <w:t>Не имеет зависимостей от проектов внутри системы.</w:t>
      </w:r>
    </w:p>
    <w:p w14:paraId="7A25146E" w14:textId="1E5C4E41" w:rsidR="00652BFE" w:rsidRPr="0022056B" w:rsidRDefault="00652BFE" w:rsidP="00400A83">
      <w:pPr>
        <w:rPr>
          <w:lang w:val="ru-RU"/>
        </w:rPr>
      </w:pPr>
      <w:r>
        <w:rPr>
          <w:lang w:val="ru-RU"/>
        </w:rPr>
        <w:t>Проект «</w:t>
      </w:r>
      <w:r>
        <w:t>Application</w:t>
      </w:r>
      <w:r>
        <w:rPr>
          <w:lang w:val="ru-RU"/>
        </w:rPr>
        <w:t>»</w:t>
      </w:r>
      <w:r w:rsidR="00DF2CD1">
        <w:rPr>
          <w:lang w:val="ru-RU"/>
        </w:rPr>
        <w:t xml:space="preserve"> («Приложение»)</w:t>
      </w:r>
      <w:r>
        <w:rPr>
          <w:lang w:val="ru-RU"/>
        </w:rPr>
        <w:t xml:space="preserve"> содержит бизнес-логику и обеспечивает работу с</w:t>
      </w:r>
      <w:r w:rsidR="00CC30D6">
        <w:rPr>
          <w:lang w:val="ru-RU"/>
        </w:rPr>
        <w:t>о</w:t>
      </w:r>
      <w:r w:rsidRPr="00652BFE">
        <w:rPr>
          <w:lang w:val="ru-RU"/>
        </w:rPr>
        <w:t xml:space="preserve"> </w:t>
      </w:r>
      <w:r w:rsidR="00613EFE">
        <w:rPr>
          <w:lang w:val="ru-RU"/>
        </w:rPr>
        <w:t>слоем хранения данных</w:t>
      </w:r>
      <w:r w:rsidR="00046882">
        <w:rPr>
          <w:lang w:val="ru-RU"/>
        </w:rPr>
        <w:t xml:space="preserve"> (</w:t>
      </w:r>
      <w:r w:rsidR="00046882">
        <w:t>Persistence</w:t>
      </w:r>
      <w:r w:rsidR="00046882" w:rsidRPr="00046882">
        <w:rPr>
          <w:lang w:val="ru-RU"/>
        </w:rPr>
        <w:t xml:space="preserve"> </w:t>
      </w:r>
      <w:r w:rsidR="00046882">
        <w:t>layer</w:t>
      </w:r>
      <w:r w:rsidR="00046882" w:rsidRPr="00046882">
        <w:rPr>
          <w:lang w:val="ru-RU"/>
        </w:rPr>
        <w:t>)</w:t>
      </w:r>
      <w:r w:rsidR="00DF2CD1">
        <w:rPr>
          <w:lang w:val="ru-RU"/>
        </w:rPr>
        <w:t>. Имеет внешнюю зависимость от «</w:t>
      </w:r>
      <w:r w:rsidR="00DF2CD1">
        <w:t>Domain</w:t>
      </w:r>
      <w:r w:rsidR="00DF2CD1">
        <w:rPr>
          <w:lang w:val="ru-RU"/>
        </w:rPr>
        <w:t>» проекта.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>В директории «</w:t>
      </w:r>
      <w:r w:rsidR="00AB72F5">
        <w:t>Common</w:t>
      </w:r>
      <w:r w:rsidR="00AB72F5">
        <w:rPr>
          <w:lang w:val="ru-RU"/>
        </w:rPr>
        <w:t>»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 xml:space="preserve">содержатся </w:t>
      </w:r>
      <w:r w:rsidR="00AB72F5">
        <w:t>DTO</w:t>
      </w:r>
      <w:r w:rsidR="005C4BC5">
        <w:rPr>
          <w:lang w:val="ru-RU"/>
        </w:rPr>
        <w:t xml:space="preserve"> (</w:t>
      </w:r>
      <w:r w:rsidR="005C4BC5">
        <w:t>Data</w:t>
      </w:r>
      <w:r w:rsidR="005C4BC5" w:rsidRPr="005C4BC5">
        <w:rPr>
          <w:lang w:val="ru-RU"/>
        </w:rPr>
        <w:t xml:space="preserve"> </w:t>
      </w:r>
      <w:r w:rsidR="005C4BC5">
        <w:t>Transfer</w:t>
      </w:r>
      <w:r w:rsidR="005C4BC5" w:rsidRPr="005C4BC5">
        <w:rPr>
          <w:lang w:val="ru-RU"/>
        </w:rPr>
        <w:t xml:space="preserve"> </w:t>
      </w:r>
      <w:r w:rsidR="005C4BC5">
        <w:t>Object</w:t>
      </w:r>
      <w:r w:rsidR="005C4BC5" w:rsidRPr="005C4BC5">
        <w:rPr>
          <w:lang w:val="ru-RU"/>
        </w:rPr>
        <w:t xml:space="preserve">) </w:t>
      </w:r>
      <w:r w:rsidR="00AB72F5">
        <w:rPr>
          <w:lang w:val="ru-RU"/>
        </w:rPr>
        <w:t>классы, интерфейсы сервисных классов, статический класс констант, классы настроек конфигурации. В директории «</w:t>
      </w:r>
      <w:r w:rsidR="00AB72F5">
        <w:t>Persistence</w:t>
      </w:r>
      <w:r w:rsidR="00AB72F5">
        <w:rPr>
          <w:lang w:val="ru-RU"/>
        </w:rPr>
        <w:t>»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>хранятся классы и интерфейсы, относящийся к работе с хранилищем данных и СУБД.</w:t>
      </w:r>
      <w:r w:rsidR="0022056B" w:rsidRPr="0022056B">
        <w:rPr>
          <w:lang w:val="ru-RU"/>
        </w:rPr>
        <w:t xml:space="preserve"> </w:t>
      </w:r>
      <w:r w:rsidR="0022056B">
        <w:rPr>
          <w:lang w:val="ru-RU"/>
        </w:rPr>
        <w:t>Директория «</w:t>
      </w:r>
      <w:r w:rsidR="0022056B">
        <w:t>Validators</w:t>
      </w:r>
      <w:r w:rsidR="0022056B">
        <w:rPr>
          <w:lang w:val="ru-RU"/>
        </w:rPr>
        <w:t>»</w:t>
      </w:r>
      <w:r w:rsidR="0022056B" w:rsidRPr="0022056B">
        <w:rPr>
          <w:lang w:val="ru-RU"/>
        </w:rPr>
        <w:t xml:space="preserve"> </w:t>
      </w:r>
      <w:r w:rsidR="0022056B">
        <w:rPr>
          <w:lang w:val="ru-RU"/>
        </w:rPr>
        <w:t>содержит классы валидаторы, которые проверяют корректность введенных пользователем полей объектов определенных классов. В директории «</w:t>
      </w:r>
      <w:r w:rsidR="0022056B">
        <w:t>Indexing</w:t>
      </w:r>
      <w:r w:rsidR="0022056B">
        <w:rPr>
          <w:lang w:val="ru-RU"/>
        </w:rPr>
        <w:t>» содержит классы относящийся к индексированию текста книг и их сохранения в базу данных.</w:t>
      </w:r>
    </w:p>
    <w:p w14:paraId="72DA7B1C" w14:textId="76C2D206" w:rsidR="00652BFE" w:rsidRDefault="00652BFE" w:rsidP="00400A83">
      <w:pPr>
        <w:rPr>
          <w:lang w:val="ru-RU"/>
        </w:rPr>
      </w:pPr>
      <w:r>
        <w:rPr>
          <w:lang w:val="ru-RU"/>
        </w:rPr>
        <w:t>Проект «</w:t>
      </w:r>
      <w:r>
        <w:t>Api</w:t>
      </w:r>
      <w:r>
        <w:rPr>
          <w:lang w:val="ru-RU"/>
        </w:rPr>
        <w:t>» представляет собой</w:t>
      </w:r>
      <w:r w:rsidR="00DF2CD1">
        <w:rPr>
          <w:lang w:val="ru-RU"/>
        </w:rPr>
        <w:t xml:space="preserve"> </w:t>
      </w:r>
      <w:r w:rsidR="00DF2CD1">
        <w:t>ASP</w:t>
      </w:r>
      <w:r w:rsidR="00DF2CD1" w:rsidRPr="00DF2CD1">
        <w:rPr>
          <w:lang w:val="ru-RU"/>
        </w:rPr>
        <w:t>.</w:t>
      </w:r>
      <w:r w:rsidR="00DF2CD1">
        <w:t>NET</w:t>
      </w:r>
      <w:r>
        <w:rPr>
          <w:lang w:val="ru-RU"/>
        </w:rPr>
        <w:t xml:space="preserve"> </w:t>
      </w:r>
      <w:r>
        <w:t>Web</w:t>
      </w:r>
      <w:r w:rsidRPr="00652BFE">
        <w:rPr>
          <w:lang w:val="ru-RU"/>
        </w:rPr>
        <w:t xml:space="preserve"> </w:t>
      </w:r>
      <w:r>
        <w:t>API</w:t>
      </w:r>
      <w:r w:rsidRPr="00652BFE">
        <w:rPr>
          <w:lang w:val="ru-RU"/>
        </w:rPr>
        <w:t xml:space="preserve"> </w:t>
      </w:r>
      <w:r>
        <w:rPr>
          <w:lang w:val="ru-RU"/>
        </w:rPr>
        <w:t>приложение</w:t>
      </w:r>
      <w:r w:rsidR="00DF2CD1" w:rsidRPr="00DF2CD1">
        <w:rPr>
          <w:lang w:val="ru-RU"/>
        </w:rPr>
        <w:t>,</w:t>
      </w:r>
      <w:r w:rsidR="00DF2CD1">
        <w:rPr>
          <w:lang w:val="ru-RU"/>
        </w:rPr>
        <w:t xml:space="preserve"> </w:t>
      </w:r>
      <w:r w:rsidR="00FB17F5">
        <w:rPr>
          <w:lang w:val="ru-RU"/>
        </w:rPr>
        <w:t>по сути,</w:t>
      </w:r>
      <w:r w:rsidR="00DF2CD1">
        <w:rPr>
          <w:lang w:val="ru-RU"/>
        </w:rPr>
        <w:t xml:space="preserve"> представляющее собой</w:t>
      </w:r>
      <w:r w:rsidR="00DF2CD1" w:rsidRPr="00DF2CD1">
        <w:rPr>
          <w:lang w:val="ru-RU"/>
        </w:rPr>
        <w:t xml:space="preserve"> </w:t>
      </w:r>
      <w:r w:rsidR="00DF2CD1">
        <w:t>HTTP</w:t>
      </w:r>
      <w:r w:rsidR="005E0DBA" w:rsidRPr="005E0DBA">
        <w:rPr>
          <w:lang w:val="ru-RU"/>
        </w:rPr>
        <w:t xml:space="preserve"> </w:t>
      </w:r>
      <w:r w:rsidR="00DF2CD1">
        <w:rPr>
          <w:lang w:val="ru-RU"/>
        </w:rPr>
        <w:t>сервер, который</w:t>
      </w:r>
      <w:r w:rsidR="00DF2CD1" w:rsidRPr="00DF2CD1">
        <w:rPr>
          <w:lang w:val="ru-RU"/>
        </w:rPr>
        <w:t xml:space="preserve"> </w:t>
      </w:r>
      <w:r w:rsidR="00DF2CD1">
        <w:rPr>
          <w:lang w:val="ru-RU"/>
        </w:rPr>
        <w:t xml:space="preserve">производит обмен информацией в </w:t>
      </w:r>
      <w:commentRangeStart w:id="58"/>
      <w:r w:rsidR="00DF2CD1">
        <w:rPr>
          <w:lang w:val="ru-RU"/>
        </w:rPr>
        <w:t xml:space="preserve">формате </w:t>
      </w:r>
      <w:r w:rsidR="00DF2CD1">
        <w:t>JSON</w:t>
      </w:r>
      <w:r w:rsidR="00DF2CD1" w:rsidRPr="00DF2CD1">
        <w:rPr>
          <w:lang w:val="ru-RU"/>
        </w:rPr>
        <w:t xml:space="preserve"> </w:t>
      </w:r>
      <w:r w:rsidR="00DF2CD1">
        <w:rPr>
          <w:lang w:val="ru-RU"/>
        </w:rPr>
        <w:t>между клиентами.</w:t>
      </w:r>
      <w:r w:rsidR="00D44D5E" w:rsidRPr="00D44D5E">
        <w:rPr>
          <w:lang w:val="ru-RU"/>
        </w:rPr>
        <w:t xml:space="preserve"> </w:t>
      </w:r>
      <w:r w:rsidR="00D44D5E">
        <w:rPr>
          <w:lang w:val="ru-RU"/>
        </w:rPr>
        <w:t>Представляет собой слой представления.</w:t>
      </w:r>
      <w:r w:rsidR="00613EFE" w:rsidRPr="00613EFE">
        <w:rPr>
          <w:lang w:val="ru-RU"/>
        </w:rPr>
        <w:t xml:space="preserve"> </w:t>
      </w:r>
      <w:r w:rsidR="00613EFE">
        <w:rPr>
          <w:lang w:val="ru-RU"/>
        </w:rPr>
        <w:t>Имеет зависимость</w:t>
      </w:r>
      <w:r w:rsidR="005415B5" w:rsidRPr="00AB72F5">
        <w:rPr>
          <w:lang w:val="ru-RU"/>
        </w:rPr>
        <w:t xml:space="preserve"> </w:t>
      </w:r>
      <w:r w:rsidR="005415B5">
        <w:rPr>
          <w:lang w:val="ru-RU"/>
        </w:rPr>
        <w:t>от проекта «</w:t>
      </w:r>
      <w:r w:rsidR="005415B5">
        <w:t>Application</w:t>
      </w:r>
      <w:r w:rsidR="005415B5">
        <w:rPr>
          <w:lang w:val="ru-RU"/>
        </w:rPr>
        <w:t>»</w:t>
      </w:r>
      <w:r w:rsidR="00FB17F5" w:rsidRPr="00AB72F5">
        <w:rPr>
          <w:lang w:val="ru-RU"/>
        </w:rPr>
        <w:t>.</w:t>
      </w:r>
    </w:p>
    <w:p w14:paraId="1B7F1D56" w14:textId="6444BD15" w:rsidR="005828DB" w:rsidRDefault="00FA2E56" w:rsidP="005722D3">
      <w:pPr>
        <w:rPr>
          <w:lang w:val="ru-RU"/>
        </w:rPr>
      </w:pPr>
      <w:r>
        <w:rPr>
          <w:lang w:val="ru-RU"/>
        </w:rPr>
        <w:t>Проект «</w:t>
      </w:r>
      <w:r>
        <w:t>Testing</w:t>
      </w:r>
      <w:r>
        <w:rPr>
          <w:lang w:val="ru-RU"/>
        </w:rPr>
        <w:t>» содержит код теста серверной части приложения и имеет зависимость от проекта «</w:t>
      </w:r>
      <w:r>
        <w:t>Api</w:t>
      </w:r>
      <w:r>
        <w:rPr>
          <w:lang w:val="ru-RU"/>
        </w:rPr>
        <w:t>»</w:t>
      </w:r>
      <w:r w:rsidRPr="00FA2E56">
        <w:rPr>
          <w:lang w:val="ru-RU"/>
        </w:rPr>
        <w:t>.</w:t>
      </w:r>
      <w:bookmarkEnd w:id="48"/>
      <w:bookmarkEnd w:id="49"/>
      <w:bookmarkEnd w:id="50"/>
      <w:bookmarkEnd w:id="51"/>
      <w:commentRangeEnd w:id="58"/>
      <w:r w:rsidR="002D3D56">
        <w:rPr>
          <w:rStyle w:val="aff"/>
          <w:rFonts w:cs="Mangal"/>
        </w:rPr>
        <w:commentReference w:id="58"/>
      </w:r>
    </w:p>
    <w:p w14:paraId="234A0D9B" w14:textId="63553BC5" w:rsidR="00D44D5E" w:rsidRPr="00557A03" w:rsidRDefault="00D44D5E" w:rsidP="005722D3">
      <w:pPr>
        <w:rPr>
          <w:lang w:val="ru-RU"/>
        </w:rPr>
      </w:pPr>
      <w:r>
        <w:rPr>
          <w:lang w:val="ru-RU"/>
        </w:rPr>
        <w:t>Такая структура проекта позволяет легко масштабировать</w:t>
      </w:r>
      <w:r w:rsidR="00557A03" w:rsidRPr="00557A03">
        <w:rPr>
          <w:lang w:val="ru-RU"/>
        </w:rPr>
        <w:t xml:space="preserve">, </w:t>
      </w:r>
      <w:r w:rsidR="00557A03">
        <w:rPr>
          <w:lang w:val="ru-RU"/>
        </w:rPr>
        <w:t>то есть позволяет легко добавлять или изменять определенный функционал, и также</w:t>
      </w:r>
      <w:r>
        <w:rPr>
          <w:lang w:val="ru-RU"/>
        </w:rPr>
        <w:t xml:space="preserve"> тестировать отдельные части программы.</w:t>
      </w:r>
    </w:p>
    <w:p w14:paraId="687E2AE7" w14:textId="77777777" w:rsidR="007C7047" w:rsidRDefault="007C7047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9EDA8DA" w14:textId="7EAFBF56" w:rsidR="005A3510" w:rsidRDefault="005A3510" w:rsidP="005A3510">
      <w:pPr>
        <w:pStyle w:val="3"/>
        <w:rPr>
          <w:lang w:val="ru-RU"/>
        </w:rPr>
      </w:pPr>
      <w:bookmarkStart w:id="59" w:name="_Toc168247219"/>
      <w:r>
        <w:rPr>
          <w:lang w:val="ru-RU"/>
        </w:rPr>
        <w:lastRenderedPageBreak/>
        <w:t xml:space="preserve">4.3.2 </w:t>
      </w:r>
      <w:r w:rsidRPr="00AA6E35">
        <w:rPr>
          <w:lang w:val="ru-RU"/>
        </w:rPr>
        <w:t>Структура прикладного программного обеспечения</w:t>
      </w:r>
      <w:r>
        <w:rPr>
          <w:lang w:val="ru-RU"/>
        </w:rPr>
        <w:t xml:space="preserve"> </w:t>
      </w:r>
      <w:r w:rsidR="002D0A0E">
        <w:rPr>
          <w:lang w:val="ru-RU"/>
        </w:rPr>
        <w:t>клиентской</w:t>
      </w:r>
      <w:r>
        <w:rPr>
          <w:lang w:val="ru-RU"/>
        </w:rPr>
        <w:t xml:space="preserve"> части</w:t>
      </w:r>
      <w:bookmarkEnd w:id="59"/>
    </w:p>
    <w:p w14:paraId="2126D62F" w14:textId="6100774D" w:rsidR="00AD0B0D" w:rsidRDefault="00AD0B0D" w:rsidP="005722D3">
      <w:pPr>
        <w:rPr>
          <w:lang w:val="ru-RU"/>
        </w:rPr>
      </w:pPr>
      <w:r>
        <w:rPr>
          <w:lang w:val="ru-RU"/>
        </w:rPr>
        <w:t xml:space="preserve">Далее на рисунке 4.2 изображена структура директории клиентской части </w:t>
      </w:r>
      <w:r>
        <w:t>TypeScript</w:t>
      </w:r>
      <w:r>
        <w:rPr>
          <w:lang w:val="ru-RU"/>
        </w:rPr>
        <w:t xml:space="preserve"> проекта.</w:t>
      </w:r>
    </w:p>
    <w:p w14:paraId="33C32657" w14:textId="77777777" w:rsidR="00FF6F00" w:rsidRDefault="0033764D" w:rsidP="00FF6F00">
      <w:pPr>
        <w:pStyle w:val="aff8"/>
      </w:pPr>
      <w:r w:rsidRPr="0033764D">
        <w:drawing>
          <wp:inline distT="0" distB="0" distL="0" distR="0" wp14:anchorId="15AABE49" wp14:editId="141D544C">
            <wp:extent cx="3446145" cy="6106504"/>
            <wp:effectExtent l="0" t="0" r="1905" b="8890"/>
            <wp:docPr id="1454508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16" cy="61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4BBB" w14:textId="77777777" w:rsidR="00FF6F00" w:rsidRPr="001A4429" w:rsidRDefault="00FF6F00" w:rsidP="00FF6F00">
      <w:pPr>
        <w:pStyle w:val="ac"/>
        <w:rPr>
          <w:lang w:val="ru-RU"/>
        </w:rPr>
      </w:pPr>
      <w:r w:rsidRPr="001A4429">
        <w:rPr>
          <w:lang w:val="ru-RU"/>
        </w:rPr>
        <w:t>Рисунок 4.2 – Структура клиентской части проекта</w:t>
      </w:r>
    </w:p>
    <w:p w14:paraId="695361AB" w14:textId="72F69081" w:rsidR="00E10273" w:rsidRDefault="00E10273" w:rsidP="00031BE6">
      <w:pPr>
        <w:pStyle w:val="2"/>
        <w:rPr>
          <w:lang w:val="ru-RU"/>
        </w:rPr>
      </w:pPr>
      <w:bookmarkStart w:id="60" w:name="_Toc168247220"/>
      <w:r w:rsidRPr="00E10273">
        <w:rPr>
          <w:lang w:val="ru-RU"/>
        </w:rPr>
        <w:t xml:space="preserve">4.4 </w:t>
      </w:r>
      <w:r>
        <w:rPr>
          <w:lang w:val="ru-RU"/>
        </w:rPr>
        <w:t xml:space="preserve">Особенности реализации, </w:t>
      </w:r>
      <w:r w:rsidR="00031BE6">
        <w:rPr>
          <w:lang w:val="ru-RU"/>
        </w:rPr>
        <w:t>эксплуатации и сопровождения системы</w:t>
      </w:r>
      <w:bookmarkEnd w:id="60"/>
    </w:p>
    <w:p w14:paraId="07F8E28E" w14:textId="75AC63D7" w:rsidR="00031BE6" w:rsidRDefault="00031BE6" w:rsidP="00031BE6">
      <w:pPr>
        <w:rPr>
          <w:lang w:val="ru-RU"/>
        </w:rPr>
      </w:pPr>
      <w:r>
        <w:rPr>
          <w:lang w:val="ru-RU"/>
        </w:rPr>
        <w:t>Сложность реализации системы можно оценить, как высокую.</w:t>
      </w:r>
    </w:p>
    <w:p w14:paraId="20F1B1CC" w14:textId="77777777" w:rsidR="00AF658F" w:rsidRDefault="00031BE6" w:rsidP="00031BE6">
      <w:pPr>
        <w:rPr>
          <w:lang w:val="ru-RU"/>
        </w:rPr>
      </w:pPr>
      <w:r>
        <w:rPr>
          <w:lang w:val="ru-RU"/>
        </w:rPr>
        <w:lastRenderedPageBreak/>
        <w:t xml:space="preserve">Разработчику системы необходимо </w:t>
      </w:r>
      <w:r w:rsidR="007D6D59">
        <w:rPr>
          <w:lang w:val="ru-RU"/>
        </w:rPr>
        <w:t xml:space="preserve">иметь базовые знания </w:t>
      </w:r>
      <w:r>
        <w:rPr>
          <w:lang w:val="ru-RU"/>
        </w:rPr>
        <w:t>язык</w:t>
      </w:r>
      <w:r w:rsidR="007D6D59">
        <w:rPr>
          <w:lang w:val="ru-RU"/>
        </w:rPr>
        <w:t>а</w:t>
      </w:r>
      <w:r>
        <w:rPr>
          <w:lang w:val="ru-RU"/>
        </w:rPr>
        <w:t xml:space="preserve"> программирования </w:t>
      </w:r>
      <w:r>
        <w:t>C</w:t>
      </w:r>
      <w:r w:rsidRPr="00031BE6">
        <w:rPr>
          <w:lang w:val="ru-RU"/>
        </w:rPr>
        <w:t>#</w:t>
      </w:r>
      <w:r w:rsidR="00557A03">
        <w:rPr>
          <w:lang w:val="ru-RU"/>
        </w:rPr>
        <w:t xml:space="preserve"> и </w:t>
      </w:r>
      <w:r>
        <w:t>TypeScript</w:t>
      </w:r>
      <w:r w:rsidR="00557A03">
        <w:rPr>
          <w:lang w:val="ru-RU"/>
        </w:rPr>
        <w:t>,</w:t>
      </w:r>
      <w:r w:rsidR="00402520">
        <w:rPr>
          <w:lang w:val="ru-RU"/>
        </w:rPr>
        <w:t xml:space="preserve"> и</w:t>
      </w:r>
      <w:r>
        <w:rPr>
          <w:lang w:val="ru-RU"/>
        </w:rPr>
        <w:t xml:space="preserve"> как работать со сторонними библиотеками такими как </w:t>
      </w:r>
      <w:r>
        <w:t>ASP</w:t>
      </w:r>
      <w:r w:rsidRPr="00031BE6">
        <w:rPr>
          <w:lang w:val="ru-RU"/>
        </w:rPr>
        <w:t>.</w:t>
      </w:r>
      <w:r>
        <w:t>NET</w:t>
      </w:r>
      <w:r w:rsidRPr="00031BE6">
        <w:rPr>
          <w:lang w:val="ru-RU"/>
        </w:rPr>
        <w:t xml:space="preserve">, </w:t>
      </w:r>
      <w:r>
        <w:t>Entity</w:t>
      </w:r>
      <w:r w:rsidRPr="00031BE6">
        <w:rPr>
          <w:lang w:val="ru-RU"/>
        </w:rPr>
        <w:t xml:space="preserve"> </w:t>
      </w:r>
      <w:r>
        <w:t>Framework</w:t>
      </w:r>
      <w:r w:rsidRPr="00031BE6">
        <w:rPr>
          <w:lang w:val="ru-RU"/>
        </w:rPr>
        <w:t xml:space="preserve"> </w:t>
      </w:r>
      <w:r>
        <w:rPr>
          <w:lang w:val="ru-RU"/>
        </w:rPr>
        <w:t>и</w:t>
      </w:r>
      <w:r w:rsidRPr="00031BE6">
        <w:rPr>
          <w:lang w:val="ru-RU"/>
        </w:rPr>
        <w:t xml:space="preserve"> </w:t>
      </w:r>
      <w:r>
        <w:t>Angular</w:t>
      </w:r>
      <w:r w:rsidRPr="00031BE6">
        <w:rPr>
          <w:lang w:val="ru-RU"/>
        </w:rPr>
        <w:t>.</w:t>
      </w:r>
      <w:r>
        <w:rPr>
          <w:lang w:val="ru-RU"/>
        </w:rPr>
        <w:t xml:space="preserve"> Также разработчик должен уметь работать с</w:t>
      </w:r>
      <w:r w:rsidRPr="00031BE6">
        <w:rPr>
          <w:lang w:val="ru-RU"/>
        </w:rPr>
        <w:t xml:space="preserve"> </w:t>
      </w:r>
      <w:r>
        <w:rPr>
          <w:lang w:val="ru-RU"/>
        </w:rPr>
        <w:t xml:space="preserve">языком разметки </w:t>
      </w:r>
      <w:r>
        <w:t>HTML</w:t>
      </w:r>
      <w:r w:rsidRPr="00031BE6">
        <w:rPr>
          <w:lang w:val="ru-RU"/>
        </w:rPr>
        <w:t xml:space="preserve"> </w:t>
      </w:r>
      <w:r>
        <w:rPr>
          <w:lang w:val="ru-RU"/>
        </w:rPr>
        <w:t>для описания интерфейса и</w:t>
      </w:r>
      <w:r w:rsidRPr="00031BE6">
        <w:rPr>
          <w:lang w:val="ru-RU"/>
        </w:rPr>
        <w:t xml:space="preserve"> </w:t>
      </w:r>
      <w:r>
        <w:rPr>
          <w:lang w:val="ru-RU"/>
        </w:rPr>
        <w:t xml:space="preserve">языком описания стилей </w:t>
      </w:r>
      <w:r>
        <w:t>CSS</w:t>
      </w:r>
      <w:r w:rsidRPr="00031BE6">
        <w:rPr>
          <w:lang w:val="ru-RU"/>
        </w:rPr>
        <w:t>.</w:t>
      </w:r>
      <w:r w:rsidR="007D6D59">
        <w:rPr>
          <w:lang w:val="ru-RU"/>
        </w:rPr>
        <w:t xml:space="preserve"> </w:t>
      </w:r>
    </w:p>
    <w:p w14:paraId="3352E8F8" w14:textId="637BD6F0" w:rsidR="00031BE6" w:rsidRPr="007D6D59" w:rsidRDefault="007D6D59" w:rsidP="00031BE6">
      <w:pPr>
        <w:rPr>
          <w:lang w:val="ru-RU"/>
        </w:rPr>
      </w:pPr>
      <w:r>
        <w:rPr>
          <w:lang w:val="ru-RU"/>
        </w:rPr>
        <w:t xml:space="preserve">Также от разработчика требуется умение работы с программной </w:t>
      </w:r>
      <w:r w:rsidR="0050711E">
        <w:rPr>
          <w:lang w:val="ru-RU"/>
        </w:rPr>
        <w:t>платформой</w:t>
      </w:r>
      <w:r>
        <w:rPr>
          <w:lang w:val="ru-RU"/>
        </w:rPr>
        <w:t xml:space="preserve"> </w:t>
      </w:r>
      <w:r>
        <w:t>Docker</w:t>
      </w:r>
      <w:r w:rsidR="00FB191E">
        <w:rPr>
          <w:lang w:val="ru-RU"/>
        </w:rPr>
        <w:t>,</w:t>
      </w:r>
      <w:r w:rsidR="00076409">
        <w:rPr>
          <w:lang w:val="ru-RU"/>
        </w:rPr>
        <w:t xml:space="preserve"> которая</w:t>
      </w:r>
      <w:r w:rsidR="00FB191E">
        <w:rPr>
          <w:lang w:val="ru-RU"/>
        </w:rPr>
        <w:t xml:space="preserve"> предназначе</w:t>
      </w:r>
      <w:r w:rsidR="00076409">
        <w:rPr>
          <w:lang w:val="ru-RU"/>
        </w:rPr>
        <w:t>на</w:t>
      </w:r>
      <w:r w:rsidRPr="007D6D59">
        <w:rPr>
          <w:lang w:val="ru-RU"/>
        </w:rPr>
        <w:t xml:space="preserve"> </w:t>
      </w:r>
      <w:r>
        <w:rPr>
          <w:lang w:val="ru-RU"/>
        </w:rPr>
        <w:t xml:space="preserve">для выполнения </w:t>
      </w:r>
      <w:r w:rsidR="00FB191E">
        <w:rPr>
          <w:lang w:val="ru-RU"/>
        </w:rPr>
        <w:t>приложени</w:t>
      </w:r>
      <w:r w:rsidR="00A06925">
        <w:rPr>
          <w:lang w:val="ru-RU"/>
        </w:rPr>
        <w:t>и</w:t>
      </w:r>
      <w:r w:rsidR="00FB191E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F7396D">
        <w:rPr>
          <w:lang w:val="ru-RU"/>
        </w:rPr>
        <w:t>рабочей среде</w:t>
      </w:r>
      <w:r w:rsidR="00290DE0">
        <w:rPr>
          <w:lang w:val="ru-RU"/>
        </w:rPr>
        <w:t xml:space="preserve"> (</w:t>
      </w:r>
      <w:r w:rsidR="00290DE0">
        <w:t>production</w:t>
      </w:r>
      <w:r w:rsidR="00290DE0" w:rsidRPr="00290DE0">
        <w:rPr>
          <w:lang w:val="ru-RU"/>
        </w:rPr>
        <w:t>)</w:t>
      </w:r>
      <w:r>
        <w:rPr>
          <w:lang w:val="ru-RU"/>
        </w:rPr>
        <w:t>.</w:t>
      </w:r>
    </w:p>
    <w:p w14:paraId="5F84605F" w14:textId="400C7AC6" w:rsidR="00C97778" w:rsidRDefault="00C97778" w:rsidP="00E250C7">
      <w:pPr>
        <w:pStyle w:val="2"/>
        <w:rPr>
          <w:lang w:val="ru-RU"/>
        </w:rPr>
      </w:pPr>
      <w:bookmarkStart w:id="61" w:name="_Toc168247221"/>
      <w:r>
        <w:rPr>
          <w:lang w:val="ru-RU"/>
        </w:rPr>
        <w:t>4.5 Руководство пользователя</w:t>
      </w:r>
      <w:bookmarkEnd w:id="61"/>
    </w:p>
    <w:p w14:paraId="0F2E0BE2" w14:textId="42A4B397" w:rsidR="008218DF" w:rsidRPr="008218DF" w:rsidRDefault="008218DF" w:rsidP="008218DF">
      <w:pPr>
        <w:rPr>
          <w:lang w:val="ru-RU"/>
        </w:rPr>
      </w:pPr>
      <w:r>
        <w:rPr>
          <w:lang w:val="ru-RU"/>
        </w:rPr>
        <w:t>В данном разделе будет описываться требования к условиям эксплуатации, установка и настройка серверной части системы, порядок и особенности работы с интерфейсной частью приложения.</w:t>
      </w:r>
    </w:p>
    <w:p w14:paraId="4E49DCF9" w14:textId="657ECE48" w:rsidR="00C97778" w:rsidRDefault="00C97778" w:rsidP="00E250C7">
      <w:pPr>
        <w:pStyle w:val="3"/>
        <w:rPr>
          <w:lang w:val="ru-RU"/>
        </w:rPr>
      </w:pPr>
      <w:bookmarkStart w:id="62" w:name="_Toc168247222"/>
      <w:r>
        <w:rPr>
          <w:lang w:val="ru-RU"/>
        </w:rPr>
        <w:t>4.5.1 Требования к условиям эксплуатации</w:t>
      </w:r>
      <w:bookmarkEnd w:id="62"/>
    </w:p>
    <w:p w14:paraId="6BA65A37" w14:textId="148A64CB" w:rsidR="00E250C7" w:rsidRDefault="003776D8" w:rsidP="00E250C7">
      <w:pPr>
        <w:rPr>
          <w:lang w:val="ru-RU"/>
        </w:rPr>
      </w:pPr>
      <w:r>
        <w:rPr>
          <w:lang w:val="ru-RU"/>
        </w:rPr>
        <w:t xml:space="preserve">От пользователя системы требуется </w:t>
      </w:r>
      <w:r w:rsidR="00224FE2">
        <w:rPr>
          <w:lang w:val="ru-RU"/>
        </w:rPr>
        <w:t>базовый опыт работы с любым современным веб-браузером.</w:t>
      </w:r>
    </w:p>
    <w:p w14:paraId="3961C8B7" w14:textId="4F0C421F" w:rsidR="00F0199B" w:rsidRDefault="00F0199B" w:rsidP="00F0199B">
      <w:pPr>
        <w:pStyle w:val="3"/>
        <w:rPr>
          <w:lang w:val="ru-RU"/>
        </w:rPr>
      </w:pPr>
      <w:bookmarkStart w:id="63" w:name="_Toc168247223"/>
      <w:r>
        <w:rPr>
          <w:lang w:val="ru-RU"/>
        </w:rPr>
        <w:t>4.5.2 Инсталляция и настройка</w:t>
      </w:r>
      <w:bookmarkEnd w:id="63"/>
    </w:p>
    <w:p w14:paraId="6371D9B2" w14:textId="232B47CD" w:rsidR="00F0199B" w:rsidRPr="00AF658F" w:rsidRDefault="00F0199B" w:rsidP="00E250C7">
      <w:pPr>
        <w:rPr>
          <w:lang w:val="ru-RU"/>
        </w:rPr>
      </w:pPr>
      <w:r>
        <w:rPr>
          <w:lang w:val="ru-RU"/>
        </w:rPr>
        <w:t>Для серверной части приложения потребуется</w:t>
      </w:r>
      <w:r w:rsidRPr="00F0199B">
        <w:rPr>
          <w:lang w:val="ru-RU"/>
        </w:rPr>
        <w:t xml:space="preserve"> </w:t>
      </w:r>
      <w:r>
        <w:rPr>
          <w:lang w:val="ru-RU"/>
        </w:rPr>
        <w:t xml:space="preserve">платформа для запуска </w:t>
      </w:r>
      <w:r w:rsidR="001007FA">
        <w:rPr>
          <w:lang w:val="ru-RU"/>
        </w:rPr>
        <w:t>программ</w:t>
      </w:r>
      <w:r>
        <w:rPr>
          <w:lang w:val="ru-RU"/>
        </w:rPr>
        <w:t xml:space="preserve"> в виде «контейнеров» </w:t>
      </w:r>
      <w:r>
        <w:t>Docker</w:t>
      </w:r>
      <w:r w:rsidR="00526776">
        <w:rPr>
          <w:lang w:val="ru-RU"/>
        </w:rPr>
        <w:t xml:space="preserve"> и СУБД </w:t>
      </w:r>
      <w:r w:rsidR="00526776">
        <w:t>PostgreSQL</w:t>
      </w:r>
      <w:r w:rsidR="00526776" w:rsidRPr="00526776">
        <w:rPr>
          <w:lang w:val="ru-RU"/>
        </w:rPr>
        <w:t xml:space="preserve"> 16</w:t>
      </w:r>
      <w:r w:rsidR="00264BC5" w:rsidRPr="00264BC5">
        <w:rPr>
          <w:lang w:val="ru-RU"/>
        </w:rPr>
        <w:t xml:space="preserve">, </w:t>
      </w:r>
      <w:r w:rsidR="00264BC5">
        <w:rPr>
          <w:lang w:val="ru-RU"/>
        </w:rPr>
        <w:t xml:space="preserve">а также </w:t>
      </w:r>
      <w:r w:rsidR="00264BC5">
        <w:t>API</w:t>
      </w:r>
      <w:r w:rsidR="00264BC5">
        <w:rPr>
          <w:lang w:val="ru-RU"/>
        </w:rPr>
        <w:t>-ключи для доступа к</w:t>
      </w:r>
      <w:r w:rsidR="00264BC5" w:rsidRPr="00264BC5">
        <w:rPr>
          <w:lang w:val="ru-RU"/>
        </w:rPr>
        <w:t xml:space="preserve"> </w:t>
      </w:r>
      <w:r w:rsidR="00264BC5">
        <w:rPr>
          <w:lang w:val="ru-RU"/>
        </w:rPr>
        <w:t xml:space="preserve">веб-сервису словаря </w:t>
      </w:r>
      <w:r w:rsidR="00264BC5">
        <w:t>Merriam</w:t>
      </w:r>
      <w:r w:rsidR="00264BC5" w:rsidRPr="00264BC5">
        <w:rPr>
          <w:lang w:val="ru-RU"/>
        </w:rPr>
        <w:t xml:space="preserve"> </w:t>
      </w:r>
      <w:r w:rsidR="00264BC5">
        <w:t>Webster</w:t>
      </w:r>
      <w:r w:rsidR="00264BC5">
        <w:rPr>
          <w:lang w:val="ru-RU"/>
        </w:rPr>
        <w:t xml:space="preserve"> и к облачной платформе </w:t>
      </w:r>
      <w:r w:rsidR="00AF658F">
        <w:rPr>
          <w:lang w:val="ru-RU"/>
        </w:rPr>
        <w:t xml:space="preserve">от </w:t>
      </w:r>
      <w:r w:rsidR="00264BC5">
        <w:rPr>
          <w:lang w:val="ru-RU"/>
        </w:rPr>
        <w:t>Яндекс</w:t>
      </w:r>
      <w:r w:rsidR="00AF658F">
        <w:rPr>
          <w:lang w:val="ru-RU"/>
        </w:rPr>
        <w:t>а</w:t>
      </w:r>
      <w:r w:rsidR="00264BC5">
        <w:rPr>
          <w:lang w:val="ru-RU"/>
        </w:rPr>
        <w:t>.</w:t>
      </w:r>
    </w:p>
    <w:p w14:paraId="7FEF2DD6" w14:textId="2CD353E7" w:rsidR="00596A8A" w:rsidRPr="00F646B5" w:rsidRDefault="001007FA" w:rsidP="00E250C7">
      <w:pPr>
        <w:rPr>
          <w:lang w:val="ru-RU"/>
        </w:rPr>
      </w:pPr>
      <w:r>
        <w:t>Docker</w:t>
      </w:r>
      <w:r w:rsidRPr="001007FA">
        <w:rPr>
          <w:lang w:val="ru-RU"/>
        </w:rPr>
        <w:t xml:space="preserve"> </w:t>
      </w:r>
      <w:r>
        <w:rPr>
          <w:lang w:val="ru-RU"/>
        </w:rPr>
        <w:t>это открытая платформа для разработки, передачи, и запуска приложений. Он позволяет отделить приложение от инфраструктуры для того, чтобы передать программную систему конечному пользователю. Под инфраструктурой подразумевается вспомогательные программное обеспечение</w:t>
      </w:r>
      <w:r w:rsidR="0026283A" w:rsidRPr="0026283A">
        <w:rPr>
          <w:lang w:val="ru-RU"/>
        </w:rPr>
        <w:t xml:space="preserve"> </w:t>
      </w:r>
      <w:r w:rsidR="0026283A">
        <w:rPr>
          <w:lang w:val="ru-RU"/>
        </w:rPr>
        <w:t>или библиотеки</w:t>
      </w:r>
      <w:r>
        <w:rPr>
          <w:lang w:val="ru-RU"/>
        </w:rPr>
        <w:t>, которое требуется для работы программы, будь то</w:t>
      </w:r>
      <w:r w:rsidRPr="001007FA">
        <w:rPr>
          <w:lang w:val="ru-RU"/>
        </w:rPr>
        <w:t xml:space="preserve"> </w:t>
      </w:r>
      <w:r>
        <w:rPr>
          <w:lang w:val="ru-RU"/>
        </w:rPr>
        <w:t xml:space="preserve">среда выполнения </w:t>
      </w:r>
      <w:r w:rsidRPr="001007FA">
        <w:rPr>
          <w:lang w:val="ru-RU"/>
        </w:rPr>
        <w:t>.</w:t>
      </w:r>
      <w:r>
        <w:t>NET</w:t>
      </w:r>
      <w:r w:rsidRPr="001007FA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NodeJS</w:t>
      </w:r>
      <w:r w:rsidR="0026283A">
        <w:rPr>
          <w:lang w:val="ru-RU"/>
        </w:rPr>
        <w:t xml:space="preserve">, библиотека </w:t>
      </w:r>
      <w:r w:rsidR="0026283A">
        <w:t>OpenSSL</w:t>
      </w:r>
      <w:r w:rsidR="0026283A" w:rsidRPr="0026283A">
        <w:rPr>
          <w:lang w:val="ru-RU"/>
        </w:rPr>
        <w:t xml:space="preserve"> </w:t>
      </w:r>
      <w:r w:rsidR="0026283A">
        <w:rPr>
          <w:lang w:val="ru-RU"/>
        </w:rPr>
        <w:t>и т.п</w:t>
      </w:r>
      <w:r w:rsidRPr="001007FA">
        <w:rPr>
          <w:lang w:val="ru-RU"/>
        </w:rPr>
        <w:t xml:space="preserve">. </w:t>
      </w:r>
      <w:r>
        <w:rPr>
          <w:lang w:val="ru-RU"/>
        </w:rPr>
        <w:t xml:space="preserve">Приложение в </w:t>
      </w:r>
      <w:r>
        <w:t>Docker</w:t>
      </w:r>
      <w:r>
        <w:rPr>
          <w:lang w:val="ru-RU"/>
        </w:rPr>
        <w:t xml:space="preserve"> распространяется в виде «образов» (</w:t>
      </w:r>
      <w:r>
        <w:t>images</w:t>
      </w:r>
      <w:r w:rsidRPr="001007FA">
        <w:rPr>
          <w:lang w:val="ru-RU"/>
        </w:rPr>
        <w:t xml:space="preserve">). </w:t>
      </w:r>
      <w:r>
        <w:rPr>
          <w:lang w:val="ru-RU"/>
        </w:rPr>
        <w:t xml:space="preserve">Образ </w:t>
      </w:r>
      <w:r>
        <w:t>Docker</w:t>
      </w:r>
      <w:r w:rsidRPr="001007FA">
        <w:rPr>
          <w:lang w:val="ru-RU"/>
        </w:rPr>
        <w:t xml:space="preserve"> </w:t>
      </w:r>
      <w:r>
        <w:rPr>
          <w:lang w:val="ru-RU"/>
        </w:rPr>
        <w:t>это</w:t>
      </w:r>
      <w:r w:rsidR="00FD0462">
        <w:rPr>
          <w:lang w:val="ru-RU"/>
        </w:rPr>
        <w:t xml:space="preserve"> </w:t>
      </w:r>
      <w:r>
        <w:rPr>
          <w:lang w:val="ru-RU"/>
        </w:rPr>
        <w:t xml:space="preserve">стандартизированный пакет, в котором находятся файлы программного </w:t>
      </w:r>
      <w:r>
        <w:rPr>
          <w:lang w:val="ru-RU"/>
        </w:rPr>
        <w:lastRenderedPageBreak/>
        <w:t>обеспечения и его вспомогательные библиотеки, необходимые для корректной работы приложения.</w:t>
      </w:r>
      <w:r w:rsidR="00FD0462">
        <w:rPr>
          <w:lang w:val="ru-RU"/>
        </w:rPr>
        <w:t xml:space="preserve"> Собранный образ является неизменяемым</w:t>
      </w:r>
      <w:r w:rsidR="00D775F1">
        <w:rPr>
          <w:lang w:val="ru-RU"/>
        </w:rPr>
        <w:t xml:space="preserve"> и состоит из слоёв (</w:t>
      </w:r>
      <w:r w:rsidR="00D775F1">
        <w:t>layer</w:t>
      </w:r>
      <w:r w:rsidR="00D775F1">
        <w:rPr>
          <w:lang w:val="ru-RU"/>
        </w:rPr>
        <w:t>)</w:t>
      </w:r>
      <w:r w:rsidR="00FD0462">
        <w:rPr>
          <w:lang w:val="ru-RU"/>
        </w:rPr>
        <w:t>.</w:t>
      </w:r>
      <w:r w:rsidR="00FC0793">
        <w:rPr>
          <w:lang w:val="ru-RU"/>
        </w:rPr>
        <w:t xml:space="preserve"> Образ может быт</w:t>
      </w:r>
      <w:r w:rsidR="003C1367">
        <w:rPr>
          <w:lang w:val="ru-RU"/>
        </w:rPr>
        <w:t>ь</w:t>
      </w:r>
      <w:r w:rsidR="00FC0793">
        <w:rPr>
          <w:lang w:val="ru-RU"/>
        </w:rPr>
        <w:t xml:space="preserve"> </w:t>
      </w:r>
      <w:r w:rsidR="003C1367">
        <w:rPr>
          <w:lang w:val="ru-RU"/>
        </w:rPr>
        <w:t xml:space="preserve">построен на базе </w:t>
      </w:r>
      <w:r w:rsidR="00FC0793">
        <w:rPr>
          <w:lang w:val="ru-RU"/>
        </w:rPr>
        <w:t xml:space="preserve">другого образа, который может содержать необходимые для определенного проекта пакеты, такие как </w:t>
      </w:r>
      <w:r w:rsidR="00FC0793">
        <w:t>Nginx</w:t>
      </w:r>
      <w:r w:rsidR="00FC0793">
        <w:rPr>
          <w:lang w:val="ru-RU"/>
        </w:rPr>
        <w:t>. Все эти пакеты могут находится локально, либо в общем официальном реестре образо</w:t>
      </w:r>
      <w:r w:rsidR="00CE3259">
        <w:rPr>
          <w:lang w:val="ru-RU"/>
        </w:rPr>
        <w:t>в</w:t>
      </w:r>
      <w:r w:rsidR="00FC0793" w:rsidRPr="00FC0793">
        <w:rPr>
          <w:lang w:val="ru-RU"/>
        </w:rPr>
        <w:t xml:space="preserve"> </w:t>
      </w:r>
      <w:r w:rsidR="00FC0793">
        <w:t>Docker</w:t>
      </w:r>
      <w:r w:rsidR="00FC0793" w:rsidRPr="00FC0793">
        <w:rPr>
          <w:lang w:val="ru-RU"/>
        </w:rPr>
        <w:t xml:space="preserve"> </w:t>
      </w:r>
      <w:r w:rsidR="00FC0793">
        <w:t>Hub</w:t>
      </w:r>
      <w:r w:rsidR="00596A8A">
        <w:rPr>
          <w:lang w:val="ru-RU"/>
        </w:rPr>
        <w:t>.</w:t>
      </w:r>
      <w:r w:rsidR="00D775F1">
        <w:rPr>
          <w:lang w:val="ru-RU"/>
        </w:rPr>
        <w:t xml:space="preserve"> </w:t>
      </w:r>
      <w:r w:rsidR="00B3100D" w:rsidRPr="00F646B5">
        <w:rPr>
          <w:lang w:val="ru-RU"/>
        </w:rPr>
        <w:t>[5]</w:t>
      </w:r>
    </w:p>
    <w:p w14:paraId="7C9FC2A8" w14:textId="0496724F" w:rsidR="00E21A35" w:rsidRPr="00E21A35" w:rsidRDefault="00D775F1" w:rsidP="00E250C7">
      <w:pPr>
        <w:rPr>
          <w:lang w:val="ru-RU"/>
        </w:rPr>
      </w:pPr>
      <w:r>
        <w:t>Docker</w:t>
      </w:r>
      <w:r w:rsidR="00596A8A">
        <w:rPr>
          <w:lang w:val="ru-RU"/>
        </w:rPr>
        <w:t xml:space="preserve"> берёт</w:t>
      </w:r>
      <w:r>
        <w:rPr>
          <w:lang w:val="ru-RU"/>
        </w:rPr>
        <w:t xml:space="preserve"> образ</w:t>
      </w:r>
      <w:r w:rsidR="00596A8A">
        <w:rPr>
          <w:lang w:val="ru-RU"/>
        </w:rPr>
        <w:t xml:space="preserve"> и запускает их </w:t>
      </w:r>
      <w:r>
        <w:rPr>
          <w:lang w:val="ru-RU"/>
        </w:rPr>
        <w:t>в виде «контейнеров» (</w:t>
      </w:r>
      <w:r>
        <w:t>containers</w:t>
      </w:r>
      <w:r>
        <w:rPr>
          <w:lang w:val="ru-RU"/>
        </w:rPr>
        <w:t>), который по сути является изолированным процессом в операционной системе</w:t>
      </w:r>
      <w:r w:rsidRPr="00D775F1">
        <w:rPr>
          <w:lang w:val="ru-RU"/>
        </w:rPr>
        <w:t>.</w:t>
      </w:r>
      <w:r>
        <w:rPr>
          <w:lang w:val="ru-RU"/>
        </w:rPr>
        <w:t xml:space="preserve"> </w:t>
      </w:r>
      <w:r>
        <w:t>Docker</w:t>
      </w:r>
      <w:r w:rsidRPr="00F7396D">
        <w:rPr>
          <w:lang w:val="ru-RU"/>
        </w:rPr>
        <w:t xml:space="preserve"> </w:t>
      </w:r>
      <w:r>
        <w:rPr>
          <w:lang w:val="ru-RU"/>
        </w:rPr>
        <w:t xml:space="preserve">эмулирует операционную систему для контейнеров, используя ядро </w:t>
      </w:r>
      <w:r w:rsidR="00F7396D">
        <w:t>Linux</w:t>
      </w:r>
      <w:r w:rsidR="00F7396D">
        <w:rPr>
          <w:lang w:val="ru-RU"/>
        </w:rPr>
        <w:t xml:space="preserve">, которое работает </w:t>
      </w:r>
      <w:r w:rsidR="00E566B5">
        <w:rPr>
          <w:lang w:val="ru-RU"/>
        </w:rPr>
        <w:t>в</w:t>
      </w:r>
      <w:r w:rsidR="00F7396D">
        <w:rPr>
          <w:lang w:val="ru-RU"/>
        </w:rPr>
        <w:t xml:space="preserve"> </w:t>
      </w:r>
      <w:r w:rsidR="002D50AC">
        <w:rPr>
          <w:lang w:val="ru-RU"/>
        </w:rPr>
        <w:t>основной</w:t>
      </w:r>
      <w:r w:rsidR="001D45B9">
        <w:rPr>
          <w:lang w:val="ru-RU"/>
        </w:rPr>
        <w:t xml:space="preserve"> </w:t>
      </w:r>
      <w:r w:rsidR="002D50AC">
        <w:rPr>
          <w:lang w:val="ru-RU"/>
        </w:rPr>
        <w:t>операционной системе (</w:t>
      </w:r>
      <w:r w:rsidR="002D50AC">
        <w:t>host</w:t>
      </w:r>
      <w:r w:rsidR="002D50AC" w:rsidRPr="002D50AC">
        <w:rPr>
          <w:lang w:val="ru-RU"/>
        </w:rPr>
        <w:t xml:space="preserve"> </w:t>
      </w:r>
      <w:r w:rsidR="002D50AC">
        <w:t>OS</w:t>
      </w:r>
      <w:r w:rsidR="002D50AC" w:rsidRPr="002D50AC">
        <w:rPr>
          <w:lang w:val="ru-RU"/>
        </w:rPr>
        <w:t>)</w:t>
      </w:r>
      <w:r w:rsidR="00F7396D" w:rsidRPr="00F7396D">
        <w:rPr>
          <w:lang w:val="ru-RU"/>
        </w:rPr>
        <w:t>.</w:t>
      </w:r>
      <w:r w:rsidR="00E21A35">
        <w:rPr>
          <w:lang w:val="ru-RU"/>
        </w:rPr>
        <w:t xml:space="preserve"> И в этом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заключается отличие от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виртуальных машин, где эмулируется целая компьютерная система.</w:t>
      </w:r>
      <w:r w:rsidR="005A3E40" w:rsidRPr="005A3E40">
        <w:rPr>
          <w:lang w:val="ru-RU"/>
        </w:rPr>
        <w:t xml:space="preserve"> </w:t>
      </w:r>
    </w:p>
    <w:p w14:paraId="35EEBCF2" w14:textId="79E92EAC" w:rsidR="001007FA" w:rsidRPr="00E21A35" w:rsidRDefault="005A3E40" w:rsidP="00E250C7">
      <w:pPr>
        <w:rPr>
          <w:lang w:val="ru-RU"/>
        </w:rPr>
      </w:pPr>
      <w:r>
        <w:rPr>
          <w:lang w:val="ru-RU"/>
        </w:rPr>
        <w:t xml:space="preserve">Если </w:t>
      </w:r>
      <w:r>
        <w:t>Docker</w:t>
      </w:r>
      <w:r w:rsidRPr="005A3E40">
        <w:rPr>
          <w:lang w:val="ru-RU"/>
        </w:rPr>
        <w:t xml:space="preserve"> </w:t>
      </w:r>
      <w:r>
        <w:rPr>
          <w:lang w:val="ru-RU"/>
        </w:rPr>
        <w:t xml:space="preserve">нужно запустить в ОС </w:t>
      </w:r>
      <w:r>
        <w:t>Windows</w:t>
      </w:r>
      <w:r>
        <w:rPr>
          <w:lang w:val="ru-RU"/>
        </w:rPr>
        <w:t xml:space="preserve">, то для этого потребуется подсистема </w:t>
      </w:r>
      <w:r>
        <w:t>Windows</w:t>
      </w:r>
      <w:r w:rsidRPr="005A3E40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Linux</w:t>
      </w:r>
      <w:r w:rsidRPr="005A3E40">
        <w:rPr>
          <w:lang w:val="ru-RU"/>
        </w:rPr>
        <w:t xml:space="preserve"> (</w:t>
      </w:r>
      <w:r>
        <w:t>WSL</w:t>
      </w:r>
      <w:r w:rsidRPr="00BE02D9">
        <w:rPr>
          <w:lang w:val="ru-RU"/>
        </w:rPr>
        <w:t>)</w:t>
      </w:r>
      <w:r w:rsidR="00BE02D9" w:rsidRPr="00BE02D9">
        <w:rPr>
          <w:lang w:val="ru-RU"/>
        </w:rPr>
        <w:t xml:space="preserve">, </w:t>
      </w:r>
      <w:r w:rsidR="00BE02D9">
        <w:rPr>
          <w:lang w:val="ru-RU"/>
        </w:rPr>
        <w:t>который запускает</w:t>
      </w:r>
      <w:r w:rsidR="00EB059B">
        <w:rPr>
          <w:lang w:val="ru-RU"/>
        </w:rPr>
        <w:t xml:space="preserve"> среду </w:t>
      </w:r>
      <w:r w:rsidR="00EB059B">
        <w:t>Linux</w:t>
      </w:r>
      <w:r w:rsidR="00EB059B" w:rsidRPr="00EB059B">
        <w:rPr>
          <w:lang w:val="ru-RU"/>
        </w:rPr>
        <w:t xml:space="preserve"> (</w:t>
      </w:r>
      <w:r w:rsidR="00EB059B">
        <w:t>Linux</w:t>
      </w:r>
      <w:r w:rsidR="00EB059B" w:rsidRPr="00EB059B">
        <w:rPr>
          <w:lang w:val="ru-RU"/>
        </w:rPr>
        <w:t xml:space="preserve"> </w:t>
      </w:r>
      <w:r w:rsidR="00EB059B">
        <w:t>environment</w:t>
      </w:r>
      <w:r w:rsidR="00EB059B" w:rsidRPr="00EB059B">
        <w:rPr>
          <w:lang w:val="ru-RU"/>
        </w:rPr>
        <w:t>)</w:t>
      </w:r>
      <w:r w:rsidR="00482581" w:rsidRPr="00482581">
        <w:rPr>
          <w:lang w:val="ru-RU"/>
        </w:rPr>
        <w:t xml:space="preserve"> </w:t>
      </w:r>
      <w:r w:rsidR="00482581">
        <w:rPr>
          <w:lang w:val="ru-RU"/>
        </w:rPr>
        <w:t xml:space="preserve">на машине с </w:t>
      </w:r>
      <w:r w:rsidR="00482581">
        <w:t>Windows</w:t>
      </w:r>
      <w:r w:rsidR="00E21A35" w:rsidRPr="00E21A35">
        <w:rPr>
          <w:lang w:val="ru-RU"/>
        </w:rPr>
        <w:t xml:space="preserve">, </w:t>
      </w:r>
      <w:r w:rsidR="00E21A35">
        <w:rPr>
          <w:lang w:val="ru-RU"/>
        </w:rPr>
        <w:t>без необходимости в отдельной виртуальной машине или</w:t>
      </w:r>
      <w:r w:rsidR="00E21A35" w:rsidRPr="00E21A35">
        <w:rPr>
          <w:lang w:val="ru-RU"/>
        </w:rPr>
        <w:t xml:space="preserve"> </w:t>
      </w:r>
      <w:r w:rsidR="00E21A35">
        <w:t>dual</w:t>
      </w:r>
      <w:r w:rsidR="00E21A35" w:rsidRPr="00E21A35">
        <w:rPr>
          <w:lang w:val="ru-RU"/>
        </w:rPr>
        <w:t xml:space="preserve"> </w:t>
      </w:r>
      <w:r w:rsidR="00E21A35">
        <w:t>booting</w:t>
      </w:r>
      <w:r w:rsidR="00E21A35" w:rsidRPr="00E21A35">
        <w:rPr>
          <w:lang w:val="ru-RU"/>
        </w:rPr>
        <w:t xml:space="preserve"> (</w:t>
      </w:r>
      <w:r w:rsidR="00E21A35">
        <w:rPr>
          <w:lang w:val="ru-RU"/>
        </w:rPr>
        <w:t xml:space="preserve">компьютерная система на котором установлены </w:t>
      </w:r>
      <w:r w:rsidR="00E21A35">
        <w:t>Windows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 xml:space="preserve">и </w:t>
      </w:r>
      <w:r w:rsidR="00E21A35">
        <w:t>Linux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на отдельных физических</w:t>
      </w:r>
      <w:r w:rsidR="00E21A35" w:rsidRPr="00F111D9">
        <w:rPr>
          <w:lang w:val="ru-RU"/>
        </w:rPr>
        <w:t>/</w:t>
      </w:r>
      <w:r w:rsidR="00E21A35">
        <w:rPr>
          <w:lang w:val="ru-RU"/>
        </w:rPr>
        <w:t xml:space="preserve">логических </w:t>
      </w:r>
      <w:r w:rsidR="00F111D9">
        <w:rPr>
          <w:lang w:val="ru-RU"/>
        </w:rPr>
        <w:t>разделах дисков</w:t>
      </w:r>
      <w:r w:rsidR="00E21A35" w:rsidRPr="00E21A35">
        <w:rPr>
          <w:lang w:val="ru-RU"/>
        </w:rPr>
        <w:t>)</w:t>
      </w:r>
      <w:r w:rsidR="00E21A35">
        <w:rPr>
          <w:lang w:val="ru-RU"/>
        </w:rPr>
        <w:t>.</w:t>
      </w:r>
      <w:r w:rsidR="00E21A35" w:rsidRPr="00E21A35">
        <w:rPr>
          <w:lang w:val="ru-RU"/>
        </w:rPr>
        <w:t xml:space="preserve"> [7]</w:t>
      </w:r>
    </w:p>
    <w:p w14:paraId="54CBE318" w14:textId="7AE698D0" w:rsidR="00FC0793" w:rsidRDefault="00FC0793" w:rsidP="00E250C7">
      <w:r>
        <w:rPr>
          <w:lang w:val="ru-RU"/>
        </w:rPr>
        <w:t>Для создания образа серверной части приложения</w:t>
      </w:r>
      <w:r w:rsidR="00F111D9">
        <w:rPr>
          <w:lang w:val="ru-RU"/>
        </w:rPr>
        <w:t xml:space="preserve"> потребуется файл </w:t>
      </w:r>
      <w:r w:rsidR="00F111D9">
        <w:t>Dockerfile</w:t>
      </w:r>
      <w:r w:rsidR="00F111D9" w:rsidRPr="00F111D9">
        <w:rPr>
          <w:lang w:val="ru-RU"/>
        </w:rPr>
        <w:t xml:space="preserve">, </w:t>
      </w:r>
      <w:r w:rsidR="00F111D9">
        <w:rPr>
          <w:lang w:val="ru-RU"/>
        </w:rPr>
        <w:t xml:space="preserve">который содержит последовательность инструкции для сборки образа </w:t>
      </w:r>
      <w:r w:rsidR="00F111D9">
        <w:t>Docker</w:t>
      </w:r>
      <w:r w:rsidR="00EB059B" w:rsidRPr="00EB059B">
        <w:rPr>
          <w:lang w:val="ru-RU"/>
        </w:rPr>
        <w:t>.</w:t>
      </w:r>
      <w:r w:rsidR="009A43A8" w:rsidRPr="009A43A8">
        <w:rPr>
          <w:lang w:val="ru-RU"/>
        </w:rPr>
        <w:t xml:space="preserve"> </w:t>
      </w:r>
      <w:r w:rsidR="009A43A8">
        <w:t>Docker</w:t>
      </w:r>
      <w:r w:rsidR="00A533D7">
        <w:t>file</w:t>
      </w:r>
      <w:r w:rsidR="009A43A8" w:rsidRPr="009A43A8">
        <w:rPr>
          <w:lang w:val="ru-RU"/>
        </w:rPr>
        <w:t xml:space="preserve"> </w:t>
      </w:r>
      <w:r w:rsidR="009A43A8">
        <w:rPr>
          <w:lang w:val="ru-RU"/>
        </w:rPr>
        <w:t>серверной части содержит</w:t>
      </w:r>
      <w:r w:rsidR="00011BA3">
        <w:t xml:space="preserve"> </w:t>
      </w:r>
      <w:r w:rsidR="00011BA3">
        <w:rPr>
          <w:lang w:val="ru-RU"/>
        </w:rPr>
        <w:t>следующий</w:t>
      </w:r>
      <w:r w:rsidR="009A43A8">
        <w:rPr>
          <w:lang w:val="ru-RU"/>
        </w:rPr>
        <w:t xml:space="preserve"> </w:t>
      </w:r>
      <w:r w:rsidR="00A533D7">
        <w:rPr>
          <w:lang w:val="ru-RU"/>
        </w:rPr>
        <w:t>текст</w:t>
      </w:r>
      <w:r w:rsidR="009A43A8" w:rsidRPr="009A43A8">
        <w:rPr>
          <w:lang w:val="ru-RU"/>
        </w:rPr>
        <w:t xml:space="preserve"> </w:t>
      </w:r>
      <w:r w:rsidR="009A43A8">
        <w:rPr>
          <w:lang w:val="ru-RU"/>
        </w:rPr>
        <w:t>на рисунке 4.</w:t>
      </w:r>
      <w:r w:rsidR="00FB472A">
        <w:rPr>
          <w:lang w:val="ru-RU"/>
        </w:rPr>
        <w:t>3</w:t>
      </w:r>
      <w:r w:rsidR="009A43A8">
        <w:rPr>
          <w:lang w:val="ru-RU"/>
        </w:rPr>
        <w:t>.</w:t>
      </w:r>
    </w:p>
    <w:p w14:paraId="58C41D1A" w14:textId="77777777" w:rsidR="00167136" w:rsidRDefault="00662632" w:rsidP="00167136">
      <w:pPr>
        <w:pStyle w:val="aff8"/>
      </w:pPr>
      <w:r w:rsidRPr="00662632">
        <w:drawing>
          <wp:inline distT="0" distB="0" distL="0" distR="0" wp14:anchorId="1DC6CC59" wp14:editId="256D3E42">
            <wp:extent cx="3088927" cy="2695279"/>
            <wp:effectExtent l="0" t="0" r="0" b="0"/>
            <wp:docPr id="100298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915" cy="270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6F7D" w14:textId="0E14E8C0" w:rsidR="00167136" w:rsidRPr="00167136" w:rsidRDefault="00167136" w:rsidP="00FF6F00">
      <w:pPr>
        <w:pStyle w:val="ac"/>
        <w:rPr>
          <w:lang w:val="ru-RU"/>
        </w:rPr>
      </w:pPr>
      <w:r w:rsidRPr="00167136">
        <w:rPr>
          <w:lang w:val="ru-RU"/>
        </w:rPr>
        <w:t xml:space="preserve">Рисунок 4.3 – Текст </w:t>
      </w:r>
      <w:r w:rsidRPr="00167136">
        <w:rPr>
          <w:szCs w:val="28"/>
        </w:rPr>
        <w:t>Dockerfile</w:t>
      </w:r>
      <w:r w:rsidRPr="00167136">
        <w:rPr>
          <w:lang w:val="ru-RU"/>
        </w:rPr>
        <w:t xml:space="preserve"> (сервер)</w:t>
      </w:r>
    </w:p>
    <w:p w14:paraId="4417C0CB" w14:textId="66334BBE" w:rsidR="00381399" w:rsidRPr="00F646B5" w:rsidRDefault="0060226A" w:rsidP="00381399">
      <w:pPr>
        <w:rPr>
          <w:lang w:val="ru-RU"/>
        </w:rPr>
      </w:pPr>
      <w:r>
        <w:rPr>
          <w:lang w:val="ru-RU"/>
        </w:rPr>
        <w:lastRenderedPageBreak/>
        <w:t xml:space="preserve">Затем нужно запустить следующую команду находясь в директории с файлом </w:t>
      </w:r>
      <w:r>
        <w:t>Dockerfile</w:t>
      </w:r>
      <w:r w:rsidRPr="0060226A">
        <w:rPr>
          <w:lang w:val="ru-RU"/>
        </w:rPr>
        <w:t>:</w:t>
      </w:r>
    </w:p>
    <w:p w14:paraId="2EDBE79F" w14:textId="2AC6D318" w:rsidR="0060226A" w:rsidRPr="00E8065D" w:rsidRDefault="0060226A" w:rsidP="00381399">
      <w:pPr>
        <w:rPr>
          <w:i/>
          <w:iCs/>
        </w:rPr>
      </w:pPr>
      <w:r w:rsidRPr="00E8065D">
        <w:rPr>
          <w:i/>
          <w:iCs/>
        </w:rPr>
        <w:t>docker build -t libmgr-</w:t>
      </w:r>
      <w:proofErr w:type="gramStart"/>
      <w:r w:rsidRPr="00E8065D">
        <w:rPr>
          <w:i/>
          <w:iCs/>
        </w:rPr>
        <w:t>server .</w:t>
      </w:r>
      <w:proofErr w:type="gramEnd"/>
    </w:p>
    <w:p w14:paraId="6BE25220" w14:textId="1B65F98A" w:rsidR="00E61B94" w:rsidRPr="00BF4F3E" w:rsidRDefault="0060226A" w:rsidP="0060226A">
      <w:pPr>
        <w:rPr>
          <w:lang w:val="ru-RU"/>
        </w:rPr>
      </w:pPr>
      <w:r>
        <w:rPr>
          <w:lang w:val="ru-RU"/>
        </w:rPr>
        <w:t>Аргумент «</w:t>
      </w:r>
      <w:r w:rsidRPr="0060226A">
        <w:rPr>
          <w:lang w:val="ru-RU"/>
        </w:rPr>
        <w:t>-</w:t>
      </w:r>
      <w:r>
        <w:t>t</w:t>
      </w:r>
      <w:r>
        <w:rPr>
          <w:lang w:val="ru-RU"/>
        </w:rPr>
        <w:t xml:space="preserve">» отвечает за задание имени образа, не является обязательным. Под символом «.» точка подразумевается рабочая директория в котором находится пользователь в командном интерпретаторе. Если бы </w:t>
      </w:r>
      <w:r>
        <w:t>Dockerfile</w:t>
      </w:r>
      <w:r w:rsidRPr="0060226A">
        <w:rPr>
          <w:lang w:val="ru-RU"/>
        </w:rPr>
        <w:t xml:space="preserve"> </w:t>
      </w:r>
      <w:r>
        <w:rPr>
          <w:lang w:val="ru-RU"/>
        </w:rPr>
        <w:t>находился в другой директории, то нужно было бы задать путь до директории, где этот файл</w:t>
      </w:r>
      <w:r w:rsidR="00E11E56">
        <w:rPr>
          <w:lang w:val="ru-RU"/>
        </w:rPr>
        <w:t xml:space="preserve"> расположен</w:t>
      </w:r>
      <w:r>
        <w:rPr>
          <w:lang w:val="ru-RU"/>
        </w:rPr>
        <w:t>.</w:t>
      </w:r>
      <w:r w:rsidR="00E61B94" w:rsidRPr="00E61B94">
        <w:rPr>
          <w:lang w:val="ru-RU"/>
        </w:rPr>
        <w:t xml:space="preserve"> </w:t>
      </w:r>
      <w:r w:rsidR="00BF4F3E">
        <w:rPr>
          <w:lang w:val="ru-RU"/>
        </w:rPr>
        <w:t xml:space="preserve">Также можно запустить скрипт </w:t>
      </w:r>
      <w:r w:rsidR="00BF4F3E">
        <w:t>PowerShell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«</w:t>
      </w:r>
      <w:r w:rsidR="00BF4F3E">
        <w:t>build</w:t>
      </w:r>
      <w:r w:rsidR="00BF4F3E" w:rsidRPr="00BF4F3E">
        <w:rPr>
          <w:lang w:val="ru-RU"/>
        </w:rPr>
        <w:t>-</w:t>
      </w:r>
      <w:r w:rsidR="00BF4F3E">
        <w:t>docker</w:t>
      </w:r>
      <w:r w:rsidR="00BF4F3E" w:rsidRPr="00BF4F3E">
        <w:rPr>
          <w:lang w:val="ru-RU"/>
        </w:rPr>
        <w:t>-</w:t>
      </w:r>
      <w:r w:rsidR="00BF4F3E">
        <w:t>image</w:t>
      </w:r>
      <w:r w:rsidR="00BF4F3E" w:rsidRPr="00BF4F3E">
        <w:rPr>
          <w:lang w:val="ru-RU"/>
        </w:rPr>
        <w:t>.</w:t>
      </w:r>
      <w:proofErr w:type="spellStart"/>
      <w:r w:rsidR="00BF4F3E">
        <w:t>ps</w:t>
      </w:r>
      <w:proofErr w:type="spellEnd"/>
      <w:r w:rsidR="00BF4F3E" w:rsidRPr="00BF4F3E">
        <w:rPr>
          <w:lang w:val="ru-RU"/>
        </w:rPr>
        <w:t>1</w:t>
      </w:r>
      <w:r w:rsidR="00BF4F3E">
        <w:rPr>
          <w:lang w:val="ru-RU"/>
        </w:rPr>
        <w:t>»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в директории «</w:t>
      </w:r>
      <w:r w:rsidR="00BF4F3E">
        <w:t>scripts</w:t>
      </w:r>
      <w:r w:rsidR="00BF4F3E">
        <w:rPr>
          <w:lang w:val="ru-RU"/>
        </w:rPr>
        <w:t>»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в корневой директории проекта.</w:t>
      </w:r>
    </w:p>
    <w:p w14:paraId="254B4507" w14:textId="6D9EEBD5" w:rsidR="0045602B" w:rsidRDefault="00E61B94" w:rsidP="00BB1368">
      <w:pPr>
        <w:rPr>
          <w:lang w:val="ru-RU"/>
        </w:rPr>
      </w:pPr>
      <w:r>
        <w:rPr>
          <w:lang w:val="ru-RU"/>
        </w:rPr>
        <w:t>При запуске образа приложения необходимо указать ему переменные окружения (</w:t>
      </w:r>
      <w:r>
        <w:t>environment</w:t>
      </w:r>
      <w:r w:rsidRPr="00E61B94">
        <w:rPr>
          <w:lang w:val="ru-RU"/>
        </w:rPr>
        <w:t xml:space="preserve"> </w:t>
      </w:r>
      <w:r>
        <w:t>variables</w:t>
      </w:r>
      <w:r w:rsidRPr="00E61B94">
        <w:rPr>
          <w:lang w:val="ru-RU"/>
        </w:rPr>
        <w:t xml:space="preserve">), </w:t>
      </w:r>
      <w:r>
        <w:rPr>
          <w:lang w:val="ru-RU"/>
        </w:rPr>
        <w:t>в котором будет</w:t>
      </w:r>
      <w:r w:rsidRPr="00E61B94">
        <w:rPr>
          <w:lang w:val="ru-RU"/>
        </w:rPr>
        <w:t xml:space="preserve"> </w:t>
      </w:r>
      <w:r>
        <w:rPr>
          <w:lang w:val="ru-RU"/>
        </w:rPr>
        <w:t>содержать переменные с паролем пользователя «</w:t>
      </w:r>
      <w:r>
        <w:t>an</w:t>
      </w:r>
      <w:r>
        <w:rPr>
          <w:lang w:val="ru-RU"/>
        </w:rPr>
        <w:t>» для доступа к СУБД</w:t>
      </w:r>
      <w:r w:rsidRPr="00E61B94">
        <w:rPr>
          <w:lang w:val="ru-RU"/>
        </w:rPr>
        <w:t>.</w:t>
      </w:r>
    </w:p>
    <w:p w14:paraId="5F03AECE" w14:textId="01784599" w:rsidR="00BB1368" w:rsidRPr="00BB1368" w:rsidRDefault="00BB1368" w:rsidP="00BB1368">
      <w:pPr>
        <w:rPr>
          <w:lang w:val="ru-RU"/>
        </w:rPr>
      </w:pPr>
      <w:r>
        <w:rPr>
          <w:lang w:val="ru-RU"/>
        </w:rPr>
        <w:t xml:space="preserve">Таким же образом было написан </w:t>
      </w:r>
      <w:r>
        <w:t>Dockerfile</w:t>
      </w:r>
      <w:r w:rsidRPr="00BB1368">
        <w:rPr>
          <w:lang w:val="ru-RU"/>
        </w:rPr>
        <w:t xml:space="preserve"> </w:t>
      </w:r>
      <w:r>
        <w:rPr>
          <w:lang w:val="ru-RU"/>
        </w:rPr>
        <w:t>и для клиентской части.</w:t>
      </w:r>
    </w:p>
    <w:p w14:paraId="1776E031" w14:textId="5581C2DA" w:rsidR="00031BE6" w:rsidRDefault="00F0199B" w:rsidP="00F0199B">
      <w:pPr>
        <w:pStyle w:val="3"/>
        <w:rPr>
          <w:lang w:val="ru-RU"/>
        </w:rPr>
      </w:pPr>
      <w:bookmarkStart w:id="64" w:name="_Toc168247224"/>
      <w:r>
        <w:rPr>
          <w:lang w:val="ru-RU"/>
        </w:rPr>
        <w:t>4.5.3 Порядок и особенности работы</w:t>
      </w:r>
      <w:bookmarkEnd w:id="64"/>
    </w:p>
    <w:p w14:paraId="13C754E4" w14:textId="77777777" w:rsidR="001B687D" w:rsidRDefault="00F7396D" w:rsidP="00F7396D">
      <w:pPr>
        <w:rPr>
          <w:lang w:val="ru-RU"/>
        </w:rPr>
      </w:pPr>
      <w:r>
        <w:rPr>
          <w:lang w:val="ru-RU"/>
        </w:rPr>
        <w:t>При переходе на веб-страницу приложения, система перенаправит на страницу аутентификации</w:t>
      </w:r>
      <w:r w:rsidR="001B687D">
        <w:rPr>
          <w:lang w:val="ru-RU"/>
        </w:rPr>
        <w:t xml:space="preserve"> (рисунок 4.4)</w:t>
      </w:r>
      <w:r>
        <w:rPr>
          <w:lang w:val="ru-RU"/>
        </w:rPr>
        <w:t xml:space="preserve">. </w:t>
      </w:r>
    </w:p>
    <w:p w14:paraId="0BF21FBC" w14:textId="77777777" w:rsidR="001B687D" w:rsidRPr="00D82CED" w:rsidRDefault="001B687D" w:rsidP="002C4E96">
      <w:pPr>
        <w:pStyle w:val="aff8"/>
      </w:pPr>
      <w:r w:rsidRPr="00D82CED">
        <w:drawing>
          <wp:inline distT="0" distB="0" distL="0" distR="0" wp14:anchorId="4FA47A60" wp14:editId="73F7839F">
            <wp:extent cx="3980367" cy="3238500"/>
            <wp:effectExtent l="0" t="0" r="1270" b="0"/>
            <wp:docPr id="8994868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30" cy="3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33B4" w14:textId="77777777" w:rsidR="001B687D" w:rsidRDefault="001B687D" w:rsidP="002C4E96">
      <w:pPr>
        <w:pStyle w:val="aff8"/>
      </w:pPr>
      <w:r>
        <w:t>Рисунок 4.4 – Страница аутентификации</w:t>
      </w:r>
    </w:p>
    <w:p w14:paraId="34099577" w14:textId="315C55C7" w:rsidR="00F7396D" w:rsidRDefault="00F7396D" w:rsidP="00F7396D">
      <w:pPr>
        <w:rPr>
          <w:lang w:val="ru-RU"/>
        </w:rPr>
      </w:pPr>
      <w:r>
        <w:rPr>
          <w:lang w:val="ru-RU"/>
        </w:rPr>
        <w:t xml:space="preserve">Далее нужно создать аккаунт пользователя. </w:t>
      </w:r>
      <w:r w:rsidR="00231E1F">
        <w:rPr>
          <w:lang w:val="ru-RU"/>
        </w:rPr>
        <w:t xml:space="preserve">Для этого необходимо </w:t>
      </w:r>
      <w:r>
        <w:rPr>
          <w:lang w:val="ru-RU"/>
        </w:rPr>
        <w:t>нажать на кнопку «Создать</w:t>
      </w:r>
      <w:r w:rsidR="00D82CED" w:rsidRPr="001B687D">
        <w:rPr>
          <w:lang w:val="ru-RU"/>
        </w:rPr>
        <w:t xml:space="preserve"> </w:t>
      </w:r>
      <w:r w:rsidR="00D82CED">
        <w:rPr>
          <w:lang w:val="ru-RU"/>
        </w:rPr>
        <w:t>нового</w:t>
      </w:r>
      <w:r>
        <w:rPr>
          <w:lang w:val="ru-RU"/>
        </w:rPr>
        <w:t xml:space="preserve"> пользователя»</w:t>
      </w:r>
      <w:r w:rsidR="00231E1F">
        <w:rPr>
          <w:lang w:val="ru-RU"/>
        </w:rPr>
        <w:t xml:space="preserve">. Страница откроет диалоговое окно, на </w:t>
      </w:r>
      <w:r w:rsidR="00231E1F">
        <w:rPr>
          <w:lang w:val="ru-RU"/>
        </w:rPr>
        <w:lastRenderedPageBreak/>
        <w:t xml:space="preserve">котором нужно ввести </w:t>
      </w:r>
      <w:r w:rsidR="00E06F21">
        <w:rPr>
          <w:lang w:val="ru-RU"/>
        </w:rPr>
        <w:t>и</w:t>
      </w:r>
      <w:r w:rsidR="00231E1F">
        <w:rPr>
          <w:lang w:val="ru-RU"/>
        </w:rPr>
        <w:t>мя пользователя и ПИН-код. ПИН-код</w:t>
      </w:r>
      <w:r w:rsidR="00095FB5">
        <w:rPr>
          <w:lang w:val="ru-RU"/>
        </w:rPr>
        <w:t xml:space="preserve"> пользователя</w:t>
      </w:r>
      <w:r w:rsidR="0062335A">
        <w:rPr>
          <w:lang w:val="ru-RU"/>
        </w:rPr>
        <w:t xml:space="preserve"> должен иметь длину в интервале от 4 до 12</w:t>
      </w:r>
      <w:r w:rsidR="005421B1">
        <w:rPr>
          <w:lang w:val="ru-RU"/>
        </w:rPr>
        <w:t xml:space="preserve"> цифр</w:t>
      </w:r>
      <w:r w:rsidR="00231E1F">
        <w:rPr>
          <w:lang w:val="ru-RU"/>
        </w:rPr>
        <w:t xml:space="preserve">. </w:t>
      </w:r>
      <w:r w:rsidR="00653F85">
        <w:rPr>
          <w:lang w:val="ru-RU"/>
        </w:rPr>
        <w:t xml:space="preserve">Диалоговое </w:t>
      </w:r>
      <w:r w:rsidR="00231E1F">
        <w:rPr>
          <w:lang w:val="ru-RU"/>
        </w:rPr>
        <w:t>окно создания аккаунта пользователя изображена на рисунке 4.</w:t>
      </w:r>
      <w:r w:rsidR="00653F85">
        <w:rPr>
          <w:lang w:val="ru-RU"/>
        </w:rPr>
        <w:t>5</w:t>
      </w:r>
      <w:r w:rsidR="00231E1F">
        <w:rPr>
          <w:lang w:val="ru-RU"/>
        </w:rPr>
        <w:t>.</w:t>
      </w:r>
    </w:p>
    <w:p w14:paraId="787A38BB" w14:textId="6B77C2D2" w:rsidR="00231E1F" w:rsidRPr="00037FD5" w:rsidRDefault="00037FD5" w:rsidP="002C4E96">
      <w:pPr>
        <w:pStyle w:val="aff8"/>
      </w:pPr>
      <w:r w:rsidRPr="00037FD5">
        <w:drawing>
          <wp:inline distT="0" distB="0" distL="0" distR="0" wp14:anchorId="5A5BD9BF" wp14:editId="4C9CB2DC">
            <wp:extent cx="2246255" cy="1965960"/>
            <wp:effectExtent l="0" t="0" r="1905" b="0"/>
            <wp:docPr id="173930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4" cy="196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CCD7" w14:textId="2D24DE99" w:rsidR="00231E1F" w:rsidRDefault="00231E1F" w:rsidP="002C4E96">
      <w:pPr>
        <w:pStyle w:val="aff8"/>
      </w:pPr>
      <w:r>
        <w:t>Рисунок 4.</w:t>
      </w:r>
      <w:r w:rsidR="00FB472A">
        <w:t>5</w:t>
      </w:r>
      <w:r>
        <w:t xml:space="preserve"> – Диалоговое окно создани</w:t>
      </w:r>
      <w:r w:rsidR="000C1F37">
        <w:t xml:space="preserve">я </w:t>
      </w:r>
      <w:r>
        <w:t>аккаунта пользователя</w:t>
      </w:r>
    </w:p>
    <w:p w14:paraId="6782BE1E" w14:textId="672272D1" w:rsidR="00526776" w:rsidRDefault="001F34C7" w:rsidP="001B687D">
      <w:pPr>
        <w:rPr>
          <w:lang w:val="ru-RU"/>
        </w:rPr>
      </w:pPr>
      <w:r>
        <w:rPr>
          <w:lang w:val="ru-RU"/>
        </w:rPr>
        <w:t>После ввода данных в поля, нужно нажать на кнопку «Создать». После этого окно должно закрыться и вывести сообщение об успешности создания в нижней части приложения, как на рисунке 4.6.</w:t>
      </w:r>
    </w:p>
    <w:p w14:paraId="5A6CAB6D" w14:textId="21CDD5F8" w:rsidR="004F5C81" w:rsidRPr="007A172B" w:rsidRDefault="007A172B" w:rsidP="002C4E96">
      <w:pPr>
        <w:pStyle w:val="aff8"/>
      </w:pPr>
      <w:r w:rsidRPr="007A172B">
        <w:drawing>
          <wp:inline distT="0" distB="0" distL="0" distR="0" wp14:anchorId="2A30FBEE" wp14:editId="4CC46B7E">
            <wp:extent cx="4693920" cy="807720"/>
            <wp:effectExtent l="0" t="0" r="0" b="0"/>
            <wp:docPr id="14609810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D9B" w14:textId="690C2583" w:rsidR="004F5C81" w:rsidRDefault="004F5C81" w:rsidP="002C4E96">
      <w:pPr>
        <w:pStyle w:val="aff8"/>
      </w:pPr>
      <w:r>
        <w:t>Рисунок 4.6 – Вывод сообщения об успешности создания пользователя</w:t>
      </w:r>
    </w:p>
    <w:p w14:paraId="24AEF190" w14:textId="77777777" w:rsidR="00326790" w:rsidRDefault="00326790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FB6341D" w14:textId="6AAA5C97" w:rsidR="00526776" w:rsidRDefault="00430B5D" w:rsidP="00430B5D">
      <w:pPr>
        <w:rPr>
          <w:lang w:val="ru-RU"/>
        </w:rPr>
      </w:pPr>
      <w:r>
        <w:rPr>
          <w:lang w:val="ru-RU"/>
        </w:rPr>
        <w:lastRenderedPageBreak/>
        <w:t xml:space="preserve">Подтверждение аккаунта пользователя не требуется. Дальше пользователь должен </w:t>
      </w:r>
      <w:r w:rsidR="00C373BA">
        <w:rPr>
          <w:lang w:val="ru-RU"/>
        </w:rPr>
        <w:t>выбрать</w:t>
      </w:r>
      <w:r>
        <w:rPr>
          <w:lang w:val="ru-RU"/>
        </w:rPr>
        <w:t xml:space="preserve"> собственное имя пользователя и</w:t>
      </w:r>
      <w:r w:rsidR="00C373BA">
        <w:rPr>
          <w:lang w:val="ru-RU"/>
        </w:rPr>
        <w:t xml:space="preserve"> ввести</w:t>
      </w:r>
      <w:r>
        <w:rPr>
          <w:lang w:val="ru-RU"/>
        </w:rPr>
        <w:t xml:space="preserve"> ПИН-код (рисунок 4.7)</w:t>
      </w:r>
      <w:r w:rsidR="0020530E">
        <w:rPr>
          <w:lang w:val="ru-RU"/>
        </w:rPr>
        <w:t>.</w:t>
      </w:r>
    </w:p>
    <w:p w14:paraId="71899CFF" w14:textId="22B0041A" w:rsidR="00CB4DD9" w:rsidRPr="00CB4DD9" w:rsidRDefault="00CB4DD9" w:rsidP="002C4E96">
      <w:pPr>
        <w:pStyle w:val="aff8"/>
      </w:pPr>
      <w:r w:rsidRPr="00CB4DD9">
        <w:drawing>
          <wp:inline distT="0" distB="0" distL="0" distR="0" wp14:anchorId="61400EEE" wp14:editId="3D0EBF3A">
            <wp:extent cx="3742994" cy="3489960"/>
            <wp:effectExtent l="0" t="0" r="0" b="0"/>
            <wp:docPr id="1123194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119" cy="349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30A2" w14:textId="1C01F971" w:rsidR="009B01EE" w:rsidRDefault="009B01EE" w:rsidP="002C4E96">
      <w:pPr>
        <w:pStyle w:val="aff8"/>
      </w:pPr>
      <w:r>
        <w:t xml:space="preserve">Рисунок 4.7 – Ввод имени пользователя и </w:t>
      </w:r>
      <w:r w:rsidR="00DE1D2A">
        <w:t>ПИН-кода</w:t>
      </w:r>
    </w:p>
    <w:p w14:paraId="7A3DFEFF" w14:textId="0B4466BC" w:rsidR="00CB4DD9" w:rsidRDefault="00CB4DD9" w:rsidP="00CB4DD9">
      <w:r>
        <w:rPr>
          <w:lang w:val="ru-RU"/>
        </w:rPr>
        <w:t>После этого кнопка «Войти» станет активным и далее нажимаем на него. После этого откроется страница с недавними открытыми книгами</w:t>
      </w:r>
      <w:r w:rsidR="002F40CC">
        <w:rPr>
          <w:lang w:val="ru-RU"/>
        </w:rPr>
        <w:t xml:space="preserve"> (рисунок 4.8)</w:t>
      </w:r>
      <w:r>
        <w:rPr>
          <w:lang w:val="ru-RU"/>
        </w:rPr>
        <w:t>.</w:t>
      </w:r>
    </w:p>
    <w:p w14:paraId="217E4406" w14:textId="4CDCE98B" w:rsidR="00002F07" w:rsidRDefault="00002F07" w:rsidP="002C4E96">
      <w:pPr>
        <w:pStyle w:val="aff8"/>
      </w:pPr>
      <w:r>
        <w:drawing>
          <wp:inline distT="0" distB="0" distL="0" distR="0" wp14:anchorId="51F8676A" wp14:editId="36BF84A8">
            <wp:extent cx="5116506" cy="1653540"/>
            <wp:effectExtent l="0" t="0" r="8255" b="3810"/>
            <wp:docPr id="88860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4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223" cy="16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1484" w14:textId="339A9BA4" w:rsidR="00002F07" w:rsidRDefault="00002F07" w:rsidP="002C4E96">
      <w:pPr>
        <w:pStyle w:val="aff8"/>
      </w:pPr>
      <w:r>
        <w:t>Рисунок 4.8 – Страница недавно открытых книг (пустой)</w:t>
      </w:r>
    </w:p>
    <w:p w14:paraId="35E6E8B3" w14:textId="77777777" w:rsidR="00B751F7" w:rsidRDefault="00B751F7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E5FB9B" w14:textId="34C99F09" w:rsidR="00074150" w:rsidRDefault="006E3455" w:rsidP="006E3455">
      <w:pPr>
        <w:rPr>
          <w:lang w:val="ru-RU"/>
        </w:rPr>
      </w:pPr>
      <w:r>
        <w:rPr>
          <w:lang w:val="ru-RU"/>
        </w:rPr>
        <w:lastRenderedPageBreak/>
        <w:t>После входа в систему, в</w:t>
      </w:r>
      <w:r w:rsidR="00074150">
        <w:rPr>
          <w:lang w:val="ru-RU"/>
        </w:rPr>
        <w:t xml:space="preserve"> левой части приложения появится панель навигации.</w:t>
      </w:r>
      <w:r w:rsidR="004920D1">
        <w:rPr>
          <w:lang w:val="ru-RU"/>
        </w:rPr>
        <w:t xml:space="preserve"> Её </w:t>
      </w:r>
      <w:r w:rsidR="006A23EA">
        <w:rPr>
          <w:lang w:val="ru-RU"/>
        </w:rPr>
        <w:t>можно раскрыть,</w:t>
      </w:r>
      <w:r w:rsidR="004920D1">
        <w:rPr>
          <w:lang w:val="ru-RU"/>
        </w:rPr>
        <w:t xml:space="preserve"> нажав на кнопку с иконкой в виде трёх полос (рисунок 4.9).</w:t>
      </w:r>
    </w:p>
    <w:p w14:paraId="14165279" w14:textId="12DDAF5B" w:rsidR="006A23EA" w:rsidRPr="006A23EA" w:rsidRDefault="006A23EA" w:rsidP="002C4E96">
      <w:pPr>
        <w:pStyle w:val="aff8"/>
      </w:pPr>
      <w:r w:rsidRPr="006A23EA">
        <w:drawing>
          <wp:inline distT="0" distB="0" distL="0" distR="0" wp14:anchorId="1F3A2125" wp14:editId="5A1521E9">
            <wp:extent cx="3421380" cy="4003652"/>
            <wp:effectExtent l="0" t="0" r="7620" b="0"/>
            <wp:docPr id="12307268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95" cy="400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233B" w14:textId="7AD4DE4D" w:rsidR="006A23EA" w:rsidRDefault="006A23EA" w:rsidP="002C4E96">
      <w:pPr>
        <w:pStyle w:val="aff8"/>
      </w:pPr>
      <w:r>
        <w:t>Рисунок 4.9 – Раскрытая панель навигации</w:t>
      </w:r>
    </w:p>
    <w:p w14:paraId="523A2367" w14:textId="0B774680" w:rsidR="006A23EA" w:rsidRDefault="006A23EA" w:rsidP="009E3916">
      <w:pPr>
        <w:rPr>
          <w:lang w:val="ru-RU"/>
        </w:rPr>
      </w:pPr>
      <w:r>
        <w:rPr>
          <w:lang w:val="ru-RU"/>
        </w:rPr>
        <w:t>Также при наведении на кнопки навигации в «скрытом состоянии» будет появляется блок с надписью назначения кнопки</w:t>
      </w:r>
      <w:r w:rsidR="002F733D">
        <w:rPr>
          <w:lang w:val="ru-RU"/>
        </w:rPr>
        <w:t xml:space="preserve"> (рисунок 4.10)</w:t>
      </w:r>
      <w:r>
        <w:rPr>
          <w:lang w:val="ru-RU"/>
        </w:rPr>
        <w:t>.</w:t>
      </w:r>
    </w:p>
    <w:p w14:paraId="726CB312" w14:textId="0CA2D261" w:rsidR="006A23EA" w:rsidRPr="006A23EA" w:rsidRDefault="006A23EA" w:rsidP="002C4E96">
      <w:pPr>
        <w:pStyle w:val="aff8"/>
      </w:pPr>
      <w:r w:rsidRPr="006A23EA">
        <w:drawing>
          <wp:inline distT="0" distB="0" distL="0" distR="0" wp14:anchorId="67C457E4" wp14:editId="7202F223">
            <wp:extent cx="1915723" cy="2057400"/>
            <wp:effectExtent l="0" t="0" r="8890" b="0"/>
            <wp:docPr id="672691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488" cy="206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9CB0" w14:textId="11551FE9" w:rsidR="006A23EA" w:rsidRPr="001A4429" w:rsidRDefault="002F733D" w:rsidP="002C4E96">
      <w:pPr>
        <w:pStyle w:val="aff8"/>
      </w:pPr>
      <w:r>
        <w:t>Рисунок 4.10 – Надпись рядом кнопкой навигации</w:t>
      </w:r>
    </w:p>
    <w:p w14:paraId="5AC5A69C" w14:textId="77777777" w:rsidR="00C02233" w:rsidRPr="001A4429" w:rsidRDefault="00C02233" w:rsidP="00C02233">
      <w:pPr>
        <w:rPr>
          <w:lang w:val="ru-RU"/>
        </w:rPr>
      </w:pPr>
    </w:p>
    <w:p w14:paraId="39C66EB6" w14:textId="621BACEB" w:rsidR="009E3916" w:rsidRDefault="006E3455" w:rsidP="00C02233">
      <w:pPr>
        <w:rPr>
          <w:lang w:val="ru-RU"/>
        </w:rPr>
      </w:pPr>
      <w:r>
        <w:rPr>
          <w:lang w:val="ru-RU"/>
        </w:rPr>
        <w:lastRenderedPageBreak/>
        <w:t xml:space="preserve">Для добавления файла электронной книги нужно перейти </w:t>
      </w:r>
      <w:r w:rsidR="001745F7">
        <w:rPr>
          <w:lang w:val="ru-RU"/>
        </w:rPr>
        <w:t>на страницу со списком электронных книг нажав на кнопку с иконкой в виде «документа» (рисунок 4.11).</w:t>
      </w:r>
    </w:p>
    <w:p w14:paraId="563798D2" w14:textId="60ACCE60" w:rsidR="005557D1" w:rsidRPr="005557D1" w:rsidRDefault="005557D1" w:rsidP="002C4E96">
      <w:pPr>
        <w:pStyle w:val="aff8"/>
      </w:pPr>
      <w:r w:rsidRPr="005557D1">
        <w:drawing>
          <wp:inline distT="0" distB="0" distL="0" distR="0" wp14:anchorId="3C81AF87" wp14:editId="0249F7E1">
            <wp:extent cx="883920" cy="1463607"/>
            <wp:effectExtent l="0" t="0" r="0" b="3810"/>
            <wp:docPr id="2503514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04" cy="146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E2A2" w14:textId="06DCA0C6" w:rsidR="001745F7" w:rsidRDefault="001745F7" w:rsidP="002C4E96">
      <w:pPr>
        <w:pStyle w:val="aff8"/>
      </w:pPr>
      <w:r>
        <w:t>Рисунок 4.11 – Кнопка для перехода на страницу со списком электронных книг</w:t>
      </w:r>
    </w:p>
    <w:p w14:paraId="11D4200B" w14:textId="69653F53" w:rsidR="005557D1" w:rsidRDefault="005557D1" w:rsidP="005557D1">
      <w:pPr>
        <w:rPr>
          <w:lang w:val="ru-RU"/>
        </w:rPr>
      </w:pPr>
      <w:r>
        <w:rPr>
          <w:lang w:val="ru-RU"/>
        </w:rPr>
        <w:t>Далее откроется страница со списком электронных книг, пока что пустая</w:t>
      </w:r>
      <w:r w:rsidR="00CA53B5">
        <w:rPr>
          <w:lang w:val="ru-RU"/>
        </w:rPr>
        <w:t>, изображенная на рисунке 4.12</w:t>
      </w:r>
      <w:r>
        <w:rPr>
          <w:lang w:val="ru-RU"/>
        </w:rPr>
        <w:t>.</w:t>
      </w:r>
    </w:p>
    <w:p w14:paraId="3117E0F2" w14:textId="257D0F63" w:rsidR="00CA53B5" w:rsidRDefault="00CA53B5" w:rsidP="002C4E96">
      <w:pPr>
        <w:pStyle w:val="aff8"/>
      </w:pPr>
      <w:r>
        <w:drawing>
          <wp:inline distT="0" distB="0" distL="0" distR="0" wp14:anchorId="49C414DE" wp14:editId="6E2EB9BD">
            <wp:extent cx="5130508" cy="2674620"/>
            <wp:effectExtent l="0" t="0" r="0" b="0"/>
            <wp:docPr id="133685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414" cy="26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3272" w14:textId="7C3C108B" w:rsidR="00CA53B5" w:rsidRDefault="00CA53B5" w:rsidP="002C4E96">
      <w:pPr>
        <w:pStyle w:val="aff8"/>
      </w:pPr>
      <w:r>
        <w:t>Рисунок 4.12 – Страница со списком книг (пустая)</w:t>
      </w:r>
    </w:p>
    <w:p w14:paraId="06E78009" w14:textId="77777777" w:rsidR="006C5AB2" w:rsidRDefault="006C5AB2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90426D1" w14:textId="70AF0F36" w:rsidR="004C6689" w:rsidRDefault="00CA53B5" w:rsidP="002C4E96">
      <w:pPr>
        <w:rPr>
          <w:lang w:val="ru-RU"/>
        </w:rPr>
      </w:pPr>
      <w:r>
        <w:rPr>
          <w:lang w:val="ru-RU"/>
        </w:rPr>
        <w:lastRenderedPageBreak/>
        <w:t>Эта страница состоит из двух частей верхняя панель управления списком книг и основная часть со списком всех книг.</w:t>
      </w:r>
      <w:r w:rsidR="004C6689">
        <w:rPr>
          <w:lang w:val="ru-RU"/>
        </w:rPr>
        <w:t xml:space="preserve"> В верхней панели нужно нажать на кнопку «Добавить» и затем откроется диалоговое окно выбора файла электронной книги (рисунок 4.13).</w:t>
      </w:r>
    </w:p>
    <w:p w14:paraId="1D6F52CD" w14:textId="049D24B4" w:rsidR="00961F5B" w:rsidRPr="00961F5B" w:rsidRDefault="00961F5B" w:rsidP="002C4E96">
      <w:pPr>
        <w:pStyle w:val="aff8"/>
      </w:pPr>
      <w:r w:rsidRPr="00961F5B">
        <w:drawing>
          <wp:inline distT="0" distB="0" distL="0" distR="0" wp14:anchorId="1AE34F8B" wp14:editId="240DDF3E">
            <wp:extent cx="4449814" cy="2674620"/>
            <wp:effectExtent l="0" t="0" r="8255" b="0"/>
            <wp:docPr id="7576780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605" cy="267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237E" w14:textId="47932419" w:rsidR="004C6689" w:rsidRDefault="004C6689" w:rsidP="002C4E96">
      <w:pPr>
        <w:pStyle w:val="aff8"/>
      </w:pPr>
      <w:r>
        <w:t>Рисунок 4.13 – Диалоговое окно выбора файла</w:t>
      </w:r>
    </w:p>
    <w:p w14:paraId="74358DB9" w14:textId="7E4AA3C9" w:rsidR="00F940F1" w:rsidRDefault="004C6689" w:rsidP="00CA53B5">
      <w:pPr>
        <w:rPr>
          <w:lang w:val="ru-RU"/>
        </w:rPr>
      </w:pPr>
      <w:r>
        <w:rPr>
          <w:lang w:val="ru-RU"/>
        </w:rPr>
        <w:t xml:space="preserve">Затем после выбора файла, откроется окно для ввода информации о книге, такие как название книги, описание, </w:t>
      </w:r>
      <w:r>
        <w:t>ISBN</w:t>
      </w:r>
      <w:r w:rsidRPr="004C6689">
        <w:rPr>
          <w:lang w:val="ru-RU"/>
        </w:rPr>
        <w:t>,</w:t>
      </w:r>
      <w:r>
        <w:rPr>
          <w:lang w:val="ru-RU"/>
        </w:rPr>
        <w:t xml:space="preserve"> авторы выбранной книги</w:t>
      </w:r>
      <w:r w:rsidRPr="004C6689">
        <w:rPr>
          <w:lang w:val="ru-RU"/>
        </w:rPr>
        <w:t>.</w:t>
      </w:r>
      <w:r w:rsidR="000D70FD">
        <w:rPr>
          <w:lang w:val="ru-RU"/>
        </w:rPr>
        <w:t xml:space="preserve"> Ввод всех этих данных не обязателен. Название книги и его авторов могут быть заполнены на стороне сервера.</w:t>
      </w:r>
      <w:r>
        <w:rPr>
          <w:lang w:val="ru-RU"/>
        </w:rPr>
        <w:t xml:space="preserve"> </w:t>
      </w:r>
      <w:r w:rsidR="000D70FD">
        <w:rPr>
          <w:lang w:val="ru-RU"/>
        </w:rPr>
        <w:t xml:space="preserve">Окно ввода данных о книге </w:t>
      </w:r>
      <w:r>
        <w:rPr>
          <w:lang w:val="ru-RU"/>
        </w:rPr>
        <w:t>изображен</w:t>
      </w:r>
      <w:r w:rsidR="000D70FD">
        <w:rPr>
          <w:lang w:val="ru-RU"/>
        </w:rPr>
        <w:t>о</w:t>
      </w:r>
      <w:r>
        <w:rPr>
          <w:lang w:val="ru-RU"/>
        </w:rPr>
        <w:t xml:space="preserve"> на рисунке 4.14.</w:t>
      </w:r>
    </w:p>
    <w:p w14:paraId="70D87439" w14:textId="2A815811" w:rsidR="007F1FA1" w:rsidRPr="007F1FA1" w:rsidRDefault="007F1FA1" w:rsidP="002C4E96">
      <w:pPr>
        <w:pStyle w:val="aff8"/>
      </w:pPr>
      <w:r w:rsidRPr="007F1FA1">
        <w:drawing>
          <wp:inline distT="0" distB="0" distL="0" distR="0" wp14:anchorId="2E4D91A0" wp14:editId="0C163430">
            <wp:extent cx="4705695" cy="2453640"/>
            <wp:effectExtent l="0" t="0" r="0" b="3810"/>
            <wp:docPr id="16315112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49" cy="246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CCF3" w14:textId="06F9FCDE" w:rsidR="00CA53B5" w:rsidRPr="001A4429" w:rsidRDefault="00F940F1" w:rsidP="002C4E96">
      <w:pPr>
        <w:pStyle w:val="aff8"/>
      </w:pPr>
      <w:r>
        <w:t>Рисунок 4.14 – Окно ввода данных об электронной книг</w:t>
      </w:r>
      <w:r w:rsidR="007F47F6">
        <w:t>е</w:t>
      </w:r>
    </w:p>
    <w:p w14:paraId="687C50B8" w14:textId="77777777" w:rsidR="002960C9" w:rsidRPr="001A4429" w:rsidRDefault="002960C9" w:rsidP="000D70FD">
      <w:pPr>
        <w:rPr>
          <w:lang w:val="ru-RU"/>
        </w:rPr>
      </w:pPr>
    </w:p>
    <w:p w14:paraId="05851BB9" w14:textId="18073B58" w:rsidR="000D70FD" w:rsidRDefault="000D70FD" w:rsidP="000D70FD">
      <w:pPr>
        <w:rPr>
          <w:lang w:val="ru-RU"/>
        </w:rPr>
      </w:pPr>
      <w:r>
        <w:rPr>
          <w:lang w:val="ru-RU"/>
        </w:rPr>
        <w:lastRenderedPageBreak/>
        <w:t xml:space="preserve">Далее </w:t>
      </w:r>
      <w:r w:rsidR="00D922BE">
        <w:rPr>
          <w:lang w:val="ru-RU"/>
        </w:rPr>
        <w:t>нужно нажать на кнопку «Сохранить». После этого это окно должно закрыться и должно вывести сообщение об успешности создания в нижней части страницы (рисунок 4.15).</w:t>
      </w:r>
    </w:p>
    <w:p w14:paraId="1F81BE52" w14:textId="069AB725" w:rsidR="00D922BE" w:rsidRPr="00D922BE" w:rsidRDefault="00D922BE" w:rsidP="002C4E96">
      <w:pPr>
        <w:pStyle w:val="aff8"/>
      </w:pPr>
      <w:r w:rsidRPr="00D922BE">
        <w:drawing>
          <wp:inline distT="0" distB="0" distL="0" distR="0" wp14:anchorId="59F823C9" wp14:editId="3356C0A4">
            <wp:extent cx="5199380" cy="2711056"/>
            <wp:effectExtent l="0" t="0" r="1270" b="0"/>
            <wp:docPr id="17690552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11" cy="27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185E" w14:textId="3F15CE98" w:rsidR="00D922BE" w:rsidRDefault="00D922BE" w:rsidP="002C4E96">
      <w:pPr>
        <w:pStyle w:val="aff8"/>
      </w:pPr>
      <w:r>
        <w:t>Рисунок 4.15 – Результат добавления новой книги</w:t>
      </w:r>
    </w:p>
    <w:p w14:paraId="398E757A" w14:textId="05BC0C4F" w:rsidR="0064037C" w:rsidRDefault="0064037C" w:rsidP="0064037C">
      <w:pPr>
        <w:rPr>
          <w:lang w:val="ru-RU"/>
        </w:rPr>
      </w:pPr>
      <w:r>
        <w:rPr>
          <w:lang w:val="ru-RU"/>
        </w:rPr>
        <w:t>Каждую запись книги можно изменить или удалить. При нажатии на кнопку «Редактировать» (имеет изображение в виде «ручки»), открывается диалоговое окно аналогичное окну добавления книги. Окно редактирования изображена на рисунке 4.16.</w:t>
      </w:r>
    </w:p>
    <w:p w14:paraId="6C9EAF87" w14:textId="3B7D09BA" w:rsidR="0064037C" w:rsidRPr="0064037C" w:rsidRDefault="0064037C" w:rsidP="002C4E96">
      <w:pPr>
        <w:pStyle w:val="aff8"/>
      </w:pPr>
      <w:r w:rsidRPr="0064037C">
        <w:drawing>
          <wp:inline distT="0" distB="0" distL="0" distR="0" wp14:anchorId="6B992148" wp14:editId="48BEE757">
            <wp:extent cx="4404159" cy="3024060"/>
            <wp:effectExtent l="0" t="0" r="0" b="5080"/>
            <wp:docPr id="2378701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60" cy="302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87B7" w14:textId="304DAEC7" w:rsidR="0064037C" w:rsidRPr="00177EDF" w:rsidRDefault="0064037C" w:rsidP="002C4E96">
      <w:pPr>
        <w:pStyle w:val="aff8"/>
      </w:pPr>
      <w:r>
        <w:t>Рисунок 4.16 – Окно редактирование информации о книге</w:t>
      </w:r>
    </w:p>
    <w:p w14:paraId="7D09EEE5" w14:textId="77777777" w:rsidR="002960C9" w:rsidRPr="001A4429" w:rsidRDefault="002960C9" w:rsidP="00177EDF">
      <w:pPr>
        <w:rPr>
          <w:lang w:val="ru-RU"/>
        </w:rPr>
      </w:pPr>
    </w:p>
    <w:p w14:paraId="18676188" w14:textId="04319410" w:rsidR="00340721" w:rsidRDefault="00177EDF" w:rsidP="00177EDF">
      <w:pPr>
        <w:rPr>
          <w:lang w:val="ru-RU"/>
        </w:rPr>
      </w:pPr>
      <w:r>
        <w:rPr>
          <w:lang w:val="ru-RU"/>
        </w:rPr>
        <w:lastRenderedPageBreak/>
        <w:t>Также на странице есть возможности переключения вид вывода списка книг в верхней панели управления</w:t>
      </w:r>
      <w:r w:rsidR="00340721" w:rsidRPr="00340721">
        <w:rPr>
          <w:lang w:val="ru-RU"/>
        </w:rPr>
        <w:t xml:space="preserve">, </w:t>
      </w:r>
      <w:r w:rsidR="00340721">
        <w:rPr>
          <w:lang w:val="ru-RU"/>
        </w:rPr>
        <w:t xml:space="preserve">выполненных в виде 2 кнопок после </w:t>
      </w:r>
      <w:r w:rsidR="00140D03">
        <w:rPr>
          <w:lang w:val="ru-RU"/>
        </w:rPr>
        <w:t>кнопки добавления</w:t>
      </w:r>
      <w:r w:rsidR="00340721">
        <w:rPr>
          <w:lang w:val="ru-RU"/>
        </w:rPr>
        <w:t xml:space="preserve"> книг </w:t>
      </w:r>
      <w:r>
        <w:rPr>
          <w:lang w:val="ru-RU"/>
        </w:rPr>
        <w:t>(рисунок 4.1</w:t>
      </w:r>
      <w:r w:rsidR="002C4E96">
        <w:rPr>
          <w:lang w:val="ru-RU"/>
        </w:rPr>
        <w:t>7</w:t>
      </w:r>
      <w:r>
        <w:rPr>
          <w:lang w:val="ru-RU"/>
        </w:rPr>
        <w:t>).</w:t>
      </w:r>
      <w:r w:rsidR="00340721">
        <w:rPr>
          <w:lang w:val="ru-RU"/>
        </w:rPr>
        <w:t xml:space="preserve"> </w:t>
      </w:r>
    </w:p>
    <w:p w14:paraId="065DA94F" w14:textId="3D14A415" w:rsidR="00E227C7" w:rsidRPr="00E227C7" w:rsidRDefault="00E227C7" w:rsidP="002C4E96">
      <w:pPr>
        <w:pStyle w:val="aff8"/>
      </w:pPr>
      <w:r w:rsidRPr="00E227C7">
        <w:drawing>
          <wp:inline distT="0" distB="0" distL="0" distR="0" wp14:anchorId="0C9D3742" wp14:editId="56B6C79D">
            <wp:extent cx="4503420" cy="922020"/>
            <wp:effectExtent l="0" t="0" r="0" b="0"/>
            <wp:docPr id="77519274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2B01" w14:textId="550B2DB1" w:rsidR="00E227C7" w:rsidRDefault="00340721" w:rsidP="002C4E96">
      <w:pPr>
        <w:pStyle w:val="aff8"/>
      </w:pPr>
      <w:r>
        <w:t>Рисунок 4.1</w:t>
      </w:r>
      <w:r w:rsidR="002C4E96">
        <w:t>7</w:t>
      </w:r>
      <w:r>
        <w:t xml:space="preserve"> – Кнопки управление видом списка</w:t>
      </w:r>
    </w:p>
    <w:p w14:paraId="5BE669FE" w14:textId="5BBA3523" w:rsidR="00BA0D82" w:rsidRDefault="00BA0D82" w:rsidP="00BA0D82">
      <w:pPr>
        <w:rPr>
          <w:lang w:val="ru-RU"/>
        </w:rPr>
      </w:pPr>
      <w:r>
        <w:rPr>
          <w:lang w:val="ru-RU"/>
        </w:rPr>
        <w:t xml:space="preserve">Ещё есть возможность выбрать сортировку книг по названию, по </w:t>
      </w:r>
      <w:r>
        <w:t>ISBN</w:t>
      </w:r>
      <w:r>
        <w:rPr>
          <w:lang w:val="ru-RU"/>
        </w:rPr>
        <w:t xml:space="preserve"> или</w:t>
      </w:r>
      <w:r w:rsidRPr="004E58BC">
        <w:rPr>
          <w:lang w:val="ru-RU"/>
        </w:rPr>
        <w:t xml:space="preserve"> </w:t>
      </w:r>
      <w:r>
        <w:rPr>
          <w:lang w:val="ru-RU"/>
        </w:rPr>
        <w:t>по последней дате открытия. Для этого нужно нажать на кнопку с иконкой в виде трёх линий разной длины (рисунок 4.1</w:t>
      </w:r>
      <w:r w:rsidR="002C4E96">
        <w:rPr>
          <w:lang w:val="ru-RU"/>
        </w:rPr>
        <w:t>8</w:t>
      </w:r>
      <w:r>
        <w:rPr>
          <w:lang w:val="ru-RU"/>
        </w:rPr>
        <w:t>).</w:t>
      </w:r>
    </w:p>
    <w:p w14:paraId="317D1F60" w14:textId="77777777" w:rsidR="00BA0D82" w:rsidRPr="00B1133A" w:rsidRDefault="00BA0D82" w:rsidP="002C4E96">
      <w:pPr>
        <w:pStyle w:val="aff8"/>
      </w:pPr>
      <w:r w:rsidRPr="00B1133A">
        <w:drawing>
          <wp:inline distT="0" distB="0" distL="0" distR="0" wp14:anchorId="7F427C65" wp14:editId="34AB21A2">
            <wp:extent cx="5250815" cy="2243984"/>
            <wp:effectExtent l="0" t="0" r="6985" b="4445"/>
            <wp:docPr id="13438381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44" cy="22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6F88" w14:textId="4C69861C" w:rsidR="00BA0D82" w:rsidRDefault="00BA0D82" w:rsidP="002C4E96">
      <w:pPr>
        <w:pStyle w:val="aff8"/>
      </w:pPr>
      <w:r>
        <w:t>Рисунок 4.1</w:t>
      </w:r>
      <w:r w:rsidR="002C4E96">
        <w:t>8</w:t>
      </w:r>
      <w:r>
        <w:t xml:space="preserve"> – Меню выбора сортировки по определенному свойству</w:t>
      </w:r>
    </w:p>
    <w:p w14:paraId="58A87D16" w14:textId="095FA3C4" w:rsidR="00BA0D82" w:rsidRDefault="00BA0D82" w:rsidP="00BA0D82">
      <w:pPr>
        <w:rPr>
          <w:lang w:val="ru-RU"/>
        </w:rPr>
      </w:pPr>
      <w:r>
        <w:rPr>
          <w:lang w:val="ru-RU"/>
        </w:rPr>
        <w:t>За этой кнопкой находится кнопка с иконкой в виде стрелки, отвечающая за порядок сортировки книг по убыванию или возрастанию (рисунок 4.1</w:t>
      </w:r>
      <w:r w:rsidR="002C4E96">
        <w:rPr>
          <w:lang w:val="ru-RU"/>
        </w:rPr>
        <w:t>9</w:t>
      </w:r>
      <w:r>
        <w:rPr>
          <w:lang w:val="ru-RU"/>
        </w:rPr>
        <w:t>).</w:t>
      </w:r>
    </w:p>
    <w:p w14:paraId="52D3962C" w14:textId="77777777" w:rsidR="00BA0D82" w:rsidRPr="007562CD" w:rsidRDefault="00BA0D82" w:rsidP="00BA0D82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7562CD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24360FE8" wp14:editId="490CF8C5">
            <wp:extent cx="3749040" cy="1219200"/>
            <wp:effectExtent l="0" t="0" r="3810" b="0"/>
            <wp:docPr id="7123891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0661" w14:textId="232B5C14" w:rsidR="00BA0D82" w:rsidRPr="004E58BC" w:rsidRDefault="00BA0D82" w:rsidP="00BA0D82">
      <w:pPr>
        <w:ind w:firstLine="0"/>
        <w:jc w:val="center"/>
        <w:rPr>
          <w:lang w:val="ru-RU"/>
        </w:rPr>
      </w:pPr>
      <w:r>
        <w:rPr>
          <w:lang w:val="ru-RU"/>
        </w:rPr>
        <w:t>Рисунок 4.1</w:t>
      </w:r>
      <w:r w:rsidR="002C4E96">
        <w:rPr>
          <w:lang w:val="ru-RU"/>
        </w:rPr>
        <w:t>9</w:t>
      </w:r>
      <w:r>
        <w:rPr>
          <w:lang w:val="ru-RU"/>
        </w:rPr>
        <w:t xml:space="preserve"> – Кнопка «Порядок сортировки»</w:t>
      </w:r>
    </w:p>
    <w:p w14:paraId="2E59783F" w14:textId="77777777" w:rsidR="002C4E96" w:rsidRDefault="002C4E96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6F3EAA7" w14:textId="6B3A158B" w:rsidR="00177EDF" w:rsidRDefault="00340721" w:rsidP="00177EDF">
      <w:pPr>
        <w:rPr>
          <w:lang w:val="ru-RU"/>
        </w:rPr>
      </w:pPr>
      <w:r>
        <w:rPr>
          <w:lang w:val="ru-RU"/>
        </w:rPr>
        <w:lastRenderedPageBreak/>
        <w:t>Вид «сетка» представлена на рисунке</w:t>
      </w:r>
      <w:r w:rsidR="00FF0B0C">
        <w:rPr>
          <w:lang w:val="ru-RU"/>
        </w:rPr>
        <w:t xml:space="preserve"> 4.</w:t>
      </w:r>
      <w:r w:rsidR="002C4E96">
        <w:rPr>
          <w:lang w:val="ru-RU"/>
        </w:rPr>
        <w:t>20</w:t>
      </w:r>
      <w:r w:rsidR="00FF0B0C">
        <w:rPr>
          <w:lang w:val="ru-RU"/>
        </w:rPr>
        <w:t>.</w:t>
      </w:r>
    </w:p>
    <w:p w14:paraId="2E183847" w14:textId="6DB569EF" w:rsidR="00340721" w:rsidRPr="00340721" w:rsidRDefault="00340721" w:rsidP="002C4E96">
      <w:pPr>
        <w:pStyle w:val="aff8"/>
      </w:pPr>
      <w:r w:rsidRPr="00340721">
        <w:drawing>
          <wp:inline distT="0" distB="0" distL="0" distR="0" wp14:anchorId="0A926ACF" wp14:editId="272005F5">
            <wp:extent cx="5041012" cy="2921736"/>
            <wp:effectExtent l="0" t="0" r="7620" b="0"/>
            <wp:docPr id="3027325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06" cy="292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B8C2" w14:textId="781B17D6" w:rsidR="002107C7" w:rsidRDefault="00340721" w:rsidP="002C4E96">
      <w:pPr>
        <w:pStyle w:val="aff8"/>
      </w:pPr>
      <w:r>
        <w:t>Рисунок 4.</w:t>
      </w:r>
      <w:r w:rsidR="002C4E96">
        <w:t>20</w:t>
      </w:r>
      <w:r>
        <w:t xml:space="preserve"> – Список книг в виде «сетки»</w:t>
      </w:r>
    </w:p>
    <w:p w14:paraId="31F40E6D" w14:textId="3F6813B6" w:rsidR="00536605" w:rsidRDefault="00536605" w:rsidP="004E58BC">
      <w:pPr>
        <w:rPr>
          <w:lang w:val="ru-RU"/>
        </w:rPr>
      </w:pPr>
      <w:r>
        <w:rPr>
          <w:lang w:val="ru-RU"/>
        </w:rPr>
        <w:t>Чтобы открыть книгу, нужно просто нажать на обложку книги, если список в виде сетки, если же в виде обычно списка, то нужно просто навестись на любую подсвеченную часть записи документа (рисунок 4.</w:t>
      </w:r>
      <w:r w:rsidR="00BA0D82">
        <w:rPr>
          <w:lang w:val="ru-RU"/>
        </w:rPr>
        <w:t>2</w:t>
      </w:r>
      <w:r w:rsidR="002C4E96">
        <w:rPr>
          <w:lang w:val="ru-RU"/>
        </w:rPr>
        <w:t>1</w:t>
      </w:r>
      <w:r>
        <w:rPr>
          <w:lang w:val="ru-RU"/>
        </w:rPr>
        <w:t>).</w:t>
      </w:r>
    </w:p>
    <w:p w14:paraId="096F6662" w14:textId="7D0131F9" w:rsidR="00536605" w:rsidRDefault="00536605" w:rsidP="002C4E96">
      <w:pPr>
        <w:pStyle w:val="aff8"/>
      </w:pPr>
      <w:r w:rsidRPr="00536605">
        <w:drawing>
          <wp:inline distT="0" distB="0" distL="0" distR="0" wp14:anchorId="24F5EC1A" wp14:editId="380C3E4D">
            <wp:extent cx="4997382" cy="1294690"/>
            <wp:effectExtent l="0" t="0" r="0" b="1270"/>
            <wp:docPr id="36707647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51" cy="12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B91C" w14:textId="1DA77C15" w:rsidR="00536605" w:rsidRPr="00536605" w:rsidRDefault="00536605" w:rsidP="002C4E96">
      <w:pPr>
        <w:pStyle w:val="aff8"/>
      </w:pPr>
      <w:r>
        <w:t>Рисунок 4.</w:t>
      </w:r>
      <w:r w:rsidR="00BA0D82">
        <w:t>2</w:t>
      </w:r>
      <w:r w:rsidR="002C4E96">
        <w:t>1</w:t>
      </w:r>
      <w:r>
        <w:t xml:space="preserve"> – Наведение на запись документа</w:t>
      </w:r>
    </w:p>
    <w:p w14:paraId="33566197" w14:textId="77777777" w:rsidR="00BA0D82" w:rsidRDefault="00BA0D82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E37C0EB" w14:textId="7AA2F73D" w:rsidR="007277EC" w:rsidRDefault="007277EC" w:rsidP="0024397C">
      <w:pPr>
        <w:spacing w:after="120"/>
        <w:rPr>
          <w:lang w:val="ru-RU"/>
        </w:rPr>
      </w:pPr>
      <w:r>
        <w:rPr>
          <w:lang w:val="ru-RU"/>
        </w:rPr>
        <w:lastRenderedPageBreak/>
        <w:t>После нажати</w:t>
      </w:r>
      <w:r w:rsidR="0020731D">
        <w:rPr>
          <w:lang w:val="ru-RU"/>
        </w:rPr>
        <w:t>я</w:t>
      </w:r>
      <w:r>
        <w:rPr>
          <w:lang w:val="ru-RU"/>
        </w:rPr>
        <w:t xml:space="preserve"> откроется страница просмотра книги (рисунок 4.</w:t>
      </w:r>
      <w:r w:rsidR="00BA0D82">
        <w:rPr>
          <w:lang w:val="ru-RU"/>
        </w:rPr>
        <w:t>2</w:t>
      </w:r>
      <w:r w:rsidR="002C4E96">
        <w:rPr>
          <w:lang w:val="ru-RU"/>
        </w:rPr>
        <w:t>2</w:t>
      </w:r>
      <w:r>
        <w:rPr>
          <w:lang w:val="ru-RU"/>
        </w:rPr>
        <w:t>)</w:t>
      </w:r>
      <w:r w:rsidR="003F6982">
        <w:rPr>
          <w:lang w:val="ru-RU"/>
        </w:rPr>
        <w:t>.</w:t>
      </w:r>
    </w:p>
    <w:p w14:paraId="725FE1B9" w14:textId="4F7E5B4E" w:rsidR="007277EC" w:rsidRDefault="007277EC" w:rsidP="002C4E96">
      <w:pPr>
        <w:pStyle w:val="aff8"/>
      </w:pPr>
      <w:r>
        <w:drawing>
          <wp:inline distT="0" distB="0" distL="0" distR="0" wp14:anchorId="3D81967A" wp14:editId="74BA971C">
            <wp:extent cx="4806206" cy="2613660"/>
            <wp:effectExtent l="0" t="0" r="0" b="0"/>
            <wp:docPr id="209301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9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7406" cy="26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510B" w14:textId="1FA45AE9" w:rsidR="007277EC" w:rsidRDefault="007277EC" w:rsidP="002C4E96">
      <w:pPr>
        <w:pStyle w:val="aff8"/>
      </w:pPr>
      <w:r>
        <w:t>Рисунок 4.</w:t>
      </w:r>
      <w:r w:rsidR="00BA0D82">
        <w:t>2</w:t>
      </w:r>
      <w:r w:rsidR="002C4E96">
        <w:t>2</w:t>
      </w:r>
      <w:r>
        <w:t xml:space="preserve"> – Страница просмотра документа</w:t>
      </w:r>
    </w:p>
    <w:p w14:paraId="28E524AA" w14:textId="0133823D" w:rsidR="00372D8D" w:rsidRDefault="00372D8D" w:rsidP="00372D8D">
      <w:pPr>
        <w:rPr>
          <w:lang w:val="ru-RU"/>
        </w:rPr>
      </w:pPr>
      <w:r>
        <w:rPr>
          <w:lang w:val="ru-RU"/>
        </w:rPr>
        <w:t>Также как и со страницей списка книг, на этой странице есть верхняя панель управления и панель просмотра документа. В самой левой части панели управления находится кнопка в виде трёх линии с точками, которая открывает панель навигации</w:t>
      </w:r>
      <w:r w:rsidR="00877691">
        <w:rPr>
          <w:lang w:val="ru-RU"/>
        </w:rPr>
        <w:t xml:space="preserve"> по разделам</w:t>
      </w:r>
      <w:r>
        <w:rPr>
          <w:lang w:val="ru-RU"/>
        </w:rPr>
        <w:t xml:space="preserve"> в документе. </w:t>
      </w:r>
      <w:r w:rsidR="0024397C">
        <w:rPr>
          <w:lang w:val="ru-RU"/>
        </w:rPr>
        <w:t>П</w:t>
      </w:r>
      <w:r>
        <w:rPr>
          <w:lang w:val="ru-RU"/>
        </w:rPr>
        <w:t>анель навигации</w:t>
      </w:r>
      <w:r w:rsidR="0024397C">
        <w:rPr>
          <w:lang w:val="ru-RU"/>
        </w:rPr>
        <w:t xml:space="preserve"> по страницам</w:t>
      </w:r>
      <w:r>
        <w:rPr>
          <w:lang w:val="ru-RU"/>
        </w:rPr>
        <w:t xml:space="preserve"> изображена на рисунке 4.2</w:t>
      </w:r>
      <w:r w:rsidR="002C4E96">
        <w:rPr>
          <w:lang w:val="ru-RU"/>
        </w:rPr>
        <w:t>3</w:t>
      </w:r>
      <w:r>
        <w:rPr>
          <w:lang w:val="ru-RU"/>
        </w:rPr>
        <w:t xml:space="preserve">. </w:t>
      </w:r>
    </w:p>
    <w:p w14:paraId="56E6B612" w14:textId="43A85614" w:rsidR="00886947" w:rsidRPr="00886947" w:rsidRDefault="00886947" w:rsidP="002C4E96">
      <w:pPr>
        <w:pStyle w:val="aff8"/>
      </w:pPr>
      <w:r w:rsidRPr="00886947">
        <w:drawing>
          <wp:inline distT="0" distB="0" distL="0" distR="0" wp14:anchorId="4C042AB1" wp14:editId="28224E7A">
            <wp:extent cx="3558540" cy="1457715"/>
            <wp:effectExtent l="0" t="0" r="3810" b="9525"/>
            <wp:docPr id="81933177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80" cy="145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92BF" w14:textId="233ED05C" w:rsidR="00372D8D" w:rsidRDefault="00372D8D" w:rsidP="002C4E96">
      <w:pPr>
        <w:pStyle w:val="aff8"/>
      </w:pPr>
      <w:r>
        <w:t>Рисунок 4.</w:t>
      </w:r>
      <w:r w:rsidR="00BA0D82">
        <w:t>2</w:t>
      </w:r>
      <w:r w:rsidR="002C4E96">
        <w:t>3</w:t>
      </w:r>
      <w:r>
        <w:t xml:space="preserve"> – </w:t>
      </w:r>
      <w:r w:rsidR="00886947">
        <w:t>Кнопка п</w:t>
      </w:r>
      <w:r>
        <w:t>анел</w:t>
      </w:r>
      <w:r w:rsidR="00886947">
        <w:t>и</w:t>
      </w:r>
      <w:r>
        <w:t xml:space="preserve"> навигации в документе</w:t>
      </w:r>
    </w:p>
    <w:p w14:paraId="14DCFA1C" w14:textId="77777777" w:rsidR="004D282B" w:rsidRDefault="004D282B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E70747C" w14:textId="25774505" w:rsidR="00372D8D" w:rsidRDefault="00372D8D" w:rsidP="00372D8D">
      <w:pPr>
        <w:rPr>
          <w:lang w:val="ru-RU"/>
        </w:rPr>
      </w:pPr>
      <w:r>
        <w:rPr>
          <w:lang w:val="ru-RU"/>
        </w:rPr>
        <w:lastRenderedPageBreak/>
        <w:t xml:space="preserve">В нём находится </w:t>
      </w:r>
      <w:r w:rsidR="00CE0855">
        <w:rPr>
          <w:lang w:val="ru-RU"/>
        </w:rPr>
        <w:t>список разделов в виде дерева</w:t>
      </w:r>
      <w:r>
        <w:rPr>
          <w:lang w:val="ru-RU"/>
        </w:rPr>
        <w:t xml:space="preserve">, по которому можно перейти, нажав на любой </w:t>
      </w:r>
      <w:r w:rsidR="00CE0855">
        <w:rPr>
          <w:lang w:val="ru-RU"/>
        </w:rPr>
        <w:t>их этих разделов</w:t>
      </w:r>
      <w:r w:rsidR="00340772">
        <w:rPr>
          <w:lang w:val="ru-RU"/>
        </w:rPr>
        <w:t xml:space="preserve">. Она представлена на </w:t>
      </w:r>
      <w:r>
        <w:rPr>
          <w:lang w:val="ru-RU"/>
        </w:rPr>
        <w:t>рисун</w:t>
      </w:r>
      <w:r w:rsidR="00340772">
        <w:rPr>
          <w:lang w:val="ru-RU"/>
        </w:rPr>
        <w:t>ке</w:t>
      </w:r>
      <w:r>
        <w:rPr>
          <w:lang w:val="ru-RU"/>
        </w:rPr>
        <w:t xml:space="preserve"> 4.2</w:t>
      </w:r>
      <w:r w:rsidR="002C4E96">
        <w:rPr>
          <w:lang w:val="ru-RU"/>
        </w:rPr>
        <w:t>4</w:t>
      </w:r>
      <w:r>
        <w:rPr>
          <w:lang w:val="ru-RU"/>
        </w:rPr>
        <w:t>.</w:t>
      </w:r>
    </w:p>
    <w:p w14:paraId="23616223" w14:textId="06959865" w:rsidR="004D282B" w:rsidRPr="004D282B" w:rsidRDefault="004D282B" w:rsidP="002C4E96">
      <w:pPr>
        <w:pStyle w:val="aff8"/>
      </w:pPr>
      <w:r w:rsidRPr="004D282B">
        <w:drawing>
          <wp:inline distT="0" distB="0" distL="0" distR="0" wp14:anchorId="7C7B5B10" wp14:editId="43643EE2">
            <wp:extent cx="2400520" cy="4251960"/>
            <wp:effectExtent l="0" t="0" r="0" b="0"/>
            <wp:docPr id="212070058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92" cy="425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70BC" w14:textId="66A5093D" w:rsidR="00372D8D" w:rsidRDefault="00372D8D" w:rsidP="002C4E96">
      <w:pPr>
        <w:pStyle w:val="aff8"/>
      </w:pPr>
      <w:r>
        <w:t>Рисунок 4.2</w:t>
      </w:r>
      <w:r w:rsidR="002C4E96">
        <w:t>4</w:t>
      </w:r>
      <w:r>
        <w:t xml:space="preserve"> – Панель навигации в документе</w:t>
      </w:r>
    </w:p>
    <w:p w14:paraId="2E4A7123" w14:textId="279F3B96" w:rsidR="00B85A02" w:rsidRDefault="00B85A02" w:rsidP="00B85A02">
      <w:pPr>
        <w:rPr>
          <w:lang w:val="ru-RU"/>
        </w:rPr>
      </w:pPr>
      <w:r>
        <w:rPr>
          <w:lang w:val="ru-RU"/>
        </w:rPr>
        <w:t>Далее после кнопки открытия</w:t>
      </w:r>
      <w:r w:rsidRPr="00B85A02">
        <w:rPr>
          <w:lang w:val="ru-RU"/>
        </w:rPr>
        <w:t>/</w:t>
      </w:r>
      <w:r>
        <w:rPr>
          <w:lang w:val="ru-RU"/>
        </w:rPr>
        <w:t xml:space="preserve">закрытия панели навигации в документе находится </w:t>
      </w:r>
      <w:r w:rsidR="007D7233">
        <w:rPr>
          <w:lang w:val="ru-RU"/>
        </w:rPr>
        <w:t>элементы</w:t>
      </w:r>
      <w:r>
        <w:rPr>
          <w:lang w:val="ru-RU"/>
        </w:rPr>
        <w:t xml:space="preserve"> управления страницей (рисунок 4.2</w:t>
      </w:r>
      <w:r w:rsidR="002C4E96">
        <w:rPr>
          <w:lang w:val="ru-RU"/>
        </w:rPr>
        <w:t>5</w:t>
      </w:r>
      <w:r>
        <w:rPr>
          <w:lang w:val="ru-RU"/>
        </w:rPr>
        <w:t>).</w:t>
      </w:r>
    </w:p>
    <w:p w14:paraId="51169A50" w14:textId="13AF09C2" w:rsidR="00B85A02" w:rsidRPr="007D7233" w:rsidRDefault="007D7233" w:rsidP="002C4E96">
      <w:pPr>
        <w:pStyle w:val="aff8"/>
      </w:pPr>
      <w:r w:rsidRPr="007D7233">
        <w:drawing>
          <wp:inline distT="0" distB="0" distL="0" distR="0" wp14:anchorId="521E4A11" wp14:editId="2E7A8815">
            <wp:extent cx="3291840" cy="723900"/>
            <wp:effectExtent l="0" t="0" r="3810" b="0"/>
            <wp:docPr id="10782270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2824" w14:textId="709AA348" w:rsidR="00B85A02" w:rsidRDefault="00B85A02" w:rsidP="002C4E96">
      <w:pPr>
        <w:pStyle w:val="aff8"/>
      </w:pPr>
      <w:r>
        <w:t>Рисунок 4.2</w:t>
      </w:r>
      <w:r w:rsidR="002C4E96">
        <w:t>5</w:t>
      </w:r>
      <w:r>
        <w:t xml:space="preserve"> –</w:t>
      </w:r>
      <w:r w:rsidR="007D7233">
        <w:t xml:space="preserve"> Элементы управления страницей</w:t>
      </w:r>
      <w:r w:rsidR="007067A9">
        <w:t xml:space="preserve"> в документе</w:t>
      </w:r>
    </w:p>
    <w:p w14:paraId="6041D0F0" w14:textId="29D2312F" w:rsidR="00B85A02" w:rsidRPr="00B85A02" w:rsidRDefault="00B85A02" w:rsidP="00B85A02">
      <w:pPr>
        <w:rPr>
          <w:lang w:val="ru-RU"/>
        </w:rPr>
      </w:pPr>
      <w:r>
        <w:rPr>
          <w:lang w:val="ru-RU"/>
        </w:rPr>
        <w:t>Список функции элементов слева направо, изображенных на рисунке 4.</w:t>
      </w:r>
      <w:r w:rsidR="002C4E96">
        <w:rPr>
          <w:lang w:val="ru-RU"/>
        </w:rPr>
        <w:t>25</w:t>
      </w:r>
      <w:r w:rsidRPr="00B85A02">
        <w:rPr>
          <w:lang w:val="ru-RU"/>
        </w:rPr>
        <w:t>:</w:t>
      </w:r>
    </w:p>
    <w:p w14:paraId="058442C3" w14:textId="3E54BF1E" w:rsidR="00B85A02" w:rsidRDefault="00B85A02" w:rsidP="00B85A02">
      <w:pPr>
        <w:pStyle w:val="a"/>
      </w:pPr>
      <w:r>
        <w:t>переход на первую страницу документа</w:t>
      </w:r>
      <w:r w:rsidRPr="00B85A02">
        <w:t>;</w:t>
      </w:r>
    </w:p>
    <w:p w14:paraId="042D4931" w14:textId="7AD8A7F1" w:rsidR="00B85A02" w:rsidRDefault="00B85A02" w:rsidP="00B85A02">
      <w:pPr>
        <w:pStyle w:val="a"/>
      </w:pPr>
      <w:r>
        <w:t>переход на предыдущую страницу;</w:t>
      </w:r>
    </w:p>
    <w:p w14:paraId="478CFC3C" w14:textId="45F7E18F" w:rsidR="00B85A02" w:rsidRDefault="00B85A02" w:rsidP="00B85A02">
      <w:pPr>
        <w:pStyle w:val="a"/>
      </w:pPr>
      <w:r>
        <w:t>поле ввода номера страницы;</w:t>
      </w:r>
    </w:p>
    <w:p w14:paraId="5B251F3A" w14:textId="24BE32B5" w:rsidR="00B85A02" w:rsidRDefault="00B85A02" w:rsidP="00B85A02">
      <w:pPr>
        <w:pStyle w:val="a"/>
      </w:pPr>
      <w:r>
        <w:t>переход на следующую страницу</w:t>
      </w:r>
      <w:r w:rsidRPr="00B85A02">
        <w:t>;</w:t>
      </w:r>
    </w:p>
    <w:p w14:paraId="768E560A" w14:textId="49D2D54C" w:rsidR="00B85A02" w:rsidRDefault="00B85A02" w:rsidP="00B85A02">
      <w:pPr>
        <w:pStyle w:val="a"/>
      </w:pPr>
      <w:r>
        <w:t>переход на последнюю страницу документа.</w:t>
      </w:r>
    </w:p>
    <w:p w14:paraId="21C812A6" w14:textId="29FDDF4B" w:rsidR="007D7233" w:rsidRDefault="007D7233" w:rsidP="004E58BC">
      <w:pPr>
        <w:rPr>
          <w:lang w:val="ru-RU"/>
        </w:rPr>
      </w:pPr>
      <w:r>
        <w:rPr>
          <w:lang w:val="ru-RU"/>
        </w:rPr>
        <w:lastRenderedPageBreak/>
        <w:t>В центральной части панели управления элементы масштабирования страницы (рисунок 4.2</w:t>
      </w:r>
      <w:r w:rsidR="002C4E96">
        <w:rPr>
          <w:lang w:val="ru-RU"/>
        </w:rPr>
        <w:t>6</w:t>
      </w:r>
      <w:r>
        <w:rPr>
          <w:lang w:val="ru-RU"/>
        </w:rPr>
        <w:t>).</w:t>
      </w:r>
    </w:p>
    <w:p w14:paraId="31360B42" w14:textId="77777777" w:rsidR="007D7233" w:rsidRDefault="007D7233" w:rsidP="007D7233">
      <w:pPr>
        <w:ind w:firstLine="0"/>
        <w:jc w:val="center"/>
        <w:rPr>
          <w:lang w:val="ru-RU"/>
        </w:rPr>
      </w:pPr>
      <w:r w:rsidRPr="007D7233">
        <w:rPr>
          <w:noProof/>
          <w:lang w:val="ru-RU"/>
        </w:rPr>
        <w:drawing>
          <wp:inline distT="0" distB="0" distL="0" distR="0" wp14:anchorId="7EBA3930" wp14:editId="1E8D5D02">
            <wp:extent cx="2110740" cy="472440"/>
            <wp:effectExtent l="0" t="0" r="3810" b="3810"/>
            <wp:docPr id="130972336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1024" w14:textId="48F020AE" w:rsidR="007D7233" w:rsidRDefault="007D7233" w:rsidP="007D7233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6</w:t>
      </w:r>
      <w:r>
        <w:rPr>
          <w:lang w:val="ru-RU"/>
        </w:rPr>
        <w:t xml:space="preserve"> – Управление масштабированием страницы</w:t>
      </w:r>
    </w:p>
    <w:p w14:paraId="0F023283" w14:textId="16A8F94E" w:rsidR="007D7233" w:rsidRPr="007067A9" w:rsidRDefault="007D7233" w:rsidP="007D7233">
      <w:pPr>
        <w:ind w:firstLine="0"/>
        <w:rPr>
          <w:lang w:val="ru-RU"/>
        </w:rPr>
      </w:pPr>
      <w:r>
        <w:rPr>
          <w:lang w:val="ru-RU"/>
        </w:rPr>
        <w:t>В правой части панели управления находятся следующие кнопки</w:t>
      </w:r>
      <w:r w:rsidR="007067A9">
        <w:rPr>
          <w:lang w:val="ru-RU"/>
        </w:rPr>
        <w:t xml:space="preserve"> (рисунок 4.2</w:t>
      </w:r>
      <w:r w:rsidR="002C4E96">
        <w:rPr>
          <w:lang w:val="ru-RU"/>
        </w:rPr>
        <w:t>7</w:t>
      </w:r>
      <w:r w:rsidR="007067A9">
        <w:rPr>
          <w:lang w:val="ru-RU"/>
        </w:rPr>
        <w:t>)</w:t>
      </w:r>
      <w:r w:rsidRPr="007D7233">
        <w:rPr>
          <w:lang w:val="ru-RU"/>
        </w:rPr>
        <w:t>:</w:t>
      </w:r>
    </w:p>
    <w:p w14:paraId="5EBD45B4" w14:textId="15B6089C" w:rsidR="007D7233" w:rsidRDefault="007067A9" w:rsidP="007067A9">
      <w:pPr>
        <w:pStyle w:val="a"/>
      </w:pPr>
      <w:r>
        <w:t xml:space="preserve">включение </w:t>
      </w:r>
      <w:proofErr w:type="spellStart"/>
      <w:r>
        <w:t>Hand</w:t>
      </w:r>
      <w:proofErr w:type="spellEnd"/>
      <w:r w:rsidRPr="007067A9">
        <w:t xml:space="preserve"> </w:t>
      </w:r>
      <w:r>
        <w:t>Tool, курсор используется для перемещения по документу</w:t>
      </w:r>
      <w:r w:rsidRPr="007067A9">
        <w:t>;</w:t>
      </w:r>
    </w:p>
    <w:p w14:paraId="38BAFDD5" w14:textId="3C2B90F4" w:rsidR="007067A9" w:rsidRDefault="007067A9" w:rsidP="007067A9">
      <w:pPr>
        <w:pStyle w:val="a"/>
      </w:pPr>
      <w:r>
        <w:t>включение режим выделения текста</w:t>
      </w:r>
      <w:r w:rsidRPr="007067A9">
        <w:t>;</w:t>
      </w:r>
    </w:p>
    <w:p w14:paraId="2B247D68" w14:textId="4D02FF3A" w:rsidR="007067A9" w:rsidRDefault="007067A9" w:rsidP="007067A9">
      <w:pPr>
        <w:pStyle w:val="a"/>
      </w:pPr>
      <w:r>
        <w:t>просмотр документа в полноэкранном режиме</w:t>
      </w:r>
      <w:r w:rsidRPr="007067A9">
        <w:t>;</w:t>
      </w:r>
    </w:p>
    <w:p w14:paraId="1882A5F2" w14:textId="7F22EB00" w:rsidR="007067A9" w:rsidRDefault="007067A9" w:rsidP="007067A9">
      <w:pPr>
        <w:pStyle w:val="a"/>
      </w:pPr>
      <w:r>
        <w:t>печать документа</w:t>
      </w:r>
      <w:r w:rsidRPr="007067A9">
        <w:t>;</w:t>
      </w:r>
    </w:p>
    <w:p w14:paraId="4C74D71A" w14:textId="1D4C1A7B" w:rsidR="007067A9" w:rsidRDefault="007067A9" w:rsidP="007067A9">
      <w:pPr>
        <w:pStyle w:val="a"/>
      </w:pPr>
      <w:r>
        <w:t>скачать файл документа</w:t>
      </w:r>
      <w:r w:rsidRPr="007067A9">
        <w:t>.</w:t>
      </w:r>
    </w:p>
    <w:p w14:paraId="0D532D57" w14:textId="7579656B" w:rsidR="007067A9" w:rsidRPr="007067A9" w:rsidRDefault="007067A9" w:rsidP="007067A9">
      <w:pPr>
        <w:pStyle w:val="a"/>
        <w:numPr>
          <w:ilvl w:val="0"/>
          <w:numId w:val="0"/>
        </w:numPr>
        <w:jc w:val="center"/>
        <w:rPr>
          <w:lang w:eastAsia="ru-RU" w:bidi="ar-SA"/>
        </w:rPr>
      </w:pPr>
      <w:r w:rsidRPr="007067A9">
        <w:rPr>
          <w:noProof/>
          <w:lang w:eastAsia="ru-RU" w:bidi="ar-SA"/>
        </w:rPr>
        <w:drawing>
          <wp:inline distT="0" distB="0" distL="0" distR="0" wp14:anchorId="24167A01" wp14:editId="7093E9B3">
            <wp:extent cx="2095500" cy="533400"/>
            <wp:effectExtent l="0" t="0" r="0" b="0"/>
            <wp:docPr id="16451013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30CC" w14:textId="752735D4" w:rsidR="007067A9" w:rsidRDefault="007067A9" w:rsidP="007067A9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7</w:t>
      </w:r>
      <w:r>
        <w:rPr>
          <w:lang w:val="ru-RU"/>
        </w:rPr>
        <w:t xml:space="preserve"> – Правая часть панели управления просмотра</w:t>
      </w:r>
    </w:p>
    <w:p w14:paraId="0F29AB4F" w14:textId="62040333" w:rsidR="007067A9" w:rsidRDefault="007067A9" w:rsidP="007067A9">
      <w:pPr>
        <w:rPr>
          <w:lang w:val="ru-RU"/>
        </w:rPr>
      </w:pPr>
      <w:r>
        <w:rPr>
          <w:lang w:val="ru-RU"/>
        </w:rPr>
        <w:t xml:space="preserve">При выделении текста </w:t>
      </w:r>
      <w:r w:rsidR="00762E00">
        <w:rPr>
          <w:lang w:val="ru-RU"/>
        </w:rPr>
        <w:t>появляется контекстное меню.</w:t>
      </w:r>
      <w:r w:rsidR="001101D0">
        <w:rPr>
          <w:lang w:val="ru-RU"/>
        </w:rPr>
        <w:t xml:space="preserve"> Оно состоит из 4 кнопок</w:t>
      </w:r>
      <w:r w:rsidR="001101D0" w:rsidRPr="001101D0">
        <w:rPr>
          <w:lang w:val="ru-RU"/>
        </w:rPr>
        <w:t xml:space="preserve">: </w:t>
      </w:r>
      <w:r w:rsidR="001101D0">
        <w:rPr>
          <w:lang w:val="ru-RU"/>
        </w:rPr>
        <w:t>копирование текста, перевод, нахождение определения слова и обобщения текста.</w:t>
      </w:r>
      <w:r w:rsidR="00762E00">
        <w:rPr>
          <w:lang w:val="ru-RU"/>
        </w:rPr>
        <w:t xml:space="preserve"> Контекстное меню изображен</w:t>
      </w:r>
      <w:r w:rsidR="00E443A8">
        <w:rPr>
          <w:lang w:val="ru-RU"/>
        </w:rPr>
        <w:t>о</w:t>
      </w:r>
      <w:r w:rsidR="00762E00">
        <w:rPr>
          <w:lang w:val="ru-RU"/>
        </w:rPr>
        <w:t xml:space="preserve"> на рисунке 4.2</w:t>
      </w:r>
      <w:r w:rsidR="002C4E96">
        <w:rPr>
          <w:lang w:val="ru-RU"/>
        </w:rPr>
        <w:t>8</w:t>
      </w:r>
      <w:r w:rsidR="00762E00">
        <w:rPr>
          <w:lang w:val="ru-RU"/>
        </w:rPr>
        <w:t>.</w:t>
      </w:r>
    </w:p>
    <w:p w14:paraId="4E0E19B1" w14:textId="18F574BA" w:rsidR="00762E00" w:rsidRPr="00762E00" w:rsidRDefault="00762E00" w:rsidP="00762E00">
      <w:pPr>
        <w:suppressAutoHyphens w:val="0"/>
        <w:autoSpaceDN/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kern w:val="0"/>
          <w:sz w:val="24"/>
          <w:lang w:val="ru-RU" w:eastAsia="ru-RU" w:bidi="ar-SA"/>
        </w:rPr>
      </w:pPr>
      <w:r w:rsidRPr="00762E00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0A96963B" wp14:editId="48A5BAA0">
            <wp:extent cx="6210935" cy="937895"/>
            <wp:effectExtent l="0" t="0" r="0" b="0"/>
            <wp:docPr id="128208935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654E" w14:textId="2807E182" w:rsidR="00762E00" w:rsidRDefault="00762E00" w:rsidP="00762E00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8</w:t>
      </w:r>
      <w:r>
        <w:rPr>
          <w:lang w:val="ru-RU"/>
        </w:rPr>
        <w:t xml:space="preserve"> – Контекстное меню</w:t>
      </w:r>
    </w:p>
    <w:p w14:paraId="46E6EB04" w14:textId="3C1EC21D" w:rsidR="004B4265" w:rsidRDefault="004B4265" w:rsidP="004B4265">
      <w:pPr>
        <w:rPr>
          <w:lang w:val="ru-RU"/>
        </w:rPr>
      </w:pPr>
      <w:r>
        <w:rPr>
          <w:lang w:val="ru-RU"/>
        </w:rPr>
        <w:t>Перевод и обобщение текста осуществляется моделями нейронных сетей от Яндекса. После нажатия на одну из этих кнопок открывается диалоговое окно и отправляется запрос серверной части приложения, а затем там формируется запрос к облачным серверам Яндекса. После получения ответа она передаётся клиентской части. Обобщение текста имеет ограничение на максимальное количество входных токенов.</w:t>
      </w:r>
      <w:r w:rsidRPr="004B4265">
        <w:rPr>
          <w:lang w:val="ru-RU"/>
        </w:rPr>
        <w:t xml:space="preserve"> </w:t>
      </w:r>
      <w:r>
        <w:rPr>
          <w:lang w:val="ru-RU"/>
        </w:rPr>
        <w:t xml:space="preserve">Токен это </w:t>
      </w:r>
      <w:r w:rsidR="00BA0D82">
        <w:rPr>
          <w:lang w:val="ru-RU"/>
        </w:rPr>
        <w:t xml:space="preserve">смысловые отрывки или часто встречающихся последовательностей символов, характерных для естественного </w:t>
      </w:r>
      <w:r w:rsidR="00BA0D82">
        <w:rPr>
          <w:lang w:val="ru-RU"/>
        </w:rPr>
        <w:lastRenderedPageBreak/>
        <w:t>языка</w:t>
      </w:r>
      <w:r w:rsidR="00163AD4" w:rsidRPr="00163AD4">
        <w:rPr>
          <w:lang w:val="ru-RU"/>
        </w:rPr>
        <w:t xml:space="preserve"> [</w:t>
      </w:r>
      <w:r w:rsidR="00D6253F">
        <w:rPr>
          <w:lang w:val="ru-RU"/>
        </w:rPr>
        <w:t>8</w:t>
      </w:r>
      <w:r w:rsidR="00163AD4" w:rsidRPr="00163AD4">
        <w:rPr>
          <w:lang w:val="ru-RU"/>
        </w:rPr>
        <w:t>]</w:t>
      </w:r>
      <w:r w:rsidR="00BA0D82">
        <w:rPr>
          <w:lang w:val="ru-RU"/>
        </w:rPr>
        <w:t>.</w:t>
      </w:r>
      <w:r w:rsidR="000461DD" w:rsidRPr="000461DD">
        <w:rPr>
          <w:lang w:val="ru-RU"/>
        </w:rPr>
        <w:t xml:space="preserve"> </w:t>
      </w:r>
      <w:r w:rsidR="000461DD">
        <w:rPr>
          <w:lang w:val="ru-RU"/>
        </w:rPr>
        <w:t>Пример перевода текста и обобщения текста изображены на рисунке 4.29 и 4.30.</w:t>
      </w:r>
    </w:p>
    <w:p w14:paraId="778CAE50" w14:textId="41FC4C42" w:rsidR="000461DD" w:rsidRPr="000461DD" w:rsidRDefault="000461DD" w:rsidP="00707F66">
      <w:pPr>
        <w:pStyle w:val="aff8"/>
      </w:pPr>
      <w:r w:rsidRPr="000461DD">
        <w:drawing>
          <wp:inline distT="0" distB="0" distL="0" distR="0" wp14:anchorId="7621537C" wp14:editId="384E89E1">
            <wp:extent cx="5128851" cy="3347046"/>
            <wp:effectExtent l="0" t="0" r="0" b="6350"/>
            <wp:docPr id="1676328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74" cy="33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A9C" w14:textId="73116F03" w:rsidR="000461DD" w:rsidRDefault="000461DD" w:rsidP="00707F66">
      <w:pPr>
        <w:pStyle w:val="aff8"/>
      </w:pPr>
      <w:r>
        <w:t>Рисунок 4.29 – Диалог перевода текста</w:t>
      </w:r>
    </w:p>
    <w:p w14:paraId="751F7E7C" w14:textId="77777777" w:rsidR="00707F66" w:rsidRDefault="00707F66" w:rsidP="00707F66">
      <w:pPr>
        <w:pStyle w:val="aff8"/>
      </w:pPr>
      <w:r w:rsidRPr="00707F66">
        <w:drawing>
          <wp:inline distT="0" distB="0" distL="0" distR="0" wp14:anchorId="72531543" wp14:editId="2366C2DE">
            <wp:extent cx="5108575" cy="3159889"/>
            <wp:effectExtent l="0" t="0" r="0" b="2540"/>
            <wp:docPr id="506019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66" cy="316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D2FE" w14:textId="48ECE671" w:rsidR="000461DD" w:rsidRPr="000461DD" w:rsidRDefault="000461DD" w:rsidP="00707F66">
      <w:pPr>
        <w:pStyle w:val="aff8"/>
      </w:pPr>
      <w:r>
        <w:t>Рисунок 4.30 – Диало</w:t>
      </w:r>
      <w:r w:rsidR="00707F66">
        <w:t>г</w:t>
      </w:r>
      <w:r>
        <w:t xml:space="preserve"> обобщения текста</w:t>
      </w:r>
    </w:p>
    <w:p w14:paraId="2E972779" w14:textId="77777777" w:rsidR="008E2D17" w:rsidRDefault="008E2D17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A9C456B" w14:textId="5E9EA093" w:rsidR="002434C1" w:rsidRPr="008972EA" w:rsidRDefault="002960C9" w:rsidP="006F52FE">
      <w:pPr>
        <w:rPr>
          <w:lang w:val="ru-RU"/>
        </w:rPr>
      </w:pPr>
      <w:r>
        <w:rPr>
          <w:lang w:val="ru-RU"/>
        </w:rPr>
        <w:lastRenderedPageBreak/>
        <w:t>Нахождение определения для слова или фразы может осуществляться</w:t>
      </w:r>
      <w:r w:rsidR="002434C1">
        <w:rPr>
          <w:lang w:val="ru-RU"/>
        </w:rPr>
        <w:t xml:space="preserve"> одними из</w:t>
      </w:r>
      <w:r>
        <w:rPr>
          <w:lang w:val="ru-RU"/>
        </w:rPr>
        <w:t xml:space="preserve"> </w:t>
      </w:r>
      <w:r w:rsidR="002434C1">
        <w:rPr>
          <w:lang w:val="ru-RU"/>
        </w:rPr>
        <w:t>двух</w:t>
      </w:r>
      <w:r>
        <w:rPr>
          <w:lang w:val="ru-RU"/>
        </w:rPr>
        <w:t xml:space="preserve"> служб</w:t>
      </w:r>
      <w:r w:rsidR="006F52FE">
        <w:rPr>
          <w:lang w:val="ru-RU"/>
        </w:rPr>
        <w:t xml:space="preserve"> – </w:t>
      </w:r>
      <w:r>
        <w:t>Merriam</w:t>
      </w:r>
      <w:r>
        <w:rPr>
          <w:lang w:val="ru-RU"/>
        </w:rPr>
        <w:t xml:space="preserve"> </w:t>
      </w:r>
      <w:r>
        <w:t>Webstar</w:t>
      </w:r>
      <w:r w:rsidRPr="002960C9">
        <w:rPr>
          <w:lang w:val="ru-RU"/>
        </w:rPr>
        <w:t xml:space="preserve"> </w:t>
      </w:r>
      <w:r>
        <w:rPr>
          <w:lang w:val="ru-RU"/>
        </w:rPr>
        <w:t>и Яндекса. Также как и с переводом и обобщением текста, запрос от клиента обрабатывается серверной частью, затем передаётся сторонней службе. Ответ затем передаётся обратно</w:t>
      </w:r>
      <w:r w:rsidR="002434C1">
        <w:rPr>
          <w:lang w:val="ru-RU"/>
        </w:rPr>
        <w:t xml:space="preserve"> через сервер клиенту. Определения слова выводится в виде блока после меню (рисунок 4.31).</w:t>
      </w:r>
      <w:r w:rsidR="006F52FE">
        <w:rPr>
          <w:lang w:val="ru-RU"/>
        </w:rPr>
        <w:t xml:space="preserve"> Стороннюю службу можно выбирать в этом блоке.</w:t>
      </w:r>
      <w:r w:rsidR="008972EA" w:rsidRPr="008972EA">
        <w:rPr>
          <w:lang w:val="ru-RU"/>
        </w:rPr>
        <w:t xml:space="preserve"> </w:t>
      </w:r>
      <w:r w:rsidR="008972EA">
        <w:rPr>
          <w:lang w:val="ru-RU"/>
        </w:rPr>
        <w:t xml:space="preserve">Если результат не будет найден, то выводится сообщение об этом в нижней части страницы и самом блоке с </w:t>
      </w:r>
      <w:proofErr w:type="spellStart"/>
      <w:r w:rsidR="008972EA">
        <w:rPr>
          <w:lang w:val="ru-RU"/>
        </w:rPr>
        <w:t>опредлениями</w:t>
      </w:r>
      <w:proofErr w:type="spellEnd"/>
      <w:r w:rsidR="008972EA">
        <w:rPr>
          <w:lang w:val="ru-RU"/>
        </w:rPr>
        <w:t>.</w:t>
      </w:r>
    </w:p>
    <w:p w14:paraId="57097D50" w14:textId="0E0801BB" w:rsidR="002434C1" w:rsidRDefault="002434C1" w:rsidP="002434C1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37228C" wp14:editId="1B3B8FAE">
            <wp:extent cx="2550160" cy="2887371"/>
            <wp:effectExtent l="0" t="0" r="2540" b="8255"/>
            <wp:docPr id="148333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63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5847" cy="2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225C" w14:textId="30375D77" w:rsidR="002960C9" w:rsidRPr="002960C9" w:rsidRDefault="002434C1" w:rsidP="002434C1">
      <w:pPr>
        <w:ind w:firstLine="0"/>
        <w:jc w:val="center"/>
        <w:rPr>
          <w:lang w:val="ru-RU"/>
        </w:rPr>
      </w:pPr>
      <w:r>
        <w:rPr>
          <w:lang w:val="ru-RU"/>
        </w:rPr>
        <w:t>Рисунок 4.31 – Блок с определением слова</w:t>
      </w:r>
    </w:p>
    <w:p w14:paraId="7FD39947" w14:textId="7B5AB19B" w:rsidR="004E58BC" w:rsidRDefault="004E58BC" w:rsidP="00B1133A">
      <w:pPr>
        <w:rPr>
          <w:lang w:val="ru-RU"/>
        </w:rPr>
      </w:pPr>
      <w:r>
        <w:rPr>
          <w:lang w:val="ru-RU"/>
        </w:rPr>
        <w:t>Также имеется возможность объединения книг в виде «коллекции». Для этого нужно перейти на страницу</w:t>
      </w:r>
      <w:r w:rsidR="008D21F7">
        <w:rPr>
          <w:lang w:val="ru-RU"/>
        </w:rPr>
        <w:t xml:space="preserve"> коллекции книг,</w:t>
      </w:r>
      <w:r>
        <w:rPr>
          <w:lang w:val="ru-RU"/>
        </w:rPr>
        <w:t xml:space="preserve"> нажав на кнопку с иконками с геометрическими фигурами (рисунок 4.</w:t>
      </w:r>
      <w:r w:rsidR="000916A7">
        <w:rPr>
          <w:lang w:val="ru-RU"/>
        </w:rPr>
        <w:t>3</w:t>
      </w:r>
      <w:r w:rsidR="00CD0B54">
        <w:rPr>
          <w:lang w:val="ru-RU"/>
        </w:rPr>
        <w:t>2</w:t>
      </w:r>
      <w:r>
        <w:rPr>
          <w:lang w:val="ru-RU"/>
        </w:rPr>
        <w:t>).</w:t>
      </w:r>
    </w:p>
    <w:p w14:paraId="6AE2FACF" w14:textId="02F682CD" w:rsidR="008D21F7" w:rsidRPr="008D21F7" w:rsidRDefault="008D21F7" w:rsidP="00A86A14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8D21F7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1FA7292A" wp14:editId="245F9C28">
            <wp:extent cx="1752600" cy="1203960"/>
            <wp:effectExtent l="0" t="0" r="0" b="0"/>
            <wp:docPr id="59958506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E342" w14:textId="37096FDA" w:rsidR="008D21F7" w:rsidRDefault="008D21F7" w:rsidP="008D21F7">
      <w:pPr>
        <w:ind w:firstLine="0"/>
        <w:jc w:val="center"/>
        <w:rPr>
          <w:lang w:val="ru-RU"/>
        </w:rPr>
      </w:pPr>
      <w:r>
        <w:rPr>
          <w:lang w:val="ru-RU"/>
        </w:rPr>
        <w:t>Рисунок 4.</w:t>
      </w:r>
      <w:r w:rsidR="000916A7">
        <w:rPr>
          <w:lang w:val="ru-RU"/>
        </w:rPr>
        <w:t>3</w:t>
      </w:r>
      <w:r w:rsidR="00CD0B54">
        <w:rPr>
          <w:lang w:val="ru-RU"/>
        </w:rPr>
        <w:t>2</w:t>
      </w:r>
      <w:r>
        <w:rPr>
          <w:lang w:val="ru-RU"/>
        </w:rPr>
        <w:t xml:space="preserve"> – Кнопка страницы «Коллекции» в панели навигации</w:t>
      </w:r>
    </w:p>
    <w:p w14:paraId="046A1C41" w14:textId="77777777" w:rsidR="00CD0B54" w:rsidRDefault="00CD0B54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9DE540E" w14:textId="58D867CB" w:rsidR="009F03CC" w:rsidRDefault="009F03CC" w:rsidP="009F03CC">
      <w:pPr>
        <w:rPr>
          <w:lang w:val="ru-RU"/>
        </w:rPr>
      </w:pPr>
      <w:r>
        <w:rPr>
          <w:lang w:val="ru-RU"/>
        </w:rPr>
        <w:lastRenderedPageBreak/>
        <w:t>Нажав на неё, открывается страница, представленная на рисунке 4.</w:t>
      </w:r>
      <w:r w:rsidR="00CD0B54">
        <w:rPr>
          <w:lang w:val="ru-RU"/>
        </w:rPr>
        <w:t>33</w:t>
      </w:r>
      <w:r>
        <w:rPr>
          <w:lang w:val="ru-RU"/>
        </w:rPr>
        <w:t>.</w:t>
      </w:r>
    </w:p>
    <w:p w14:paraId="79181F2D" w14:textId="5123C5FC" w:rsidR="009F03CC" w:rsidRPr="009F03CC" w:rsidRDefault="009F03CC" w:rsidP="009F03CC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9F03CC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7B54A3AD" wp14:editId="60471E6A">
            <wp:extent cx="5479415" cy="2119275"/>
            <wp:effectExtent l="0" t="0" r="6985" b="0"/>
            <wp:docPr id="20954761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67" cy="211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2C91" w14:textId="3AEF2F2E" w:rsidR="009F03CC" w:rsidRDefault="009F03CC" w:rsidP="009F03CC">
      <w:pPr>
        <w:ind w:firstLine="0"/>
        <w:jc w:val="center"/>
        <w:rPr>
          <w:lang w:val="ru-RU"/>
        </w:rPr>
      </w:pPr>
      <w:r>
        <w:rPr>
          <w:lang w:val="ru-RU"/>
        </w:rPr>
        <w:t>Рисунок 4.</w:t>
      </w:r>
      <w:r w:rsidR="00CD0B54">
        <w:rPr>
          <w:lang w:val="ru-RU"/>
        </w:rPr>
        <w:t>33</w:t>
      </w:r>
      <w:r>
        <w:rPr>
          <w:lang w:val="ru-RU"/>
        </w:rPr>
        <w:t xml:space="preserve"> – Страница «Коллекции книг»</w:t>
      </w:r>
    </w:p>
    <w:p w14:paraId="4782BFD7" w14:textId="7B319430" w:rsidR="00CD0B54" w:rsidRDefault="00CD0B54" w:rsidP="00CD0B54">
      <w:pPr>
        <w:rPr>
          <w:lang w:val="ru-RU"/>
        </w:rPr>
      </w:pPr>
      <w:r>
        <w:rPr>
          <w:lang w:val="ru-RU"/>
        </w:rPr>
        <w:t>Чтобы создать коллекцию книг нужно нажать кнопку «Создать коллекцию» в верхнем правом углу страницы. Затем откроется диалоговое окно (рисунок 4.34).</w:t>
      </w:r>
    </w:p>
    <w:p w14:paraId="2FB074D0" w14:textId="3DAD2FD3" w:rsidR="00CD0B54" w:rsidRPr="00A23142" w:rsidRDefault="00A23142" w:rsidP="00CD0B54">
      <w:pPr>
        <w:pStyle w:val="aff8"/>
        <w:rPr>
          <w:lang w:val="en-US"/>
        </w:rPr>
      </w:pPr>
      <w:r>
        <w:drawing>
          <wp:inline distT="0" distB="0" distL="0" distR="0" wp14:anchorId="381086D9" wp14:editId="0FDF6A6A">
            <wp:extent cx="5108192" cy="2735580"/>
            <wp:effectExtent l="0" t="0" r="0" b="7620"/>
            <wp:docPr id="150358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18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9254" cy="27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AFC" w14:textId="1FA9CFAC" w:rsidR="00CD0B54" w:rsidRDefault="00CD0B54" w:rsidP="00CD0B54">
      <w:pPr>
        <w:pStyle w:val="aff8"/>
      </w:pPr>
      <w:r>
        <w:t>Рисунок 4.34 – Диалог создания коллекции книг</w:t>
      </w:r>
    </w:p>
    <w:p w14:paraId="48AE6AFD" w14:textId="77777777" w:rsidR="002C25F4" w:rsidRDefault="002C25F4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61CE930" w14:textId="3CACB527" w:rsidR="009F03CC" w:rsidRDefault="00F21A58" w:rsidP="009F03CC">
      <w:pPr>
        <w:rPr>
          <w:lang w:val="ru-RU"/>
        </w:rPr>
      </w:pPr>
      <w:r>
        <w:rPr>
          <w:lang w:val="ru-RU"/>
        </w:rPr>
        <w:lastRenderedPageBreak/>
        <w:t>После ввода имени коллекции и выбора нужных книг, нужно нажать на кнопку «Сохранить». Имя коллекции должно быть уникальным. Если будет введено название, которые уже есть в списке, то поле окраситься в красный цвет (рисунок 4.35).</w:t>
      </w:r>
    </w:p>
    <w:p w14:paraId="57448BFD" w14:textId="4FE6ECB1" w:rsidR="00324B80" w:rsidRDefault="00324B80" w:rsidP="00324B80">
      <w:pPr>
        <w:pStyle w:val="aff8"/>
      </w:pPr>
      <w:r>
        <w:drawing>
          <wp:inline distT="0" distB="0" distL="0" distR="0" wp14:anchorId="691324E7" wp14:editId="4695B2B0">
            <wp:extent cx="5212715" cy="859637"/>
            <wp:effectExtent l="0" t="0" r="0" b="0"/>
            <wp:docPr id="197485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5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0377" cy="8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A28" w14:textId="2F630FCF" w:rsidR="00324B80" w:rsidRDefault="00324B80" w:rsidP="00324B80">
      <w:pPr>
        <w:pStyle w:val="aff8"/>
      </w:pPr>
      <w:r>
        <w:t>Рисунок 4.35 – Вывод ошибки об уникальности</w:t>
      </w:r>
    </w:p>
    <w:p w14:paraId="5DD53936" w14:textId="77777777" w:rsidR="00324B80" w:rsidRPr="001A4429" w:rsidRDefault="00324B80" w:rsidP="00EB3C9C">
      <w:pPr>
        <w:rPr>
          <w:lang w:val="ru-RU"/>
        </w:rPr>
      </w:pPr>
    </w:p>
    <w:p w14:paraId="52475F8E" w14:textId="104CE004" w:rsidR="00507799" w:rsidRDefault="00C37D2E" w:rsidP="00D35D58">
      <w:pPr>
        <w:pStyle w:val="1"/>
        <w:rPr>
          <w:lang w:val="ru-RU"/>
        </w:rPr>
      </w:pPr>
      <w:bookmarkStart w:id="65" w:name="_Toc168247225"/>
      <w:r>
        <w:rPr>
          <w:lang w:val="ru-RU"/>
        </w:rPr>
        <w:lastRenderedPageBreak/>
        <w:t>5</w:t>
      </w:r>
      <w:r w:rsidR="00D35D58">
        <w:rPr>
          <w:lang w:val="ru-RU"/>
        </w:rPr>
        <w:t xml:space="preserve"> ТЕСТИРОВАНИЕ СИСТЕМЫ</w:t>
      </w:r>
      <w:bookmarkEnd w:id="65"/>
    </w:p>
    <w:p w14:paraId="601491A5" w14:textId="647B5D83" w:rsidR="003A5088" w:rsidRPr="003A5088" w:rsidRDefault="003A5088" w:rsidP="00F820BA">
      <w:pPr>
        <w:rPr>
          <w:lang w:val="ru-RU"/>
        </w:rPr>
      </w:pPr>
      <w:r>
        <w:rPr>
          <w:lang w:val="ru-RU"/>
        </w:rPr>
        <w:t>Тестирование — это проверка логики программной системы на правильность работы в соответствии с техническими требованиями. Существуют два способа тестирования</w:t>
      </w:r>
      <w:r w:rsidRPr="003A5088">
        <w:rPr>
          <w:lang w:val="ru-RU"/>
        </w:rPr>
        <w:t xml:space="preserve">: </w:t>
      </w:r>
      <w:r>
        <w:rPr>
          <w:lang w:val="ru-RU"/>
        </w:rPr>
        <w:t xml:space="preserve">ручной и автоматизированный. Под ручным подразумевается, что разработчик самостоятельно тестирует систему напрямую или через специальные программы, такие как </w:t>
      </w:r>
      <w:r>
        <w:t>Postman</w:t>
      </w:r>
      <w:r w:rsidRPr="003A5088">
        <w:rPr>
          <w:lang w:val="ru-RU"/>
        </w:rPr>
        <w:t xml:space="preserve"> (</w:t>
      </w:r>
      <w:r>
        <w:rPr>
          <w:lang w:val="ru-RU"/>
        </w:rPr>
        <w:t xml:space="preserve">для </w:t>
      </w:r>
      <w:r>
        <w:t>HTTP</w:t>
      </w:r>
      <w:r w:rsidRPr="003A5088">
        <w:rPr>
          <w:lang w:val="ru-RU"/>
        </w:rPr>
        <w:t xml:space="preserve"> </w:t>
      </w:r>
      <w:r>
        <w:t>API</w:t>
      </w:r>
      <w:r w:rsidRPr="003A5088">
        <w:rPr>
          <w:lang w:val="ru-RU"/>
        </w:rPr>
        <w:t>)</w:t>
      </w:r>
      <w:r>
        <w:rPr>
          <w:lang w:val="ru-RU"/>
        </w:rPr>
        <w:t>.</w:t>
      </w:r>
      <w:r w:rsidR="0040287C" w:rsidRPr="0040287C">
        <w:rPr>
          <w:lang w:val="ru-RU"/>
        </w:rPr>
        <w:t xml:space="preserve"> </w:t>
      </w:r>
      <w:r w:rsidR="0040287C">
        <w:rPr>
          <w:lang w:val="ru-RU"/>
        </w:rPr>
        <w:t xml:space="preserve">Автоматизированные </w:t>
      </w:r>
      <w:r w:rsidR="009E0A7C">
        <w:rPr>
          <w:lang w:val="ru-RU"/>
        </w:rPr>
        <w:t>тесты, по сути</w:t>
      </w:r>
      <w:r w:rsidR="0040287C">
        <w:rPr>
          <w:lang w:val="ru-RU"/>
        </w:rPr>
        <w:t xml:space="preserve">, представляют собой отдельные написанные программы для проверки корректности поведения системы в целом или отдельных </w:t>
      </w:r>
      <w:r w:rsidR="009E0A7C">
        <w:rPr>
          <w:lang w:val="ru-RU"/>
        </w:rPr>
        <w:t>его</w:t>
      </w:r>
      <w:r w:rsidR="0040287C">
        <w:rPr>
          <w:lang w:val="ru-RU"/>
        </w:rPr>
        <w:t xml:space="preserve"> частей.</w:t>
      </w:r>
      <w:r>
        <w:rPr>
          <w:lang w:val="ru-RU"/>
        </w:rPr>
        <w:t xml:space="preserve"> Существуют три основных вида автоматизированных тестов</w:t>
      </w:r>
      <w:r w:rsidRPr="003A5088">
        <w:rPr>
          <w:lang w:val="ru-RU"/>
        </w:rPr>
        <w:t>:</w:t>
      </w:r>
    </w:p>
    <w:p w14:paraId="24C43CF4" w14:textId="5C9A9CC9" w:rsidR="003A5088" w:rsidRPr="003A5088" w:rsidRDefault="003A5088" w:rsidP="0085404A">
      <w:pPr>
        <w:pStyle w:val="a"/>
      </w:pPr>
      <w:r w:rsidRPr="00375803">
        <w:t>Юнит тестирование (</w:t>
      </w:r>
      <w:r>
        <w:t>Unit</w:t>
      </w:r>
      <w:r w:rsidRPr="00375803">
        <w:t xml:space="preserve"> </w:t>
      </w:r>
      <w:proofErr w:type="spellStart"/>
      <w:r>
        <w:t>testing</w:t>
      </w:r>
      <w:proofErr w:type="spellEnd"/>
      <w:r w:rsidRPr="00375803">
        <w:t>).</w:t>
      </w:r>
    </w:p>
    <w:p w14:paraId="0876EEC1" w14:textId="0C9FE9B5" w:rsidR="003A5088" w:rsidRPr="00375803" w:rsidRDefault="003A5088" w:rsidP="0085404A">
      <w:pPr>
        <w:pStyle w:val="a"/>
      </w:pPr>
      <w:r w:rsidRPr="00375803">
        <w:t>Интеграционное тестирование (</w:t>
      </w:r>
      <w:proofErr w:type="spellStart"/>
      <w:r>
        <w:t>integration</w:t>
      </w:r>
      <w:proofErr w:type="spellEnd"/>
      <w:r w:rsidRPr="00375803">
        <w:t xml:space="preserve"> </w:t>
      </w:r>
      <w:proofErr w:type="spellStart"/>
      <w:r>
        <w:t>testing</w:t>
      </w:r>
      <w:proofErr w:type="spellEnd"/>
      <w:r w:rsidRPr="00375803">
        <w:t>).</w:t>
      </w:r>
    </w:p>
    <w:p w14:paraId="7F663C0C" w14:textId="0067D3D8" w:rsidR="003A5088" w:rsidRPr="001E3CA8" w:rsidRDefault="003A5088" w:rsidP="0085404A">
      <w:pPr>
        <w:pStyle w:val="a"/>
      </w:pPr>
      <w:r w:rsidRPr="00375803">
        <w:t>Функциональное тестирование (</w:t>
      </w:r>
      <w:proofErr w:type="spellStart"/>
      <w:r>
        <w:t>functional</w:t>
      </w:r>
      <w:proofErr w:type="spellEnd"/>
      <w:r w:rsidRPr="00375803">
        <w:t xml:space="preserve"> </w:t>
      </w:r>
      <w:proofErr w:type="spellStart"/>
      <w:r>
        <w:t>testing</w:t>
      </w:r>
      <w:proofErr w:type="spellEnd"/>
      <w:r w:rsidRPr="00375803">
        <w:t>).</w:t>
      </w:r>
    </w:p>
    <w:p w14:paraId="78C1E5F2" w14:textId="77777777" w:rsidR="001E3CA8" w:rsidRPr="00F00CAD" w:rsidRDefault="001E3CA8" w:rsidP="001E3CA8">
      <w:pPr>
        <w:rPr>
          <w:lang w:val="ru-RU"/>
        </w:rPr>
      </w:pPr>
      <w:r>
        <w:rPr>
          <w:lang w:val="ru-RU"/>
        </w:rPr>
        <w:t>Алгоритм автоматизированного теста представляет собой следующее</w:t>
      </w:r>
      <w:r w:rsidRPr="00F00CAD">
        <w:rPr>
          <w:lang w:val="ru-RU"/>
        </w:rPr>
        <w:t>:</w:t>
      </w:r>
    </w:p>
    <w:p w14:paraId="419F793D" w14:textId="36AD03E5" w:rsidR="001E3CA8" w:rsidRPr="00375803" w:rsidRDefault="001E3CA8" w:rsidP="0085404A">
      <w:pPr>
        <w:pStyle w:val="a"/>
      </w:pPr>
      <w:r w:rsidRPr="00375803">
        <w:t>создаётся входная информация</w:t>
      </w:r>
      <w:r w:rsidR="0085404A" w:rsidRPr="0085404A">
        <w:t>/</w:t>
      </w:r>
      <w:r w:rsidR="0085404A">
        <w:t>объект</w:t>
      </w:r>
      <w:r w:rsidRPr="00375803">
        <w:t xml:space="preserve"> для</w:t>
      </w:r>
      <w:r w:rsidR="0085404A">
        <w:t xml:space="preserve"> тестируемой</w:t>
      </w:r>
      <w:r w:rsidRPr="00375803">
        <w:t xml:space="preserve"> функции;</w:t>
      </w:r>
    </w:p>
    <w:p w14:paraId="1DFAEA9C" w14:textId="122D159B" w:rsidR="001E3CA8" w:rsidRPr="00375803" w:rsidRDefault="001E3CA8" w:rsidP="0085404A">
      <w:pPr>
        <w:pStyle w:val="a"/>
      </w:pPr>
      <w:r w:rsidRPr="00375803">
        <w:t>входная информация</w:t>
      </w:r>
      <w:r w:rsidR="0085404A" w:rsidRPr="0085404A">
        <w:t>/</w:t>
      </w:r>
      <w:r w:rsidR="0085404A">
        <w:t>объект</w:t>
      </w:r>
      <w:r w:rsidRPr="00375803">
        <w:t xml:space="preserve"> передаётся</w:t>
      </w:r>
      <w:r w:rsidR="0085404A">
        <w:t xml:space="preserve"> этой</w:t>
      </w:r>
      <w:r w:rsidRPr="00375803">
        <w:t xml:space="preserve"> функции;</w:t>
      </w:r>
    </w:p>
    <w:p w14:paraId="3E072728" w14:textId="3C0948F2" w:rsidR="001E3CA8" w:rsidRPr="00375803" w:rsidRDefault="0085404A" w:rsidP="0085404A">
      <w:pPr>
        <w:pStyle w:val="a"/>
      </w:pPr>
      <w:r>
        <w:t>тестируем</w:t>
      </w:r>
      <w:r w:rsidR="008036DA">
        <w:t>ая</w:t>
      </w:r>
      <w:r>
        <w:t xml:space="preserve"> </w:t>
      </w:r>
      <w:r w:rsidR="001E3CA8" w:rsidRPr="00375803">
        <w:t>функция возвращает</w:t>
      </w:r>
      <w:r w:rsidR="00175C54" w:rsidRPr="0085404A">
        <w:t xml:space="preserve"> </w:t>
      </w:r>
      <w:r w:rsidR="00175C54">
        <w:t>определенный</w:t>
      </w:r>
      <w:r w:rsidR="001E3CA8" w:rsidRPr="00375803">
        <w:t xml:space="preserve"> результат;</w:t>
      </w:r>
    </w:p>
    <w:p w14:paraId="72C742AE" w14:textId="6C0059C2" w:rsidR="001E3CA8" w:rsidRDefault="001E3CA8" w:rsidP="0085404A">
      <w:pPr>
        <w:pStyle w:val="a"/>
      </w:pPr>
      <w:r w:rsidRPr="00375803">
        <w:t>полученный результат сравнивается с ожидаемым результатом</w:t>
      </w:r>
      <w:r w:rsidR="004A2296">
        <w:t xml:space="preserve"> </w:t>
      </w:r>
      <w:r w:rsidR="0085404A">
        <w:t>и,</w:t>
      </w:r>
      <w:r w:rsidR="004A2296">
        <w:t xml:space="preserve"> если они не</w:t>
      </w:r>
      <w:r w:rsidR="00FA2E56">
        <w:t xml:space="preserve"> </w:t>
      </w:r>
      <w:r w:rsidR="004A2296">
        <w:t>равны, выводится ошибка, иначе</w:t>
      </w:r>
      <w:r w:rsidR="00D57E04">
        <w:t xml:space="preserve"> выводится, что</w:t>
      </w:r>
      <w:r w:rsidR="004A2296">
        <w:t xml:space="preserve"> тест </w:t>
      </w:r>
      <w:r w:rsidR="001C5267">
        <w:t xml:space="preserve">успешно </w:t>
      </w:r>
      <w:r w:rsidR="004A2296">
        <w:t>пройден</w:t>
      </w:r>
      <w:r w:rsidRPr="00375803">
        <w:t>.</w:t>
      </w:r>
    </w:p>
    <w:p w14:paraId="38B9F340" w14:textId="442060EA" w:rsidR="004A2296" w:rsidRPr="001E3CA8" w:rsidRDefault="004A2296" w:rsidP="004B1D1E">
      <w:pPr>
        <w:rPr>
          <w:lang w:val="ru-RU"/>
        </w:rPr>
      </w:pPr>
      <w:r>
        <w:rPr>
          <w:lang w:val="ru-RU"/>
        </w:rPr>
        <w:t>Иногда перед началом теста</w:t>
      </w:r>
      <w:r w:rsidR="004B1D1E">
        <w:rPr>
          <w:lang w:val="ru-RU"/>
        </w:rPr>
        <w:t xml:space="preserve"> или тестов</w:t>
      </w:r>
      <w:r>
        <w:rPr>
          <w:lang w:val="ru-RU"/>
        </w:rPr>
        <w:t xml:space="preserve"> </w:t>
      </w:r>
      <w:r w:rsidR="00104A11">
        <w:rPr>
          <w:lang w:val="ru-RU"/>
        </w:rPr>
        <w:t>требуется</w:t>
      </w:r>
      <w:r>
        <w:rPr>
          <w:lang w:val="ru-RU"/>
        </w:rPr>
        <w:t xml:space="preserve"> вызвать определенную функцию, которая </w:t>
      </w:r>
      <w:r w:rsidR="004B1D1E">
        <w:rPr>
          <w:lang w:val="ru-RU"/>
        </w:rPr>
        <w:t xml:space="preserve">может </w:t>
      </w:r>
      <w:r>
        <w:rPr>
          <w:lang w:val="ru-RU"/>
        </w:rPr>
        <w:t>созда</w:t>
      </w:r>
      <w:r w:rsidR="004B1D1E">
        <w:rPr>
          <w:lang w:val="ru-RU"/>
        </w:rPr>
        <w:t>ть</w:t>
      </w:r>
      <w:r>
        <w:rPr>
          <w:lang w:val="ru-RU"/>
        </w:rPr>
        <w:t xml:space="preserve"> </w:t>
      </w:r>
      <w:r w:rsidR="004B1D1E">
        <w:rPr>
          <w:lang w:val="ru-RU"/>
        </w:rPr>
        <w:t>схему базу данных, добавить туда записи или удалить их и т.п. Обычно сторонний пакет (библиотека) для тестирования, позволяет это сделать.</w:t>
      </w:r>
    </w:p>
    <w:p w14:paraId="3C48FFD6" w14:textId="0259C2F8" w:rsidR="00F820BA" w:rsidRDefault="003A5088" w:rsidP="004342DD">
      <w:pPr>
        <w:rPr>
          <w:lang w:val="ru-RU"/>
        </w:rPr>
      </w:pPr>
      <w:r>
        <w:rPr>
          <w:lang w:val="ru-RU"/>
        </w:rPr>
        <w:t xml:space="preserve">В разработке программ не всегда </w:t>
      </w:r>
      <w:r w:rsidR="00740B0A">
        <w:rPr>
          <w:lang w:val="ru-RU"/>
        </w:rPr>
        <w:t>целесообразно</w:t>
      </w:r>
      <w:r>
        <w:rPr>
          <w:lang w:val="ru-RU"/>
        </w:rPr>
        <w:t xml:space="preserve"> писать</w:t>
      </w:r>
      <w:r w:rsidR="009E0A7C">
        <w:rPr>
          <w:lang w:val="ru-RU"/>
        </w:rPr>
        <w:t xml:space="preserve"> автоматизированные</w:t>
      </w:r>
      <w:r>
        <w:rPr>
          <w:lang w:val="ru-RU"/>
        </w:rPr>
        <w:t xml:space="preserve"> тесты, так как</w:t>
      </w:r>
      <w:r w:rsidR="00A36B02" w:rsidRPr="00A36B02">
        <w:rPr>
          <w:lang w:val="ru-RU"/>
        </w:rPr>
        <w:t xml:space="preserve"> </w:t>
      </w:r>
      <w:r w:rsidR="00A36B02">
        <w:rPr>
          <w:lang w:val="ru-RU"/>
        </w:rPr>
        <w:t>их</w:t>
      </w:r>
      <w:r>
        <w:rPr>
          <w:lang w:val="ru-RU"/>
        </w:rPr>
        <w:t xml:space="preserve"> написание</w:t>
      </w:r>
      <w:r w:rsidR="0085404A">
        <w:rPr>
          <w:lang w:val="ru-RU"/>
        </w:rPr>
        <w:t xml:space="preserve"> </w:t>
      </w:r>
      <w:r w:rsidR="009E0A7C">
        <w:rPr>
          <w:lang w:val="ru-RU"/>
        </w:rPr>
        <w:t>также занимает время, как и написание самого программного обеспечения.</w:t>
      </w:r>
    </w:p>
    <w:p w14:paraId="07DAE68C" w14:textId="71FC593E" w:rsidR="00412978" w:rsidRDefault="00412978" w:rsidP="00412978">
      <w:pPr>
        <w:pStyle w:val="2"/>
        <w:rPr>
          <w:lang w:val="ru-RU"/>
        </w:rPr>
      </w:pPr>
      <w:bookmarkStart w:id="66" w:name="_Toc168247226"/>
      <w:r>
        <w:rPr>
          <w:lang w:val="ru-RU"/>
        </w:rPr>
        <w:lastRenderedPageBreak/>
        <w:t>5</w:t>
      </w:r>
      <w:r w:rsidRPr="000263CA">
        <w:rPr>
          <w:lang w:val="ru-RU"/>
        </w:rPr>
        <w:t xml:space="preserve">.1 </w:t>
      </w:r>
      <w:commentRangeStart w:id="67"/>
      <w:r w:rsidRPr="000263CA">
        <w:rPr>
          <w:lang w:val="ru-RU"/>
        </w:rPr>
        <w:t>Условия и порядок тестирования</w:t>
      </w:r>
      <w:commentRangeEnd w:id="67"/>
      <w:r>
        <w:rPr>
          <w:rStyle w:val="aff"/>
          <w:rFonts w:cs="Mangal"/>
          <w:b w:val="0"/>
          <w:bCs w:val="0"/>
          <w:iCs w:val="0"/>
        </w:rPr>
        <w:commentReference w:id="67"/>
      </w:r>
      <w:r>
        <w:rPr>
          <w:lang w:val="ru-RU"/>
        </w:rPr>
        <w:t xml:space="preserve"> серверной части</w:t>
      </w:r>
      <w:bookmarkEnd w:id="66"/>
    </w:p>
    <w:p w14:paraId="04500C39" w14:textId="6C42219C" w:rsidR="009A0B40" w:rsidRDefault="00241B30" w:rsidP="00F820BA">
      <w:pPr>
        <w:rPr>
          <w:lang w:val="ru-RU"/>
        </w:rPr>
      </w:pPr>
      <w:r>
        <w:rPr>
          <w:lang w:val="ru-RU"/>
        </w:rPr>
        <w:t>Для</w:t>
      </w:r>
      <w:r w:rsidR="001C45A1">
        <w:rPr>
          <w:lang w:val="ru-RU"/>
        </w:rPr>
        <w:t xml:space="preserve"> серверной части был</w:t>
      </w:r>
      <w:r w:rsidR="00805908">
        <w:rPr>
          <w:lang w:val="ru-RU"/>
        </w:rPr>
        <w:t xml:space="preserve">и </w:t>
      </w:r>
      <w:r w:rsidR="001C45A1">
        <w:rPr>
          <w:lang w:val="ru-RU"/>
        </w:rPr>
        <w:t>написан</w:t>
      </w:r>
      <w:r w:rsidR="00805908">
        <w:rPr>
          <w:lang w:val="ru-RU"/>
        </w:rPr>
        <w:t xml:space="preserve">ы </w:t>
      </w:r>
      <w:r>
        <w:rPr>
          <w:lang w:val="ru-RU"/>
        </w:rPr>
        <w:t>интеграционн</w:t>
      </w:r>
      <w:r w:rsidR="00805908">
        <w:rPr>
          <w:lang w:val="ru-RU"/>
        </w:rPr>
        <w:t>ы</w:t>
      </w:r>
      <w:r w:rsidR="001C45A1">
        <w:rPr>
          <w:lang w:val="ru-RU"/>
        </w:rPr>
        <w:t xml:space="preserve">е </w:t>
      </w:r>
      <w:r>
        <w:rPr>
          <w:lang w:val="ru-RU"/>
        </w:rPr>
        <w:t>тест</w:t>
      </w:r>
      <w:r w:rsidR="001C45A1">
        <w:rPr>
          <w:lang w:val="ru-RU"/>
        </w:rPr>
        <w:t>ы.</w:t>
      </w:r>
      <w:r w:rsidR="008B2E8E" w:rsidRPr="008B2E8E">
        <w:rPr>
          <w:lang w:val="ru-RU"/>
        </w:rPr>
        <w:t xml:space="preserve"> </w:t>
      </w:r>
      <w:r w:rsidR="008B2E8E">
        <w:rPr>
          <w:lang w:val="ru-RU"/>
        </w:rPr>
        <w:t xml:space="preserve">Под интеграционным тестом подразумевается тестирование какой-либо </w:t>
      </w:r>
      <w:r w:rsidR="00E94DAC">
        <w:rPr>
          <w:lang w:val="ru-RU"/>
        </w:rPr>
        <w:t>отдельной</w:t>
      </w:r>
      <w:r w:rsidR="0090509B">
        <w:rPr>
          <w:lang w:val="ru-RU"/>
        </w:rPr>
        <w:t xml:space="preserve"> сложной</w:t>
      </w:r>
      <w:r w:rsidR="008B2E8E">
        <w:rPr>
          <w:lang w:val="ru-RU"/>
        </w:rPr>
        <w:t xml:space="preserve"> части системы.</w:t>
      </w:r>
      <w:r w:rsidR="00E94DAC">
        <w:rPr>
          <w:lang w:val="ru-RU"/>
        </w:rPr>
        <w:t xml:space="preserve"> В данном случае тестируется </w:t>
      </w:r>
      <w:r w:rsidR="00E94DAC">
        <w:t>web</w:t>
      </w:r>
      <w:r w:rsidR="00E94DAC" w:rsidRPr="00E94DAC">
        <w:rPr>
          <w:lang w:val="ru-RU"/>
        </w:rPr>
        <w:t xml:space="preserve"> </w:t>
      </w:r>
      <w:r w:rsidR="00E94DAC">
        <w:t>API</w:t>
      </w:r>
      <w:r w:rsidR="00E94DAC" w:rsidRPr="00E94DAC">
        <w:rPr>
          <w:lang w:val="ru-RU"/>
        </w:rPr>
        <w:t xml:space="preserve"> </w:t>
      </w:r>
      <w:r w:rsidR="00E94DAC">
        <w:rPr>
          <w:lang w:val="ru-RU"/>
        </w:rPr>
        <w:t>сервер</w:t>
      </w:r>
      <w:r w:rsidR="00F034D7">
        <w:rPr>
          <w:lang w:val="ru-RU"/>
        </w:rPr>
        <w:t>а</w:t>
      </w:r>
      <w:r w:rsidR="00E94DAC">
        <w:rPr>
          <w:lang w:val="ru-RU"/>
        </w:rPr>
        <w:t xml:space="preserve">. </w:t>
      </w:r>
    </w:p>
    <w:p w14:paraId="1736DF8E" w14:textId="7B97A98A" w:rsidR="00E94DAC" w:rsidRPr="009A0B40" w:rsidRDefault="00E94DAC" w:rsidP="00F820BA">
      <w:pPr>
        <w:rPr>
          <w:lang w:val="ru-RU"/>
        </w:rPr>
      </w:pPr>
      <w:r>
        <w:rPr>
          <w:lang w:val="ru-RU"/>
        </w:rPr>
        <w:t>Алгоритм тестирования</w:t>
      </w:r>
      <w:r w:rsidR="009A0B40">
        <w:rPr>
          <w:lang w:val="ru-RU"/>
        </w:rPr>
        <w:t xml:space="preserve"> определенной функции системы</w:t>
      </w:r>
      <w:r>
        <w:rPr>
          <w:lang w:val="ru-RU"/>
        </w:rPr>
        <w:t xml:space="preserve"> имеет следующий вид</w:t>
      </w:r>
      <w:r w:rsidRPr="009A0B40">
        <w:rPr>
          <w:lang w:val="ru-RU"/>
        </w:rPr>
        <w:t>:</w:t>
      </w:r>
    </w:p>
    <w:p w14:paraId="47781125" w14:textId="694D0781" w:rsidR="00E94DAC" w:rsidRDefault="00E94DAC" w:rsidP="009A0B40">
      <w:pPr>
        <w:pStyle w:val="a"/>
      </w:pPr>
      <w:r>
        <w:t>запус</w:t>
      </w:r>
      <w:r w:rsidR="003F0DB0">
        <w:t>тить</w:t>
      </w:r>
      <w:r>
        <w:t xml:space="preserve"> сервер с конфигурацией для тестирования (осуществляется программным способом в коде для тестирования)</w:t>
      </w:r>
      <w:r w:rsidRPr="00E94DAC">
        <w:t>;</w:t>
      </w:r>
    </w:p>
    <w:p w14:paraId="024CF683" w14:textId="54AA5E9D" w:rsidR="00E94DAC" w:rsidRPr="00E94DAC" w:rsidRDefault="00E94DAC" w:rsidP="009A0B40">
      <w:pPr>
        <w:pStyle w:val="a"/>
      </w:pPr>
      <w:r>
        <w:t>авторизоваться в системе, если</w:t>
      </w:r>
      <w:r w:rsidRPr="00E94DAC">
        <w:t xml:space="preserve"> </w:t>
      </w:r>
      <w:r>
        <w:t>это необходимо</w:t>
      </w:r>
      <w:r w:rsidRPr="00E94DAC">
        <w:t>;</w:t>
      </w:r>
    </w:p>
    <w:p w14:paraId="0F60FB77" w14:textId="6B236661" w:rsidR="00E94DAC" w:rsidRDefault="00761D17" w:rsidP="009A0B40">
      <w:pPr>
        <w:pStyle w:val="a"/>
      </w:pPr>
      <w:r>
        <w:t>сформировать</w:t>
      </w:r>
      <w:r w:rsidR="00E94DAC">
        <w:t xml:space="preserve"> определенный</w:t>
      </w:r>
      <w:r w:rsidR="00E94DAC" w:rsidRPr="00E94DAC">
        <w:t xml:space="preserve"> </w:t>
      </w:r>
      <w:r w:rsidR="00E94DAC">
        <w:t>HTTP</w:t>
      </w:r>
      <w:r w:rsidR="00E94DAC" w:rsidRPr="00E94DAC">
        <w:t>-</w:t>
      </w:r>
      <w:r w:rsidR="00E94DAC">
        <w:t>запрос</w:t>
      </w:r>
      <w:r w:rsidR="00E94DAC" w:rsidRPr="00E94DAC">
        <w:t>;</w:t>
      </w:r>
    </w:p>
    <w:p w14:paraId="628D530E" w14:textId="62695BEC" w:rsidR="00E94DAC" w:rsidRDefault="00E94DAC" w:rsidP="009A0B40">
      <w:pPr>
        <w:pStyle w:val="a"/>
      </w:pPr>
      <w:r>
        <w:t>отправ</w:t>
      </w:r>
      <w:r w:rsidR="00761D17">
        <w:t>ить</w:t>
      </w:r>
      <w:r>
        <w:t xml:space="preserve"> запрос в тестируемую систему</w:t>
      </w:r>
      <w:r w:rsidRPr="00E94DAC">
        <w:t>;</w:t>
      </w:r>
    </w:p>
    <w:p w14:paraId="0A061EA2" w14:textId="611D8F70" w:rsidR="00E94DAC" w:rsidRDefault="00E94DAC" w:rsidP="009A0B40">
      <w:pPr>
        <w:pStyle w:val="a"/>
      </w:pPr>
      <w:r>
        <w:t>получ</w:t>
      </w:r>
      <w:r w:rsidR="005F2833">
        <w:t>ить</w:t>
      </w:r>
      <w:r>
        <w:t xml:space="preserve"> ответ от системы;</w:t>
      </w:r>
    </w:p>
    <w:p w14:paraId="13B431C8" w14:textId="77D92E17" w:rsidR="00E94DAC" w:rsidRDefault="00E94DAC" w:rsidP="009A0B40">
      <w:pPr>
        <w:pStyle w:val="a"/>
      </w:pPr>
      <w:r>
        <w:t>если ответ системы соответствует ожидаемому результату</w:t>
      </w:r>
      <w:r w:rsidRPr="00E94DAC">
        <w:t>,</w:t>
      </w:r>
      <w:r>
        <w:t xml:space="preserve"> например HTTP-ответ с кодом ошибки 40</w:t>
      </w:r>
      <w:r w:rsidRPr="00E94DAC">
        <w:t>0</w:t>
      </w:r>
      <w:r>
        <w:t xml:space="preserve"> </w:t>
      </w:r>
      <w:proofErr w:type="spellStart"/>
      <w:r>
        <w:t>Bad</w:t>
      </w:r>
      <w:proofErr w:type="spellEnd"/>
      <w:r w:rsidRPr="00E94DAC">
        <w:t xml:space="preserve"> </w:t>
      </w:r>
      <w:proofErr w:type="spellStart"/>
      <w:r>
        <w:t>Request</w:t>
      </w:r>
      <w:proofErr w:type="spellEnd"/>
      <w:r w:rsidR="00325FA7">
        <w:t xml:space="preserve"> (плохой запрос)</w:t>
      </w:r>
      <w:r w:rsidRPr="00E94DAC">
        <w:t xml:space="preserve">, </w:t>
      </w:r>
      <w:r>
        <w:t>то тест счита</w:t>
      </w:r>
      <w:r w:rsidR="00C14413">
        <w:t>ть</w:t>
      </w:r>
      <w:r>
        <w:t xml:space="preserve"> успешн</w:t>
      </w:r>
      <w:r w:rsidR="00C14413">
        <w:t>о</w:t>
      </w:r>
      <w:r>
        <w:t xml:space="preserve"> пройденным.</w:t>
      </w:r>
    </w:p>
    <w:p w14:paraId="07C39859" w14:textId="700BC335" w:rsidR="00241B30" w:rsidRPr="00B713E6" w:rsidRDefault="00E94DAC" w:rsidP="00F820BA">
      <w:pPr>
        <w:rPr>
          <w:lang w:val="ru-RU"/>
        </w:rPr>
      </w:pPr>
      <w:r>
        <w:rPr>
          <w:lang w:val="ru-RU"/>
        </w:rPr>
        <w:t xml:space="preserve">Такие тесты реализованы в виде методов класса. </w:t>
      </w:r>
      <w:r w:rsidR="001C45A1">
        <w:rPr>
          <w:lang w:val="ru-RU"/>
        </w:rPr>
        <w:t>Код тестов расположен в проекте «</w:t>
      </w:r>
      <w:r w:rsidR="001C45A1">
        <w:t>src</w:t>
      </w:r>
      <w:r w:rsidR="001C45A1" w:rsidRPr="001C45A1">
        <w:rPr>
          <w:lang w:val="ru-RU"/>
        </w:rPr>
        <w:t>/</w:t>
      </w:r>
      <w:r w:rsidR="001C45A1">
        <w:t>Testing</w:t>
      </w:r>
      <w:r w:rsidR="001C45A1">
        <w:rPr>
          <w:lang w:val="ru-RU"/>
        </w:rPr>
        <w:t xml:space="preserve">». </w:t>
      </w:r>
      <w:r w:rsidR="009C1A16">
        <w:rPr>
          <w:lang w:val="ru-RU"/>
        </w:rPr>
        <w:t>Для тестов и</w:t>
      </w:r>
      <w:r w:rsidR="001C45A1">
        <w:rPr>
          <w:lang w:val="ru-RU"/>
        </w:rPr>
        <w:t xml:space="preserve">спользуется пакет </w:t>
      </w:r>
      <w:r w:rsidR="0059546C">
        <w:rPr>
          <w:lang w:val="ru-RU"/>
        </w:rPr>
        <w:t>«</w:t>
      </w:r>
      <w:r w:rsidR="001C45A1">
        <w:t>XUnit</w:t>
      </w:r>
      <w:r w:rsidR="0059546C">
        <w:rPr>
          <w:lang w:val="ru-RU"/>
        </w:rPr>
        <w:t>»</w:t>
      </w:r>
      <w:r w:rsidR="001C45A1" w:rsidRPr="001C45A1">
        <w:rPr>
          <w:lang w:val="ru-RU"/>
        </w:rPr>
        <w:t xml:space="preserve"> </w:t>
      </w:r>
      <w:r w:rsidR="001C45A1">
        <w:rPr>
          <w:lang w:val="ru-RU"/>
        </w:rPr>
        <w:t>версии 2.8.0.</w:t>
      </w:r>
      <w:r w:rsidR="00B713E6">
        <w:rPr>
          <w:lang w:val="ru-RU"/>
        </w:rPr>
        <w:t xml:space="preserve"> Для их запуска нужно ввести следующую команду в консоли</w:t>
      </w:r>
      <w:r w:rsidR="00B713E6" w:rsidRPr="00B713E6">
        <w:rPr>
          <w:lang w:val="ru-RU"/>
        </w:rPr>
        <w:t xml:space="preserve"> </w:t>
      </w:r>
      <w:r w:rsidR="00B713E6">
        <w:rPr>
          <w:lang w:val="ru-RU"/>
        </w:rPr>
        <w:t>находясь в корневой директории проекта</w:t>
      </w:r>
      <w:r w:rsidR="00B713E6" w:rsidRPr="00B713E6">
        <w:rPr>
          <w:lang w:val="ru-RU"/>
        </w:rPr>
        <w:t>:</w:t>
      </w:r>
    </w:p>
    <w:p w14:paraId="2AAC94B4" w14:textId="4C1F1D7F" w:rsidR="00B713E6" w:rsidRDefault="00B713E6" w:rsidP="00C54A06">
      <w:pPr>
        <w:pStyle w:val="affa"/>
        <w:rPr>
          <w:lang w:val="ru-RU"/>
        </w:rPr>
      </w:pPr>
      <w:r w:rsidRPr="00284989">
        <w:t>dotnet</w:t>
      </w:r>
      <w:r w:rsidRPr="00284989">
        <w:rPr>
          <w:lang w:val="ru-RU"/>
        </w:rPr>
        <w:t xml:space="preserve"> </w:t>
      </w:r>
      <w:r w:rsidRPr="00284989">
        <w:t>test</w:t>
      </w:r>
    </w:p>
    <w:p w14:paraId="1B06BEB8" w14:textId="49AFD105" w:rsidR="00800BFD" w:rsidRDefault="0045044C" w:rsidP="0045044C">
      <w:pPr>
        <w:rPr>
          <w:lang w:val="ru-RU"/>
        </w:rPr>
      </w:pPr>
      <w:r>
        <w:rPr>
          <w:lang w:val="ru-RU"/>
        </w:rPr>
        <w:t>Эта команда сначала скомпилирует весь проект, и затем запустит процесс тестирования.</w:t>
      </w:r>
      <w:r w:rsidR="00800BFD">
        <w:rPr>
          <w:lang w:val="ru-RU"/>
        </w:rPr>
        <w:br w:type="page"/>
      </w:r>
    </w:p>
    <w:p w14:paraId="5C880A89" w14:textId="4BE493CB" w:rsidR="00257372" w:rsidRPr="00135A06" w:rsidRDefault="00257372" w:rsidP="00257372">
      <w:r w:rsidRPr="00146393">
        <w:rPr>
          <w:lang w:val="ru-RU"/>
        </w:rPr>
        <w:lastRenderedPageBreak/>
        <w:t xml:space="preserve">Либо это можно осуществить через встраиваемую среду разработки.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примере</w:t>
      </w:r>
      <w:proofErr w:type="spellEnd"/>
      <w:r>
        <w:t xml:space="preserve"> JetBrains</w:t>
      </w:r>
      <w:r w:rsidRPr="00284989">
        <w:t xml:space="preserve"> </w:t>
      </w:r>
      <w:r>
        <w:t>Rider</w:t>
      </w:r>
      <w:r w:rsidRPr="00284989">
        <w:t xml:space="preserve">, </w:t>
      </w:r>
      <w:proofErr w:type="spellStart"/>
      <w:r>
        <w:t>нужно</w:t>
      </w:r>
      <w:proofErr w:type="spellEnd"/>
      <w:r>
        <w:t xml:space="preserve"> в левой панели навигации нужно нажать на кнопку с иконкой </w:t>
      </w:r>
      <w:r w:rsidRPr="00284989">
        <w:rPr>
          <w:noProof/>
        </w:rPr>
        <w:drawing>
          <wp:inline distT="0" distB="0" distL="0" distR="0" wp14:anchorId="1B7CD558" wp14:editId="1F115BD3">
            <wp:extent cx="220980" cy="238660"/>
            <wp:effectExtent l="0" t="0" r="7620" b="9525"/>
            <wp:docPr id="62139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" cy="2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989">
        <w:t xml:space="preserve"> </w:t>
      </w:r>
      <w:r>
        <w:t>«Unit</w:t>
      </w:r>
      <w:r w:rsidRPr="00284989">
        <w:t xml:space="preserve"> </w:t>
      </w:r>
      <w:r>
        <w:t>Testing», затем в раскрывшийся панели</w:t>
      </w:r>
      <w:r w:rsidRPr="00DB3427">
        <w:t xml:space="preserve"> (</w:t>
      </w:r>
      <w:r>
        <w:t xml:space="preserve">рисунок 5.1) нажать на кнопку </w:t>
      </w:r>
      <w:r w:rsidRPr="00EA0B4B">
        <w:rPr>
          <w:noProof/>
        </w:rPr>
        <w:drawing>
          <wp:inline distT="0" distB="0" distL="0" distR="0" wp14:anchorId="77FC72BC" wp14:editId="2ACA8245">
            <wp:extent cx="281354" cy="184838"/>
            <wp:effectExtent l="0" t="0" r="4445" b="5715"/>
            <wp:docPr id="1195788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6" cy="1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«Run</w:t>
      </w:r>
      <w:r w:rsidRPr="00EA0B4B">
        <w:t xml:space="preserve"> </w:t>
      </w:r>
      <w:r>
        <w:t>All</w:t>
      </w:r>
      <w:r w:rsidRPr="00EA0B4B">
        <w:t xml:space="preserve"> </w:t>
      </w:r>
      <w:r>
        <w:t>Tests».</w:t>
      </w:r>
    </w:p>
    <w:p w14:paraId="1A35D8B8" w14:textId="77777777" w:rsidR="00257372" w:rsidRDefault="00257372" w:rsidP="00800BFD">
      <w:pPr>
        <w:pStyle w:val="aff8"/>
      </w:pPr>
      <w:r w:rsidRPr="003D3EF1">
        <w:drawing>
          <wp:inline distT="0" distB="0" distL="0" distR="0" wp14:anchorId="35F4612A" wp14:editId="6CCF68DD">
            <wp:extent cx="4873459" cy="1584960"/>
            <wp:effectExtent l="0" t="0" r="3810" b="0"/>
            <wp:docPr id="7342252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2" cy="16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320F" w14:textId="76DA489E" w:rsidR="00257372" w:rsidRPr="00257372" w:rsidRDefault="00257372" w:rsidP="00800BFD">
      <w:pPr>
        <w:pStyle w:val="aff8"/>
      </w:pPr>
      <w:r w:rsidRPr="00784DB6">
        <w:t>Рисунок 5.1 – Панель Unit Testing</w:t>
      </w:r>
    </w:p>
    <w:p w14:paraId="5B796349" w14:textId="0C811E89" w:rsidR="00C54A06" w:rsidRPr="001A4429" w:rsidRDefault="00C54A06" w:rsidP="00C54A06">
      <w:pPr>
        <w:rPr>
          <w:lang w:val="ru-RU"/>
        </w:rPr>
      </w:pPr>
      <w:r>
        <w:rPr>
          <w:lang w:val="ru-RU"/>
        </w:rPr>
        <w:t xml:space="preserve">Были написаны </w:t>
      </w:r>
      <w:r w:rsidR="001A4429" w:rsidRPr="001A4429">
        <w:rPr>
          <w:lang w:val="ru-RU"/>
        </w:rPr>
        <w:t xml:space="preserve">4 </w:t>
      </w:r>
      <w:r>
        <w:rPr>
          <w:lang w:val="ru-RU"/>
        </w:rPr>
        <w:t>класса для тестирования</w:t>
      </w:r>
      <w:r w:rsidR="001A4429" w:rsidRPr="001A4429">
        <w:rPr>
          <w:lang w:val="ru-RU"/>
        </w:rPr>
        <w:t>,</w:t>
      </w:r>
      <w:r w:rsidR="001A4429">
        <w:rPr>
          <w:lang w:val="ru-RU"/>
        </w:rPr>
        <w:t xml:space="preserve"> которые</w:t>
      </w:r>
      <w:r w:rsidR="001A4429" w:rsidRPr="001A4429">
        <w:rPr>
          <w:lang w:val="ru-RU"/>
        </w:rPr>
        <w:t xml:space="preserve"> </w:t>
      </w:r>
      <w:r w:rsidR="001A4429">
        <w:rPr>
          <w:lang w:val="ru-RU"/>
        </w:rPr>
        <w:t>в сумме содержат 19 методов.</w:t>
      </w:r>
      <w:r w:rsidR="00BE10B5">
        <w:rPr>
          <w:lang w:val="ru-RU"/>
        </w:rPr>
        <w:t xml:space="preserve"> Перед тестами создаётся база данных для тестов. После всех тестов база данных удаляется. </w:t>
      </w:r>
      <w:r w:rsidR="001A4429">
        <w:rPr>
          <w:lang w:val="ru-RU"/>
        </w:rPr>
        <w:t>Список классов для тестирования</w:t>
      </w:r>
      <w:r w:rsidR="001A4429" w:rsidRPr="001A4429">
        <w:rPr>
          <w:lang w:val="ru-RU"/>
        </w:rPr>
        <w:t>:</w:t>
      </w:r>
    </w:p>
    <w:p w14:paraId="5BC29A9A" w14:textId="24D443E4" w:rsidR="001A4429" w:rsidRDefault="001A4429" w:rsidP="001A4429">
      <w:pPr>
        <w:pStyle w:val="a"/>
      </w:pPr>
      <w:r>
        <w:t>класс «</w:t>
      </w:r>
      <w:proofErr w:type="spellStart"/>
      <w:r>
        <w:t>BookTests</w:t>
      </w:r>
      <w:proofErr w:type="spellEnd"/>
      <w:r>
        <w:t>»;</w:t>
      </w:r>
    </w:p>
    <w:p w14:paraId="3C360EB0" w14:textId="0AF6EDD2" w:rsidR="001A4429" w:rsidRDefault="001A4429" w:rsidP="001A4429">
      <w:pPr>
        <w:pStyle w:val="a"/>
      </w:pPr>
      <w:r>
        <w:t>класс</w:t>
      </w:r>
      <w:r w:rsidRPr="001A4429">
        <w:rPr>
          <w:lang w:val="en-US"/>
        </w:rPr>
        <w:t xml:space="preserve"> «</w:t>
      </w:r>
      <w:proofErr w:type="spellStart"/>
      <w:r>
        <w:t>SearchTests</w:t>
      </w:r>
      <w:proofErr w:type="spellEnd"/>
      <w:r w:rsidRPr="001A4429">
        <w:rPr>
          <w:lang w:val="en-US"/>
        </w:rPr>
        <w:t>»</w:t>
      </w:r>
      <w:r>
        <w:t>;</w:t>
      </w:r>
    </w:p>
    <w:p w14:paraId="47032742" w14:textId="16F04BE9" w:rsidR="001A4429" w:rsidRDefault="001A4429" w:rsidP="001A4429">
      <w:pPr>
        <w:pStyle w:val="a"/>
      </w:pPr>
      <w:r>
        <w:t>класс</w:t>
      </w:r>
      <w:r w:rsidRPr="001A4429">
        <w:rPr>
          <w:lang w:val="en-US"/>
        </w:rPr>
        <w:t xml:space="preserve"> «</w:t>
      </w:r>
      <w:proofErr w:type="spellStart"/>
      <w:r>
        <w:t>UserTests</w:t>
      </w:r>
      <w:proofErr w:type="spellEnd"/>
      <w:r w:rsidRPr="001A4429">
        <w:rPr>
          <w:lang w:val="en-US"/>
        </w:rPr>
        <w:t>»</w:t>
      </w:r>
      <w:r>
        <w:t>;</w:t>
      </w:r>
    </w:p>
    <w:p w14:paraId="6BEA1F49" w14:textId="591862C3" w:rsidR="001A4429" w:rsidRPr="00F84C81" w:rsidRDefault="001A4429" w:rsidP="001A4429">
      <w:pPr>
        <w:pStyle w:val="a"/>
        <w:rPr>
          <w:lang w:val="en-US"/>
        </w:rPr>
      </w:pPr>
      <w:r>
        <w:t>класс «</w:t>
      </w:r>
      <w:proofErr w:type="spellStart"/>
      <w:r>
        <w:t>DictionaryTests</w:t>
      </w:r>
      <w:proofErr w:type="spellEnd"/>
      <w:r>
        <w:t>».</w:t>
      </w:r>
    </w:p>
    <w:p w14:paraId="3A4DBDE1" w14:textId="7D50BAC8" w:rsidR="003D3EF1" w:rsidRPr="003D795C" w:rsidRDefault="00F84C81" w:rsidP="002C445D">
      <w:pPr>
        <w:rPr>
          <w:lang w:val="ru-RU"/>
        </w:rPr>
      </w:pPr>
      <w:r>
        <w:rPr>
          <w:lang w:val="ru-RU"/>
        </w:rPr>
        <w:t>В классе «</w:t>
      </w:r>
      <w:proofErr w:type="spellStart"/>
      <w:r>
        <w:t>BookTests</w:t>
      </w:r>
      <w:proofErr w:type="spellEnd"/>
      <w:r>
        <w:rPr>
          <w:lang w:val="ru-RU"/>
        </w:rPr>
        <w:t>» содержатся тесты получения списка книг, добавление файла книги, изменения данных о книге, загрузка, удаления книги из базы данных.</w:t>
      </w:r>
      <w:r w:rsidR="00914B06" w:rsidRPr="00914B06">
        <w:rPr>
          <w:lang w:val="ru-RU"/>
        </w:rPr>
        <w:t xml:space="preserve"> </w:t>
      </w:r>
      <w:r w:rsidR="00914B06">
        <w:rPr>
          <w:lang w:val="ru-RU"/>
        </w:rPr>
        <w:t>Всего тестов насчитывается</w:t>
      </w:r>
      <w:r w:rsidR="005E70EA">
        <w:rPr>
          <w:lang w:val="ru-RU"/>
        </w:rPr>
        <w:t xml:space="preserve"> 5</w:t>
      </w:r>
      <w:r w:rsidR="00914B06">
        <w:rPr>
          <w:lang w:val="ru-RU"/>
        </w:rPr>
        <w:t xml:space="preserve"> </w:t>
      </w:r>
      <w:r w:rsidR="005E70EA">
        <w:rPr>
          <w:lang w:val="ru-RU"/>
        </w:rPr>
        <w:t>в этом классе.</w:t>
      </w:r>
    </w:p>
    <w:p w14:paraId="439505DE" w14:textId="08CDDD98" w:rsidR="00914B06" w:rsidRPr="00F84C81" w:rsidRDefault="00914B06" w:rsidP="002C445D">
      <w:pPr>
        <w:rPr>
          <w:lang w:val="ru-RU"/>
        </w:rPr>
      </w:pPr>
      <w:r>
        <w:rPr>
          <w:lang w:val="ru-RU"/>
        </w:rPr>
        <w:t>В классе «</w:t>
      </w:r>
      <w:proofErr w:type="spellStart"/>
      <w:r>
        <w:t>SearchTests</w:t>
      </w:r>
      <w:proofErr w:type="spellEnd"/>
      <w:r>
        <w:rPr>
          <w:lang w:val="ru-RU"/>
        </w:rPr>
        <w:t>»</w:t>
      </w:r>
    </w:p>
    <w:p w14:paraId="74737B8E" w14:textId="05C315C3" w:rsidR="00412978" w:rsidRDefault="00412978" w:rsidP="00412978">
      <w:pPr>
        <w:pStyle w:val="2"/>
        <w:rPr>
          <w:lang w:val="ru-RU"/>
        </w:rPr>
      </w:pPr>
      <w:bookmarkStart w:id="68" w:name="_Toc168247227"/>
      <w:r>
        <w:rPr>
          <w:lang w:val="ru-RU"/>
        </w:rPr>
        <w:t>5</w:t>
      </w:r>
      <w:r w:rsidRPr="000263CA">
        <w:rPr>
          <w:lang w:val="ru-RU"/>
        </w:rPr>
        <w:t>.</w:t>
      </w:r>
      <w:r>
        <w:rPr>
          <w:lang w:val="ru-RU"/>
        </w:rPr>
        <w:t>2</w:t>
      </w:r>
      <w:r w:rsidRPr="000263CA">
        <w:rPr>
          <w:lang w:val="ru-RU"/>
        </w:rPr>
        <w:t xml:space="preserve"> </w:t>
      </w:r>
      <w:commentRangeStart w:id="69"/>
      <w:r w:rsidRPr="000263CA">
        <w:rPr>
          <w:lang w:val="ru-RU"/>
        </w:rPr>
        <w:t>Условия и порядок тестирования</w:t>
      </w:r>
      <w:commentRangeEnd w:id="69"/>
      <w:r>
        <w:rPr>
          <w:rStyle w:val="aff"/>
          <w:rFonts w:cs="Mangal"/>
          <w:b w:val="0"/>
          <w:bCs w:val="0"/>
          <w:iCs w:val="0"/>
        </w:rPr>
        <w:commentReference w:id="69"/>
      </w:r>
      <w:r>
        <w:rPr>
          <w:lang w:val="ru-RU"/>
        </w:rPr>
        <w:t xml:space="preserve"> клиентской части</w:t>
      </w:r>
      <w:bookmarkEnd w:id="68"/>
    </w:p>
    <w:p w14:paraId="3139D38D" w14:textId="78F89B87" w:rsidR="00805908" w:rsidRPr="00795982" w:rsidRDefault="00C97778" w:rsidP="00F820BA">
      <w:pPr>
        <w:rPr>
          <w:lang w:val="ru-RU"/>
        </w:rPr>
      </w:pPr>
      <w:r>
        <w:rPr>
          <w:lang w:val="ru-RU"/>
        </w:rPr>
        <w:t>Все</w:t>
      </w:r>
      <w:commentRangeStart w:id="70"/>
      <w:r w:rsidR="00805908">
        <w:rPr>
          <w:lang w:val="ru-RU"/>
        </w:rPr>
        <w:t xml:space="preserve"> </w:t>
      </w:r>
      <w:r w:rsidR="0076410D">
        <w:rPr>
          <w:lang w:val="ru-RU"/>
        </w:rPr>
        <w:t xml:space="preserve">тесты </w:t>
      </w:r>
      <w:r>
        <w:rPr>
          <w:lang w:val="ru-RU"/>
        </w:rPr>
        <w:t xml:space="preserve">для клиентской части системы </w:t>
      </w:r>
      <w:r w:rsidR="0076410D">
        <w:rPr>
          <w:lang w:val="ru-RU"/>
        </w:rPr>
        <w:t>выполнены в</w:t>
      </w:r>
      <w:r w:rsidR="00805908">
        <w:rPr>
          <w:lang w:val="ru-RU"/>
        </w:rPr>
        <w:t>ручн</w:t>
      </w:r>
      <w:r w:rsidR="0076410D">
        <w:rPr>
          <w:lang w:val="ru-RU"/>
        </w:rPr>
        <w:t>ую</w:t>
      </w:r>
      <w:commentRangeEnd w:id="70"/>
      <w:r w:rsidR="00463B37">
        <w:rPr>
          <w:rStyle w:val="aff"/>
          <w:rFonts w:cs="Mangal"/>
        </w:rPr>
        <w:commentReference w:id="70"/>
      </w:r>
      <w:r>
        <w:rPr>
          <w:lang w:val="ru-RU"/>
        </w:rPr>
        <w:t xml:space="preserve"> с использованием методологии черного ящика.</w:t>
      </w:r>
      <w:r w:rsidR="00795982">
        <w:rPr>
          <w:lang w:val="ru-RU"/>
        </w:rPr>
        <w:t xml:space="preserve"> Алгоритм ручного тестирования </w:t>
      </w:r>
      <w:r w:rsidR="00290B5E">
        <w:rPr>
          <w:lang w:val="ru-RU"/>
        </w:rPr>
        <w:t xml:space="preserve">выглядит </w:t>
      </w:r>
      <w:r w:rsidR="00795982">
        <w:rPr>
          <w:lang w:val="ru-RU"/>
        </w:rPr>
        <w:t>следующи</w:t>
      </w:r>
      <w:r w:rsidR="00290B5E">
        <w:rPr>
          <w:lang w:val="ru-RU"/>
        </w:rPr>
        <w:t>м образом</w:t>
      </w:r>
      <w:r w:rsidR="00795982" w:rsidRPr="00795982">
        <w:rPr>
          <w:lang w:val="ru-RU"/>
        </w:rPr>
        <w:t>:</w:t>
      </w:r>
    </w:p>
    <w:p w14:paraId="6E473047" w14:textId="7332BCBB" w:rsidR="00795982" w:rsidRDefault="00795982" w:rsidP="00795982">
      <w:pPr>
        <w:pStyle w:val="a"/>
      </w:pPr>
      <w:r>
        <w:t>запустить серверную и клиентскую часть приложения в режиме отладки</w:t>
      </w:r>
      <w:r w:rsidRPr="00795982">
        <w:t>;</w:t>
      </w:r>
    </w:p>
    <w:p w14:paraId="348D6582" w14:textId="5D2B116F" w:rsidR="00795982" w:rsidRPr="00795982" w:rsidRDefault="00795982" w:rsidP="00795982">
      <w:pPr>
        <w:pStyle w:val="a"/>
      </w:pPr>
      <w:r>
        <w:t>открыть веб-браузер со следующим URL</w:t>
      </w:r>
      <w:r w:rsidRPr="00795982">
        <w:t xml:space="preserve"> </w:t>
      </w:r>
      <w:r>
        <w:t>адресом http</w:t>
      </w:r>
      <w:r w:rsidRPr="00795982">
        <w:t>://</w:t>
      </w:r>
      <w:r>
        <w:t>localhost</w:t>
      </w:r>
      <w:r w:rsidRPr="00795982">
        <w:t>:4200;</w:t>
      </w:r>
    </w:p>
    <w:p w14:paraId="7979E04D" w14:textId="0004CC84" w:rsidR="00795982" w:rsidRPr="00795982" w:rsidRDefault="00795982" w:rsidP="00795982">
      <w:pPr>
        <w:pStyle w:val="a"/>
      </w:pPr>
      <w:r>
        <w:lastRenderedPageBreak/>
        <w:t>проверить определенный функционал приложения через веб-браузер, и если поведение не соответствует</w:t>
      </w:r>
      <w:r w:rsidRPr="00795982">
        <w:t xml:space="preserve"> </w:t>
      </w:r>
      <w:r>
        <w:t>определенным правилам, то тест считается проваленным, иначе тест пройден успешно.</w:t>
      </w:r>
    </w:p>
    <w:p w14:paraId="6548CAD1" w14:textId="6D9E5B43" w:rsidR="00B46C0F" w:rsidRDefault="005D0BA0" w:rsidP="00E904C6">
      <w:pPr>
        <w:pStyle w:val="2"/>
        <w:rPr>
          <w:lang w:val="ru-RU"/>
        </w:rPr>
      </w:pPr>
      <w:bookmarkStart w:id="71" w:name="_Toc168247228"/>
      <w:r>
        <w:rPr>
          <w:lang w:val="ru-RU"/>
        </w:rPr>
        <w:t>5</w:t>
      </w:r>
      <w:r w:rsidR="00B46C0F">
        <w:rPr>
          <w:lang w:val="ru-RU"/>
        </w:rPr>
        <w:t xml:space="preserve">.3 </w:t>
      </w:r>
      <w:r w:rsidR="00B46C0F" w:rsidRPr="00B46C0F">
        <w:rPr>
          <w:lang w:val="ru-RU"/>
        </w:rPr>
        <w:t>Результаты тестирования</w:t>
      </w:r>
      <w:bookmarkEnd w:id="71"/>
    </w:p>
    <w:p w14:paraId="11BB881C" w14:textId="5693E669" w:rsidR="00A14DD1" w:rsidRDefault="00AA3514" w:rsidP="00A14DD1">
      <w:pPr>
        <w:rPr>
          <w:lang w:val="ru-RU"/>
        </w:rPr>
      </w:pPr>
      <w:r>
        <w:rPr>
          <w:lang w:val="ru-RU"/>
        </w:rPr>
        <w:t>Серверная часть приложения была протестирована с помощью автоматизированных тестов через встраиваемую среду разработки (рисунок 5.2).</w:t>
      </w:r>
    </w:p>
    <w:p w14:paraId="0B1B2F12" w14:textId="6FF48155" w:rsidR="00071BC4" w:rsidRPr="00071BC4" w:rsidRDefault="00071BC4" w:rsidP="00071BC4">
      <w:pPr>
        <w:pStyle w:val="aff8"/>
        <w:rPr>
          <w:lang w:val="en-US"/>
        </w:rPr>
      </w:pPr>
      <w:r>
        <w:drawing>
          <wp:inline distT="0" distB="0" distL="0" distR="0" wp14:anchorId="12128F98" wp14:editId="32967D3E">
            <wp:extent cx="5604153" cy="4251960"/>
            <wp:effectExtent l="0" t="0" r="0" b="0"/>
            <wp:docPr id="48354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85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1096" cy="42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453" w14:textId="12F9BD0A" w:rsidR="00071BC4" w:rsidRPr="00AA3514" w:rsidRDefault="00071BC4" w:rsidP="00071BC4">
      <w:pPr>
        <w:pStyle w:val="aff8"/>
      </w:pPr>
      <w:r>
        <w:t>Рисунок 5.2 – Результаты тестирования серверной части</w:t>
      </w:r>
    </w:p>
    <w:p w14:paraId="2035E414" w14:textId="66462374" w:rsidR="00AA3514" w:rsidRPr="00F2760F" w:rsidRDefault="001A58B9" w:rsidP="00A14DD1">
      <w:pPr>
        <w:rPr>
          <w:lang w:val="ru-RU"/>
        </w:rPr>
      </w:pPr>
      <w:r>
        <w:rPr>
          <w:lang w:val="ru-RU"/>
        </w:rPr>
        <w:t>В клиентско</w:t>
      </w:r>
      <w:r w:rsidR="00F2760F">
        <w:rPr>
          <w:lang w:val="ru-RU"/>
        </w:rPr>
        <w:t>й</w:t>
      </w:r>
      <w:r>
        <w:rPr>
          <w:lang w:val="ru-RU"/>
        </w:rPr>
        <w:t xml:space="preserve"> части приложения были протестированы следующие функции</w:t>
      </w:r>
      <w:r w:rsidRPr="001A58B9">
        <w:rPr>
          <w:lang w:val="ru-RU"/>
        </w:rPr>
        <w:t>:</w:t>
      </w:r>
    </w:p>
    <w:p w14:paraId="1EC7C458" w14:textId="66E5D542" w:rsidR="001A58B9" w:rsidRDefault="00E21F8D" w:rsidP="001A58B9">
      <w:pPr>
        <w:pStyle w:val="a"/>
      </w:pPr>
      <w:r>
        <w:t>добавление электронной книги без ввода, связанной с ней данных</w:t>
      </w:r>
      <w:r w:rsidRPr="00E21F8D">
        <w:t>;</w:t>
      </w:r>
    </w:p>
    <w:p w14:paraId="62FA9150" w14:textId="6DA30261" w:rsidR="00E21F8D" w:rsidRDefault="00E21F8D" w:rsidP="001A58B9">
      <w:pPr>
        <w:pStyle w:val="a"/>
      </w:pPr>
      <w:r>
        <w:t>добавление электронной книги с вводом данных</w:t>
      </w:r>
      <w:r w:rsidRPr="00E21F8D">
        <w:t>;</w:t>
      </w:r>
      <w:r>
        <w:t xml:space="preserve"> </w:t>
      </w:r>
    </w:p>
    <w:p w14:paraId="2DF6A923" w14:textId="5BA98FC6" w:rsidR="00F67946" w:rsidRDefault="00F67946" w:rsidP="001A58B9">
      <w:pPr>
        <w:pStyle w:val="a"/>
      </w:pPr>
      <w:r>
        <w:t>переключение режим отображения списка документов</w:t>
      </w:r>
      <w:r w:rsidRPr="00F67946">
        <w:t>;</w:t>
      </w:r>
    </w:p>
    <w:p w14:paraId="247E87AB" w14:textId="4147B5CF" w:rsidR="00F67946" w:rsidRDefault="00F67946" w:rsidP="001A58B9">
      <w:pPr>
        <w:pStyle w:val="a"/>
      </w:pPr>
      <w:r>
        <w:t>сортировка списка документов</w:t>
      </w:r>
      <w:r>
        <w:rPr>
          <w:lang w:val="en-US"/>
        </w:rPr>
        <w:t>;</w:t>
      </w:r>
    </w:p>
    <w:p w14:paraId="384011EF" w14:textId="35B82AE4" w:rsidR="00E21F8D" w:rsidRDefault="00E21F8D" w:rsidP="001A58B9">
      <w:pPr>
        <w:pStyle w:val="a"/>
      </w:pPr>
      <w:r>
        <w:t>изменение информации об электронной книге</w:t>
      </w:r>
      <w:r w:rsidRPr="00E21F8D">
        <w:t>;</w:t>
      </w:r>
    </w:p>
    <w:p w14:paraId="7150F593" w14:textId="1C5C36C2" w:rsidR="00E21F8D" w:rsidRDefault="00E21F8D" w:rsidP="001A58B9">
      <w:pPr>
        <w:pStyle w:val="a"/>
      </w:pPr>
      <w:r>
        <w:lastRenderedPageBreak/>
        <w:t>удаление записи электронной книги</w:t>
      </w:r>
      <w:r>
        <w:rPr>
          <w:lang w:val="en-US"/>
        </w:rPr>
        <w:t>;</w:t>
      </w:r>
    </w:p>
    <w:p w14:paraId="64D20D3D" w14:textId="09094C94" w:rsidR="00E21F8D" w:rsidRDefault="00E21F8D" w:rsidP="001A58B9">
      <w:pPr>
        <w:pStyle w:val="a"/>
      </w:pPr>
      <w:r>
        <w:t>создание пользователя</w:t>
      </w:r>
      <w:r>
        <w:rPr>
          <w:lang w:val="en-US"/>
        </w:rPr>
        <w:t>;</w:t>
      </w:r>
    </w:p>
    <w:p w14:paraId="4F1CB699" w14:textId="79CE7FAF" w:rsidR="00E21F8D" w:rsidRDefault="00E21F8D" w:rsidP="001A58B9">
      <w:pPr>
        <w:pStyle w:val="a"/>
      </w:pPr>
      <w:r>
        <w:t>открытие</w:t>
      </w:r>
      <w:r w:rsidR="0076161C">
        <w:t xml:space="preserve"> электронной книги</w:t>
      </w:r>
      <w:r>
        <w:rPr>
          <w:lang w:val="en-US"/>
        </w:rPr>
        <w:t>;</w:t>
      </w:r>
    </w:p>
    <w:p w14:paraId="7FCC19A3" w14:textId="2D1D9F9C" w:rsidR="0076161C" w:rsidRDefault="0076161C" w:rsidP="001A58B9">
      <w:pPr>
        <w:pStyle w:val="a"/>
      </w:pPr>
      <w:r>
        <w:t>навигация по документу</w:t>
      </w:r>
      <w:r>
        <w:rPr>
          <w:lang w:val="en-US"/>
        </w:rPr>
        <w:t>;</w:t>
      </w:r>
    </w:p>
    <w:p w14:paraId="43DDB883" w14:textId="15DBA373" w:rsidR="0076161C" w:rsidRDefault="0076161C" w:rsidP="001A58B9">
      <w:pPr>
        <w:pStyle w:val="a"/>
      </w:pPr>
      <w:r>
        <w:t>масштабирование документа</w:t>
      </w:r>
      <w:r>
        <w:rPr>
          <w:lang w:val="en-US"/>
        </w:rPr>
        <w:t>;</w:t>
      </w:r>
    </w:p>
    <w:p w14:paraId="71C8A39B" w14:textId="27AB60F4" w:rsidR="0076161C" w:rsidRPr="00E21F8D" w:rsidRDefault="0076161C" w:rsidP="001A58B9">
      <w:pPr>
        <w:pStyle w:val="a"/>
      </w:pPr>
      <w:r>
        <w:t>отображение контекстного меню после выделения текста</w:t>
      </w:r>
      <w:r w:rsidRPr="0076161C">
        <w:t>;</w:t>
      </w:r>
    </w:p>
    <w:p w14:paraId="026FB7AE" w14:textId="2001E59B" w:rsidR="00E21F8D" w:rsidRDefault="00E21F8D" w:rsidP="001A58B9">
      <w:pPr>
        <w:pStyle w:val="a"/>
      </w:pPr>
      <w:r>
        <w:t>выделение и копирование текста из документа</w:t>
      </w:r>
      <w:r w:rsidRPr="00E21F8D">
        <w:t>;</w:t>
      </w:r>
    </w:p>
    <w:p w14:paraId="34043C5E" w14:textId="4C060995" w:rsidR="00E21F8D" w:rsidRDefault="00E21F8D" w:rsidP="001A58B9">
      <w:pPr>
        <w:pStyle w:val="a"/>
      </w:pPr>
      <w:r>
        <w:t>выделение и перевод текста из документа</w:t>
      </w:r>
      <w:r w:rsidRPr="00E21F8D">
        <w:t>;</w:t>
      </w:r>
    </w:p>
    <w:p w14:paraId="0F2E418F" w14:textId="47BCD33A" w:rsidR="00E21F8D" w:rsidRDefault="00E21F8D" w:rsidP="001A58B9">
      <w:pPr>
        <w:pStyle w:val="a"/>
      </w:pPr>
      <w:r>
        <w:t>выделение слова и нахождение определения</w:t>
      </w:r>
      <w:r w:rsidRPr="00E21F8D">
        <w:t>;</w:t>
      </w:r>
    </w:p>
    <w:p w14:paraId="4E1CD715" w14:textId="6D008E87" w:rsidR="00E21F8D" w:rsidRDefault="00E21F8D" w:rsidP="001A58B9">
      <w:pPr>
        <w:pStyle w:val="a"/>
      </w:pPr>
      <w:r>
        <w:t>выделение и обобщение текста</w:t>
      </w:r>
      <w:r w:rsidRPr="00E21F8D">
        <w:t>;</w:t>
      </w:r>
    </w:p>
    <w:p w14:paraId="0BE7E8B2" w14:textId="7C19C983" w:rsidR="00BB1368" w:rsidRDefault="00BB1368" w:rsidP="001A58B9">
      <w:pPr>
        <w:pStyle w:val="a"/>
      </w:pPr>
      <w:r>
        <w:t>подсчёт времени открытия книги</w:t>
      </w:r>
      <w:r>
        <w:rPr>
          <w:lang w:val="en-US"/>
        </w:rPr>
        <w:t>;</w:t>
      </w:r>
    </w:p>
    <w:p w14:paraId="3F5302B3" w14:textId="775CC115" w:rsidR="00BB1368" w:rsidRDefault="00BB1368" w:rsidP="001A58B9">
      <w:pPr>
        <w:pStyle w:val="a"/>
      </w:pPr>
      <w:r>
        <w:t xml:space="preserve">подсчёт </w:t>
      </w:r>
      <w:proofErr w:type="gramStart"/>
      <w:r>
        <w:t>времени</w:t>
      </w:r>
      <w:proofErr w:type="gramEnd"/>
      <w:r>
        <w:t xml:space="preserve"> проведенного с книгой</w:t>
      </w:r>
      <w:r w:rsidRPr="00BB1368">
        <w:t>;</w:t>
      </w:r>
    </w:p>
    <w:p w14:paraId="7AE64B70" w14:textId="6EC4DCA6" w:rsidR="00E21F8D" w:rsidRDefault="00E21F8D" w:rsidP="001A58B9">
      <w:pPr>
        <w:pStyle w:val="a"/>
      </w:pPr>
      <w:r>
        <w:t>создание пустой коллекции книг</w:t>
      </w:r>
      <w:r>
        <w:rPr>
          <w:lang w:val="en-US"/>
        </w:rPr>
        <w:t>;</w:t>
      </w:r>
    </w:p>
    <w:p w14:paraId="7941CE74" w14:textId="6A49AA9E" w:rsidR="00E21F8D" w:rsidRDefault="00E21F8D" w:rsidP="001A58B9">
      <w:pPr>
        <w:pStyle w:val="a"/>
      </w:pPr>
      <w:r>
        <w:t>создание коллекции с несколькими книгами</w:t>
      </w:r>
      <w:r w:rsidRPr="00E21F8D">
        <w:t>;</w:t>
      </w:r>
    </w:p>
    <w:p w14:paraId="10CBAEAE" w14:textId="4AD43CB8" w:rsidR="00E21F8D" w:rsidRDefault="00E21F8D" w:rsidP="001A58B9">
      <w:pPr>
        <w:pStyle w:val="a"/>
      </w:pPr>
      <w:r>
        <w:t>изменение состава коллекции книг</w:t>
      </w:r>
      <w:r>
        <w:rPr>
          <w:lang w:val="en-US"/>
        </w:rPr>
        <w:t>;</w:t>
      </w:r>
    </w:p>
    <w:p w14:paraId="5119DEB5" w14:textId="670537A1" w:rsidR="00E21F8D" w:rsidRDefault="00E21F8D" w:rsidP="001A58B9">
      <w:pPr>
        <w:pStyle w:val="a"/>
      </w:pPr>
      <w:r>
        <w:t>попытка создания коллекции с существующим уже названием</w:t>
      </w:r>
      <w:r w:rsidRPr="00E21F8D">
        <w:t>;</w:t>
      </w:r>
    </w:p>
    <w:p w14:paraId="3A828740" w14:textId="7598A644" w:rsidR="00E21F8D" w:rsidRPr="00E21F8D" w:rsidRDefault="00E21F8D" w:rsidP="001A58B9">
      <w:pPr>
        <w:pStyle w:val="a"/>
      </w:pPr>
      <w:r>
        <w:t>попытка изменения названия коллекции с уже существующим названием в списке коллекции книг</w:t>
      </w:r>
      <w:r w:rsidRPr="00E21F8D">
        <w:t>;</w:t>
      </w:r>
    </w:p>
    <w:p w14:paraId="20DD019A" w14:textId="77777777" w:rsidR="00F67946" w:rsidRDefault="00E21F8D" w:rsidP="00F2760F">
      <w:pPr>
        <w:pStyle w:val="a"/>
      </w:pPr>
      <w:r>
        <w:t>удаление коллекции книг.</w:t>
      </w:r>
    </w:p>
    <w:p w14:paraId="14EFC474" w14:textId="4EFCEFF1" w:rsidR="000263CA" w:rsidRDefault="00F67946" w:rsidP="00F67946">
      <w:pPr>
        <w:rPr>
          <w:lang w:val="ru-RU"/>
        </w:rPr>
      </w:pPr>
      <w:r w:rsidRPr="00F67946">
        <w:rPr>
          <w:lang w:val="ru-RU"/>
        </w:rPr>
        <w:t xml:space="preserve">В ходе тестирования были детально </w:t>
      </w:r>
      <w:r w:rsidR="0076161C">
        <w:rPr>
          <w:lang w:val="ru-RU"/>
        </w:rPr>
        <w:t>разобраны</w:t>
      </w:r>
      <w:r w:rsidRPr="00F67946">
        <w:rPr>
          <w:lang w:val="ru-RU"/>
        </w:rPr>
        <w:t xml:space="preserve"> подсистема работы с</w:t>
      </w:r>
      <w:r>
        <w:rPr>
          <w:lang w:val="ru-RU"/>
        </w:rPr>
        <w:t>о списком</w:t>
      </w:r>
      <w:r w:rsidR="0076161C">
        <w:rPr>
          <w:lang w:val="ru-RU"/>
        </w:rPr>
        <w:t xml:space="preserve"> электронных</w:t>
      </w:r>
      <w:r w:rsidRPr="00F67946">
        <w:rPr>
          <w:lang w:val="ru-RU"/>
        </w:rPr>
        <w:t xml:space="preserve"> </w:t>
      </w:r>
      <w:r>
        <w:rPr>
          <w:lang w:val="ru-RU"/>
        </w:rPr>
        <w:t>книг</w:t>
      </w:r>
      <w:r w:rsidR="0076161C">
        <w:rPr>
          <w:lang w:val="ru-RU"/>
        </w:rPr>
        <w:t>, интерфейс отображения списка книг и коллекции книг, просмотра документа, корректное отображение документа. Таким образом система корректно работает и соответствует требованиям технического задания.</w:t>
      </w:r>
      <w:r w:rsidR="000263CA">
        <w:rPr>
          <w:lang w:val="ru-RU"/>
        </w:rPr>
        <w:br w:type="page"/>
      </w:r>
    </w:p>
    <w:p w14:paraId="59322F34" w14:textId="0630C8F5" w:rsidR="000263CA" w:rsidRPr="00A7714C" w:rsidRDefault="005D29C2" w:rsidP="005D29C2">
      <w:pPr>
        <w:pStyle w:val="1"/>
        <w:rPr>
          <w:lang w:val="ru-RU"/>
        </w:rPr>
      </w:pPr>
      <w:bookmarkStart w:id="72" w:name="_Toc168247229"/>
      <w:r w:rsidRPr="005D29C2">
        <w:rPr>
          <w:lang w:val="ru-RU"/>
        </w:rPr>
        <w:lastRenderedPageBreak/>
        <w:t>6</w:t>
      </w:r>
      <w:r w:rsidR="000263CA">
        <w:rPr>
          <w:lang w:val="ru-RU"/>
        </w:rPr>
        <w:t xml:space="preserve"> ЭКОНОМИЧЕСКАЯ ЧАСТЬ</w:t>
      </w:r>
      <w:bookmarkEnd w:id="72"/>
    </w:p>
    <w:p w14:paraId="189A1781" w14:textId="77777777" w:rsidR="005D29C2" w:rsidRPr="00704C5C" w:rsidRDefault="005D29C2" w:rsidP="005D29C2">
      <w:pPr>
        <w:pStyle w:val="2"/>
        <w:rPr>
          <w:lang w:val="ru-RU"/>
        </w:rPr>
      </w:pPr>
      <w:bookmarkStart w:id="73" w:name="_Toc42163086"/>
      <w:bookmarkStart w:id="74" w:name="_Toc43248705"/>
      <w:bookmarkStart w:id="75" w:name="_Toc106599059"/>
      <w:bookmarkStart w:id="76" w:name="_Toc106612831"/>
      <w:bookmarkStart w:id="77" w:name="_Toc168247230"/>
      <w:r w:rsidRPr="005D29C2">
        <w:rPr>
          <w:lang w:val="ru-RU" w:eastAsia="en-US"/>
        </w:rPr>
        <w:t xml:space="preserve">6.1 </w:t>
      </w:r>
      <w:bookmarkEnd w:id="73"/>
      <w:bookmarkEnd w:id="74"/>
      <w:r w:rsidRPr="005D29C2">
        <w:rPr>
          <w:lang w:val="ru-RU" w:eastAsia="en-US"/>
        </w:rPr>
        <w:t>Расчет показателя трудоёмкости для программного продукта</w:t>
      </w:r>
      <w:bookmarkEnd w:id="75"/>
      <w:bookmarkEnd w:id="76"/>
      <w:bookmarkEnd w:id="77"/>
    </w:p>
    <w:p w14:paraId="6A8461B0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Величина параметра трудоёмкости для разрабатываемого программного продукта состоит из суммы значений трудоёмкости для каждого этапа разработки и рассчитывается по формуле: </w:t>
      </w:r>
    </w:p>
    <w:p w14:paraId="73A4951F" w14:textId="77777777" w:rsidR="005D29C2" w:rsidRPr="005D29C2" w:rsidRDefault="00000000" w:rsidP="00646059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Т</m:t>
            </m:r>
          </m:e>
          <m:sub>
            <m:r>
              <w:rPr>
                <w:rFonts w:ascii="Cambria Math" w:eastAsia="Calibri" w:hAnsi="Cambria Math"/>
                <w:szCs w:val="28"/>
                <w:lang w:val="ru-RU" w:eastAsia="en-US"/>
              </w:rPr>
              <m:t>об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  <m:r>
              <w:rPr>
                <w:rFonts w:ascii="Cambria Math" w:eastAsia="Calibri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0BF9AD97" w14:textId="77777777" w:rsidR="005D29C2" w:rsidRPr="005D29C2" w:rsidRDefault="005D29C2" w:rsidP="00646059">
      <w:pPr>
        <w:rPr>
          <w:szCs w:val="28"/>
          <w:lang w:val="ru-RU" w:eastAsia="en-US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об</m:t>
            </m:r>
          </m:sub>
        </m:sSub>
      </m:oMath>
      <w:r w:rsidRPr="005D29C2">
        <w:rPr>
          <w:lang w:val="ru-RU"/>
        </w:rPr>
        <w:t xml:space="preserve"> – общая трудоемкость разработки программного продукта;</w:t>
      </w:r>
    </w:p>
    <w:p w14:paraId="04853FEB" w14:textId="77777777" w:rsidR="005D29C2" w:rsidRPr="005D29C2" w:rsidRDefault="00000000" w:rsidP="0064605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 w:rsidR="005D29C2" w:rsidRPr="005D29C2">
        <w:rPr>
          <w:lang w:val="ru-RU"/>
        </w:rPr>
        <w:t xml:space="preserve">– трудоемкость работ на </w:t>
      </w:r>
      <w:proofErr w:type="spellStart"/>
      <w:r w:rsidR="005D29C2" w:rsidRPr="004C3FF9">
        <w:t>i</w:t>
      </w:r>
      <w:proofErr w:type="spellEnd"/>
      <w:r w:rsidR="005D29C2" w:rsidRPr="005D29C2">
        <w:rPr>
          <w:lang w:val="ru-RU"/>
        </w:rPr>
        <w:t>-й стадии разработки;</w:t>
      </w:r>
    </w:p>
    <w:p w14:paraId="06F1C77B" w14:textId="77777777" w:rsidR="005D29C2" w:rsidRPr="005D29C2" w:rsidRDefault="005D29C2" w:rsidP="00646059">
      <w:pPr>
        <w:rPr>
          <w:lang w:val="ru-RU"/>
        </w:rPr>
      </w:pPr>
      <w:r w:rsidRPr="004C3FF9">
        <w:t>n</w:t>
      </w:r>
      <w:r w:rsidRPr="005D29C2">
        <w:rPr>
          <w:lang w:val="ru-RU"/>
        </w:rPr>
        <w:t xml:space="preserve"> – общее количество этапов разработки.</w:t>
      </w:r>
    </w:p>
    <w:p w14:paraId="047E7A80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В таблице 11 приведены данные о расчете величины трудоемкости для каждого из этапов разработки и для всего проекта в целом. </w:t>
      </w:r>
    </w:p>
    <w:p w14:paraId="032E388D" w14:textId="3D5441E7" w:rsidR="005D29C2" w:rsidRPr="005D29C2" w:rsidRDefault="005D29C2" w:rsidP="00646059">
      <w:pPr>
        <w:ind w:firstLine="0"/>
        <w:rPr>
          <w:lang w:val="ru-RU" w:eastAsia="en-US"/>
        </w:rPr>
      </w:pPr>
      <w:commentRangeStart w:id="78"/>
      <w:r w:rsidRPr="005D29C2">
        <w:rPr>
          <w:lang w:val="ru-RU" w:eastAsia="en-US"/>
        </w:rPr>
        <w:t xml:space="preserve">Таблица </w:t>
      </w:r>
      <w:r w:rsidR="002D3D56">
        <w:rPr>
          <w:lang w:val="ru-RU" w:eastAsia="en-US"/>
        </w:rPr>
        <w:t>6.1</w:t>
      </w:r>
      <w:r w:rsidRPr="005D29C2">
        <w:rPr>
          <w:lang w:val="ru-RU" w:eastAsia="en-US"/>
        </w:rPr>
        <w:t xml:space="preserve"> </w:t>
      </w:r>
      <w:commentRangeEnd w:id="78"/>
      <w:r w:rsidR="002D3D56">
        <w:rPr>
          <w:rStyle w:val="aff"/>
          <w:rFonts w:cs="Mangal"/>
        </w:rPr>
        <w:commentReference w:id="78"/>
      </w:r>
      <w:r w:rsidRPr="005D29C2">
        <w:rPr>
          <w:lang w:val="ru-RU" w:eastAsia="en-US"/>
        </w:rPr>
        <w:t>– Поэтапная и общая оценка трудоемкости разработки</w:t>
      </w:r>
    </w:p>
    <w:tbl>
      <w:tblPr>
        <w:tblStyle w:val="16"/>
        <w:tblW w:w="9781" w:type="dxa"/>
        <w:tblInd w:w="-5" w:type="dxa"/>
        <w:tblLook w:val="04A0" w:firstRow="1" w:lastRow="0" w:firstColumn="1" w:lastColumn="0" w:noHBand="0" w:noVBand="1"/>
      </w:tblPr>
      <w:tblGrid>
        <w:gridCol w:w="2031"/>
        <w:gridCol w:w="6030"/>
        <w:gridCol w:w="1720"/>
      </w:tblGrid>
      <w:tr w:rsidR="005D29C2" w:rsidRPr="0058183E" w14:paraId="53FC1D9B" w14:textId="77777777" w:rsidTr="00646059">
        <w:tc>
          <w:tcPr>
            <w:tcW w:w="2032" w:type="dxa"/>
            <w:vAlign w:val="center"/>
          </w:tcPr>
          <w:p w14:paraId="1F3C279B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Этап работы</w:t>
            </w:r>
          </w:p>
        </w:tc>
        <w:tc>
          <w:tcPr>
            <w:tcW w:w="6050" w:type="dxa"/>
            <w:vAlign w:val="center"/>
          </w:tcPr>
          <w:p w14:paraId="61C8297E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Вид работы</w:t>
            </w:r>
          </w:p>
        </w:tc>
        <w:tc>
          <w:tcPr>
            <w:tcW w:w="1699" w:type="dxa"/>
            <w:vAlign w:val="center"/>
          </w:tcPr>
          <w:p w14:paraId="56ECC2DB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Трудоемкость (чел. * час)</w:t>
            </w:r>
          </w:p>
        </w:tc>
      </w:tr>
      <w:tr w:rsidR="005D29C2" w:rsidRPr="0058183E" w14:paraId="73657F24" w14:textId="77777777" w:rsidTr="00646059">
        <w:tc>
          <w:tcPr>
            <w:tcW w:w="2032" w:type="dxa"/>
            <w:vAlign w:val="center"/>
          </w:tcPr>
          <w:p w14:paraId="0A08992E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Формирование требований к системе</w:t>
            </w:r>
          </w:p>
        </w:tc>
        <w:tc>
          <w:tcPr>
            <w:tcW w:w="6050" w:type="dxa"/>
            <w:vAlign w:val="center"/>
          </w:tcPr>
          <w:p w14:paraId="06E93356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Исследование объекта предметной области </w:t>
            </w:r>
          </w:p>
          <w:p w14:paraId="3B631181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Обоснование необходимости создания системы </w:t>
            </w:r>
          </w:p>
          <w:p w14:paraId="62A3629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Анализ требований к системе</w:t>
            </w:r>
          </w:p>
        </w:tc>
        <w:tc>
          <w:tcPr>
            <w:tcW w:w="1699" w:type="dxa"/>
            <w:vAlign w:val="center"/>
          </w:tcPr>
          <w:p w14:paraId="310A4E2A" w14:textId="77777777" w:rsidR="005D29C2" w:rsidRPr="001F53ED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20</w:t>
            </w:r>
          </w:p>
        </w:tc>
      </w:tr>
      <w:tr w:rsidR="005D29C2" w:rsidRPr="0058183E" w14:paraId="58424B2F" w14:textId="77777777" w:rsidTr="00646059">
        <w:tc>
          <w:tcPr>
            <w:tcW w:w="2032" w:type="dxa"/>
            <w:vAlign w:val="center"/>
          </w:tcPr>
          <w:p w14:paraId="17CB78C6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Техническое задание</w:t>
            </w:r>
          </w:p>
        </w:tc>
        <w:tc>
          <w:tcPr>
            <w:tcW w:w="6050" w:type="dxa"/>
            <w:vAlign w:val="center"/>
          </w:tcPr>
          <w:p w14:paraId="73E4FE9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и утверждение технического задания на систему</w:t>
            </w:r>
          </w:p>
        </w:tc>
        <w:tc>
          <w:tcPr>
            <w:tcW w:w="1699" w:type="dxa"/>
            <w:vAlign w:val="center"/>
          </w:tcPr>
          <w:p w14:paraId="3308160A" w14:textId="77777777" w:rsidR="005D29C2" w:rsidRPr="001F53ED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30</w:t>
            </w:r>
          </w:p>
        </w:tc>
      </w:tr>
      <w:tr w:rsidR="005D29C2" w:rsidRPr="0058183E" w14:paraId="244585F9" w14:textId="77777777" w:rsidTr="00646059">
        <w:tc>
          <w:tcPr>
            <w:tcW w:w="2032" w:type="dxa"/>
            <w:vAlign w:val="center"/>
          </w:tcPr>
          <w:p w14:paraId="024B23D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системы</w:t>
            </w:r>
          </w:p>
        </w:tc>
        <w:tc>
          <w:tcPr>
            <w:tcW w:w="6050" w:type="dxa"/>
            <w:vAlign w:val="center"/>
          </w:tcPr>
          <w:p w14:paraId="17AAB9D0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системы на языке программирования</w:t>
            </w:r>
          </w:p>
        </w:tc>
        <w:tc>
          <w:tcPr>
            <w:tcW w:w="1699" w:type="dxa"/>
            <w:vAlign w:val="center"/>
          </w:tcPr>
          <w:p w14:paraId="0BA717B7" w14:textId="254DF160" w:rsidR="005D29C2" w:rsidRPr="001F53ED" w:rsidRDefault="00A01B6C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53ED">
              <w:rPr>
                <w:rFonts w:ascii="Times New Roman" w:hAnsi="Times New Roman" w:cs="Times New Roman"/>
                <w:lang w:val="en-US"/>
              </w:rPr>
              <w:t>360</w:t>
            </w:r>
          </w:p>
        </w:tc>
      </w:tr>
      <w:tr w:rsidR="005D29C2" w:rsidRPr="0058183E" w14:paraId="523C00F0" w14:textId="77777777" w:rsidTr="00646059">
        <w:tc>
          <w:tcPr>
            <w:tcW w:w="2032" w:type="dxa"/>
            <w:vAlign w:val="center"/>
          </w:tcPr>
          <w:p w14:paraId="1A3167AB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Тестирование системы</w:t>
            </w:r>
          </w:p>
        </w:tc>
        <w:tc>
          <w:tcPr>
            <w:tcW w:w="6050" w:type="dxa"/>
            <w:vAlign w:val="center"/>
          </w:tcPr>
          <w:p w14:paraId="7462C629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Проведение тестирования разработанной системы на тестовых данных. </w:t>
            </w:r>
          </w:p>
          <w:p w14:paraId="0C59183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Устранение ошибок.</w:t>
            </w:r>
          </w:p>
        </w:tc>
        <w:tc>
          <w:tcPr>
            <w:tcW w:w="1699" w:type="dxa"/>
            <w:vAlign w:val="center"/>
          </w:tcPr>
          <w:p w14:paraId="5101EF09" w14:textId="740BA526" w:rsidR="005D29C2" w:rsidRPr="001F53ED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</w:tr>
      <w:tr w:rsidR="005D29C2" w:rsidRPr="0058183E" w14:paraId="11F0831A" w14:textId="77777777" w:rsidTr="00646059">
        <w:tc>
          <w:tcPr>
            <w:tcW w:w="2032" w:type="dxa"/>
            <w:vAlign w:val="center"/>
          </w:tcPr>
          <w:p w14:paraId="62FCDAC4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Рабочая документация</w:t>
            </w:r>
          </w:p>
        </w:tc>
        <w:tc>
          <w:tcPr>
            <w:tcW w:w="6050" w:type="dxa"/>
            <w:vAlign w:val="center"/>
          </w:tcPr>
          <w:p w14:paraId="19617A6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рабочей документации на систему</w:t>
            </w:r>
          </w:p>
        </w:tc>
        <w:tc>
          <w:tcPr>
            <w:tcW w:w="1699" w:type="dxa"/>
            <w:vAlign w:val="center"/>
          </w:tcPr>
          <w:p w14:paraId="4BA19C28" w14:textId="7B7A02F6" w:rsidR="005D29C2" w:rsidRPr="001F53ED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5D29C2" w:rsidRPr="0058183E" w14:paraId="6D85B602" w14:textId="77777777" w:rsidTr="00A01B6C">
        <w:trPr>
          <w:trHeight w:val="466"/>
        </w:trPr>
        <w:tc>
          <w:tcPr>
            <w:tcW w:w="8082" w:type="dxa"/>
            <w:gridSpan w:val="2"/>
            <w:vAlign w:val="center"/>
          </w:tcPr>
          <w:p w14:paraId="52E2246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Общая нагрузка</w:t>
            </w:r>
          </w:p>
        </w:tc>
        <w:tc>
          <w:tcPr>
            <w:tcW w:w="1699" w:type="dxa"/>
            <w:vAlign w:val="center"/>
          </w:tcPr>
          <w:p w14:paraId="489A9652" w14:textId="041859E3" w:rsidR="005D29C2" w:rsidRPr="00216F94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550</w:t>
            </w:r>
          </w:p>
        </w:tc>
      </w:tr>
    </w:tbl>
    <w:p w14:paraId="3DA44BFC" w14:textId="77777777" w:rsidR="005D29C2" w:rsidRDefault="005D29C2" w:rsidP="005D29C2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6"/>
          <w:lang w:eastAsia="en-US"/>
        </w:rPr>
      </w:pPr>
      <w:bookmarkStart w:id="79" w:name="_Toc106349575"/>
      <w:bookmarkStart w:id="80" w:name="_Toc106599060"/>
      <w:r>
        <w:rPr>
          <w:b/>
          <w:bCs/>
          <w:color w:val="000000" w:themeColor="text1"/>
          <w:sz w:val="32"/>
          <w:lang w:eastAsia="en-US"/>
        </w:rPr>
        <w:br w:type="page"/>
      </w:r>
    </w:p>
    <w:p w14:paraId="6303D3B1" w14:textId="77777777" w:rsidR="005D29C2" w:rsidRPr="005F50D6" w:rsidRDefault="005D29C2" w:rsidP="005D29C2">
      <w:pPr>
        <w:pStyle w:val="2"/>
        <w:rPr>
          <w:b w:val="0"/>
          <w:bCs w:val="0"/>
          <w:lang w:eastAsia="en-US"/>
        </w:rPr>
      </w:pPr>
      <w:bookmarkStart w:id="81" w:name="_Toc106612832"/>
      <w:bookmarkStart w:id="82" w:name="_Toc168247231"/>
      <w:r w:rsidRPr="005F50D6">
        <w:rPr>
          <w:lang w:eastAsia="en-US"/>
        </w:rPr>
        <w:lastRenderedPageBreak/>
        <w:t xml:space="preserve">6.2 </w:t>
      </w:r>
      <w:proofErr w:type="spellStart"/>
      <w:r w:rsidRPr="005F50D6">
        <w:rPr>
          <w:lang w:eastAsia="en-US"/>
        </w:rPr>
        <w:t>Расчет</w:t>
      </w:r>
      <w:proofErr w:type="spellEnd"/>
      <w:r w:rsidRPr="005F50D6">
        <w:rPr>
          <w:lang w:eastAsia="en-US"/>
        </w:rPr>
        <w:t xml:space="preserve"> </w:t>
      </w:r>
      <w:proofErr w:type="spellStart"/>
      <w:r w:rsidRPr="005D29C2">
        <w:t>затрат</w:t>
      </w:r>
      <w:proofErr w:type="spellEnd"/>
      <w:r w:rsidRPr="005F50D6">
        <w:rPr>
          <w:lang w:eastAsia="en-US"/>
        </w:rPr>
        <w:t xml:space="preserve"> </w:t>
      </w:r>
      <w:proofErr w:type="spellStart"/>
      <w:r w:rsidRPr="005F50D6">
        <w:rPr>
          <w:lang w:eastAsia="en-US"/>
        </w:rPr>
        <w:t>на</w:t>
      </w:r>
      <w:proofErr w:type="spellEnd"/>
      <w:r w:rsidRPr="005F50D6">
        <w:rPr>
          <w:lang w:eastAsia="en-US"/>
        </w:rPr>
        <w:t xml:space="preserve"> </w:t>
      </w:r>
      <w:proofErr w:type="spellStart"/>
      <w:r w:rsidRPr="005F50D6">
        <w:rPr>
          <w:lang w:eastAsia="en-US"/>
        </w:rPr>
        <w:t>материальные</w:t>
      </w:r>
      <w:proofErr w:type="spellEnd"/>
      <w:r w:rsidRPr="005F50D6">
        <w:rPr>
          <w:lang w:eastAsia="en-US"/>
        </w:rPr>
        <w:t xml:space="preserve"> </w:t>
      </w:r>
      <w:proofErr w:type="spellStart"/>
      <w:r w:rsidRPr="005F50D6">
        <w:rPr>
          <w:lang w:eastAsia="en-US"/>
        </w:rPr>
        <w:t>ресурсы</w:t>
      </w:r>
      <w:bookmarkEnd w:id="79"/>
      <w:bookmarkEnd w:id="80"/>
      <w:bookmarkEnd w:id="81"/>
      <w:bookmarkEnd w:id="82"/>
      <w:proofErr w:type="spellEnd"/>
    </w:p>
    <w:p w14:paraId="24DD22A4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Расчет затрат на материальные ресурсы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</m:oMath>
      <w:r w:rsidRPr="005D29C2">
        <w:rPr>
          <w:lang w:val="ru-RU"/>
        </w:rPr>
        <w:t>производится по формуле:</w:t>
      </w:r>
    </w:p>
    <w:p w14:paraId="5286B249" w14:textId="64BF4916" w:rsidR="005D29C2" w:rsidRPr="005D29C2" w:rsidRDefault="00000000" w:rsidP="00646059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eastAsia="Calibri" w:hAnsi="Cambria Math"/>
                <w:szCs w:val="28"/>
                <w:lang w:val="ru-RU" w:eastAsia="en-US"/>
              </w:rPr>
              <m:t>м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  <m:r>
              <w:rPr>
                <w:rFonts w:ascii="Cambria Math" w:eastAsia="Calibri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Ц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14728A04" w14:textId="77777777" w:rsidR="005D29C2" w:rsidRPr="005D29C2" w:rsidRDefault="005D29C2" w:rsidP="00646059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расход </w:t>
      </w:r>
      <w:proofErr w:type="spellStart"/>
      <w:r w:rsidRPr="00630607">
        <w:t>i</w:t>
      </w:r>
      <w:proofErr w:type="spellEnd"/>
      <w:r w:rsidRPr="005D29C2">
        <w:rPr>
          <w:lang w:val="ru-RU"/>
        </w:rPr>
        <w:t xml:space="preserve">-го вида материального ресурса, натуральные единицы; </w:t>
      </w:r>
    </w:p>
    <w:p w14:paraId="092579B9" w14:textId="37CC63FE" w:rsidR="005D29C2" w:rsidRPr="005D29C2" w:rsidRDefault="00000000" w:rsidP="0064605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цена за единицу </w:t>
      </w:r>
      <w:proofErr w:type="spellStart"/>
      <w:r w:rsidR="00646059">
        <w:t>i</w:t>
      </w:r>
      <w:proofErr w:type="spellEnd"/>
      <w:r w:rsidR="005D29C2" w:rsidRPr="005D29C2">
        <w:rPr>
          <w:lang w:val="ru-RU"/>
        </w:rPr>
        <w:t>-го вида материального ресурса;</w:t>
      </w:r>
    </w:p>
    <w:p w14:paraId="7DBB5F82" w14:textId="77777777" w:rsidR="005D29C2" w:rsidRPr="005D29C2" w:rsidRDefault="005D29C2" w:rsidP="00646059">
      <w:pPr>
        <w:rPr>
          <w:lang w:val="ru-RU"/>
        </w:rPr>
      </w:pPr>
      <w:proofErr w:type="spellStart"/>
      <w:r w:rsidRPr="00630607">
        <w:t>i</w:t>
      </w:r>
      <w:proofErr w:type="spellEnd"/>
      <w:r w:rsidRPr="005D29C2">
        <w:rPr>
          <w:lang w:val="ru-RU"/>
        </w:rPr>
        <w:t xml:space="preserve"> – вид материального ресурса;</w:t>
      </w:r>
    </w:p>
    <w:p w14:paraId="184BEC00" w14:textId="77777777" w:rsidR="005D29C2" w:rsidRPr="005D29C2" w:rsidRDefault="005D29C2" w:rsidP="00646059">
      <w:pPr>
        <w:rPr>
          <w:lang w:val="ru-RU"/>
        </w:rPr>
      </w:pPr>
      <w:r>
        <w:t>n</w:t>
      </w:r>
      <w:r w:rsidRPr="005D29C2">
        <w:rPr>
          <w:lang w:val="ru-RU"/>
        </w:rPr>
        <w:t xml:space="preserve"> – общее количество всех видов материальных ресурсов.</w:t>
      </w:r>
    </w:p>
    <w:p w14:paraId="33A97386" w14:textId="50CF3AA2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Результаты расчетов затрат на материальные ресурсы приведены </w:t>
      </w:r>
      <w:r w:rsidRPr="005D29C2">
        <w:rPr>
          <w:lang w:val="ru-RU"/>
        </w:rPr>
        <w:br/>
        <w:t xml:space="preserve">в таблице </w:t>
      </w:r>
      <w:r w:rsidR="00C952F0">
        <w:rPr>
          <w:lang w:val="ru-RU"/>
        </w:rPr>
        <w:t>6.2</w:t>
      </w:r>
      <w:r w:rsidRPr="005D29C2">
        <w:rPr>
          <w:lang w:val="ru-RU"/>
        </w:rPr>
        <w:t xml:space="preserve">. </w:t>
      </w:r>
    </w:p>
    <w:p w14:paraId="06C1A603" w14:textId="756461D8" w:rsidR="005D29C2" w:rsidRPr="00A01B6C" w:rsidRDefault="00A01B6C" w:rsidP="00646059">
      <w:pPr>
        <w:ind w:firstLine="0"/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>Таблица</w:t>
      </w:r>
      <w:r w:rsidR="005D29C2" w:rsidRPr="00A01B6C">
        <w:rPr>
          <w:rFonts w:eastAsia="Calibri"/>
          <w:lang w:val="ru-RU" w:eastAsia="en-US"/>
        </w:rPr>
        <w:t xml:space="preserve"> </w:t>
      </w:r>
      <w:r w:rsidR="00C952F0">
        <w:rPr>
          <w:rFonts w:eastAsia="Calibri"/>
          <w:lang w:val="ru-RU" w:eastAsia="en-US"/>
        </w:rPr>
        <w:t>6.2</w:t>
      </w:r>
      <w:r w:rsidR="005D29C2" w:rsidRPr="00A01B6C">
        <w:rPr>
          <w:rFonts w:eastAsia="Calibri"/>
          <w:lang w:val="ru-RU" w:eastAsia="en-US"/>
        </w:rPr>
        <w:t xml:space="preserve"> – Затраты на материальные ресурсы</w:t>
      </w:r>
    </w:p>
    <w:tbl>
      <w:tblPr>
        <w:tblStyle w:val="16"/>
        <w:tblW w:w="0" w:type="auto"/>
        <w:tblInd w:w="137" w:type="dxa"/>
        <w:tblLook w:val="04A0" w:firstRow="1" w:lastRow="0" w:firstColumn="1" w:lastColumn="0" w:noHBand="0" w:noVBand="1"/>
      </w:tblPr>
      <w:tblGrid>
        <w:gridCol w:w="1841"/>
        <w:gridCol w:w="1946"/>
        <w:gridCol w:w="2260"/>
        <w:gridCol w:w="2068"/>
        <w:gridCol w:w="1519"/>
      </w:tblGrid>
      <w:tr w:rsidR="006F1B04" w:rsidRPr="0058183E" w14:paraId="4C890CE9" w14:textId="77777777" w:rsidTr="00463B37">
        <w:tc>
          <w:tcPr>
            <w:tcW w:w="1843" w:type="dxa"/>
            <w:vAlign w:val="center"/>
          </w:tcPr>
          <w:p w14:paraId="4E0A7BC2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1984" w:type="dxa"/>
            <w:vAlign w:val="center"/>
          </w:tcPr>
          <w:p w14:paraId="7BAFD539" w14:textId="64F5ED0A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Единица</w:t>
            </w:r>
            <w:r w:rsidR="00837F3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измерения</w:t>
            </w:r>
          </w:p>
        </w:tc>
        <w:tc>
          <w:tcPr>
            <w:tcW w:w="2268" w:type="dxa"/>
            <w:vAlign w:val="center"/>
          </w:tcPr>
          <w:p w14:paraId="0000CA6F" w14:textId="5867ADC1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Количество</w:t>
            </w:r>
            <w:r w:rsidR="006F1B04">
              <w:rPr>
                <w:rFonts w:ascii="Times New Roman" w:hAnsi="Times New Roman" w:cs="Times New Roman"/>
                <w:b/>
                <w:bCs/>
              </w:rPr>
              <w:t xml:space="preserve"> и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зрасходованного</w:t>
            </w:r>
            <w:r w:rsidR="006F1B04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материала</w:t>
            </w:r>
          </w:p>
        </w:tc>
        <w:tc>
          <w:tcPr>
            <w:tcW w:w="2127" w:type="dxa"/>
            <w:vAlign w:val="center"/>
          </w:tcPr>
          <w:p w14:paraId="3962AFB5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Цена за единицу, руб.</w:t>
            </w:r>
          </w:p>
        </w:tc>
        <w:tc>
          <w:tcPr>
            <w:tcW w:w="1552" w:type="dxa"/>
            <w:vAlign w:val="center"/>
          </w:tcPr>
          <w:p w14:paraId="6347976D" w14:textId="3021094A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Сумма,</w:t>
            </w:r>
            <w:r w:rsidR="00837F3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6F1B04" w:rsidRPr="0058183E" w14:paraId="078CD249" w14:textId="77777777" w:rsidTr="00463B37">
        <w:tc>
          <w:tcPr>
            <w:tcW w:w="1843" w:type="dxa"/>
            <w:vAlign w:val="center"/>
          </w:tcPr>
          <w:p w14:paraId="40C1181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1984" w:type="dxa"/>
            <w:vAlign w:val="center"/>
          </w:tcPr>
          <w:p w14:paraId="4AC61534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8" w:type="dxa"/>
            <w:vAlign w:val="center"/>
          </w:tcPr>
          <w:p w14:paraId="2C28467B" w14:textId="77777777" w:rsidR="005D29C2" w:rsidRPr="001F53ED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7" w:type="dxa"/>
            <w:vAlign w:val="center"/>
          </w:tcPr>
          <w:p w14:paraId="2024A750" w14:textId="28E955D3" w:rsidR="005D29C2" w:rsidRPr="006F1B04" w:rsidRDefault="006F1B04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70 000</w:t>
            </w:r>
          </w:p>
        </w:tc>
        <w:tc>
          <w:tcPr>
            <w:tcW w:w="1552" w:type="dxa"/>
            <w:vAlign w:val="center"/>
          </w:tcPr>
          <w:p w14:paraId="39337E9B" w14:textId="0BC8D684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</w:t>
            </w:r>
            <w:r w:rsidR="005D29C2" w:rsidRPr="001F53ED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6F1B04" w:rsidRPr="0058183E" w14:paraId="7C0E65BC" w14:textId="77777777" w:rsidTr="00463B37">
        <w:tc>
          <w:tcPr>
            <w:tcW w:w="1843" w:type="dxa"/>
            <w:vAlign w:val="center"/>
          </w:tcPr>
          <w:p w14:paraId="406BE30E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1984" w:type="dxa"/>
            <w:vAlign w:val="center"/>
          </w:tcPr>
          <w:p w14:paraId="05F2743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8" w:type="dxa"/>
            <w:vAlign w:val="center"/>
          </w:tcPr>
          <w:p w14:paraId="4160490D" w14:textId="56B522BE" w:rsidR="005D29C2" w:rsidRPr="001F53ED" w:rsidRDefault="00A01B6C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53ED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127" w:type="dxa"/>
            <w:vAlign w:val="center"/>
          </w:tcPr>
          <w:p w14:paraId="25DF5BFB" w14:textId="5F5FE739" w:rsidR="005D29C2" w:rsidRPr="001F53ED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2</w:t>
            </w:r>
            <w:r w:rsidR="006F1B04">
              <w:rPr>
                <w:rFonts w:ascii="Times New Roman" w:hAnsi="Times New Roman" w:cs="Times New Roman"/>
                <w:lang w:val="en-US"/>
              </w:rPr>
              <w:t>0</w:t>
            </w:r>
            <w:r w:rsidRPr="001F53ED">
              <w:rPr>
                <w:rFonts w:ascii="Times New Roman" w:hAnsi="Times New Roman" w:cs="Times New Roman"/>
              </w:rPr>
              <w:t xml:space="preserve"> 000</w:t>
            </w:r>
          </w:p>
        </w:tc>
        <w:tc>
          <w:tcPr>
            <w:tcW w:w="1552" w:type="dxa"/>
            <w:vAlign w:val="center"/>
          </w:tcPr>
          <w:p w14:paraId="04D86103" w14:textId="7B1EA881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5D29C2" w:rsidRPr="001F53ED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58183E" w14:paraId="3C696B2F" w14:textId="77777777" w:rsidTr="00463B37">
        <w:tc>
          <w:tcPr>
            <w:tcW w:w="8222" w:type="dxa"/>
            <w:gridSpan w:val="4"/>
            <w:vAlign w:val="center"/>
          </w:tcPr>
          <w:p w14:paraId="4F61DF99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552" w:type="dxa"/>
            <w:vAlign w:val="center"/>
          </w:tcPr>
          <w:p w14:paraId="78CBC59F" w14:textId="614543E9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5D29C2" w:rsidRPr="001F53ED">
              <w:rPr>
                <w:rFonts w:ascii="Times New Roman" w:hAnsi="Times New Roman" w:cs="Times New Roman"/>
              </w:rPr>
              <w:t>0 000</w:t>
            </w:r>
          </w:p>
        </w:tc>
      </w:tr>
    </w:tbl>
    <w:p w14:paraId="3341BED2" w14:textId="77777777" w:rsidR="005D29C2" w:rsidRPr="005D29C2" w:rsidRDefault="005D29C2" w:rsidP="00A01B6C">
      <w:pPr>
        <w:spacing w:before="140"/>
        <w:rPr>
          <w:lang w:val="ru-RU"/>
        </w:rPr>
      </w:pPr>
      <w:r w:rsidRPr="005D29C2">
        <w:rPr>
          <w:lang w:val="ru-RU"/>
        </w:rPr>
        <w:t xml:space="preserve">При разработке системы не возникло необходимости в использовании расходных материалов. </w:t>
      </w:r>
    </w:p>
    <w:p w14:paraId="7C424278" w14:textId="77777777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5D29C2">
        <w:rPr>
          <w:lang w:val="ru-RU"/>
        </w:rPr>
        <w:t>рассчитывается по формуле:</w:t>
      </w:r>
    </w:p>
    <w:p w14:paraId="14FD010A" w14:textId="2D05A7FF" w:rsidR="005D29C2" w:rsidRPr="005D29C2" w:rsidRDefault="00000000" w:rsidP="006B008C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э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</m:t>
            </m:r>
            <m:r>
              <w:rPr>
                <w:rFonts w:ascii="Cambria Math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×Ц</m:t>
            </m:r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491D9175" w14:textId="77777777" w:rsidR="005D29C2" w:rsidRPr="005D29C2" w:rsidRDefault="005D29C2" w:rsidP="00A01B6C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паспортная мощность </w:t>
      </w:r>
      <w:proofErr w:type="spellStart"/>
      <w:r>
        <w:t>i</w:t>
      </w:r>
      <w:proofErr w:type="spellEnd"/>
      <w:r w:rsidRPr="005D29C2">
        <w:rPr>
          <w:lang w:val="ru-RU"/>
        </w:rPr>
        <w:t>-го электрооборудования, кВт;</w:t>
      </w:r>
    </w:p>
    <w:p w14:paraId="0E621185" w14:textId="77777777" w:rsidR="005D29C2" w:rsidRPr="005D29C2" w:rsidRDefault="00000000" w:rsidP="00A01B6C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время работы </w:t>
      </w:r>
      <w:proofErr w:type="spellStart"/>
      <w:r w:rsidR="005D29C2" w:rsidRPr="00630607">
        <w:t>i</w:t>
      </w:r>
      <w:proofErr w:type="spellEnd"/>
      <w:r w:rsidR="005D29C2" w:rsidRPr="005D29C2">
        <w:rPr>
          <w:lang w:val="ru-RU"/>
        </w:rPr>
        <w:t>-го оборудования за весь период разработки, ч;</w:t>
      </w:r>
    </w:p>
    <w:p w14:paraId="6346D0E3" w14:textId="3C0E8ED0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t>Ц – тариф электроэнергии, руб./</w:t>
      </w:r>
      <w:r w:rsidR="00406B1C">
        <w:rPr>
          <w:lang w:val="ru-RU"/>
        </w:rPr>
        <w:t xml:space="preserve">кВт </w:t>
      </w:r>
      <w:r w:rsidRPr="005D29C2">
        <w:rPr>
          <w:lang w:val="ru-RU"/>
        </w:rPr>
        <w:t>×</w:t>
      </w:r>
      <w:r w:rsidR="00406B1C">
        <w:rPr>
          <w:lang w:val="ru-RU"/>
        </w:rPr>
        <w:t xml:space="preserve"> </w:t>
      </w:r>
      <w:r w:rsidRPr="005D29C2">
        <w:rPr>
          <w:lang w:val="ru-RU"/>
        </w:rPr>
        <w:t>ч;</w:t>
      </w:r>
    </w:p>
    <w:p w14:paraId="2EC88FCC" w14:textId="77777777" w:rsidR="005D29C2" w:rsidRPr="005D29C2" w:rsidRDefault="005D29C2" w:rsidP="00A01B6C">
      <w:pPr>
        <w:rPr>
          <w:lang w:val="ru-RU"/>
        </w:rPr>
      </w:pPr>
      <w:proofErr w:type="spellStart"/>
      <w:r w:rsidRPr="00630607">
        <w:t>i</w:t>
      </w:r>
      <w:proofErr w:type="spellEnd"/>
      <w:r w:rsidRPr="005D29C2">
        <w:rPr>
          <w:lang w:val="ru-RU"/>
        </w:rPr>
        <w:t xml:space="preserve"> – вид электрооборудования;</w:t>
      </w:r>
    </w:p>
    <w:p w14:paraId="5F415E33" w14:textId="77777777" w:rsidR="005D29C2" w:rsidRPr="005D29C2" w:rsidRDefault="005D29C2" w:rsidP="00A01B6C">
      <w:pPr>
        <w:rPr>
          <w:lang w:val="ru-RU"/>
        </w:rPr>
      </w:pPr>
      <w:r w:rsidRPr="00630607">
        <w:t>n</w:t>
      </w:r>
      <w:r w:rsidRPr="005D29C2">
        <w:rPr>
          <w:lang w:val="ru-RU"/>
        </w:rPr>
        <w:t xml:space="preserve"> – количество электрооборудования.</w:t>
      </w:r>
    </w:p>
    <w:p w14:paraId="69C7A33D" w14:textId="77777777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br w:type="page"/>
      </w:r>
    </w:p>
    <w:p w14:paraId="2ACE5DC3" w14:textId="09218904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lastRenderedPageBreak/>
        <w:t xml:space="preserve">Необходимые расчеты затрат на электроэнергию приведены в таблице </w:t>
      </w:r>
      <w:r w:rsidR="005F6669">
        <w:rPr>
          <w:lang w:val="ru-RU"/>
        </w:rPr>
        <w:t>6.</w:t>
      </w:r>
      <w:r w:rsidRPr="005D29C2">
        <w:rPr>
          <w:lang w:val="ru-RU"/>
        </w:rPr>
        <w:t>3.</w:t>
      </w:r>
    </w:p>
    <w:p w14:paraId="49EFCC51" w14:textId="65BA6E54" w:rsidR="005D29C2" w:rsidRPr="00332539" w:rsidRDefault="008544C8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val="ru-RU" w:eastAsia="en-US"/>
        </w:rPr>
      </w:pPr>
      <w:r>
        <w:rPr>
          <w:rFonts w:eastAsia="Calibri"/>
          <w:szCs w:val="30"/>
          <w:lang w:val="ru-RU" w:eastAsia="en-US"/>
        </w:rPr>
        <w:t xml:space="preserve">Таблица </w:t>
      </w:r>
      <w:r w:rsidR="005F6669">
        <w:rPr>
          <w:rFonts w:eastAsia="Calibri"/>
          <w:szCs w:val="30"/>
          <w:lang w:val="ru-RU" w:eastAsia="en-US"/>
        </w:rPr>
        <w:t>6.3</w:t>
      </w:r>
      <w:r w:rsidR="005D29C2" w:rsidRPr="00630607">
        <w:rPr>
          <w:rFonts w:eastAsia="Calibri"/>
          <w:szCs w:val="30"/>
          <w:lang w:eastAsia="en-US"/>
        </w:rPr>
        <w:t xml:space="preserve"> – </w:t>
      </w:r>
      <w:r w:rsidR="00332539">
        <w:rPr>
          <w:rFonts w:eastAsia="Calibri"/>
          <w:szCs w:val="30"/>
          <w:lang w:val="ru-RU" w:eastAsia="en-US"/>
        </w:rPr>
        <w:t>Затраты на электроэнергию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1984"/>
        <w:gridCol w:w="2126"/>
        <w:gridCol w:w="1843"/>
        <w:gridCol w:w="2000"/>
        <w:gridCol w:w="1686"/>
      </w:tblGrid>
      <w:tr w:rsidR="005D29C2" w:rsidRPr="0058183E" w14:paraId="2352B7D9" w14:textId="77777777" w:rsidTr="006516B1">
        <w:tc>
          <w:tcPr>
            <w:tcW w:w="1984" w:type="dxa"/>
            <w:vAlign w:val="center"/>
          </w:tcPr>
          <w:p w14:paraId="0F7E2E66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76C6B2E7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Паспортная мощность,</w:t>
            </w:r>
          </w:p>
          <w:p w14:paraId="3FCA3C6F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кВт</w:t>
            </w:r>
          </w:p>
        </w:tc>
        <w:tc>
          <w:tcPr>
            <w:tcW w:w="1843" w:type="dxa"/>
            <w:vAlign w:val="center"/>
          </w:tcPr>
          <w:p w14:paraId="4C7D332F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Время работы оборудования</w:t>
            </w:r>
          </w:p>
        </w:tc>
        <w:tc>
          <w:tcPr>
            <w:tcW w:w="2000" w:type="dxa"/>
            <w:vAlign w:val="center"/>
          </w:tcPr>
          <w:p w14:paraId="7A216923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Тариф электроэнергии,</w:t>
            </w:r>
          </w:p>
          <w:p w14:paraId="6ECB6676" w14:textId="0DBCB070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руб./кВт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</w:rPr>
                <m:t>×</m:t>
              </m:r>
            </m:oMath>
            <w:r w:rsidRPr="00694D06">
              <w:rPr>
                <w:rFonts w:ascii="Times New Roman" w:hAnsi="Times New Roman" w:cs="Times New Roman"/>
                <w:b/>
                <w:bCs/>
              </w:rPr>
              <w:t>ч</w:t>
            </w:r>
          </w:p>
        </w:tc>
        <w:tc>
          <w:tcPr>
            <w:tcW w:w="1686" w:type="dxa"/>
            <w:vAlign w:val="center"/>
          </w:tcPr>
          <w:p w14:paraId="0C26BBB9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44FC6F9D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58183E" w14:paraId="3FB8614F" w14:textId="77777777" w:rsidTr="006516B1">
        <w:tc>
          <w:tcPr>
            <w:tcW w:w="1984" w:type="dxa"/>
          </w:tcPr>
          <w:p w14:paraId="3763C332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2126" w:type="dxa"/>
          </w:tcPr>
          <w:p w14:paraId="094413F5" w14:textId="73145A2C" w:rsidR="005D29C2" w:rsidRPr="00410622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94D06">
              <w:rPr>
                <w:rFonts w:ascii="Times New Roman" w:hAnsi="Times New Roman" w:cs="Times New Roman"/>
              </w:rPr>
              <w:t>0,</w:t>
            </w:r>
            <w:r w:rsidR="00410622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843" w:type="dxa"/>
          </w:tcPr>
          <w:p w14:paraId="13BE59BA" w14:textId="17356711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0884DF22" w14:textId="5A4A6874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6C70D56B" w14:textId="7B21FE28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1410</w:t>
            </w:r>
          </w:p>
        </w:tc>
      </w:tr>
      <w:tr w:rsidR="005D29C2" w:rsidRPr="0058183E" w14:paraId="4B3487EB" w14:textId="77777777" w:rsidTr="006516B1">
        <w:tc>
          <w:tcPr>
            <w:tcW w:w="1984" w:type="dxa"/>
          </w:tcPr>
          <w:p w14:paraId="1F79DBDC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2126" w:type="dxa"/>
          </w:tcPr>
          <w:p w14:paraId="20F43754" w14:textId="6A40BC6F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0,</w:t>
            </w:r>
            <w:r w:rsidR="0041062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43" w:type="dxa"/>
          </w:tcPr>
          <w:p w14:paraId="53FB5207" w14:textId="2FBEC652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6B86BF71" w14:textId="60914FDA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2B6B3748" w14:textId="2DE59A83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282</w:t>
            </w:r>
          </w:p>
        </w:tc>
      </w:tr>
      <w:tr w:rsidR="005D29C2" w:rsidRPr="0058183E" w14:paraId="7EAC6F72" w14:textId="77777777" w:rsidTr="006516B1">
        <w:tc>
          <w:tcPr>
            <w:tcW w:w="1984" w:type="dxa"/>
          </w:tcPr>
          <w:p w14:paraId="394F1624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Освещение</w:t>
            </w:r>
          </w:p>
        </w:tc>
        <w:tc>
          <w:tcPr>
            <w:tcW w:w="2126" w:type="dxa"/>
          </w:tcPr>
          <w:p w14:paraId="2A113FC4" w14:textId="77777777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0,04</w:t>
            </w:r>
          </w:p>
        </w:tc>
        <w:tc>
          <w:tcPr>
            <w:tcW w:w="1843" w:type="dxa"/>
          </w:tcPr>
          <w:p w14:paraId="72C81020" w14:textId="77777777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000" w:type="dxa"/>
          </w:tcPr>
          <w:p w14:paraId="001F983C" w14:textId="4F3AE3C2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571FEBF8" w14:textId="5A1B6384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37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D29C2" w:rsidRPr="0058183E" w14:paraId="176D7F03" w14:textId="77777777" w:rsidTr="006516B1">
        <w:tc>
          <w:tcPr>
            <w:tcW w:w="7953" w:type="dxa"/>
            <w:gridSpan w:val="4"/>
          </w:tcPr>
          <w:p w14:paraId="383C5549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686" w:type="dxa"/>
          </w:tcPr>
          <w:p w14:paraId="7DA0A882" w14:textId="7C10E1C1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E24A5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729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</w:tbl>
    <w:p w14:paraId="5EAE4C43" w14:textId="4DA3677C" w:rsidR="005D29C2" w:rsidRPr="00E22CE1" w:rsidRDefault="005D29C2" w:rsidP="005D29C2">
      <w:pPr>
        <w:pStyle w:val="2"/>
        <w:rPr>
          <w:b w:val="0"/>
          <w:bCs w:val="0"/>
          <w:lang w:val="ru-RU" w:eastAsia="en-US"/>
        </w:rPr>
      </w:pPr>
      <w:bookmarkStart w:id="83" w:name="_Toc106349576"/>
      <w:bookmarkStart w:id="84" w:name="_Toc106599061"/>
      <w:bookmarkStart w:id="85" w:name="_Toc106612833"/>
      <w:bookmarkStart w:id="86" w:name="_Toc168247232"/>
      <w:r w:rsidRPr="00E22CE1">
        <w:rPr>
          <w:lang w:val="ru-RU" w:eastAsia="en-US"/>
        </w:rPr>
        <w:t xml:space="preserve">6.3 </w:t>
      </w:r>
      <w:r w:rsidR="00E22CE1">
        <w:rPr>
          <w:lang w:val="ru-RU" w:eastAsia="en-US"/>
        </w:rPr>
        <w:t>Расчёт</w:t>
      </w:r>
      <w:r w:rsidRPr="00E22CE1">
        <w:rPr>
          <w:lang w:val="ru-RU" w:eastAsia="en-US"/>
        </w:rPr>
        <w:t xml:space="preserve"> </w:t>
      </w:r>
      <w:r w:rsidR="00E22CE1">
        <w:rPr>
          <w:lang w:val="ru-RU" w:eastAsia="en-US"/>
        </w:rPr>
        <w:t xml:space="preserve">затрат </w:t>
      </w:r>
      <w:r w:rsidRPr="00E22CE1">
        <w:rPr>
          <w:lang w:val="ru-RU" w:eastAsia="en-US"/>
        </w:rPr>
        <w:t>на разработку системы</w:t>
      </w:r>
      <w:bookmarkEnd w:id="83"/>
      <w:bookmarkEnd w:id="84"/>
      <w:bookmarkEnd w:id="85"/>
      <w:bookmarkEnd w:id="86"/>
    </w:p>
    <w:p w14:paraId="5FB08CB1" w14:textId="77777777" w:rsidR="005D29C2" w:rsidRPr="005D29C2" w:rsidRDefault="005D29C2" w:rsidP="005D29C2">
      <w:pPr>
        <w:rPr>
          <w:lang w:val="ru-RU"/>
        </w:rPr>
      </w:pPr>
      <w:r w:rsidRPr="005D29C2">
        <w:rPr>
          <w:lang w:val="ru-RU"/>
        </w:rPr>
        <w:t xml:space="preserve">Определение затрат на разработку производится путем составления соответствующей сметы, которая включает следующие статьи: </w:t>
      </w:r>
    </w:p>
    <w:p w14:paraId="131240CA" w14:textId="43BCB523" w:rsidR="005D29C2" w:rsidRPr="00630607" w:rsidRDefault="00E22C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затраты</w:t>
      </w:r>
      <w:r w:rsidR="005D29C2" w:rsidRPr="00630607">
        <w:rPr>
          <w:lang w:eastAsia="en-US"/>
        </w:rPr>
        <w:t xml:space="preserve"> </w:t>
      </w:r>
      <w:r>
        <w:rPr>
          <w:lang w:val="ru-RU" w:eastAsia="en-US"/>
        </w:rPr>
        <w:t>на оплату труда</w:t>
      </w:r>
      <w:r w:rsidR="005D29C2" w:rsidRPr="00630607">
        <w:rPr>
          <w:lang w:eastAsia="en-US"/>
        </w:rPr>
        <w:t xml:space="preserve">; </w:t>
      </w:r>
    </w:p>
    <w:p w14:paraId="3E4C3ABB" w14:textId="6802D464" w:rsidR="005D29C2" w:rsidRPr="00630607" w:rsidRDefault="00E22C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отчисления на социальные</w:t>
      </w:r>
      <w:r>
        <w:rPr>
          <w:lang w:val="ru-RU"/>
        </w:rPr>
        <w:t xml:space="preserve"> нужды</w:t>
      </w:r>
      <w:r w:rsidR="005D29C2" w:rsidRPr="00630607">
        <w:rPr>
          <w:lang w:eastAsia="en-US"/>
        </w:rPr>
        <w:t>;</w:t>
      </w:r>
    </w:p>
    <w:p w14:paraId="0D75FE5D" w14:textId="79910785" w:rsidR="005D29C2" w:rsidRPr="00630607" w:rsidRDefault="00ED20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амортизация основных фондов</w:t>
      </w:r>
      <w:r w:rsidR="005D29C2" w:rsidRPr="00630607">
        <w:rPr>
          <w:lang w:eastAsia="en-US"/>
        </w:rPr>
        <w:t>.</w:t>
      </w:r>
    </w:p>
    <w:p w14:paraId="02ABF4E1" w14:textId="01B5575B" w:rsidR="005D29C2" w:rsidRPr="00E07E78" w:rsidRDefault="005D29C2" w:rsidP="005D29C2">
      <w:pPr>
        <w:pStyle w:val="2"/>
        <w:rPr>
          <w:lang w:val="ru-RU"/>
        </w:rPr>
      </w:pPr>
      <w:bookmarkStart w:id="87" w:name="_Toc106349577"/>
      <w:bookmarkStart w:id="88" w:name="_Toc106599062"/>
      <w:bookmarkStart w:id="89" w:name="_Toc106612834"/>
      <w:bookmarkStart w:id="90" w:name="_Toc168247233"/>
      <w:r w:rsidRPr="00E07E78">
        <w:rPr>
          <w:lang w:val="ru-RU" w:eastAsia="en-US"/>
        </w:rPr>
        <w:t xml:space="preserve">6.4 </w:t>
      </w:r>
      <w:r w:rsidR="00E07E78">
        <w:rPr>
          <w:lang w:val="ru-RU" w:eastAsia="en-US"/>
        </w:rPr>
        <w:t>Расчёт</w:t>
      </w:r>
      <w:r w:rsidRPr="00E07E78">
        <w:rPr>
          <w:lang w:val="ru-RU" w:eastAsia="en-US"/>
        </w:rPr>
        <w:t xml:space="preserve"> </w:t>
      </w:r>
      <w:r w:rsidR="00E07E78">
        <w:rPr>
          <w:lang w:val="ru-RU" w:eastAsia="en-US"/>
        </w:rPr>
        <w:t>затрат на</w:t>
      </w:r>
      <w:r w:rsidRPr="00E07E78">
        <w:rPr>
          <w:lang w:val="ru-RU" w:eastAsia="en-US"/>
        </w:rPr>
        <w:t xml:space="preserve"> </w:t>
      </w:r>
      <w:r w:rsidR="00E07E78">
        <w:rPr>
          <w:lang w:val="ru-RU" w:eastAsia="en-US"/>
        </w:rPr>
        <w:t xml:space="preserve">оплату </w:t>
      </w:r>
      <w:bookmarkEnd w:id="87"/>
      <w:bookmarkEnd w:id="88"/>
      <w:bookmarkEnd w:id="89"/>
      <w:r w:rsidR="00E07E78">
        <w:rPr>
          <w:lang w:val="ru-RU" w:eastAsia="en-US"/>
        </w:rPr>
        <w:t>труда</w:t>
      </w:r>
      <w:bookmarkEnd w:id="90"/>
    </w:p>
    <w:p w14:paraId="19DE0CF8" w14:textId="77777777" w:rsidR="005D29C2" w:rsidRPr="005D29C2" w:rsidRDefault="005D29C2" w:rsidP="005E31F5">
      <w:pPr>
        <w:rPr>
          <w:lang w:val="ru-RU"/>
        </w:rPr>
      </w:pPr>
      <w:r w:rsidRPr="005D29C2">
        <w:rPr>
          <w:lang w:val="ru-RU"/>
        </w:rPr>
        <w:t xml:space="preserve">Общая сумма затрат на оплату труда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5D29C2">
        <w:rPr>
          <w:lang w:val="ru-RU"/>
        </w:rPr>
        <w:t xml:space="preserve"> определяется по формуле:</w:t>
      </w:r>
    </w:p>
    <w:p w14:paraId="76A44688" w14:textId="77777777" w:rsidR="005D29C2" w:rsidRPr="005D29C2" w:rsidRDefault="00000000" w:rsidP="005E31F5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тр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</m:t>
            </m:r>
            <m:r>
              <w:rPr>
                <w:rFonts w:ascii="Cambria Math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 w:eastAsia="en-US"/>
                  </w:rPr>
                  <m:t>ЧС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1732C858" w14:textId="79A00B40" w:rsidR="005D29C2" w:rsidRPr="005D29C2" w:rsidRDefault="005D29C2" w:rsidP="005E31F5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часов</w:t>
      </w:r>
      <w:r w:rsidR="00063583">
        <w:rPr>
          <w:lang w:val="ru-RU"/>
        </w:rPr>
        <w:t>ая</w:t>
      </w:r>
      <w:r w:rsidRPr="005D29C2">
        <w:rPr>
          <w:lang w:val="ru-RU"/>
        </w:rPr>
        <w:t xml:space="preserve"> ставка </w:t>
      </w:r>
      <w:proofErr w:type="spellStart"/>
      <w:r>
        <w:t>i</w:t>
      </w:r>
      <w:proofErr w:type="spellEnd"/>
      <w:r w:rsidRPr="005D29C2">
        <w:rPr>
          <w:lang w:val="ru-RU"/>
        </w:rPr>
        <w:t>-го работника, руб.;</w:t>
      </w:r>
    </w:p>
    <w:p w14:paraId="123C920B" w14:textId="77777777" w:rsidR="005D29C2" w:rsidRPr="005D29C2" w:rsidRDefault="00000000" w:rsidP="005E31F5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время на разработку системы, ч;</w:t>
      </w:r>
    </w:p>
    <w:p w14:paraId="38BB5AB5" w14:textId="77777777" w:rsidR="005D29C2" w:rsidRPr="005D29C2" w:rsidRDefault="005D29C2" w:rsidP="005E31F5">
      <w:pPr>
        <w:rPr>
          <w:lang w:val="ru-RU"/>
        </w:rPr>
      </w:pPr>
      <w:proofErr w:type="spellStart"/>
      <w:r w:rsidRPr="00630607">
        <w:t>i</w:t>
      </w:r>
      <w:proofErr w:type="spellEnd"/>
      <w:r w:rsidRPr="005D29C2">
        <w:rPr>
          <w:lang w:val="ru-RU"/>
        </w:rPr>
        <w:t xml:space="preserve"> – порядковый номер работника;</w:t>
      </w:r>
    </w:p>
    <w:p w14:paraId="069399C4" w14:textId="77777777" w:rsidR="005D29C2" w:rsidRPr="005D29C2" w:rsidRDefault="005D29C2" w:rsidP="005E31F5">
      <w:pPr>
        <w:rPr>
          <w:lang w:val="ru-RU"/>
        </w:rPr>
      </w:pPr>
      <w:r w:rsidRPr="00630607">
        <w:t>n</w:t>
      </w:r>
      <w:r w:rsidRPr="005D29C2">
        <w:rPr>
          <w:lang w:val="ru-RU"/>
        </w:rPr>
        <w:t xml:space="preserve"> – количество работников.</w:t>
      </w:r>
    </w:p>
    <w:p w14:paraId="677E96AB" w14:textId="77777777" w:rsidR="005D29C2" w:rsidRPr="005D29C2" w:rsidRDefault="005D29C2" w:rsidP="005E31F5">
      <w:pPr>
        <w:rPr>
          <w:lang w:val="ru-RU"/>
        </w:rPr>
      </w:pPr>
      <w:r w:rsidRPr="005D29C2">
        <w:rPr>
          <w:lang w:val="ru-RU"/>
        </w:rPr>
        <w:t>Часовая заработная плата программиста рассчитывается по формуле:</w:t>
      </w:r>
    </w:p>
    <w:p w14:paraId="7E670D3C" w14:textId="237CC7EE" w:rsidR="005D29C2" w:rsidRPr="005D29C2" w:rsidRDefault="00000000" w:rsidP="005E31F5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ЧС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ЗП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ФРВ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den>
        </m:f>
      </m:oMath>
      <w:r w:rsidR="005D29C2" w:rsidRPr="005D29C2">
        <w:rPr>
          <w:szCs w:val="28"/>
          <w:lang w:val="ru-RU" w:eastAsia="en-US"/>
        </w:rPr>
        <w:t>,</w:t>
      </w:r>
    </w:p>
    <w:p w14:paraId="5273C54F" w14:textId="77777777" w:rsidR="005D29C2" w:rsidRPr="005D29C2" w:rsidRDefault="005D29C2" w:rsidP="005E31F5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ЗП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среднемесячная заработная плата разработчика системы, руб.;</w:t>
      </w:r>
    </w:p>
    <w:p w14:paraId="3E65541F" w14:textId="77777777" w:rsidR="005D29C2" w:rsidRPr="005D29C2" w:rsidRDefault="00000000" w:rsidP="005E31F5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ФРВ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среднемесячный фонд рабочего времени.</w:t>
      </w:r>
    </w:p>
    <w:p w14:paraId="5A7CFCAA" w14:textId="77777777" w:rsidR="00FA7A66" w:rsidRDefault="00FA7A66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3AD961A" w14:textId="35640E15" w:rsidR="00FA7A66" w:rsidRPr="00FA7A66" w:rsidRDefault="005D29C2" w:rsidP="00FA7A66">
      <w:pPr>
        <w:rPr>
          <w:lang w:val="ru-RU"/>
        </w:rPr>
      </w:pPr>
      <w:r w:rsidRPr="005D29C2">
        <w:rPr>
          <w:lang w:val="ru-RU"/>
        </w:rPr>
        <w:lastRenderedPageBreak/>
        <w:t xml:space="preserve">Стоимость одного часа работы программиста равна </w:t>
      </w:r>
      <w:r w:rsidR="00535E61">
        <w:rPr>
          <w:lang w:val="ru-RU"/>
        </w:rPr>
        <w:t>3</w:t>
      </w:r>
      <w:r w:rsidRPr="005D29C2">
        <w:rPr>
          <w:lang w:val="ru-RU"/>
        </w:rPr>
        <w:t>00 руб.</w:t>
      </w:r>
    </w:p>
    <w:p w14:paraId="00E4791D" w14:textId="03E1ACC4" w:rsidR="005D29C2" w:rsidRPr="00FA7A66" w:rsidRDefault="005D29C2" w:rsidP="00FA7A66">
      <w:pPr>
        <w:rPr>
          <w:lang w:val="ru-RU"/>
        </w:rPr>
      </w:pPr>
      <w:r w:rsidRPr="005D29C2">
        <w:rPr>
          <w:lang w:val="ru-RU"/>
        </w:rPr>
        <w:t xml:space="preserve">Общая сумма затрат на оплату труда равна: </w:t>
      </w:r>
    </w:p>
    <w:p w14:paraId="58070595" w14:textId="2F2A0043" w:rsidR="005D29C2" w:rsidRPr="005D29C2" w:rsidRDefault="00535E61" w:rsidP="005E31F5">
      <w:pPr>
        <w:rPr>
          <w:lang w:val="ru-RU"/>
        </w:rPr>
      </w:pPr>
      <w:r>
        <w:rPr>
          <w:lang w:val="ru-RU"/>
        </w:rPr>
        <w:t>550</w:t>
      </w:r>
      <w:r w:rsidR="005D29C2" w:rsidRPr="005D29C2">
        <w:rPr>
          <w:lang w:val="ru-RU"/>
        </w:rPr>
        <w:t xml:space="preserve"> ч. × 300 руб. = 1</w:t>
      </w:r>
      <w:r>
        <w:rPr>
          <w:lang w:val="ru-RU"/>
        </w:rPr>
        <w:t>65</w:t>
      </w:r>
      <w:r w:rsidR="005D29C2" w:rsidRPr="005D29C2">
        <w:rPr>
          <w:lang w:val="ru-RU"/>
        </w:rPr>
        <w:t xml:space="preserve"> 000 руб.</w:t>
      </w:r>
    </w:p>
    <w:p w14:paraId="206DF9E0" w14:textId="6EA66542" w:rsidR="005D29C2" w:rsidRPr="005D29C2" w:rsidRDefault="005D29C2" w:rsidP="005D29C2">
      <w:pPr>
        <w:pStyle w:val="2"/>
        <w:rPr>
          <w:b w:val="0"/>
          <w:bCs w:val="0"/>
          <w:lang w:val="ru-RU" w:eastAsia="en-US"/>
        </w:rPr>
      </w:pPr>
      <w:bookmarkStart w:id="91" w:name="_Toc106349578"/>
      <w:bookmarkStart w:id="92" w:name="_Toc106599063"/>
      <w:bookmarkStart w:id="93" w:name="_Toc106612835"/>
      <w:bookmarkStart w:id="94" w:name="_Toc168247234"/>
      <w:r w:rsidRPr="005D29C2">
        <w:rPr>
          <w:lang w:val="ru-RU" w:eastAsia="en-US"/>
        </w:rPr>
        <w:t>6.5 Расчет</w:t>
      </w:r>
      <w:r w:rsidR="005954D7">
        <w:rPr>
          <w:lang w:val="ru-RU" w:eastAsia="en-US"/>
        </w:rPr>
        <w:t xml:space="preserve"> отчислений</w:t>
      </w:r>
      <w:r w:rsidRPr="005D29C2">
        <w:rPr>
          <w:lang w:val="ru-RU" w:eastAsia="en-US"/>
        </w:rPr>
        <w:t xml:space="preserve"> на социальные нужды</w:t>
      </w:r>
      <w:bookmarkEnd w:id="91"/>
      <w:bookmarkEnd w:id="92"/>
      <w:bookmarkEnd w:id="93"/>
      <w:bookmarkEnd w:id="94"/>
    </w:p>
    <w:p w14:paraId="3617D606" w14:textId="77777777" w:rsidR="005D29C2" w:rsidRPr="005D29C2" w:rsidRDefault="005D29C2" w:rsidP="005D29C2">
      <w:pPr>
        <w:pStyle w:val="aa"/>
        <w:widowControl w:val="0"/>
        <w:autoSpaceDE w:val="0"/>
        <w:rPr>
          <w:szCs w:val="30"/>
          <w:lang w:val="ru-RU"/>
        </w:rPr>
      </w:pPr>
      <w:r w:rsidRPr="005D29C2">
        <w:rPr>
          <w:szCs w:val="30"/>
          <w:lang w:val="ru-RU"/>
        </w:rPr>
        <w:t>Данные об отчислениях на социальные нужды представлены в таблице 14.</w:t>
      </w:r>
    </w:p>
    <w:p w14:paraId="4B7A813E" w14:textId="15BCDF83" w:rsidR="005D29C2" w:rsidRPr="00C633F7" w:rsidRDefault="00F40C50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val="ru-RU" w:eastAsia="en-US"/>
        </w:rPr>
      </w:pPr>
      <w:r>
        <w:rPr>
          <w:rFonts w:eastAsia="Calibri"/>
          <w:szCs w:val="30"/>
          <w:lang w:val="ru-RU" w:eastAsia="en-US"/>
        </w:rPr>
        <w:t>Таблица</w:t>
      </w:r>
      <w:r w:rsidR="005D29C2" w:rsidRPr="00C633F7">
        <w:rPr>
          <w:rFonts w:eastAsia="Calibri"/>
          <w:szCs w:val="30"/>
          <w:lang w:val="ru-RU" w:eastAsia="en-US"/>
        </w:rPr>
        <w:t xml:space="preserve"> </w:t>
      </w:r>
      <w:r w:rsidR="00EE1EFF">
        <w:rPr>
          <w:rFonts w:eastAsia="Calibri"/>
          <w:szCs w:val="30"/>
          <w:lang w:val="ru-RU" w:eastAsia="en-US"/>
        </w:rPr>
        <w:t>6.</w:t>
      </w:r>
      <w:r w:rsidR="005D29C2" w:rsidRPr="00C633F7">
        <w:rPr>
          <w:rFonts w:eastAsia="Calibri"/>
          <w:szCs w:val="30"/>
          <w:lang w:val="ru-RU" w:eastAsia="en-US"/>
        </w:rPr>
        <w:t>4 – Отчисления на социальные нужды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559"/>
        <w:gridCol w:w="1560"/>
        <w:gridCol w:w="1417"/>
      </w:tblGrid>
      <w:tr w:rsidR="005D29C2" w:rsidRPr="0058183E" w14:paraId="43021A82" w14:textId="77777777" w:rsidTr="006516B1">
        <w:tc>
          <w:tcPr>
            <w:tcW w:w="5103" w:type="dxa"/>
            <w:vAlign w:val="center"/>
          </w:tcPr>
          <w:p w14:paraId="35BCF1EE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Вид</w:t>
            </w:r>
          </w:p>
        </w:tc>
        <w:tc>
          <w:tcPr>
            <w:tcW w:w="1559" w:type="dxa"/>
            <w:vAlign w:val="center"/>
          </w:tcPr>
          <w:p w14:paraId="2C99F91A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Начислено заработной платы, руб.</w:t>
            </w:r>
          </w:p>
        </w:tc>
        <w:tc>
          <w:tcPr>
            <w:tcW w:w="1560" w:type="dxa"/>
            <w:vAlign w:val="center"/>
          </w:tcPr>
          <w:p w14:paraId="29F6126B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Отчисления</w:t>
            </w:r>
          </w:p>
          <w:p w14:paraId="602D60A5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%</w:t>
            </w:r>
          </w:p>
        </w:tc>
        <w:tc>
          <w:tcPr>
            <w:tcW w:w="1417" w:type="dxa"/>
            <w:vAlign w:val="center"/>
          </w:tcPr>
          <w:p w14:paraId="47E1889C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3242AD60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58183E" w14:paraId="412F2D6F" w14:textId="77777777" w:rsidTr="006516B1">
        <w:tc>
          <w:tcPr>
            <w:tcW w:w="5103" w:type="dxa"/>
          </w:tcPr>
          <w:p w14:paraId="42BFD6E0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Фонд социального страхования РФ</w:t>
            </w:r>
          </w:p>
        </w:tc>
        <w:tc>
          <w:tcPr>
            <w:tcW w:w="1559" w:type="dxa"/>
            <w:vMerge w:val="restart"/>
            <w:vAlign w:val="center"/>
          </w:tcPr>
          <w:p w14:paraId="54A32D8F" w14:textId="795261CB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1</w:t>
            </w:r>
            <w:r w:rsidR="00535E61">
              <w:rPr>
                <w:rFonts w:ascii="Times New Roman" w:eastAsia="Calibri" w:hAnsi="Times New Roman" w:cs="Times New Roman"/>
                <w:lang w:eastAsia="en-US"/>
              </w:rPr>
              <w:t>65</w:t>
            </w:r>
            <w:r w:rsidRPr="007A2182">
              <w:rPr>
                <w:rFonts w:ascii="Times New Roman" w:eastAsia="Calibri" w:hAnsi="Times New Roman" w:cs="Times New Roman"/>
                <w:lang w:eastAsia="en-US"/>
              </w:rPr>
              <w:t xml:space="preserve"> 000</w:t>
            </w:r>
          </w:p>
        </w:tc>
        <w:tc>
          <w:tcPr>
            <w:tcW w:w="1560" w:type="dxa"/>
          </w:tcPr>
          <w:p w14:paraId="1317AD28" w14:textId="77777777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2,9</w:t>
            </w:r>
          </w:p>
        </w:tc>
        <w:tc>
          <w:tcPr>
            <w:tcW w:w="1417" w:type="dxa"/>
          </w:tcPr>
          <w:p w14:paraId="0E5A81B8" w14:textId="6727F574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4785</w:t>
            </w:r>
          </w:p>
        </w:tc>
      </w:tr>
      <w:tr w:rsidR="005D29C2" w:rsidRPr="0058183E" w14:paraId="559C0828" w14:textId="77777777" w:rsidTr="006516B1">
        <w:tc>
          <w:tcPr>
            <w:tcW w:w="5103" w:type="dxa"/>
          </w:tcPr>
          <w:p w14:paraId="49EEE100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Фонд обязательного медицинского страхования</w:t>
            </w:r>
          </w:p>
        </w:tc>
        <w:tc>
          <w:tcPr>
            <w:tcW w:w="1559" w:type="dxa"/>
            <w:vMerge/>
          </w:tcPr>
          <w:p w14:paraId="6C3AA97E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21854794" w14:textId="77777777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5,1</w:t>
            </w:r>
          </w:p>
        </w:tc>
        <w:tc>
          <w:tcPr>
            <w:tcW w:w="1417" w:type="dxa"/>
          </w:tcPr>
          <w:p w14:paraId="1117B589" w14:textId="569585EC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8415</w:t>
            </w:r>
          </w:p>
        </w:tc>
      </w:tr>
      <w:tr w:rsidR="005D29C2" w:rsidRPr="0058183E" w14:paraId="15584D75" w14:textId="77777777" w:rsidTr="006516B1">
        <w:tc>
          <w:tcPr>
            <w:tcW w:w="5103" w:type="dxa"/>
          </w:tcPr>
          <w:p w14:paraId="5DF1D9FF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Пенсионный фонд РФ</w:t>
            </w:r>
          </w:p>
        </w:tc>
        <w:tc>
          <w:tcPr>
            <w:tcW w:w="1559" w:type="dxa"/>
            <w:vMerge/>
          </w:tcPr>
          <w:p w14:paraId="2244E1F5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479D3112" w14:textId="77777777" w:rsidR="005D29C2" w:rsidRPr="000E52B4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22</w:t>
            </w:r>
          </w:p>
        </w:tc>
        <w:tc>
          <w:tcPr>
            <w:tcW w:w="1417" w:type="dxa"/>
          </w:tcPr>
          <w:p w14:paraId="74705ACD" w14:textId="36E5BDC3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36</w:t>
            </w:r>
            <w:r w:rsidR="00F75E5C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 w:eastAsia="en-US"/>
              </w:rPr>
              <w:t>300</w:t>
            </w:r>
          </w:p>
        </w:tc>
      </w:tr>
      <w:tr w:rsidR="005D29C2" w:rsidRPr="0058183E" w14:paraId="44D9B3CA" w14:textId="77777777" w:rsidTr="006516B1">
        <w:tc>
          <w:tcPr>
            <w:tcW w:w="8222" w:type="dxa"/>
            <w:gridSpan w:val="3"/>
          </w:tcPr>
          <w:p w14:paraId="77A03307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Итого</w:t>
            </w:r>
          </w:p>
        </w:tc>
        <w:tc>
          <w:tcPr>
            <w:tcW w:w="1417" w:type="dxa"/>
          </w:tcPr>
          <w:p w14:paraId="57D29637" w14:textId="26ADB097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49</w:t>
            </w:r>
            <w:r w:rsidR="00F75E5C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 w:eastAsia="en-US"/>
              </w:rPr>
              <w:t>500</w:t>
            </w:r>
          </w:p>
        </w:tc>
      </w:tr>
    </w:tbl>
    <w:p w14:paraId="6ED3373A" w14:textId="7A25DE73" w:rsidR="005D29C2" w:rsidRPr="00C633F7" w:rsidRDefault="005D29C2" w:rsidP="005D29C2">
      <w:pPr>
        <w:pStyle w:val="2"/>
        <w:rPr>
          <w:b w:val="0"/>
          <w:bCs w:val="0"/>
          <w:lang w:val="ru-RU" w:eastAsia="en-US"/>
        </w:rPr>
      </w:pPr>
      <w:bookmarkStart w:id="95" w:name="_Toc106349579"/>
      <w:bookmarkStart w:id="96" w:name="_Toc106599064"/>
      <w:bookmarkStart w:id="97" w:name="_Toc106612836"/>
      <w:bookmarkStart w:id="98" w:name="_Toc168247235"/>
      <w:r w:rsidRPr="002579A1">
        <w:rPr>
          <w:lang w:eastAsia="en-US"/>
        </w:rPr>
        <w:t>6.</w:t>
      </w:r>
      <w:r w:rsidR="008039FE">
        <w:rPr>
          <w:lang w:val="ru-RU" w:eastAsia="en-US"/>
        </w:rPr>
        <w:t>6</w:t>
      </w:r>
      <w:r w:rsidRPr="002579A1">
        <w:rPr>
          <w:lang w:eastAsia="en-US"/>
        </w:rPr>
        <w:t xml:space="preserve"> </w:t>
      </w:r>
      <w:r w:rsidR="00C633F7">
        <w:rPr>
          <w:lang w:val="ru-RU"/>
        </w:rPr>
        <w:t>Себестоимость</w:t>
      </w:r>
      <w:r w:rsidRPr="002579A1">
        <w:rPr>
          <w:lang w:eastAsia="en-US"/>
        </w:rPr>
        <w:t xml:space="preserve"> </w:t>
      </w:r>
      <w:bookmarkEnd w:id="95"/>
      <w:bookmarkEnd w:id="96"/>
      <w:bookmarkEnd w:id="97"/>
      <w:r w:rsidR="00C633F7">
        <w:rPr>
          <w:lang w:val="ru-RU" w:eastAsia="en-US"/>
        </w:rPr>
        <w:t>проекта</w:t>
      </w:r>
      <w:bookmarkEnd w:id="98"/>
    </w:p>
    <w:p w14:paraId="37FAAD06" w14:textId="2C6E5974" w:rsidR="005D29C2" w:rsidRPr="005D29C2" w:rsidRDefault="005D29C2" w:rsidP="005D29C2">
      <w:pPr>
        <w:pStyle w:val="aa"/>
        <w:widowControl w:val="0"/>
        <w:autoSpaceDE w:val="0"/>
        <w:rPr>
          <w:szCs w:val="30"/>
          <w:lang w:val="ru-RU"/>
        </w:rPr>
      </w:pPr>
      <w:r w:rsidRPr="005D29C2">
        <w:rPr>
          <w:szCs w:val="30"/>
          <w:lang w:val="ru-RU"/>
        </w:rPr>
        <w:t xml:space="preserve">В таблице </w:t>
      </w:r>
      <w:r w:rsidR="006B3A6C">
        <w:rPr>
          <w:szCs w:val="30"/>
          <w:lang w:val="ru-RU"/>
        </w:rPr>
        <w:t>6.</w:t>
      </w:r>
      <w:r w:rsidRPr="005D29C2">
        <w:rPr>
          <w:szCs w:val="30"/>
          <w:lang w:val="ru-RU"/>
        </w:rPr>
        <w:t>5 представлен расчет себестоимости проекта.</w:t>
      </w:r>
    </w:p>
    <w:p w14:paraId="26CC89E3" w14:textId="7B403A49" w:rsidR="005D29C2" w:rsidRPr="00630607" w:rsidRDefault="002C148D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>
        <w:rPr>
          <w:rFonts w:eastAsia="Calibri"/>
          <w:szCs w:val="30"/>
          <w:lang w:val="ru-RU" w:eastAsia="en-US"/>
        </w:rPr>
        <w:t>Таблица</w:t>
      </w:r>
      <w:r w:rsidR="005D29C2">
        <w:rPr>
          <w:rFonts w:eastAsia="Calibri"/>
          <w:szCs w:val="30"/>
          <w:lang w:eastAsia="en-US"/>
        </w:rPr>
        <w:t xml:space="preserve"> </w:t>
      </w:r>
      <w:r w:rsidR="006B3A6C">
        <w:rPr>
          <w:rFonts w:eastAsia="Calibri"/>
          <w:szCs w:val="30"/>
          <w:lang w:val="ru-RU" w:eastAsia="en-US"/>
        </w:rPr>
        <w:t>6.</w:t>
      </w:r>
      <w:r w:rsidR="005D29C2">
        <w:rPr>
          <w:rFonts w:eastAsia="Calibri"/>
          <w:szCs w:val="30"/>
          <w:lang w:eastAsia="en-US"/>
        </w:rPr>
        <w:t>5</w:t>
      </w:r>
      <w:r w:rsidR="005D29C2" w:rsidRPr="00630607">
        <w:rPr>
          <w:rFonts w:eastAsia="Calibri"/>
          <w:szCs w:val="30"/>
          <w:lang w:eastAsia="en-US"/>
        </w:rPr>
        <w:t xml:space="preserve"> –</w:t>
      </w:r>
      <w:r>
        <w:rPr>
          <w:rFonts w:eastAsia="Calibri"/>
          <w:szCs w:val="30"/>
          <w:lang w:val="ru-RU" w:eastAsia="en-US"/>
        </w:rPr>
        <w:t xml:space="preserve"> Себестоимость проекта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7655"/>
        <w:gridCol w:w="1984"/>
      </w:tblGrid>
      <w:tr w:rsidR="005D29C2" w:rsidRPr="0058183E" w14:paraId="309FD7BE" w14:textId="77777777" w:rsidTr="006516B1">
        <w:tc>
          <w:tcPr>
            <w:tcW w:w="7655" w:type="dxa"/>
            <w:vAlign w:val="center"/>
          </w:tcPr>
          <w:p w14:paraId="0FD2809E" w14:textId="77777777" w:rsidR="005D29C2" w:rsidRPr="00F65C8E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65C8E">
              <w:rPr>
                <w:rFonts w:ascii="Times New Roman" w:hAnsi="Times New Roman" w:cs="Times New Roman"/>
                <w:b/>
                <w:bCs/>
              </w:rPr>
              <w:t>Статьи затрат</w:t>
            </w:r>
          </w:p>
        </w:tc>
        <w:tc>
          <w:tcPr>
            <w:tcW w:w="1984" w:type="dxa"/>
            <w:vAlign w:val="center"/>
          </w:tcPr>
          <w:p w14:paraId="199CD4E3" w14:textId="77777777" w:rsidR="005D29C2" w:rsidRPr="00F65C8E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65C8E">
              <w:rPr>
                <w:rFonts w:ascii="Times New Roman" w:hAnsi="Times New Roman" w:cs="Times New Roman"/>
                <w:b/>
                <w:bCs/>
              </w:rPr>
              <w:t>Сумма, руб.</w:t>
            </w:r>
          </w:p>
        </w:tc>
      </w:tr>
      <w:tr w:rsidR="005D29C2" w:rsidRPr="0058183E" w14:paraId="0F5B6A89" w14:textId="77777777" w:rsidTr="006516B1">
        <w:tc>
          <w:tcPr>
            <w:tcW w:w="7655" w:type="dxa"/>
          </w:tcPr>
          <w:p w14:paraId="7F244E3D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Затраты на материальные ресурсы</w:t>
            </w:r>
          </w:p>
        </w:tc>
        <w:tc>
          <w:tcPr>
            <w:tcW w:w="1984" w:type="dxa"/>
          </w:tcPr>
          <w:p w14:paraId="2EDA7F89" w14:textId="1DAD00EE" w:rsidR="005D29C2" w:rsidRPr="00F65C8E" w:rsidRDefault="00535E61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5D29C2" w:rsidRPr="00F65C8E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58183E" w14:paraId="4367AC16" w14:textId="77777777" w:rsidTr="006516B1">
        <w:tc>
          <w:tcPr>
            <w:tcW w:w="7655" w:type="dxa"/>
          </w:tcPr>
          <w:p w14:paraId="4112D359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Затраты на оплату труда</w:t>
            </w:r>
          </w:p>
        </w:tc>
        <w:tc>
          <w:tcPr>
            <w:tcW w:w="1984" w:type="dxa"/>
          </w:tcPr>
          <w:p w14:paraId="0A42E569" w14:textId="7FAB4F1B" w:rsidR="005D29C2" w:rsidRPr="00F65C8E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1</w:t>
            </w:r>
            <w:r w:rsidR="00535E61">
              <w:rPr>
                <w:rFonts w:ascii="Times New Roman" w:hAnsi="Times New Roman" w:cs="Times New Roman"/>
              </w:rPr>
              <w:t>65</w:t>
            </w:r>
            <w:r w:rsidRPr="00F65C8E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5D29C2" w:rsidRPr="0058183E" w14:paraId="6C5885E0" w14:textId="77777777" w:rsidTr="006516B1">
        <w:tc>
          <w:tcPr>
            <w:tcW w:w="7655" w:type="dxa"/>
          </w:tcPr>
          <w:p w14:paraId="7B4191A5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Отчисление на социальные нужды</w:t>
            </w:r>
          </w:p>
        </w:tc>
        <w:tc>
          <w:tcPr>
            <w:tcW w:w="1984" w:type="dxa"/>
          </w:tcPr>
          <w:p w14:paraId="1D7D55FD" w14:textId="604C30C7" w:rsidR="005D29C2" w:rsidRPr="00535E61" w:rsidRDefault="0050164C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49 500</w:t>
            </w:r>
          </w:p>
        </w:tc>
      </w:tr>
      <w:tr w:rsidR="005D29C2" w:rsidRPr="0058183E" w14:paraId="30131F8E" w14:textId="77777777" w:rsidTr="006516B1">
        <w:tc>
          <w:tcPr>
            <w:tcW w:w="7655" w:type="dxa"/>
          </w:tcPr>
          <w:p w14:paraId="1B14E0B5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Итого по смете</w:t>
            </w:r>
          </w:p>
        </w:tc>
        <w:tc>
          <w:tcPr>
            <w:tcW w:w="1984" w:type="dxa"/>
          </w:tcPr>
          <w:p w14:paraId="0AFD3CD3" w14:textId="1B0E6116" w:rsidR="005D29C2" w:rsidRPr="00F65C8E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3</w:t>
            </w:r>
            <w:r w:rsidR="004B01DE">
              <w:rPr>
                <w:rFonts w:ascii="Times New Roman" w:hAnsi="Times New Roman" w:cs="Times New Roman"/>
                <w:lang w:val="en-US"/>
              </w:rPr>
              <w:t>04</w:t>
            </w:r>
            <w:r w:rsidRPr="00F65C8E">
              <w:rPr>
                <w:rFonts w:ascii="Times New Roman" w:hAnsi="Times New Roman" w:cs="Times New Roman"/>
              </w:rPr>
              <w:t xml:space="preserve"> </w:t>
            </w:r>
            <w:r w:rsidR="004B01DE">
              <w:rPr>
                <w:rFonts w:ascii="Times New Roman" w:hAnsi="Times New Roman" w:cs="Times New Roman"/>
                <w:lang w:val="en-US"/>
              </w:rPr>
              <w:t>5</w:t>
            </w:r>
            <w:r w:rsidRPr="00F65C8E">
              <w:rPr>
                <w:rFonts w:ascii="Times New Roman" w:hAnsi="Times New Roman" w:cs="Times New Roman"/>
              </w:rPr>
              <w:t>00</w:t>
            </w:r>
          </w:p>
        </w:tc>
      </w:tr>
    </w:tbl>
    <w:p w14:paraId="68AE4733" w14:textId="6E43E684" w:rsidR="005D29C2" w:rsidRPr="006516B1" w:rsidRDefault="005D29C2" w:rsidP="005D29C2">
      <w:pPr>
        <w:pStyle w:val="2"/>
        <w:rPr>
          <w:b w:val="0"/>
          <w:bCs w:val="0"/>
          <w:lang w:val="ru-RU" w:eastAsia="en-US"/>
        </w:rPr>
      </w:pPr>
      <w:bookmarkStart w:id="99" w:name="_Toc106349580"/>
      <w:bookmarkStart w:id="100" w:name="_Toc106599065"/>
      <w:bookmarkStart w:id="101" w:name="_Toc106612837"/>
      <w:bookmarkStart w:id="102" w:name="_Toc168247236"/>
      <w:r w:rsidRPr="006516B1">
        <w:rPr>
          <w:lang w:val="ru-RU" w:eastAsia="en-US"/>
        </w:rPr>
        <w:t>6.</w:t>
      </w:r>
      <w:r w:rsidR="008039FE">
        <w:rPr>
          <w:lang w:val="ru-RU" w:eastAsia="en-US"/>
        </w:rPr>
        <w:t>7</w:t>
      </w:r>
      <w:r w:rsidRPr="006516B1">
        <w:rPr>
          <w:lang w:val="ru-RU" w:eastAsia="en-US"/>
        </w:rPr>
        <w:t xml:space="preserve"> </w:t>
      </w:r>
      <w:r w:rsidR="00D44896">
        <w:rPr>
          <w:lang w:val="ru-RU" w:eastAsia="en-US"/>
        </w:rPr>
        <w:t>Расчёт</w:t>
      </w:r>
      <w:r w:rsidRPr="006516B1">
        <w:rPr>
          <w:lang w:val="ru-RU" w:eastAsia="en-US"/>
        </w:rPr>
        <w:t xml:space="preserve"> </w:t>
      </w:r>
      <w:r w:rsidR="00D44896">
        <w:rPr>
          <w:lang w:val="ru-RU" w:eastAsia="en-US"/>
        </w:rPr>
        <w:t xml:space="preserve">плановой </w:t>
      </w:r>
      <w:bookmarkEnd w:id="99"/>
      <w:bookmarkEnd w:id="100"/>
      <w:bookmarkEnd w:id="101"/>
      <w:r w:rsidR="00D44896">
        <w:rPr>
          <w:lang w:val="ru-RU" w:eastAsia="en-US"/>
        </w:rPr>
        <w:t>прибыли</w:t>
      </w:r>
      <w:bookmarkEnd w:id="102"/>
    </w:p>
    <w:p w14:paraId="00EE6DB6" w14:textId="185F1B0E" w:rsidR="005D29C2" w:rsidRPr="00623658" w:rsidRDefault="00D44896" w:rsidP="00EC1716">
      <w:pPr>
        <w:rPr>
          <w:lang w:val="ru-RU"/>
        </w:rPr>
      </w:pPr>
      <w:r>
        <w:rPr>
          <w:lang w:val="ru-RU"/>
        </w:rPr>
        <w:t xml:space="preserve">Прибыль </w:t>
      </w:r>
      <w:r w:rsidR="005D29C2" w:rsidRPr="00623658">
        <w:rPr>
          <w:lang w:val="ru-RU"/>
        </w:rPr>
        <w:t xml:space="preserve">П </w:t>
      </w:r>
      <w:r>
        <w:rPr>
          <w:lang w:val="ru-RU"/>
        </w:rPr>
        <w:t xml:space="preserve">рассчитывается </w:t>
      </w:r>
      <w:r w:rsidR="00623658">
        <w:rPr>
          <w:lang w:val="ru-RU"/>
        </w:rPr>
        <w:t>по формуле</w:t>
      </w:r>
    </w:p>
    <w:p w14:paraId="55F38E19" w14:textId="24A30B03" w:rsidR="005D29C2" w:rsidRPr="006516B1" w:rsidRDefault="005D29C2" w:rsidP="00EC1716">
      <w:pPr>
        <w:jc w:val="center"/>
        <w:rPr>
          <w:szCs w:val="28"/>
          <w:lang w:val="ru-RU" w:eastAsia="en-US"/>
        </w:rPr>
      </w:pPr>
      <m:oMath>
        <m:r>
          <w:rPr>
            <w:rFonts w:ascii="Cambria Math" w:eastAsia="Calibri" w:hAnsi="Cambria Math"/>
            <w:szCs w:val="28"/>
            <w:lang w:val="ru-RU" w:eastAsia="en-US"/>
          </w:rPr>
          <m:t>П=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С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пол</m:t>
                </m:r>
              </m:sub>
            </m:sSub>
            <m:r>
              <w:rPr>
                <w:rFonts w:ascii="Cambria Math" w:eastAsia="Calibri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Р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н</m:t>
                </m:r>
              </m:sub>
            </m:sSub>
          </m:num>
          <m:den>
            <m:r>
              <w:rPr>
                <w:rFonts w:ascii="Cambria Math" w:eastAsia="Calibri" w:hAnsi="Cambria Math"/>
                <w:szCs w:val="28"/>
                <w:lang w:val="ru-RU" w:eastAsia="en-US"/>
              </w:rPr>
              <m:t>100</m:t>
            </m:r>
          </m:den>
        </m:f>
      </m:oMath>
      <w:r w:rsidRPr="006516B1">
        <w:rPr>
          <w:szCs w:val="28"/>
          <w:lang w:val="ru-RU" w:eastAsia="en-US"/>
        </w:rPr>
        <w:t>,</w:t>
      </w:r>
    </w:p>
    <w:p w14:paraId="0261164A" w14:textId="3DEF3E1B" w:rsidR="00FA7A66" w:rsidRPr="00704C5C" w:rsidRDefault="005D29C2" w:rsidP="008039FE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5D29C2">
        <w:rPr>
          <w:lang w:val="ru-RU"/>
        </w:rPr>
        <w:t xml:space="preserve"> – полная себестоимость, руб.;</w:t>
      </w:r>
      <w:r w:rsidR="00FA7A66" w:rsidRPr="00704C5C">
        <w:rPr>
          <w:lang w:val="ru-RU"/>
        </w:rPr>
        <w:br w:type="page"/>
      </w:r>
    </w:p>
    <w:p w14:paraId="2434183E" w14:textId="07F5F914" w:rsidR="00372B32" w:rsidRDefault="00000000" w:rsidP="00EC1716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5D29C2" w:rsidRPr="005D29C2">
        <w:rPr>
          <w:lang w:val="ru-RU"/>
        </w:rPr>
        <w:t xml:space="preserve"> – норма рентабельности.</w:t>
      </w:r>
    </w:p>
    <w:p w14:paraId="7D92D8C3" w14:textId="77777777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>При норме рентабельности 50% плановая прибыль составить:</w:t>
      </w:r>
    </w:p>
    <w:p w14:paraId="0592B3AB" w14:textId="21E5CA4E" w:rsidR="005D29C2" w:rsidRPr="005D29C2" w:rsidRDefault="005D29C2" w:rsidP="00357FD4">
      <w:pPr>
        <w:jc w:val="center"/>
        <w:rPr>
          <w:lang w:val="ru-RU"/>
        </w:rPr>
      </w:pPr>
      <w:r w:rsidRPr="005D29C2">
        <w:rPr>
          <w:lang w:val="ru-RU"/>
        </w:rPr>
        <w:t>П = 3</w:t>
      </w:r>
      <w:r w:rsidR="00357FD4" w:rsidRPr="00704C5C">
        <w:rPr>
          <w:lang w:val="ru-RU"/>
        </w:rPr>
        <w:t>04</w:t>
      </w:r>
      <w:r>
        <w:t> </w:t>
      </w:r>
      <w:r w:rsidR="00357FD4" w:rsidRPr="00704C5C">
        <w:rPr>
          <w:lang w:val="ru-RU"/>
        </w:rPr>
        <w:t>5</w:t>
      </w:r>
      <w:r w:rsidRPr="005D29C2">
        <w:rPr>
          <w:lang w:val="ru-RU"/>
        </w:rPr>
        <w:t>00</w:t>
      </w:r>
      <m:oMath>
        <m:r>
          <w:rPr>
            <w:rFonts w:ascii="Cambria Math" w:hAnsi="Cambria Math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Pr="005D29C2">
        <w:rPr>
          <w:lang w:val="ru-RU"/>
        </w:rPr>
        <w:t xml:space="preserve"> 50% / 100% = 1</w:t>
      </w:r>
      <w:r w:rsidR="00357FD4" w:rsidRPr="00704C5C">
        <w:rPr>
          <w:lang w:val="ru-RU"/>
        </w:rPr>
        <w:t>52</w:t>
      </w:r>
      <w:r w:rsidRPr="003E3C4F">
        <w:t> </w:t>
      </w:r>
      <w:r w:rsidR="00357FD4" w:rsidRPr="00704C5C">
        <w:rPr>
          <w:lang w:val="ru-RU"/>
        </w:rPr>
        <w:t>250</w:t>
      </w:r>
      <w:r w:rsidRPr="005D29C2">
        <w:rPr>
          <w:lang w:val="ru-RU"/>
        </w:rPr>
        <w:t xml:space="preserve"> руб.</w:t>
      </w:r>
    </w:p>
    <w:p w14:paraId="6803604A" w14:textId="77777777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 xml:space="preserve">Полная стоимость проекта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пр</m:t>
            </m:r>
          </m:sub>
        </m:sSub>
      </m:oMath>
      <w:r w:rsidRPr="005D29C2">
        <w:rPr>
          <w:lang w:val="ru-RU"/>
        </w:rPr>
        <w:t xml:space="preserve"> определяется как сумма себестоимости проекта и прибыли:</w:t>
      </w:r>
    </w:p>
    <w:p w14:paraId="6491E76C" w14:textId="37F38243" w:rsidR="005D29C2" w:rsidRPr="005D29C2" w:rsidRDefault="00000000" w:rsidP="00EC1716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5D29C2" w:rsidRPr="005D29C2">
        <w:rPr>
          <w:lang w:val="ru-RU"/>
        </w:rPr>
        <w:t>= 3</w:t>
      </w:r>
      <w:r w:rsidR="00357FD4" w:rsidRPr="00A454F0">
        <w:rPr>
          <w:lang w:val="ru-RU"/>
        </w:rPr>
        <w:t>04</w:t>
      </w:r>
      <w:r w:rsidR="005D29C2" w:rsidRPr="005D29C2">
        <w:rPr>
          <w:lang w:val="ru-RU"/>
        </w:rPr>
        <w:t xml:space="preserve"> </w:t>
      </w:r>
      <w:r w:rsidR="00357FD4" w:rsidRPr="00A454F0">
        <w:rPr>
          <w:lang w:val="ru-RU"/>
        </w:rPr>
        <w:t>5</w:t>
      </w:r>
      <w:r w:rsidR="005D29C2" w:rsidRPr="005D29C2">
        <w:rPr>
          <w:lang w:val="ru-RU"/>
        </w:rPr>
        <w:t>00 + 1</w:t>
      </w:r>
      <w:r w:rsidR="00357FD4" w:rsidRPr="00A454F0">
        <w:rPr>
          <w:lang w:val="ru-RU"/>
        </w:rPr>
        <w:t>52</w:t>
      </w:r>
      <w:r w:rsidR="005D29C2" w:rsidRPr="003E3C4F">
        <w:t> </w:t>
      </w:r>
      <w:r w:rsidR="00357FD4" w:rsidRPr="00A454F0">
        <w:rPr>
          <w:lang w:val="ru-RU"/>
        </w:rPr>
        <w:t>250</w:t>
      </w:r>
      <w:r w:rsidR="005D29C2" w:rsidRPr="005D29C2">
        <w:rPr>
          <w:lang w:val="ru-RU"/>
        </w:rPr>
        <w:t xml:space="preserve"> = </w:t>
      </w:r>
      <w:r w:rsidR="00357FD4" w:rsidRPr="00A454F0">
        <w:rPr>
          <w:lang w:val="ru-RU"/>
        </w:rPr>
        <w:t>456</w:t>
      </w:r>
      <w:r w:rsidR="00357FD4">
        <w:t> </w:t>
      </w:r>
      <w:r w:rsidR="00357FD4" w:rsidRPr="00A454F0">
        <w:rPr>
          <w:lang w:val="ru-RU"/>
        </w:rPr>
        <w:t xml:space="preserve">750 </w:t>
      </w:r>
      <w:r w:rsidR="005D29C2" w:rsidRPr="005D29C2">
        <w:rPr>
          <w:lang w:val="ru-RU"/>
        </w:rPr>
        <w:t>руб.</w:t>
      </w:r>
    </w:p>
    <w:p w14:paraId="4C6813B1" w14:textId="132D4B60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>С учетом налога на прибыль 20% доход составит</w:t>
      </w:r>
    </w:p>
    <w:p w14:paraId="4FC857FF" w14:textId="49753EDB" w:rsidR="005D29C2" w:rsidRPr="005D29C2" w:rsidRDefault="00357FD4" w:rsidP="00EC1716">
      <w:pPr>
        <w:rPr>
          <w:lang w:val="ru-RU"/>
        </w:rPr>
      </w:pPr>
      <w:r w:rsidRPr="00704C5C">
        <w:rPr>
          <w:lang w:val="ru-RU"/>
        </w:rPr>
        <w:t>152</w:t>
      </w:r>
      <w:r>
        <w:t> </w:t>
      </w:r>
      <w:r w:rsidRPr="00704C5C">
        <w:rPr>
          <w:lang w:val="ru-RU"/>
        </w:rPr>
        <w:t xml:space="preserve">250 </w:t>
      </w:r>
      <w:r w:rsidR="005D29C2" w:rsidRPr="005D29C2">
        <w:rPr>
          <w:lang w:val="ru-RU"/>
        </w:rPr>
        <w:t>–</w:t>
      </w:r>
      <w:r w:rsidRPr="00704C5C">
        <w:rPr>
          <w:lang w:val="ru-RU"/>
        </w:rPr>
        <w:t xml:space="preserve"> 152 250</w:t>
      </w:r>
      <w:r w:rsidR="005D29C2" w:rsidRPr="003E3C4F">
        <w:t> </w:t>
      </w:r>
      <m:oMath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="005D29C2" w:rsidRPr="005D29C2">
        <w:rPr>
          <w:lang w:val="ru-RU"/>
        </w:rPr>
        <w:t xml:space="preserve"> 0,2 = 12</w:t>
      </w:r>
      <w:r w:rsidRPr="00704C5C">
        <w:rPr>
          <w:lang w:val="ru-RU"/>
        </w:rPr>
        <w:t>1</w:t>
      </w:r>
      <w:r>
        <w:t> </w:t>
      </w:r>
      <w:r w:rsidRPr="00704C5C">
        <w:rPr>
          <w:lang w:val="ru-RU"/>
        </w:rPr>
        <w:t xml:space="preserve">800 </w:t>
      </w:r>
      <w:r w:rsidR="005D29C2" w:rsidRPr="005D29C2">
        <w:rPr>
          <w:lang w:val="ru-RU"/>
        </w:rPr>
        <w:t>руб.</w:t>
      </w:r>
    </w:p>
    <w:p w14:paraId="53E4C4A7" w14:textId="72EDB31E" w:rsidR="005D29C2" w:rsidRPr="005D29C2" w:rsidRDefault="005D29C2" w:rsidP="005D29C2">
      <w:pPr>
        <w:pStyle w:val="2"/>
        <w:rPr>
          <w:b w:val="0"/>
          <w:bCs w:val="0"/>
          <w:lang w:val="ru-RU" w:eastAsia="en-US"/>
        </w:rPr>
      </w:pPr>
      <w:bookmarkStart w:id="103" w:name="_Toc106349581"/>
      <w:bookmarkStart w:id="104" w:name="_Toc106599066"/>
      <w:bookmarkStart w:id="105" w:name="_Toc106612838"/>
      <w:bookmarkStart w:id="106" w:name="_Toc168247237"/>
      <w:r w:rsidRPr="005D29C2">
        <w:rPr>
          <w:lang w:val="ru-RU" w:eastAsia="en-US"/>
        </w:rPr>
        <w:t>6.</w:t>
      </w:r>
      <w:r w:rsidR="008039FE">
        <w:rPr>
          <w:lang w:val="ru-RU" w:eastAsia="en-US"/>
        </w:rPr>
        <w:t>8</w:t>
      </w:r>
      <w:r w:rsidRPr="005D29C2">
        <w:rPr>
          <w:lang w:val="ru-RU" w:eastAsia="en-US"/>
        </w:rPr>
        <w:t xml:space="preserve"> Определение экономической </w:t>
      </w:r>
      <w:r w:rsidR="00107B1E">
        <w:rPr>
          <w:lang w:val="ru-RU"/>
        </w:rPr>
        <w:t>эффективности</w:t>
      </w:r>
      <w:r w:rsidRPr="005D29C2">
        <w:rPr>
          <w:lang w:val="ru-RU" w:eastAsia="en-US"/>
        </w:rPr>
        <w:t xml:space="preserve"> проекта</w:t>
      </w:r>
      <w:bookmarkEnd w:id="103"/>
      <w:bookmarkEnd w:id="104"/>
      <w:bookmarkEnd w:id="105"/>
      <w:bookmarkEnd w:id="106"/>
    </w:p>
    <w:p w14:paraId="0A590D8B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Определение экономической эффективности проекта проводилось по методу расчета экономического эффекта от прибыли по следующей формуле:</w:t>
      </w:r>
    </w:p>
    <w:p w14:paraId="15693CEE" w14:textId="05176397" w:rsidR="005D29C2" w:rsidRPr="005D29C2" w:rsidRDefault="00000000" w:rsidP="00E979AB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>×100%</m:t>
        </m:r>
      </m:oMath>
      <w:r w:rsidR="005D29C2" w:rsidRPr="005D29C2">
        <w:rPr>
          <w:lang w:val="ru-RU"/>
        </w:rPr>
        <w:t>,</w:t>
      </w:r>
    </w:p>
    <w:p w14:paraId="0153291E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5D29C2">
        <w:rPr>
          <w:lang w:val="ru-RU"/>
        </w:rPr>
        <w:t xml:space="preserve"> – экономический эффект, %;</w:t>
      </w:r>
    </w:p>
    <w:p w14:paraId="6E5D0F48" w14:textId="77777777" w:rsidR="005D29C2" w:rsidRPr="005D29C2" w:rsidRDefault="00000000" w:rsidP="00E979AB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5D29C2" w:rsidRPr="005D29C2">
        <w:rPr>
          <w:lang w:val="ru-RU"/>
        </w:rPr>
        <w:t xml:space="preserve"> – себестоимость, руб.;</w:t>
      </w:r>
    </w:p>
    <w:p w14:paraId="03201D85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П – прибыль (за вычетом налога на прибыль), руб.</w:t>
      </w:r>
    </w:p>
    <w:p w14:paraId="0219269A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Экономический эффект равен:</w:t>
      </w:r>
    </w:p>
    <w:p w14:paraId="19EA86AA" w14:textId="53D7AC7F" w:rsidR="005D29C2" w:rsidRPr="005D29C2" w:rsidRDefault="00000000" w:rsidP="00714DAF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="005D29C2" w:rsidRPr="005D29C2">
        <w:rPr>
          <w:lang w:val="ru-RU"/>
        </w:rPr>
        <w:t>= (</w:t>
      </w:r>
      <w:r w:rsidR="00714DAF">
        <w:rPr>
          <w:lang w:val="ru-RU"/>
        </w:rPr>
        <w:t>121</w:t>
      </w:r>
      <w:r w:rsidR="005D29C2" w:rsidRPr="003E3C4F">
        <w:t> </w:t>
      </w:r>
      <w:r w:rsidR="00714DAF">
        <w:rPr>
          <w:lang w:val="ru-RU"/>
        </w:rPr>
        <w:t>800</w:t>
      </w:r>
      <w:r w:rsidR="005D29C2" w:rsidRPr="005D29C2">
        <w:rPr>
          <w:lang w:val="ru-RU"/>
        </w:rPr>
        <w:t xml:space="preserve"> /</w:t>
      </w:r>
      <w:r w:rsidR="00714DAF">
        <w:rPr>
          <w:lang w:val="ru-RU"/>
        </w:rPr>
        <w:t xml:space="preserve"> 456</w:t>
      </w:r>
      <w:r w:rsidR="005D29C2" w:rsidRPr="003E3C4F">
        <w:t> </w:t>
      </w:r>
      <w:r w:rsidR="00714DAF">
        <w:rPr>
          <w:lang w:val="ru-RU"/>
        </w:rPr>
        <w:t>750</w:t>
      </w:r>
      <w:r w:rsidR="005D29C2" w:rsidRPr="005D29C2">
        <w:rPr>
          <w:lang w:val="ru-RU"/>
        </w:rPr>
        <w:t xml:space="preserve">) </w:t>
      </w:r>
      <m:oMath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="005D29C2" w:rsidRPr="005D29C2">
        <w:rPr>
          <w:lang w:val="ru-RU"/>
        </w:rPr>
        <w:t xml:space="preserve"> 100% = </w:t>
      </w:r>
      <w:r w:rsidR="00714DAF">
        <w:rPr>
          <w:lang w:val="ru-RU"/>
        </w:rPr>
        <w:t>26</w:t>
      </w:r>
      <w:r w:rsidR="00230DB3">
        <w:rPr>
          <w:lang w:val="ru-RU"/>
        </w:rPr>
        <w:t>,</w:t>
      </w:r>
      <w:r w:rsidR="00714DAF">
        <w:rPr>
          <w:lang w:val="ru-RU"/>
        </w:rPr>
        <w:t>66</w:t>
      </w:r>
      <w:r w:rsidR="009B4D89">
        <w:rPr>
          <w:lang w:val="ru-RU"/>
        </w:rPr>
        <w:t xml:space="preserve"> </w:t>
      </w:r>
      <w:r w:rsidR="005D29C2" w:rsidRPr="005D29C2">
        <w:rPr>
          <w:lang w:val="ru-RU"/>
        </w:rPr>
        <w:t>%.</w:t>
      </w:r>
    </w:p>
    <w:p w14:paraId="553CF261" w14:textId="4C4E5063" w:rsidR="005D29C2" w:rsidRPr="00704C5C" w:rsidRDefault="005D29C2" w:rsidP="005D29C2">
      <w:pPr>
        <w:pStyle w:val="2"/>
        <w:rPr>
          <w:lang w:val="ru-RU"/>
        </w:rPr>
      </w:pPr>
      <w:bookmarkStart w:id="107" w:name="_Toc106349582"/>
      <w:bookmarkStart w:id="108" w:name="_Toc106599067"/>
      <w:bookmarkStart w:id="109" w:name="_Toc106612839"/>
      <w:bookmarkStart w:id="110" w:name="_Toc168247238"/>
      <w:r w:rsidRPr="005D29C2">
        <w:rPr>
          <w:lang w:val="ru-RU" w:eastAsia="en-US"/>
        </w:rPr>
        <w:t>6.</w:t>
      </w:r>
      <w:r w:rsidR="008039FE">
        <w:rPr>
          <w:lang w:val="ru-RU" w:eastAsia="en-US"/>
        </w:rPr>
        <w:t>9</w:t>
      </w:r>
      <w:r w:rsidRPr="005D29C2">
        <w:rPr>
          <w:lang w:val="ru-RU" w:eastAsia="en-US"/>
        </w:rPr>
        <w:t xml:space="preserve"> Выводы</w:t>
      </w:r>
      <w:bookmarkEnd w:id="107"/>
      <w:r w:rsidRPr="005D29C2">
        <w:rPr>
          <w:lang w:val="ru-RU" w:eastAsia="en-US"/>
        </w:rPr>
        <w:t xml:space="preserve"> по технико-экономическому анализу и обоснованию проекта разработки</w:t>
      </w:r>
      <w:bookmarkEnd w:id="108"/>
      <w:bookmarkEnd w:id="109"/>
      <w:bookmarkEnd w:id="110"/>
    </w:p>
    <w:p w14:paraId="1E2B6886" w14:textId="2CEC72C0" w:rsidR="005D29C2" w:rsidRPr="00406B1C" w:rsidRDefault="005D29C2" w:rsidP="00E979AB">
      <w:pPr>
        <w:rPr>
          <w:lang w:val="ru-RU"/>
        </w:rPr>
      </w:pPr>
      <w:r w:rsidRPr="005D29C2">
        <w:rPr>
          <w:lang w:val="ru-RU"/>
        </w:rPr>
        <w:t xml:space="preserve">В результате проведения технико-экономического анализа проекта, были рассчитаны несколько показателей, с помощью которых было получено технико-экономическое обоснование разработки. Себестоимость проекта составила </w:t>
      </w:r>
      <w:r w:rsidRPr="005D29C2">
        <w:rPr>
          <w:lang w:val="ru-RU"/>
        </w:rPr>
        <w:br/>
        <w:t xml:space="preserve">321 600 руб. Полная стоимость проекта составила </w:t>
      </w:r>
      <w:r w:rsidR="00DA0CB7">
        <w:rPr>
          <w:lang w:val="ru-RU"/>
        </w:rPr>
        <w:t>456</w:t>
      </w:r>
      <w:r w:rsidRPr="003E3C4F">
        <w:t> </w:t>
      </w:r>
      <w:r w:rsidR="00DA0CB7">
        <w:rPr>
          <w:lang w:val="ru-RU"/>
        </w:rPr>
        <w:t>750</w:t>
      </w:r>
      <w:r w:rsidRPr="005D29C2">
        <w:rPr>
          <w:lang w:val="ru-RU"/>
        </w:rPr>
        <w:t xml:space="preserve"> руб. Доход от внедрения системы – 12</w:t>
      </w:r>
      <w:r w:rsidR="00482EAF">
        <w:rPr>
          <w:lang w:val="ru-RU"/>
        </w:rPr>
        <w:t>1</w:t>
      </w:r>
      <w:r w:rsidRPr="005D29C2">
        <w:rPr>
          <w:lang w:val="ru-RU"/>
        </w:rPr>
        <w:t xml:space="preserve"> </w:t>
      </w:r>
      <w:r w:rsidR="00482EAF">
        <w:rPr>
          <w:lang w:val="ru-RU"/>
        </w:rPr>
        <w:t>800</w:t>
      </w:r>
      <w:r w:rsidRPr="005D29C2">
        <w:rPr>
          <w:lang w:val="ru-RU"/>
        </w:rPr>
        <w:t xml:space="preserve"> руб. </w:t>
      </w:r>
      <w:r w:rsidR="00DB6F8F">
        <w:rPr>
          <w:lang w:val="ru-RU"/>
        </w:rPr>
        <w:t>Экономический</w:t>
      </w:r>
      <w:r w:rsidRPr="00406B1C">
        <w:rPr>
          <w:lang w:val="ru-RU"/>
        </w:rPr>
        <w:t xml:space="preserve"> </w:t>
      </w:r>
      <w:r w:rsidR="00DB6F8F">
        <w:rPr>
          <w:lang w:val="ru-RU"/>
        </w:rPr>
        <w:t xml:space="preserve">эффект составил </w:t>
      </w:r>
      <w:r w:rsidRPr="00406B1C">
        <w:rPr>
          <w:lang w:val="ru-RU"/>
        </w:rPr>
        <w:t>2</w:t>
      </w:r>
      <w:r w:rsidR="00171C23">
        <w:rPr>
          <w:lang w:val="ru-RU"/>
        </w:rPr>
        <w:t>6</w:t>
      </w:r>
      <w:r w:rsidR="00230DB3">
        <w:rPr>
          <w:lang w:val="ru-RU"/>
        </w:rPr>
        <w:t>,</w:t>
      </w:r>
      <w:r w:rsidR="00171C23">
        <w:rPr>
          <w:lang w:val="ru-RU"/>
        </w:rPr>
        <w:t>66</w:t>
      </w:r>
      <w:r w:rsidR="00F9202F">
        <w:rPr>
          <w:lang w:val="ru-RU"/>
        </w:rPr>
        <w:t xml:space="preserve"> </w:t>
      </w:r>
      <w:r w:rsidRPr="00406B1C">
        <w:rPr>
          <w:lang w:val="ru-RU"/>
        </w:rPr>
        <w:t>%.</w:t>
      </w:r>
    </w:p>
    <w:p w14:paraId="0255928F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Исходя из показателей, разработка системы является эффективной и принесет прибыль.</w:t>
      </w:r>
    </w:p>
    <w:p w14:paraId="1F27616A" w14:textId="77777777" w:rsidR="000263CA" w:rsidRPr="00F820BA" w:rsidRDefault="000263CA" w:rsidP="00E979AB">
      <w:pPr>
        <w:rPr>
          <w:lang w:val="ru-RU"/>
        </w:rPr>
      </w:pPr>
    </w:p>
    <w:p w14:paraId="3638F7CD" w14:textId="77777777" w:rsidR="005828DB" w:rsidRPr="0010705C" w:rsidRDefault="005828DB" w:rsidP="005828DB">
      <w:pPr>
        <w:pStyle w:val="1"/>
        <w:rPr>
          <w:lang w:val="ru-RU"/>
        </w:rPr>
      </w:pPr>
      <w:bookmarkStart w:id="111" w:name="__RefHeading___Toc819_3919465242"/>
      <w:bookmarkStart w:id="112" w:name="_Toc137465106"/>
      <w:bookmarkStart w:id="113" w:name="_Toc137779103"/>
      <w:bookmarkStart w:id="114" w:name="_Toc139287421"/>
      <w:bookmarkStart w:id="115" w:name="_Toc139371005"/>
      <w:bookmarkStart w:id="116" w:name="_Toc156840824"/>
      <w:bookmarkStart w:id="117" w:name="_Toc168247239"/>
      <w:r>
        <w:rPr>
          <w:lang w:val="ru-RU"/>
        </w:rPr>
        <w:lastRenderedPageBreak/>
        <w:t>ЗАКЛЮЧЕНИЕ</w:t>
      </w:r>
      <w:bookmarkEnd w:id="111"/>
      <w:bookmarkEnd w:id="112"/>
      <w:bookmarkEnd w:id="113"/>
      <w:bookmarkEnd w:id="114"/>
      <w:bookmarkEnd w:id="115"/>
      <w:bookmarkEnd w:id="116"/>
      <w:bookmarkEnd w:id="117"/>
    </w:p>
    <w:p w14:paraId="14BF5F45" w14:textId="4C355C27" w:rsidR="00581DDC" w:rsidRPr="00FF5983" w:rsidRDefault="005828DB" w:rsidP="00BB7709">
      <w:pPr>
        <w:rPr>
          <w:lang w:val="ru-RU"/>
        </w:rPr>
      </w:pPr>
      <w:r>
        <w:rPr>
          <w:lang w:val="ru-RU"/>
        </w:rPr>
        <w:tab/>
      </w:r>
      <w:commentRangeStart w:id="118"/>
      <w:r>
        <w:rPr>
          <w:lang w:val="ru-RU"/>
        </w:rPr>
        <w:t>В данной</w:t>
      </w:r>
      <w:r w:rsidRPr="00BC6BB9">
        <w:rPr>
          <w:lang w:val="ru-RU"/>
        </w:rPr>
        <w:t xml:space="preserve"> </w:t>
      </w:r>
      <w:r w:rsidR="00A454F0">
        <w:rPr>
          <w:lang w:val="ru-RU"/>
        </w:rPr>
        <w:t xml:space="preserve">дипломной работе </w:t>
      </w:r>
      <w:r w:rsidR="00AC581D">
        <w:rPr>
          <w:lang w:val="ru-RU"/>
        </w:rPr>
        <w:t>была</w:t>
      </w:r>
      <w:r w:rsidR="00A454F0">
        <w:rPr>
          <w:lang w:val="ru-RU"/>
        </w:rPr>
        <w:t xml:space="preserve"> разработ</w:t>
      </w:r>
      <w:r w:rsidR="00AC581D">
        <w:rPr>
          <w:lang w:val="ru-RU"/>
        </w:rPr>
        <w:t>ана</w:t>
      </w:r>
      <w:r w:rsidR="00A454F0">
        <w:rPr>
          <w:lang w:val="ru-RU"/>
        </w:rPr>
        <w:t xml:space="preserve"> программн</w:t>
      </w:r>
      <w:r w:rsidR="00AC581D">
        <w:rPr>
          <w:lang w:val="ru-RU"/>
        </w:rPr>
        <w:t>ая</w:t>
      </w:r>
      <w:r w:rsidR="00A454F0">
        <w:rPr>
          <w:lang w:val="ru-RU"/>
        </w:rPr>
        <w:t xml:space="preserve"> систем</w:t>
      </w:r>
      <w:r w:rsidR="00AC581D">
        <w:rPr>
          <w:lang w:val="ru-RU"/>
        </w:rPr>
        <w:t>а</w:t>
      </w:r>
      <w:r w:rsidR="00A454F0">
        <w:rPr>
          <w:lang w:val="ru-RU"/>
        </w:rPr>
        <w:t xml:space="preserve"> персональной библиотеки и</w:t>
      </w:r>
      <w:r w:rsidR="00581DDC">
        <w:rPr>
          <w:lang w:val="ru-RU"/>
        </w:rPr>
        <w:t xml:space="preserve"> в него</w:t>
      </w:r>
      <w:r w:rsidR="00355301">
        <w:rPr>
          <w:lang w:val="ru-RU"/>
        </w:rPr>
        <w:t xml:space="preserve"> был</w:t>
      </w:r>
      <w:r w:rsidR="00A454F0">
        <w:rPr>
          <w:lang w:val="ru-RU"/>
        </w:rPr>
        <w:t xml:space="preserve"> интегриров</w:t>
      </w:r>
      <w:r w:rsidR="00355301">
        <w:rPr>
          <w:lang w:val="ru-RU"/>
        </w:rPr>
        <w:t xml:space="preserve">ан </w:t>
      </w:r>
      <w:r w:rsidR="00A454F0">
        <w:rPr>
          <w:lang w:val="ru-RU"/>
        </w:rPr>
        <w:t xml:space="preserve">искусственный интеллект, которые дополняет </w:t>
      </w:r>
      <w:commentRangeEnd w:id="118"/>
      <w:r w:rsidR="002D3D56">
        <w:rPr>
          <w:rStyle w:val="aff"/>
          <w:rFonts w:cs="Mangal"/>
        </w:rPr>
        <w:commentReference w:id="118"/>
      </w:r>
      <w:r w:rsidR="00A454F0">
        <w:rPr>
          <w:lang w:val="ru-RU"/>
        </w:rPr>
        <w:t>или</w:t>
      </w:r>
      <w:r w:rsidR="00A454F0" w:rsidRPr="00A454F0">
        <w:rPr>
          <w:lang w:val="ru-RU"/>
        </w:rPr>
        <w:t>/</w:t>
      </w:r>
      <w:r w:rsidR="00A454F0">
        <w:rPr>
          <w:lang w:val="ru-RU"/>
        </w:rPr>
        <w:t>и заменяет некоторый функционал системы</w:t>
      </w:r>
      <w:r w:rsidR="00516FB5">
        <w:rPr>
          <w:lang w:val="ru-RU"/>
        </w:rPr>
        <w:t xml:space="preserve">, </w:t>
      </w:r>
      <w:r w:rsidR="00581DDC">
        <w:rPr>
          <w:lang w:val="ru-RU"/>
        </w:rPr>
        <w:t>был</w:t>
      </w:r>
      <w:r w:rsidR="00E339E8">
        <w:rPr>
          <w:lang w:val="ru-RU"/>
        </w:rPr>
        <w:t>и</w:t>
      </w:r>
      <w:r w:rsidR="00581DDC">
        <w:rPr>
          <w:lang w:val="ru-RU"/>
        </w:rPr>
        <w:t xml:space="preserve"> </w:t>
      </w:r>
      <w:r w:rsidR="00E339E8">
        <w:rPr>
          <w:lang w:val="ru-RU"/>
        </w:rPr>
        <w:t>построены схемы</w:t>
      </w:r>
      <w:r w:rsidR="00621BF4">
        <w:rPr>
          <w:lang w:val="ru-RU"/>
        </w:rPr>
        <w:t xml:space="preserve"> </w:t>
      </w:r>
      <w:r w:rsidR="00C97778">
        <w:rPr>
          <w:lang w:val="ru-RU"/>
        </w:rPr>
        <w:t>алгоритмов</w:t>
      </w:r>
      <w:r w:rsidR="00FF5983">
        <w:rPr>
          <w:lang w:val="ru-RU"/>
        </w:rPr>
        <w:t xml:space="preserve"> обмена информацией между </w:t>
      </w:r>
      <w:r w:rsidR="002A771A">
        <w:rPr>
          <w:lang w:val="ru-RU"/>
        </w:rPr>
        <w:t>приложением</w:t>
      </w:r>
      <w:r w:rsidR="00FF5983">
        <w:rPr>
          <w:lang w:val="ru-RU"/>
        </w:rPr>
        <w:t xml:space="preserve"> и</w:t>
      </w:r>
      <w:r w:rsidR="00FF5983" w:rsidRPr="00FF5983">
        <w:rPr>
          <w:lang w:val="ru-RU"/>
        </w:rPr>
        <w:t xml:space="preserve"> </w:t>
      </w:r>
      <w:r w:rsidR="00FF5983">
        <w:t>API</w:t>
      </w:r>
      <w:r w:rsidR="00FF5983" w:rsidRPr="00FF5983">
        <w:rPr>
          <w:lang w:val="ru-RU"/>
        </w:rPr>
        <w:t xml:space="preserve"> </w:t>
      </w:r>
      <w:r w:rsidR="00FF5983">
        <w:rPr>
          <w:lang w:val="ru-RU"/>
        </w:rPr>
        <w:t>искусственного интеллекта</w:t>
      </w:r>
      <w:r w:rsidR="00516FB5">
        <w:rPr>
          <w:lang w:val="ru-RU"/>
        </w:rPr>
        <w:t xml:space="preserve"> и схема алгоритма добавления электронной книги</w:t>
      </w:r>
      <w:r w:rsidR="007724E1">
        <w:rPr>
          <w:lang w:val="ru-RU"/>
        </w:rPr>
        <w:t>, разработана руководство пользователя</w:t>
      </w:r>
      <w:r w:rsidR="00581DDC">
        <w:rPr>
          <w:lang w:val="ru-RU"/>
        </w:rPr>
        <w:t>.</w:t>
      </w:r>
      <w:r w:rsidR="00516FB5">
        <w:rPr>
          <w:lang w:val="ru-RU"/>
        </w:rPr>
        <w:t xml:space="preserve"> Также</w:t>
      </w:r>
      <w:r w:rsidR="007724E1">
        <w:rPr>
          <w:lang w:val="ru-RU"/>
        </w:rPr>
        <w:t xml:space="preserve"> была</w:t>
      </w:r>
      <w:r w:rsidR="00516FB5">
        <w:rPr>
          <w:lang w:val="ru-RU"/>
        </w:rPr>
        <w:t xml:space="preserve"> описан</w:t>
      </w:r>
      <w:r w:rsidR="007724E1">
        <w:rPr>
          <w:lang w:val="ru-RU"/>
        </w:rPr>
        <w:t>а</w:t>
      </w:r>
      <w:r w:rsidR="00516FB5">
        <w:rPr>
          <w:lang w:val="ru-RU"/>
        </w:rPr>
        <w:t xml:space="preserve"> экономическ</w:t>
      </w:r>
      <w:r w:rsidR="007724E1">
        <w:rPr>
          <w:lang w:val="ru-RU"/>
        </w:rPr>
        <w:t>ая</w:t>
      </w:r>
      <w:r w:rsidR="00516FB5">
        <w:rPr>
          <w:lang w:val="ru-RU"/>
        </w:rPr>
        <w:t xml:space="preserve"> составляющ</w:t>
      </w:r>
      <w:r w:rsidR="007724E1">
        <w:rPr>
          <w:lang w:val="ru-RU"/>
        </w:rPr>
        <w:t>ая</w:t>
      </w:r>
      <w:r w:rsidR="00516FB5">
        <w:rPr>
          <w:lang w:val="ru-RU"/>
        </w:rPr>
        <w:t xml:space="preserve"> проекта, такие как</w:t>
      </w:r>
      <w:r w:rsidR="006C5A23">
        <w:rPr>
          <w:lang w:val="ru-RU"/>
        </w:rPr>
        <w:t xml:space="preserve"> затраченное</w:t>
      </w:r>
      <w:r w:rsidR="00516FB5">
        <w:rPr>
          <w:lang w:val="ru-RU"/>
        </w:rPr>
        <w:t xml:space="preserve"> количество человеко-часов на </w:t>
      </w:r>
      <w:r w:rsidR="006C5A23">
        <w:rPr>
          <w:lang w:val="ru-RU"/>
        </w:rPr>
        <w:t>написание технического задания, программно</w:t>
      </w:r>
      <w:r w:rsidR="007724E1">
        <w:rPr>
          <w:lang w:val="ru-RU"/>
        </w:rPr>
        <w:t>го обеспечения</w:t>
      </w:r>
      <w:r w:rsidR="006C5A23">
        <w:rPr>
          <w:lang w:val="ru-RU"/>
        </w:rPr>
        <w:t xml:space="preserve">, тестирования, подсчет затрат на </w:t>
      </w:r>
      <w:r w:rsidR="00C01B5E">
        <w:rPr>
          <w:lang w:val="ru-RU"/>
        </w:rPr>
        <w:t>материальные ресурсы,</w:t>
      </w:r>
      <w:r w:rsidR="006C5A23">
        <w:rPr>
          <w:lang w:val="ru-RU"/>
        </w:rPr>
        <w:t xml:space="preserve"> </w:t>
      </w:r>
      <w:r w:rsidR="00C01B5E">
        <w:rPr>
          <w:lang w:val="ru-RU"/>
        </w:rPr>
        <w:t>разработку системы, оплату труда</w:t>
      </w:r>
      <w:r w:rsidR="006C5A23">
        <w:rPr>
          <w:lang w:val="ru-RU"/>
        </w:rPr>
        <w:t>, себестоимость проекта, расчёт рентабельности и плановой прибыли</w:t>
      </w:r>
      <w:r w:rsidR="00C01B5E">
        <w:rPr>
          <w:lang w:val="ru-RU"/>
        </w:rPr>
        <w:t>, определение экономической эффективности</w:t>
      </w:r>
      <w:r w:rsidR="006C5A23">
        <w:rPr>
          <w:lang w:val="ru-RU"/>
        </w:rPr>
        <w:t>.</w:t>
      </w:r>
    </w:p>
    <w:p w14:paraId="45A0E52B" w14:textId="154E9B7E" w:rsidR="00FF5983" w:rsidRPr="00FF5983" w:rsidRDefault="007724E1" w:rsidP="00BB7709">
      <w:pPr>
        <w:rPr>
          <w:lang w:val="ru-RU"/>
        </w:rPr>
      </w:pPr>
      <w:r>
        <w:rPr>
          <w:lang w:val="ru-RU"/>
        </w:rPr>
        <w:t>Также в</w:t>
      </w:r>
      <w:r w:rsidR="00FF5983">
        <w:rPr>
          <w:lang w:val="ru-RU"/>
        </w:rPr>
        <w:t xml:space="preserve"> данном проекте почти прошли весь жизненный цикл разработки программного обеспечения</w:t>
      </w:r>
      <w:r w:rsidR="00D53881">
        <w:rPr>
          <w:lang w:val="ru-RU"/>
        </w:rPr>
        <w:t>,</w:t>
      </w:r>
      <w:r w:rsidR="00FF5983">
        <w:rPr>
          <w:lang w:val="ru-RU"/>
        </w:rPr>
        <w:t xml:space="preserve"> </w:t>
      </w:r>
      <w:r w:rsidR="00D53881">
        <w:rPr>
          <w:lang w:val="ru-RU"/>
        </w:rPr>
        <w:t>такие как</w:t>
      </w:r>
      <w:r w:rsidR="00FF5983">
        <w:rPr>
          <w:lang w:val="ru-RU"/>
        </w:rPr>
        <w:t xml:space="preserve"> анализ предметной области проекта</w:t>
      </w:r>
      <w:r w:rsidR="00D53881">
        <w:rPr>
          <w:lang w:val="ru-RU"/>
        </w:rPr>
        <w:t>, разработка технического задания, проектирование архитектуры информационной системы, разработка программной системы и его тестирования,</w:t>
      </w:r>
      <w:r w:rsidR="00360A53">
        <w:rPr>
          <w:lang w:val="ru-RU"/>
        </w:rPr>
        <w:t xml:space="preserve"> написание руководства пользователя,</w:t>
      </w:r>
      <w:r w:rsidR="00FF5983">
        <w:rPr>
          <w:lang w:val="ru-RU"/>
        </w:rPr>
        <w:t xml:space="preserve"> выпуск</w:t>
      </w:r>
      <w:r w:rsidR="00D53881">
        <w:rPr>
          <w:lang w:val="ru-RU"/>
        </w:rPr>
        <w:t xml:space="preserve"> программного продукта</w:t>
      </w:r>
      <w:r w:rsidR="00FF5983">
        <w:rPr>
          <w:lang w:val="ru-RU"/>
        </w:rPr>
        <w:t>.</w:t>
      </w:r>
    </w:p>
    <w:p w14:paraId="42875435" w14:textId="6CC731B8" w:rsidR="005828DB" w:rsidRPr="00A454F0" w:rsidRDefault="00871D19" w:rsidP="00581DDC">
      <w:pPr>
        <w:rPr>
          <w:lang w:val="ru-RU"/>
        </w:rPr>
      </w:pPr>
      <w:r>
        <w:rPr>
          <w:lang w:val="ru-RU"/>
        </w:rPr>
        <w:t>Также в</w:t>
      </w:r>
      <w:r w:rsidR="00714DAF">
        <w:rPr>
          <w:lang w:val="ru-RU"/>
        </w:rPr>
        <w:t xml:space="preserve"> ходе </w:t>
      </w:r>
      <w:r>
        <w:rPr>
          <w:lang w:val="ru-RU"/>
        </w:rPr>
        <w:t xml:space="preserve">данной </w:t>
      </w:r>
      <w:r w:rsidR="00714DAF">
        <w:rPr>
          <w:lang w:val="ru-RU"/>
        </w:rPr>
        <w:t xml:space="preserve">работы </w:t>
      </w:r>
      <w:r w:rsidR="00AC581D">
        <w:rPr>
          <w:lang w:val="ru-RU"/>
        </w:rPr>
        <w:t>был</w:t>
      </w:r>
      <w:r>
        <w:rPr>
          <w:lang w:val="ru-RU"/>
        </w:rPr>
        <w:t>и</w:t>
      </w:r>
      <w:r w:rsidR="00AC581D">
        <w:rPr>
          <w:lang w:val="ru-RU"/>
        </w:rPr>
        <w:t xml:space="preserve"> освоены</w:t>
      </w:r>
      <w:r w:rsidR="00714DAF">
        <w:rPr>
          <w:lang w:val="ru-RU"/>
        </w:rPr>
        <w:t xml:space="preserve"> современные инструменты разработки, исследова</w:t>
      </w:r>
      <w:r w:rsidR="00AC581D">
        <w:rPr>
          <w:lang w:val="ru-RU"/>
        </w:rPr>
        <w:t>ны</w:t>
      </w:r>
      <w:r w:rsidR="00714DAF">
        <w:rPr>
          <w:lang w:val="ru-RU"/>
        </w:rPr>
        <w:t xml:space="preserve"> возможности интеграции </w:t>
      </w:r>
      <w:r w:rsidR="00D53881">
        <w:rPr>
          <w:lang w:val="ru-RU"/>
        </w:rPr>
        <w:t>искусственного интеллекта</w:t>
      </w:r>
      <w:r w:rsidR="00714DAF">
        <w:rPr>
          <w:lang w:val="ru-RU"/>
        </w:rPr>
        <w:t xml:space="preserve"> в разрабатываемой системе, получ</w:t>
      </w:r>
      <w:r w:rsidR="00AC581D">
        <w:rPr>
          <w:lang w:val="ru-RU"/>
        </w:rPr>
        <w:t>ены</w:t>
      </w:r>
      <w:r w:rsidR="00714DAF">
        <w:rPr>
          <w:lang w:val="ru-RU"/>
        </w:rPr>
        <w:t xml:space="preserve"> навыки разработки</w:t>
      </w:r>
      <w:r w:rsidR="0025753F">
        <w:rPr>
          <w:lang w:val="ru-RU"/>
        </w:rPr>
        <w:t>, написания технической документации и</w:t>
      </w:r>
      <w:r w:rsidR="0093755B">
        <w:rPr>
          <w:lang w:val="ru-RU"/>
        </w:rPr>
        <w:t xml:space="preserve"> внедрени</w:t>
      </w:r>
      <w:r w:rsidR="0010367E">
        <w:rPr>
          <w:lang w:val="ru-RU"/>
        </w:rPr>
        <w:t>е</w:t>
      </w:r>
      <w:r w:rsidR="00AC581D">
        <w:rPr>
          <w:lang w:val="ru-RU"/>
        </w:rPr>
        <w:t xml:space="preserve"> программной системы</w:t>
      </w:r>
      <w:r w:rsidR="00714DAF">
        <w:rPr>
          <w:lang w:val="ru-RU"/>
        </w:rPr>
        <w:t>.</w:t>
      </w:r>
    </w:p>
    <w:p w14:paraId="5CB63BD6" w14:textId="77777777" w:rsidR="005828DB" w:rsidRPr="00654BF4" w:rsidRDefault="005828DB" w:rsidP="00150307">
      <w:pPr>
        <w:pStyle w:val="1"/>
        <w:spacing w:before="0"/>
        <w:rPr>
          <w:lang w:val="ru-RU"/>
        </w:rPr>
      </w:pPr>
      <w:bookmarkStart w:id="119" w:name="__RefHeading___Toc821_3919465242"/>
      <w:bookmarkStart w:id="120" w:name="_Toc137465107"/>
      <w:bookmarkStart w:id="121" w:name="_Toc137779104"/>
      <w:bookmarkStart w:id="122" w:name="_Toc139287422"/>
      <w:bookmarkStart w:id="123" w:name="_Toc139371006"/>
      <w:bookmarkStart w:id="124" w:name="_Toc156840825"/>
      <w:bookmarkStart w:id="125" w:name="_Toc168247240"/>
      <w:r w:rsidRPr="0057293B">
        <w:rPr>
          <w:lang w:val="ru-RU"/>
        </w:rPr>
        <w:lastRenderedPageBreak/>
        <w:t xml:space="preserve">СПИСОК </w:t>
      </w:r>
      <w:bookmarkEnd w:id="119"/>
      <w:bookmarkEnd w:id="120"/>
      <w:bookmarkEnd w:id="121"/>
      <w:r>
        <w:rPr>
          <w:lang w:val="ru-RU"/>
        </w:rPr>
        <w:t>ИСПОЛЬЗОВАННЫХ ИСТОЧНИКОВ</w:t>
      </w:r>
      <w:bookmarkEnd w:id="122"/>
      <w:bookmarkEnd w:id="123"/>
      <w:bookmarkEnd w:id="124"/>
      <w:bookmarkEnd w:id="125"/>
    </w:p>
    <w:p w14:paraId="4104D113" w14:textId="4F8CE524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 xml:space="preserve">ГОСТ 19.701-90. Схемы алгоритмов, программ, данных и систем. – </w:t>
      </w:r>
      <w:proofErr w:type="spellStart"/>
      <w:r w:rsidRPr="00D167E2">
        <w:rPr>
          <w:szCs w:val="28"/>
          <w:lang w:val="ru-RU"/>
        </w:rPr>
        <w:t>введ</w:t>
      </w:r>
      <w:proofErr w:type="spellEnd"/>
      <w:r w:rsidRPr="00D167E2">
        <w:rPr>
          <w:szCs w:val="28"/>
          <w:lang w:val="ru-RU"/>
        </w:rPr>
        <w:t>. 01.01.92. – М.: Изд-во стандартов, 2010. – 24 с.</w:t>
      </w:r>
    </w:p>
    <w:p w14:paraId="70D5994B" w14:textId="77777777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 xml:space="preserve">Документация </w:t>
      </w:r>
      <w:r w:rsidRPr="00D167E2">
        <w:rPr>
          <w:szCs w:val="28"/>
        </w:rPr>
        <w:t>Angular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Material</w:t>
      </w:r>
      <w:r w:rsidRPr="00D167E2">
        <w:rPr>
          <w:szCs w:val="28"/>
          <w:lang w:val="ru-RU"/>
        </w:rPr>
        <w:t xml:space="preserve">: [Электронный ресурс] / </w:t>
      </w:r>
      <w:r w:rsidRPr="00D167E2">
        <w:rPr>
          <w:szCs w:val="28"/>
        </w:rPr>
        <w:t>Google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LLC</w:t>
      </w:r>
      <w:r w:rsidRPr="00D167E2">
        <w:rPr>
          <w:szCs w:val="28"/>
          <w:lang w:val="ru-RU"/>
        </w:rPr>
        <w:t xml:space="preserve">, 2024. – </w:t>
      </w:r>
      <w:r w:rsidRPr="00D167E2">
        <w:rPr>
          <w:kern w:val="0"/>
          <w:szCs w:val="28"/>
          <w:lang w:val="ru-RU" w:bidi="ar-SA"/>
        </w:rPr>
        <w:t>Режим доступа</w:t>
      </w:r>
      <w:r w:rsidRPr="00D167E2">
        <w:rPr>
          <w:szCs w:val="28"/>
          <w:lang w:val="ru-RU"/>
        </w:rPr>
        <w:t xml:space="preserve">: </w:t>
      </w:r>
      <w:hyperlink r:id="rId58" w:history="1">
        <w:r w:rsidRPr="00D167E2">
          <w:rPr>
            <w:rStyle w:val="ae"/>
            <w:color w:val="auto"/>
            <w:szCs w:val="28"/>
          </w:rPr>
          <w:t>https</w:t>
        </w:r>
        <w:r w:rsidRPr="00D167E2">
          <w:rPr>
            <w:rStyle w:val="ae"/>
            <w:color w:val="auto"/>
            <w:szCs w:val="28"/>
            <w:lang w:val="ru-RU"/>
          </w:rPr>
          <w:t>://</w:t>
        </w:r>
        <w:r w:rsidRPr="00D167E2">
          <w:rPr>
            <w:rStyle w:val="ae"/>
            <w:color w:val="auto"/>
            <w:szCs w:val="28"/>
          </w:rPr>
          <w:t>material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angular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io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components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categories</w:t>
        </w:r>
      </w:hyperlink>
      <w:r w:rsidRPr="00D167E2">
        <w:rPr>
          <w:szCs w:val="28"/>
          <w:lang w:val="ru-RU"/>
        </w:rPr>
        <w:t>, свободный.</w:t>
      </w:r>
    </w:p>
    <w:p w14:paraId="4D66D8D1" w14:textId="77777777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 xml:space="preserve">Документация </w:t>
      </w:r>
      <w:r w:rsidRPr="00D167E2">
        <w:rPr>
          <w:szCs w:val="28"/>
        </w:rPr>
        <w:t>Angular</w:t>
      </w:r>
      <w:r w:rsidRPr="00D167E2">
        <w:rPr>
          <w:szCs w:val="28"/>
          <w:lang w:val="ru-RU"/>
        </w:rPr>
        <w:t xml:space="preserve">: [Электронный ресурс] / </w:t>
      </w:r>
      <w:r w:rsidRPr="00D167E2">
        <w:rPr>
          <w:szCs w:val="28"/>
        </w:rPr>
        <w:t>Google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LLC</w:t>
      </w:r>
      <w:r w:rsidRPr="00D167E2">
        <w:rPr>
          <w:szCs w:val="28"/>
          <w:lang w:val="ru-RU"/>
        </w:rPr>
        <w:t xml:space="preserve">, 2024. – </w:t>
      </w:r>
      <w:r w:rsidRPr="00D167E2">
        <w:rPr>
          <w:kern w:val="0"/>
          <w:szCs w:val="28"/>
          <w:lang w:val="ru-RU" w:bidi="ar-SA"/>
        </w:rPr>
        <w:t>Режим доступа:</w:t>
      </w:r>
      <w:r w:rsidRPr="00D167E2">
        <w:rPr>
          <w:szCs w:val="28"/>
          <w:lang w:val="ru-RU"/>
        </w:rPr>
        <w:t xml:space="preserve"> </w:t>
      </w:r>
      <w:hyperlink r:id="rId59" w:history="1">
        <w:r w:rsidRPr="00D167E2">
          <w:rPr>
            <w:rStyle w:val="ae"/>
            <w:color w:val="auto"/>
            <w:szCs w:val="28"/>
          </w:rPr>
          <w:t>https</w:t>
        </w:r>
        <w:r w:rsidRPr="00D167E2">
          <w:rPr>
            <w:rStyle w:val="ae"/>
            <w:color w:val="auto"/>
            <w:szCs w:val="28"/>
            <w:lang w:val="ru-RU"/>
          </w:rPr>
          <w:t>://</w:t>
        </w:r>
        <w:r w:rsidRPr="00D167E2">
          <w:rPr>
            <w:rStyle w:val="ae"/>
            <w:color w:val="auto"/>
            <w:szCs w:val="28"/>
          </w:rPr>
          <w:t>angular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io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docs</w:t>
        </w:r>
      </w:hyperlink>
      <w:r w:rsidRPr="00D167E2">
        <w:rPr>
          <w:szCs w:val="28"/>
          <w:lang w:val="ru-RU"/>
        </w:rPr>
        <w:t>, свободный.</w:t>
      </w:r>
    </w:p>
    <w:p w14:paraId="7D98AC74" w14:textId="77777777" w:rsidR="009424E7" w:rsidRPr="00FA2216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Документация </w:t>
      </w:r>
      <w:r w:rsidRPr="00D167E2">
        <w:rPr>
          <w:kern w:val="0"/>
          <w:szCs w:val="28"/>
          <w:lang w:bidi="ar-SA"/>
        </w:rPr>
        <w:t>ASP</w:t>
      </w:r>
      <w:r w:rsidRPr="00D167E2">
        <w:rPr>
          <w:kern w:val="0"/>
          <w:szCs w:val="28"/>
          <w:lang w:val="ru-RU" w:bidi="ar-SA"/>
        </w:rPr>
        <w:t>.</w:t>
      </w:r>
      <w:r w:rsidRPr="00D167E2">
        <w:rPr>
          <w:kern w:val="0"/>
          <w:szCs w:val="28"/>
          <w:lang w:bidi="ar-SA"/>
        </w:rPr>
        <w:t>NET</w:t>
      </w:r>
      <w:r w:rsidRPr="00D167E2">
        <w:rPr>
          <w:kern w:val="0"/>
          <w:szCs w:val="28"/>
          <w:lang w:val="ru-RU" w:bidi="ar-SA"/>
        </w:rPr>
        <w:t xml:space="preserve">: [Электронный ресурс] / </w:t>
      </w:r>
      <w:r w:rsidRPr="00D167E2">
        <w:rPr>
          <w:kern w:val="0"/>
          <w:szCs w:val="28"/>
          <w:lang w:bidi="ar-SA"/>
        </w:rPr>
        <w:t>Microsoft</w:t>
      </w:r>
      <w:r w:rsidRPr="00D167E2">
        <w:rPr>
          <w:kern w:val="0"/>
          <w:szCs w:val="28"/>
          <w:lang w:val="ru-RU" w:bidi="ar-SA"/>
        </w:rPr>
        <w:t xml:space="preserve">, 2024. </w:t>
      </w:r>
      <w:r w:rsidRPr="00D167E2">
        <w:rPr>
          <w:szCs w:val="28"/>
          <w:lang w:val="ru-RU"/>
        </w:rPr>
        <w:t>–</w:t>
      </w:r>
      <w:r w:rsidRPr="00D167E2">
        <w:rPr>
          <w:kern w:val="0"/>
          <w:szCs w:val="28"/>
          <w:lang w:val="ru-RU" w:bidi="ar-SA"/>
        </w:rPr>
        <w:t xml:space="preserve"> Режим доступа: </w:t>
      </w:r>
      <w:hyperlink r:id="rId60" w:history="1">
        <w:r w:rsidRPr="00D167E2">
          <w:rPr>
            <w:rStyle w:val="ae"/>
            <w:color w:val="auto"/>
            <w:kern w:val="0"/>
            <w:szCs w:val="28"/>
            <w:lang w:bidi="ar-SA"/>
          </w:rPr>
          <w:t>https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://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learn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.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microsoft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.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com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en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-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us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aspnet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core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/?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view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=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aspnetcore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-7.0</w:t>
        </w:r>
      </w:hyperlink>
      <w:r w:rsidRPr="00D167E2">
        <w:rPr>
          <w:kern w:val="0"/>
          <w:szCs w:val="28"/>
          <w:lang w:val="ru-RU" w:bidi="ar-SA"/>
        </w:rPr>
        <w:t>, с</w:t>
      </w:r>
      <w:r w:rsidRPr="00FA2216">
        <w:rPr>
          <w:kern w:val="0"/>
          <w:szCs w:val="28"/>
          <w:lang w:val="ru-RU" w:bidi="ar-SA"/>
        </w:rPr>
        <w:t>вободный.</w:t>
      </w:r>
    </w:p>
    <w:p w14:paraId="5EB094F2" w14:textId="78EF61BE" w:rsidR="00F0199B" w:rsidRPr="00FA2216" w:rsidRDefault="00F0199B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FA2216">
        <w:rPr>
          <w:kern w:val="0"/>
          <w:szCs w:val="28"/>
          <w:lang w:val="ru-RU" w:bidi="ar-SA"/>
        </w:rPr>
        <w:t xml:space="preserve">Документация </w:t>
      </w:r>
      <w:r w:rsidRPr="00FA2216">
        <w:rPr>
          <w:kern w:val="0"/>
          <w:szCs w:val="28"/>
          <w:lang w:bidi="ar-SA"/>
        </w:rPr>
        <w:t>Docker</w:t>
      </w:r>
      <w:r w:rsidRPr="00FA2216">
        <w:rPr>
          <w:kern w:val="0"/>
          <w:szCs w:val="28"/>
          <w:lang w:val="ru-RU" w:bidi="ar-SA"/>
        </w:rPr>
        <w:t xml:space="preserve">: [Электронный ресурс] / </w:t>
      </w:r>
      <w:r w:rsidRPr="00FA2216">
        <w:rPr>
          <w:kern w:val="0"/>
          <w:szCs w:val="28"/>
          <w:lang w:bidi="ar-SA"/>
        </w:rPr>
        <w:t>Docker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Inc</w:t>
      </w:r>
      <w:r w:rsidRPr="00FA2216">
        <w:rPr>
          <w:kern w:val="0"/>
          <w:szCs w:val="28"/>
          <w:lang w:val="ru-RU" w:bidi="ar-SA"/>
        </w:rPr>
        <w:t xml:space="preserve">., 2024. – Режим доступа: </w:t>
      </w:r>
      <w:hyperlink r:id="rId61" w:history="1">
        <w:r w:rsidR="00B9330B" w:rsidRPr="00FA2216">
          <w:rPr>
            <w:rStyle w:val="ae"/>
            <w:color w:val="auto"/>
            <w:kern w:val="0"/>
            <w:szCs w:val="28"/>
            <w:lang w:val="ru-RU" w:bidi="ar-SA"/>
          </w:rPr>
          <w:t>https://docs.docker.com/</w:t>
        </w:r>
        <w:r w:rsidR="00B9330B" w:rsidRPr="00FA2216">
          <w:rPr>
            <w:rStyle w:val="ae"/>
            <w:color w:val="auto"/>
            <w:kern w:val="0"/>
            <w:szCs w:val="28"/>
            <w:lang w:bidi="ar-SA"/>
          </w:rPr>
          <w:t>guides</w:t>
        </w:r>
      </w:hyperlink>
      <w:r w:rsidRPr="00FA2216">
        <w:rPr>
          <w:kern w:val="0"/>
          <w:szCs w:val="28"/>
          <w:lang w:val="ru-RU" w:bidi="ar-SA"/>
        </w:rPr>
        <w:t>, свободный.</w:t>
      </w:r>
    </w:p>
    <w:p w14:paraId="4F3F0DE4" w14:textId="117570D9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FA2216">
        <w:rPr>
          <w:kern w:val="0"/>
          <w:szCs w:val="28"/>
          <w:lang w:val="ru-RU" w:bidi="ar-SA"/>
        </w:rPr>
        <w:t xml:space="preserve">Документация </w:t>
      </w:r>
      <w:r w:rsidRPr="00FA2216">
        <w:rPr>
          <w:kern w:val="0"/>
          <w:szCs w:val="28"/>
          <w:lang w:bidi="ar-SA"/>
        </w:rPr>
        <w:t>Entity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Framework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Core</w:t>
      </w:r>
      <w:r w:rsidRPr="00FA2216">
        <w:rPr>
          <w:kern w:val="0"/>
          <w:szCs w:val="28"/>
          <w:lang w:val="ru-RU" w:bidi="ar-SA"/>
        </w:rPr>
        <w:t xml:space="preserve">: [Электронный ресурс] / </w:t>
      </w:r>
      <w:r w:rsidRPr="00FA2216">
        <w:rPr>
          <w:kern w:val="0"/>
          <w:szCs w:val="28"/>
          <w:lang w:bidi="ar-SA"/>
        </w:rPr>
        <w:t>Microsoft</w:t>
      </w:r>
      <w:r w:rsidRPr="00FA2216">
        <w:rPr>
          <w:kern w:val="0"/>
          <w:szCs w:val="28"/>
          <w:lang w:val="ru-RU" w:bidi="ar-SA"/>
        </w:rPr>
        <w:t xml:space="preserve">, 2024. </w:t>
      </w:r>
      <w:r w:rsidRPr="00FA2216">
        <w:rPr>
          <w:szCs w:val="28"/>
          <w:lang w:val="ru-RU"/>
        </w:rPr>
        <w:t>–</w:t>
      </w:r>
      <w:r w:rsidRPr="00FA2216">
        <w:rPr>
          <w:kern w:val="0"/>
          <w:szCs w:val="28"/>
          <w:lang w:val="ru-RU" w:bidi="ar-SA"/>
        </w:rPr>
        <w:t xml:space="preserve"> Режим доступа: </w:t>
      </w:r>
      <w:hyperlink r:id="rId62" w:history="1">
        <w:r w:rsidRPr="00FA2216">
          <w:rPr>
            <w:rStyle w:val="ae"/>
            <w:color w:val="auto"/>
          </w:rPr>
          <w:t>https</w:t>
        </w:r>
        <w:r w:rsidRPr="00FA2216">
          <w:rPr>
            <w:rStyle w:val="ae"/>
            <w:color w:val="auto"/>
            <w:lang w:val="ru-RU"/>
          </w:rPr>
          <w:t>://</w:t>
        </w:r>
        <w:r w:rsidRPr="00FA2216">
          <w:rPr>
            <w:rStyle w:val="ae"/>
            <w:color w:val="auto"/>
          </w:rPr>
          <w:t>learn</w:t>
        </w:r>
        <w:r w:rsidRPr="00FA2216">
          <w:rPr>
            <w:rStyle w:val="ae"/>
            <w:color w:val="auto"/>
            <w:lang w:val="ru-RU"/>
          </w:rPr>
          <w:t>.</w:t>
        </w:r>
        <w:r w:rsidRPr="00FA2216">
          <w:rPr>
            <w:rStyle w:val="ae"/>
            <w:color w:val="auto"/>
          </w:rPr>
          <w:t>microsoft</w:t>
        </w:r>
        <w:r w:rsidRPr="00FA2216">
          <w:rPr>
            <w:rStyle w:val="ae"/>
            <w:color w:val="auto"/>
            <w:lang w:val="ru-RU"/>
          </w:rPr>
          <w:t>.</w:t>
        </w:r>
        <w:r w:rsidRPr="00FA2216">
          <w:rPr>
            <w:rStyle w:val="ae"/>
            <w:color w:val="auto"/>
          </w:rPr>
          <w:t>com</w:t>
        </w:r>
        <w:r w:rsidRPr="00FA2216">
          <w:rPr>
            <w:rStyle w:val="ae"/>
            <w:color w:val="auto"/>
            <w:lang w:val="ru-RU"/>
          </w:rPr>
          <w:t>/</w:t>
        </w:r>
        <w:r w:rsidRPr="00FA2216">
          <w:rPr>
            <w:rStyle w:val="ae"/>
            <w:color w:val="auto"/>
          </w:rPr>
          <w:t>en</w:t>
        </w:r>
        <w:r w:rsidRPr="00FA2216">
          <w:rPr>
            <w:rStyle w:val="ae"/>
            <w:color w:val="auto"/>
            <w:lang w:val="ru-RU"/>
          </w:rPr>
          <w:t>-</w:t>
        </w:r>
        <w:r w:rsidRPr="00FA2216">
          <w:rPr>
            <w:rStyle w:val="ae"/>
            <w:color w:val="auto"/>
          </w:rPr>
          <w:t>us</w:t>
        </w:r>
        <w:r w:rsidRPr="00FA2216">
          <w:rPr>
            <w:rStyle w:val="ae"/>
            <w:color w:val="auto"/>
            <w:lang w:val="ru-RU"/>
          </w:rPr>
          <w:t>/</w:t>
        </w:r>
        <w:proofErr w:type="spellStart"/>
        <w:r w:rsidRPr="00FA2216">
          <w:rPr>
            <w:rStyle w:val="ae"/>
            <w:color w:val="auto"/>
          </w:rPr>
          <w:t>ef</w:t>
        </w:r>
        <w:proofErr w:type="spellEnd"/>
        <w:r w:rsidRPr="00FA2216">
          <w:rPr>
            <w:rStyle w:val="ae"/>
            <w:color w:val="auto"/>
            <w:lang w:val="ru-RU"/>
          </w:rPr>
          <w:t>/</w:t>
        </w:r>
        <w:r w:rsidRPr="00FA2216">
          <w:rPr>
            <w:rStyle w:val="ae"/>
            <w:color w:val="auto"/>
          </w:rPr>
          <w:t>core</w:t>
        </w:r>
        <w:r w:rsidRPr="00FA2216">
          <w:rPr>
            <w:rStyle w:val="ae"/>
            <w:color w:val="auto"/>
            <w:lang w:val="ru-RU"/>
          </w:rPr>
          <w:t>/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51AAFDE5" w14:textId="1A62EDA6" w:rsidR="00BE02D9" w:rsidRPr="00D167E2" w:rsidRDefault="00BE02D9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Документация </w:t>
      </w:r>
      <w:r w:rsidRPr="00D167E2">
        <w:rPr>
          <w:kern w:val="0"/>
          <w:szCs w:val="28"/>
          <w:lang w:bidi="ar-SA"/>
        </w:rPr>
        <w:t>Windows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Subsystem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for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Linux</w:t>
      </w:r>
      <w:r w:rsidRPr="00D167E2">
        <w:rPr>
          <w:kern w:val="0"/>
          <w:szCs w:val="28"/>
          <w:lang w:val="ru-RU" w:bidi="ar-SA"/>
        </w:rPr>
        <w:t xml:space="preserve">: [Электронный ресурс] / </w:t>
      </w:r>
      <w:r w:rsidRPr="00D167E2">
        <w:rPr>
          <w:kern w:val="0"/>
          <w:szCs w:val="28"/>
          <w:lang w:bidi="ar-SA"/>
        </w:rPr>
        <w:t>Microsoft</w:t>
      </w:r>
      <w:r w:rsidRPr="00D167E2">
        <w:rPr>
          <w:kern w:val="0"/>
          <w:szCs w:val="28"/>
          <w:lang w:val="ru-RU" w:bidi="ar-SA"/>
        </w:rPr>
        <w:t xml:space="preserve">, 2024. – Режим доступа: </w:t>
      </w:r>
      <w:hyperlink r:id="rId63" w:history="1">
        <w:r w:rsidRPr="00D167E2">
          <w:rPr>
            <w:rStyle w:val="ae"/>
            <w:color w:val="auto"/>
            <w:kern w:val="0"/>
            <w:szCs w:val="28"/>
            <w:lang w:val="ru-RU" w:bidi="ar-SA"/>
          </w:rPr>
          <w:t>https://learn.microsoft.com/en-us/windows/wsl/about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3F943DBF" w14:textId="1A2DF1ED" w:rsidR="00163AD4" w:rsidRPr="006A155A" w:rsidRDefault="00163AD4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Определение слова «Токен»: [Электронный ресурс] / </w:t>
      </w:r>
      <w:r w:rsidRPr="00D167E2">
        <w:rPr>
          <w:kern w:val="0"/>
          <w:szCs w:val="28"/>
          <w:lang w:bidi="ar-SA"/>
        </w:rPr>
        <w:t>Yandex</w:t>
      </w:r>
      <w:r w:rsidRPr="00D167E2">
        <w:rPr>
          <w:kern w:val="0"/>
          <w:szCs w:val="28"/>
          <w:lang w:val="ru-RU" w:bidi="ar-SA"/>
        </w:rPr>
        <w:t xml:space="preserve">, 2024 – Режим доступа: </w:t>
      </w:r>
      <w:hyperlink r:id="rId64" w:history="1">
        <w:r w:rsidRPr="00D167E2">
          <w:rPr>
            <w:rStyle w:val="ae"/>
            <w:color w:val="auto"/>
            <w:kern w:val="0"/>
            <w:szCs w:val="28"/>
            <w:lang w:val="ru-RU" w:bidi="ar-SA"/>
          </w:rPr>
          <w:t>https://yandex.cloud/ru/docs/foundation-models/concepts/yandexgpt/tokens?utm_referrer=https%3A%2F%2Fwww.google.com%2F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5E352E5C" w14:textId="0AF1924B" w:rsidR="006A155A" w:rsidRPr="00D167E2" w:rsidRDefault="006A155A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6A155A">
        <w:rPr>
          <w:lang w:val="ru-RU"/>
        </w:rPr>
        <w:t>Роберт М</w:t>
      </w:r>
      <w:r w:rsidR="0010220E">
        <w:rPr>
          <w:lang w:val="ru-RU"/>
        </w:rPr>
        <w:t>.</w:t>
      </w:r>
      <w:r w:rsidRPr="006A155A">
        <w:rPr>
          <w:lang w:val="ru-RU"/>
        </w:rPr>
        <w:t xml:space="preserve"> Чистый код</w:t>
      </w:r>
      <w:r w:rsidR="0010220E" w:rsidRPr="0010220E">
        <w:rPr>
          <w:lang w:val="ru-RU"/>
        </w:rPr>
        <w:t>.</w:t>
      </w:r>
      <w:r w:rsidRPr="006A155A">
        <w:rPr>
          <w:lang w:val="ru-RU"/>
        </w:rPr>
        <w:t xml:space="preserve"> Создание, анализ и рефакторинг</w:t>
      </w:r>
      <w:r w:rsidRPr="0010220E">
        <w:rPr>
          <w:lang w:val="ru-RU"/>
        </w:rPr>
        <w:t xml:space="preserve">. </w:t>
      </w:r>
      <w:r w:rsidRPr="006A155A">
        <w:rPr>
          <w:lang w:val="ru-RU"/>
        </w:rPr>
        <w:t xml:space="preserve">/ </w:t>
      </w:r>
      <w:r w:rsidR="00090C93">
        <w:rPr>
          <w:lang w:val="ru-RU"/>
        </w:rPr>
        <w:t>СПб.</w:t>
      </w:r>
      <w:r w:rsidR="00090C93" w:rsidRPr="00090C93">
        <w:rPr>
          <w:lang w:val="ru-RU"/>
        </w:rPr>
        <w:t xml:space="preserve">: </w:t>
      </w:r>
      <w:r w:rsidRPr="0010220E">
        <w:rPr>
          <w:lang w:val="ru-RU"/>
        </w:rPr>
        <w:t>Питер</w:t>
      </w:r>
      <w:r w:rsidR="00D122AE">
        <w:rPr>
          <w:lang w:val="ru-RU"/>
        </w:rPr>
        <w:t xml:space="preserve">. – </w:t>
      </w:r>
      <w:r w:rsidRPr="0010220E">
        <w:rPr>
          <w:lang w:val="ru-RU"/>
        </w:rPr>
        <w:t>202</w:t>
      </w:r>
      <w:r w:rsidR="0010220E">
        <w:rPr>
          <w:lang w:val="ru-RU"/>
        </w:rPr>
        <w:t>2</w:t>
      </w:r>
      <w:r w:rsidRPr="0010220E">
        <w:rPr>
          <w:lang w:val="ru-RU"/>
        </w:rPr>
        <w:t xml:space="preserve"> г.</w:t>
      </w:r>
      <w:r w:rsidR="0010220E">
        <w:rPr>
          <w:lang w:val="ru-RU"/>
        </w:rPr>
        <w:t xml:space="preserve"> – 872 с.</w:t>
      </w:r>
    </w:p>
    <w:p w14:paraId="139CC8CE" w14:textId="65CFD583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D167E2">
        <w:t>A</w:t>
      </w:r>
      <w:r w:rsidRPr="00D167E2">
        <w:rPr>
          <w:lang w:val="ru-RU"/>
        </w:rPr>
        <w:t xml:space="preserve"> </w:t>
      </w:r>
      <w:r w:rsidRPr="00D167E2">
        <w:t>tour</w:t>
      </w:r>
      <w:r w:rsidRPr="00D167E2">
        <w:rPr>
          <w:lang w:val="ru-RU"/>
        </w:rPr>
        <w:t xml:space="preserve"> </w:t>
      </w:r>
      <w:r w:rsidRPr="00D167E2">
        <w:t>of</w:t>
      </w:r>
      <w:r w:rsidRPr="00D167E2">
        <w:rPr>
          <w:lang w:val="ru-RU"/>
        </w:rPr>
        <w:t xml:space="preserve"> </w:t>
      </w:r>
      <w:r w:rsidRPr="00D167E2">
        <w:t>C</w:t>
      </w:r>
      <w:r w:rsidRPr="00D167E2">
        <w:rPr>
          <w:lang w:val="ru-RU"/>
        </w:rPr>
        <w:t xml:space="preserve"># </w:t>
      </w:r>
      <w:r w:rsidRPr="00D167E2">
        <w:t>language</w:t>
      </w:r>
      <w:r w:rsidRPr="00D167E2">
        <w:rPr>
          <w:lang w:val="ru-RU"/>
        </w:rPr>
        <w:t xml:space="preserve">: [Электронный ресурс] / </w:t>
      </w:r>
      <w:r w:rsidRPr="00D167E2">
        <w:t>Microsoft</w:t>
      </w:r>
      <w:r w:rsidRPr="00D167E2">
        <w:rPr>
          <w:lang w:val="ru-RU"/>
        </w:rPr>
        <w:t xml:space="preserve">, 2024. – Режим доступа: </w:t>
      </w:r>
      <w:hyperlink r:id="rId65" w:history="1">
        <w:r w:rsidRPr="00D167E2">
          <w:rPr>
            <w:rStyle w:val="ae"/>
            <w:color w:val="auto"/>
          </w:rPr>
          <w:t>https</w:t>
        </w:r>
        <w:r w:rsidRPr="00D167E2">
          <w:rPr>
            <w:rStyle w:val="ae"/>
            <w:color w:val="auto"/>
            <w:lang w:val="ru-RU"/>
          </w:rPr>
          <w:t>://</w:t>
        </w:r>
        <w:r w:rsidRPr="00D167E2">
          <w:rPr>
            <w:rStyle w:val="ae"/>
            <w:color w:val="auto"/>
          </w:rPr>
          <w:t>learn</w:t>
        </w:r>
        <w:r w:rsidRPr="00D167E2">
          <w:rPr>
            <w:rStyle w:val="ae"/>
            <w:color w:val="auto"/>
            <w:lang w:val="ru-RU"/>
          </w:rPr>
          <w:t>.</w:t>
        </w:r>
        <w:r w:rsidRPr="00D167E2">
          <w:rPr>
            <w:rStyle w:val="ae"/>
            <w:color w:val="auto"/>
          </w:rPr>
          <w:t>microsoft</w:t>
        </w:r>
        <w:r w:rsidRPr="00D167E2">
          <w:rPr>
            <w:rStyle w:val="ae"/>
            <w:color w:val="auto"/>
            <w:lang w:val="ru-RU"/>
          </w:rPr>
          <w:t>.</w:t>
        </w:r>
        <w:r w:rsidRPr="00D167E2">
          <w:rPr>
            <w:rStyle w:val="ae"/>
            <w:color w:val="auto"/>
          </w:rPr>
          <w:t>com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en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us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dotnet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csharp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tour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of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csharp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overview</w:t>
        </w:r>
      </w:hyperlink>
      <w:r w:rsidRPr="00D167E2">
        <w:rPr>
          <w:lang w:val="ru-RU"/>
        </w:rPr>
        <w:t>, свободный.</w:t>
      </w:r>
    </w:p>
    <w:p w14:paraId="00D038E4" w14:textId="77777777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D167E2">
        <w:rPr>
          <w:kern w:val="0"/>
          <w:szCs w:val="28"/>
          <w:lang w:bidi="ar-SA"/>
        </w:rPr>
        <w:lastRenderedPageBreak/>
        <w:t xml:space="preserve">Ajay D. </w:t>
      </w:r>
      <w:proofErr w:type="spellStart"/>
      <w:r w:rsidRPr="00D167E2">
        <w:rPr>
          <w:kern w:val="0"/>
          <w:szCs w:val="28"/>
          <w:lang w:bidi="ar-SA"/>
        </w:rPr>
        <w:t>Kshemklayni</w:t>
      </w:r>
      <w:proofErr w:type="spellEnd"/>
      <w:r w:rsidRPr="00D167E2">
        <w:rPr>
          <w:kern w:val="0"/>
          <w:szCs w:val="28"/>
          <w:lang w:bidi="ar-SA"/>
        </w:rPr>
        <w:t xml:space="preserve">. Distributed Computing: Principles, Algorithms, and Systems / Ajay D. </w:t>
      </w:r>
      <w:proofErr w:type="spellStart"/>
      <w:r w:rsidRPr="00D167E2">
        <w:rPr>
          <w:kern w:val="0"/>
          <w:szCs w:val="28"/>
          <w:lang w:bidi="ar-SA"/>
        </w:rPr>
        <w:t>Kshemklayni</w:t>
      </w:r>
      <w:proofErr w:type="spellEnd"/>
      <w:r w:rsidRPr="00D167E2">
        <w:rPr>
          <w:kern w:val="0"/>
          <w:szCs w:val="28"/>
          <w:lang w:bidi="ar-SA"/>
        </w:rPr>
        <w:t xml:space="preserve">, Mukesh Singhal. </w:t>
      </w:r>
      <w:r w:rsidRPr="00D167E2">
        <w:rPr>
          <w:szCs w:val="28"/>
        </w:rPr>
        <w:t>–</w:t>
      </w:r>
      <w:r w:rsidRPr="00D167E2">
        <w:rPr>
          <w:kern w:val="0"/>
          <w:szCs w:val="28"/>
          <w:lang w:bidi="ar-SA"/>
        </w:rPr>
        <w:t xml:space="preserve"> Cambridge University Press, 2008. </w:t>
      </w:r>
    </w:p>
    <w:p w14:paraId="4F234331" w14:textId="32C9D2FC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D167E2">
        <w:rPr>
          <w:szCs w:val="28"/>
        </w:rPr>
        <w:t>Artificial Intelligence: A Modern Approach, 4th US ed. / Stuart J. Russell., Peter Norvig. – Prentice Hall, 2020</w:t>
      </w:r>
    </w:p>
    <w:p w14:paraId="16D589C5" w14:textId="717209C3" w:rsidR="009424E7" w:rsidRPr="009424E7" w:rsidRDefault="004E4C51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</w:pPr>
      <w:r w:rsidRPr="00D167E2">
        <w:rPr>
          <w:kern w:val="0"/>
          <w:szCs w:val="28"/>
          <w:lang w:bidi="ar-SA"/>
        </w:rPr>
        <w:t>Tannenbaum A.S.</w:t>
      </w:r>
      <w:r>
        <w:rPr>
          <w:kern w:val="0"/>
          <w:szCs w:val="28"/>
          <w:lang w:bidi="ar-SA"/>
        </w:rPr>
        <w:t xml:space="preserve"> </w:t>
      </w:r>
      <w:r w:rsidR="009424E7" w:rsidRPr="00D167E2">
        <w:rPr>
          <w:kern w:val="0"/>
          <w:szCs w:val="28"/>
          <w:lang w:bidi="ar-SA"/>
        </w:rPr>
        <w:t>Distributed Systems / Marteen Van Steen, Tannenbaum A.S.</w:t>
      </w:r>
      <w:r w:rsidR="009424E7" w:rsidRPr="00D167E2">
        <w:t xml:space="preserve"> </w:t>
      </w:r>
      <w:r w:rsidRPr="00D167E2">
        <w:rPr>
          <w:szCs w:val="28"/>
        </w:rPr>
        <w:t xml:space="preserve">– </w:t>
      </w:r>
      <w:r>
        <w:rPr>
          <w:szCs w:val="28"/>
        </w:rPr>
        <w:t>Pearson Education Inc., 2023.</w:t>
      </w:r>
      <w:r w:rsidR="009424E7" w:rsidRPr="009424E7">
        <w:br w:type="page"/>
      </w:r>
    </w:p>
    <w:p w14:paraId="63E1CADA" w14:textId="315D251A" w:rsidR="005828DB" w:rsidRPr="00D87B6F" w:rsidRDefault="0059481B" w:rsidP="0059481B">
      <w:pPr>
        <w:pStyle w:val="1"/>
        <w:rPr>
          <w:lang w:val="ru-RU"/>
        </w:rPr>
      </w:pPr>
      <w:bookmarkStart w:id="126" w:name="_Toc156840826"/>
      <w:bookmarkStart w:id="127" w:name="_Toc168247241"/>
      <w:r>
        <w:rPr>
          <w:lang w:val="ru-RU"/>
        </w:rPr>
        <w:lastRenderedPageBreak/>
        <w:t>ПРИЛОЖЕНИЕ</w:t>
      </w:r>
      <w:r w:rsidR="00BA5FF3">
        <w:rPr>
          <w:lang w:val="ru-RU"/>
        </w:rPr>
        <w:t xml:space="preserve"> А</w:t>
      </w:r>
      <w:bookmarkEnd w:id="126"/>
      <w:bookmarkEnd w:id="127"/>
    </w:p>
    <w:p w14:paraId="79EB8046" w14:textId="77777777" w:rsidR="00CE4EC3" w:rsidRDefault="00CE4EC3" w:rsidP="00AA3514">
      <w:pPr>
        <w:pStyle w:val="affc"/>
      </w:pPr>
      <w:r>
        <w:t>Файл AuthenticationController.cs:</w:t>
      </w:r>
    </w:p>
    <w:p w14:paraId="5AA4F47D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BookManager.Application.Common;</w:t>
      </w:r>
    </w:p>
    <w:p w14:paraId="05445161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28F2B448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;</w:t>
      </w:r>
    </w:p>
    <w:p w14:paraId="01FAF0E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Microsoft.AspNetCore.Mvc</w:t>
      </w:r>
      <w:proofErr w:type="gramEnd"/>
      <w:r>
        <w:t>;</w:t>
      </w:r>
    </w:p>
    <w:p w14:paraId="12F93B25" w14:textId="77777777" w:rsidR="00CE4EC3" w:rsidRDefault="00CE4EC3" w:rsidP="00CE4EC3">
      <w:pPr>
        <w:pStyle w:val="af7"/>
      </w:pPr>
      <w:r>
        <w:t xml:space="preserve">using SameSiteMode = </w:t>
      </w:r>
      <w:proofErr w:type="gramStart"/>
      <w:r>
        <w:t>Microsoft.AspNetCore.Http.SameSiteMode</w:t>
      </w:r>
      <w:proofErr w:type="gramEnd"/>
      <w:r>
        <w:t>;</w:t>
      </w:r>
    </w:p>
    <w:p w14:paraId="7E5EB0C3" w14:textId="77777777" w:rsidR="00CE4EC3" w:rsidRDefault="00CE4EC3" w:rsidP="00CE4EC3">
      <w:pPr>
        <w:pStyle w:val="af7"/>
      </w:pPr>
    </w:p>
    <w:p w14:paraId="11B03422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BookManager.Api.Controllers</w:t>
      </w:r>
      <w:proofErr w:type="gramEnd"/>
      <w:r>
        <w:t>;</w:t>
      </w:r>
    </w:p>
    <w:p w14:paraId="2FCCC99B" w14:textId="77777777" w:rsidR="00CE4EC3" w:rsidRDefault="00CE4EC3" w:rsidP="00CE4EC3">
      <w:pPr>
        <w:pStyle w:val="af7"/>
      </w:pPr>
    </w:p>
    <w:p w14:paraId="5E5EFD33" w14:textId="77777777" w:rsidR="00CE4EC3" w:rsidRDefault="00CE4EC3" w:rsidP="00CE4EC3">
      <w:pPr>
        <w:pStyle w:val="af7"/>
      </w:pPr>
      <w:r>
        <w:t>[ApiController]</w:t>
      </w:r>
    </w:p>
    <w:p w14:paraId="7D2468B6" w14:textId="77777777" w:rsidR="00CE4EC3" w:rsidRDefault="00CE4EC3" w:rsidP="00CE4EC3">
      <w:pPr>
        <w:pStyle w:val="af7"/>
      </w:pPr>
      <w:r>
        <w:t>[Route("auth")]</w:t>
      </w:r>
    </w:p>
    <w:p w14:paraId="78D2107D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AuthenticationController(</w:t>
      </w:r>
      <w:proofErr w:type="gramEnd"/>
    </w:p>
    <w:p w14:paraId="2DCF8DB6" w14:textId="77777777" w:rsidR="00CE4EC3" w:rsidRDefault="00CE4EC3" w:rsidP="00CE4EC3">
      <w:pPr>
        <w:pStyle w:val="af7"/>
      </w:pPr>
      <w:r>
        <w:t xml:space="preserve">    IAuthenticationService service)</w:t>
      </w:r>
    </w:p>
    <w:p w14:paraId="0E7C542A" w14:textId="77777777" w:rsidR="00CE4EC3" w:rsidRDefault="00CE4EC3" w:rsidP="00CE4EC3">
      <w:pPr>
        <w:pStyle w:val="af7"/>
      </w:pPr>
      <w:r>
        <w:t xml:space="preserve">    : ControllerBase</w:t>
      </w:r>
    </w:p>
    <w:p w14:paraId="52B588F4" w14:textId="77777777" w:rsidR="00CE4EC3" w:rsidRDefault="00CE4EC3" w:rsidP="00CE4EC3">
      <w:pPr>
        <w:pStyle w:val="af7"/>
      </w:pPr>
      <w:r>
        <w:t>{</w:t>
      </w:r>
    </w:p>
    <w:p w14:paraId="1953CD3D" w14:textId="77777777" w:rsidR="00CE4EC3" w:rsidRDefault="00CE4EC3" w:rsidP="00CE4EC3">
      <w:pPr>
        <w:pStyle w:val="af7"/>
      </w:pPr>
      <w:r>
        <w:t xml:space="preserve">    [HttpPost]</w:t>
      </w:r>
    </w:p>
    <w:p w14:paraId="3EF55369" w14:textId="77777777" w:rsidR="00CE4EC3" w:rsidRDefault="00CE4EC3" w:rsidP="00CE4EC3">
      <w:pPr>
        <w:pStyle w:val="af7"/>
      </w:pPr>
      <w:r>
        <w:t xml:space="preserve">    [Route("sign-in")]</w:t>
      </w:r>
    </w:p>
    <w:p w14:paraId="648DAA1A" w14:textId="77777777" w:rsidR="00CE4EC3" w:rsidRDefault="00CE4EC3" w:rsidP="00CE4EC3">
      <w:pPr>
        <w:pStyle w:val="af7"/>
      </w:pPr>
      <w:r>
        <w:t xml:space="preserve">    public async Task&lt;IActionResult&gt; SignIn([FromBody] AuthenticationRequestDto request)</w:t>
      </w:r>
    </w:p>
    <w:p w14:paraId="29C381CF" w14:textId="77777777" w:rsidR="00CE4EC3" w:rsidRDefault="00CE4EC3" w:rsidP="00CE4EC3">
      <w:pPr>
        <w:pStyle w:val="af7"/>
      </w:pPr>
      <w:r>
        <w:t xml:space="preserve">    {</w:t>
      </w:r>
    </w:p>
    <w:p w14:paraId="4C57BE49" w14:textId="77777777" w:rsidR="00CE4EC3" w:rsidRDefault="00CE4EC3" w:rsidP="00CE4EC3">
      <w:pPr>
        <w:pStyle w:val="af7"/>
      </w:pPr>
      <w:r>
        <w:t xml:space="preserve">        var authenticationResponse = await </w:t>
      </w:r>
      <w:proofErr w:type="gramStart"/>
      <w:r>
        <w:t>service.SignIn</w:t>
      </w:r>
      <w:proofErr w:type="gramEnd"/>
      <w:r>
        <w:t>(request);</w:t>
      </w:r>
    </w:p>
    <w:p w14:paraId="5D2BD96C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authenticationResponse.RefreshToken</w:t>
      </w:r>
      <w:proofErr w:type="spellEnd"/>
      <w:r>
        <w:t xml:space="preserve"> !</w:t>
      </w:r>
      <w:proofErr w:type="gramEnd"/>
      <w:r>
        <w:t>= null)</w:t>
      </w:r>
    </w:p>
    <w:p w14:paraId="7640FB71" w14:textId="77777777" w:rsidR="00CE4EC3" w:rsidRDefault="00CE4EC3" w:rsidP="00CE4EC3">
      <w:pPr>
        <w:pStyle w:val="af7"/>
      </w:pPr>
      <w:r>
        <w:t xml:space="preserve">        {</w:t>
      </w:r>
    </w:p>
    <w:p w14:paraId="35FB1DE1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Response.Cookies.Append</w:t>
      </w:r>
      <w:proofErr w:type="spellEnd"/>
      <w:proofErr w:type="gramEnd"/>
      <w:r>
        <w:t>(</w:t>
      </w:r>
      <w:proofErr w:type="spellStart"/>
      <w:r>
        <w:t>Constants.RefreshTokenCookieKey</w:t>
      </w:r>
      <w:proofErr w:type="spellEnd"/>
      <w:r>
        <w:t xml:space="preserve">, </w:t>
      </w:r>
      <w:proofErr w:type="spellStart"/>
      <w:r>
        <w:t>authenticationResponse.RefreshToken</w:t>
      </w:r>
      <w:proofErr w:type="spellEnd"/>
      <w:r>
        <w:t xml:space="preserve">, new </w:t>
      </w:r>
      <w:proofErr w:type="spellStart"/>
      <w:r>
        <w:t>CookieOptions</w:t>
      </w:r>
      <w:proofErr w:type="spellEnd"/>
    </w:p>
    <w:p w14:paraId="7DB61614" w14:textId="77777777" w:rsidR="00CE4EC3" w:rsidRDefault="00CE4EC3" w:rsidP="00CE4EC3">
      <w:pPr>
        <w:pStyle w:val="af7"/>
      </w:pPr>
      <w:r>
        <w:t xml:space="preserve">            {</w:t>
      </w:r>
    </w:p>
    <w:p w14:paraId="4D79F932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HttpOnly</w:t>
      </w:r>
      <w:proofErr w:type="spellEnd"/>
      <w:r>
        <w:t xml:space="preserve"> = true,</w:t>
      </w:r>
    </w:p>
    <w:p w14:paraId="5B59DDC9" w14:textId="77777777" w:rsidR="00CE4EC3" w:rsidRDefault="00CE4EC3" w:rsidP="00CE4EC3">
      <w:pPr>
        <w:pStyle w:val="af7"/>
      </w:pPr>
      <w:r>
        <w:t xml:space="preserve">            });</w:t>
      </w:r>
    </w:p>
    <w:p w14:paraId="219E5411" w14:textId="77777777" w:rsidR="00CE4EC3" w:rsidRDefault="00CE4EC3" w:rsidP="00CE4EC3">
      <w:pPr>
        <w:pStyle w:val="af7"/>
      </w:pPr>
      <w:r>
        <w:t xml:space="preserve">        }</w:t>
      </w:r>
    </w:p>
    <w:p w14:paraId="520BE72B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authenticationResponse.Status</w:t>
      </w:r>
      <w:proofErr w:type="spellEnd"/>
      <w:r>
        <w:t xml:space="preserve"> switch</w:t>
      </w:r>
    </w:p>
    <w:p w14:paraId="2DB0320A" w14:textId="77777777" w:rsidR="00CE4EC3" w:rsidRDefault="00CE4EC3" w:rsidP="00CE4EC3">
      <w:pPr>
        <w:pStyle w:val="af7"/>
      </w:pPr>
      <w:r>
        <w:t xml:space="preserve">        {</w:t>
      </w:r>
    </w:p>
    <w:p w14:paraId="5B7C862B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AuthenticationStatus.Failed</w:t>
      </w:r>
      <w:proofErr w:type="spellEnd"/>
      <w:r>
        <w:t xml:space="preserve"> =&gt; </w:t>
      </w:r>
      <w:proofErr w:type="gramStart"/>
      <w:r>
        <w:t>Unauthorized(</w:t>
      </w:r>
      <w:proofErr w:type="gramEnd"/>
      <w:r>
        <w:t>),</w:t>
      </w:r>
    </w:p>
    <w:p w14:paraId="533405F9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AuthenticationStatus.Success</w:t>
      </w:r>
      <w:proofErr w:type="spellEnd"/>
      <w:r>
        <w:t xml:space="preserve"> =&gt; Ok(</w:t>
      </w:r>
      <w:proofErr w:type="spellStart"/>
      <w:r>
        <w:t>authenticationResponse</w:t>
      </w:r>
      <w:proofErr w:type="spellEnd"/>
      <w:r>
        <w:t>),</w:t>
      </w:r>
    </w:p>
    <w:p w14:paraId="0DD5FFF2" w14:textId="77777777" w:rsidR="00CE4EC3" w:rsidRDefault="00CE4EC3" w:rsidP="00CE4EC3">
      <w:pPr>
        <w:pStyle w:val="af7"/>
      </w:pPr>
      <w:r>
        <w:t xml:space="preserve">            _ =&gt;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</w:t>
      </w:r>
    </w:p>
    <w:p w14:paraId="65C89C43" w14:textId="77777777" w:rsidR="00CE4EC3" w:rsidRDefault="00CE4EC3" w:rsidP="00CE4EC3">
      <w:pPr>
        <w:pStyle w:val="af7"/>
      </w:pPr>
      <w:r>
        <w:t xml:space="preserve">        };</w:t>
      </w:r>
    </w:p>
    <w:p w14:paraId="5C1F9CC4" w14:textId="77777777" w:rsidR="00CE4EC3" w:rsidRDefault="00CE4EC3" w:rsidP="00CE4EC3">
      <w:pPr>
        <w:pStyle w:val="af7"/>
      </w:pPr>
      <w:r>
        <w:t xml:space="preserve">    }</w:t>
      </w:r>
    </w:p>
    <w:p w14:paraId="43CDF0A8" w14:textId="77777777" w:rsidR="00CE4EC3" w:rsidRDefault="00CE4EC3" w:rsidP="00CE4EC3">
      <w:pPr>
        <w:pStyle w:val="af7"/>
      </w:pPr>
    </w:p>
    <w:p w14:paraId="4E96349F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736D9E8F" w14:textId="77777777" w:rsidR="00CE4EC3" w:rsidRDefault="00CE4EC3" w:rsidP="00CE4EC3">
      <w:pPr>
        <w:pStyle w:val="af7"/>
      </w:pPr>
      <w:r>
        <w:t xml:space="preserve">    [Route("refresh-token")]</w:t>
      </w:r>
    </w:p>
    <w:p w14:paraId="4F68DC3E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RefreshToken</w:t>
      </w:r>
      <w:proofErr w:type="spellEnd"/>
      <w:r>
        <w:t>(</w:t>
      </w:r>
      <w:proofErr w:type="gramEnd"/>
      <w:r>
        <w:t>)</w:t>
      </w:r>
    </w:p>
    <w:p w14:paraId="04D61FF4" w14:textId="77777777" w:rsidR="00CE4EC3" w:rsidRDefault="00CE4EC3" w:rsidP="00CE4EC3">
      <w:pPr>
        <w:pStyle w:val="af7"/>
      </w:pPr>
      <w:r>
        <w:t xml:space="preserve">    {</w:t>
      </w:r>
    </w:p>
    <w:p w14:paraId="2594768F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refreshToken</w:t>
      </w:r>
      <w:proofErr w:type="spellEnd"/>
      <w:r>
        <w:t xml:space="preserve"> = </w:t>
      </w:r>
      <w:proofErr w:type="spellStart"/>
      <w:r>
        <w:t>Request.Cookies</w:t>
      </w:r>
      <w:proofErr w:type="spellEnd"/>
      <w:r>
        <w:t>[</w:t>
      </w:r>
      <w:proofErr w:type="spellStart"/>
      <w:r>
        <w:t>Constants.RefreshTokenCookieKey</w:t>
      </w:r>
      <w:proofErr w:type="spellEnd"/>
      <w:r>
        <w:t>];</w:t>
      </w:r>
    </w:p>
    <w:p w14:paraId="4B951827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refreshToken</w:t>
      </w:r>
      <w:proofErr w:type="spellEnd"/>
      <w:r>
        <w:t xml:space="preserve"> == null) return </w:t>
      </w:r>
      <w:proofErr w:type="gramStart"/>
      <w:r>
        <w:t>Unauthorized(</w:t>
      </w:r>
      <w:proofErr w:type="gramEnd"/>
      <w:r>
        <w:t>);</w:t>
      </w:r>
    </w:p>
    <w:p w14:paraId="31CC5F98" w14:textId="77777777" w:rsidR="00CE4EC3" w:rsidRDefault="00CE4EC3" w:rsidP="00CE4EC3">
      <w:pPr>
        <w:pStyle w:val="af7"/>
      </w:pPr>
      <w:r>
        <w:t xml:space="preserve">        var response = await </w:t>
      </w:r>
      <w:proofErr w:type="spellStart"/>
      <w:proofErr w:type="gramStart"/>
      <w:r>
        <w:t>service.RefreshToken</w:t>
      </w:r>
      <w:proofErr w:type="spellEnd"/>
      <w:proofErr w:type="gramEnd"/>
      <w:r>
        <w:t>(</w:t>
      </w:r>
      <w:proofErr w:type="spellStart"/>
      <w:r>
        <w:t>refreshToken</w:t>
      </w:r>
      <w:proofErr w:type="spellEnd"/>
      <w:r>
        <w:t>);</w:t>
      </w:r>
    </w:p>
    <w:p w14:paraId="087C1261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response.Status</w:t>
      </w:r>
      <w:proofErr w:type="spellEnd"/>
      <w:proofErr w:type="gramEnd"/>
      <w:r>
        <w:t xml:space="preserve"> switch</w:t>
      </w:r>
    </w:p>
    <w:p w14:paraId="1AD9C3A5" w14:textId="77777777" w:rsidR="00CE4EC3" w:rsidRDefault="00CE4EC3" w:rsidP="00CE4EC3">
      <w:pPr>
        <w:pStyle w:val="af7"/>
      </w:pPr>
      <w:r>
        <w:t xml:space="preserve">        {</w:t>
      </w:r>
    </w:p>
    <w:p w14:paraId="2F335175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AuthenticationStatus.Failed</w:t>
      </w:r>
      <w:proofErr w:type="spellEnd"/>
      <w:r>
        <w:t xml:space="preserve"> =&gt; </w:t>
      </w:r>
      <w:proofErr w:type="gramStart"/>
      <w:r>
        <w:t>Unauthorized(</w:t>
      </w:r>
      <w:proofErr w:type="gramEnd"/>
      <w:r>
        <w:t>),</w:t>
      </w:r>
    </w:p>
    <w:p w14:paraId="5EC8B80A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AuthenticationStatus.Success</w:t>
      </w:r>
      <w:proofErr w:type="spellEnd"/>
      <w:r>
        <w:t xml:space="preserve"> =&gt; Ok(response),</w:t>
      </w:r>
    </w:p>
    <w:p w14:paraId="55493CDC" w14:textId="77777777" w:rsidR="00CE4EC3" w:rsidRDefault="00CE4EC3" w:rsidP="00CE4EC3">
      <w:pPr>
        <w:pStyle w:val="af7"/>
      </w:pPr>
      <w:r>
        <w:t xml:space="preserve">            _ =&gt; </w:t>
      </w:r>
      <w:proofErr w:type="gramStart"/>
      <w:r>
        <w:t>Unauthorized(</w:t>
      </w:r>
      <w:proofErr w:type="gramEnd"/>
      <w:r>
        <w:t>)</w:t>
      </w:r>
    </w:p>
    <w:p w14:paraId="75B0ACF8" w14:textId="77777777" w:rsidR="00CE4EC3" w:rsidRDefault="00CE4EC3" w:rsidP="00CE4EC3">
      <w:pPr>
        <w:pStyle w:val="af7"/>
      </w:pPr>
      <w:r>
        <w:t xml:space="preserve">        };</w:t>
      </w:r>
    </w:p>
    <w:p w14:paraId="15E89943" w14:textId="77777777" w:rsidR="00CE4EC3" w:rsidRDefault="00CE4EC3" w:rsidP="00CE4EC3">
      <w:pPr>
        <w:pStyle w:val="af7"/>
      </w:pPr>
      <w:r>
        <w:t xml:space="preserve">    }</w:t>
      </w:r>
    </w:p>
    <w:p w14:paraId="174C59DD" w14:textId="77777777" w:rsidR="00CE4EC3" w:rsidRDefault="00CE4EC3" w:rsidP="00CE4EC3">
      <w:pPr>
        <w:pStyle w:val="af7"/>
      </w:pPr>
    </w:p>
    <w:p w14:paraId="67202170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56AFC1B1" w14:textId="77777777" w:rsidR="00CE4EC3" w:rsidRDefault="00CE4EC3" w:rsidP="00CE4EC3">
      <w:pPr>
        <w:pStyle w:val="af7"/>
      </w:pPr>
      <w:r>
        <w:t xml:space="preserve">    [Route("sign-out")]</w:t>
      </w:r>
    </w:p>
    <w:p w14:paraId="2FA694BE" w14:textId="77777777" w:rsidR="00CE4EC3" w:rsidRDefault="00CE4EC3" w:rsidP="00CE4EC3">
      <w:pPr>
        <w:pStyle w:val="af7"/>
      </w:pPr>
      <w:r>
        <w:t xml:space="preserve">    public new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SignOut</w:t>
      </w:r>
      <w:proofErr w:type="spellEnd"/>
      <w:r>
        <w:t>(</w:t>
      </w:r>
      <w:proofErr w:type="gramEnd"/>
      <w:r>
        <w:t>)</w:t>
      </w:r>
    </w:p>
    <w:p w14:paraId="24A51704" w14:textId="77777777" w:rsidR="00CE4EC3" w:rsidRDefault="00CE4EC3" w:rsidP="00CE4EC3">
      <w:pPr>
        <w:pStyle w:val="af7"/>
      </w:pPr>
      <w:r>
        <w:t xml:space="preserve">    {</w:t>
      </w:r>
    </w:p>
    <w:p w14:paraId="6C70ADB2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Response.Cookies.Delete</w:t>
      </w:r>
      <w:proofErr w:type="spellEnd"/>
      <w:proofErr w:type="gramEnd"/>
      <w:r>
        <w:t>(</w:t>
      </w:r>
      <w:proofErr w:type="spellStart"/>
      <w:r>
        <w:t>Constants.RefreshTokenCookieKey</w:t>
      </w:r>
      <w:proofErr w:type="spellEnd"/>
      <w:r>
        <w:t>);</w:t>
      </w:r>
    </w:p>
    <w:p w14:paraId="39C47D2D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>);</w:t>
      </w:r>
    </w:p>
    <w:p w14:paraId="4202F666" w14:textId="77777777" w:rsidR="00CE4EC3" w:rsidRDefault="00CE4EC3" w:rsidP="00CE4EC3">
      <w:pPr>
        <w:pStyle w:val="af7"/>
      </w:pPr>
      <w:r>
        <w:t xml:space="preserve">    }</w:t>
      </w:r>
    </w:p>
    <w:p w14:paraId="06B372BC" w14:textId="77777777" w:rsidR="00CE4EC3" w:rsidRDefault="00CE4EC3" w:rsidP="00CE4EC3">
      <w:pPr>
        <w:pStyle w:val="af7"/>
      </w:pPr>
      <w:r>
        <w:t>}</w:t>
      </w:r>
    </w:p>
    <w:p w14:paraId="2D455B4F" w14:textId="77777777" w:rsidR="00CE4EC3" w:rsidRDefault="00CE4EC3" w:rsidP="00AA3514">
      <w:pPr>
        <w:pStyle w:val="affc"/>
      </w:pPr>
      <w:r>
        <w:t>Файл BookCollectionController.cs:</w:t>
      </w:r>
    </w:p>
    <w:p w14:paraId="58CCA45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3DC971C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BookManager.Application.Common.Exceptions</w:t>
      </w:r>
      <w:proofErr w:type="gramEnd"/>
      <w:r>
        <w:t>;</w:t>
      </w:r>
    </w:p>
    <w:p w14:paraId="741DABE9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Microsoft.AspNetCore.Authorization</w:t>
      </w:r>
      <w:proofErr w:type="gramEnd"/>
      <w:r>
        <w:t>;</w:t>
      </w:r>
    </w:p>
    <w:p w14:paraId="31590FB1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Microsoft.AspNetCore.Mvc</w:t>
      </w:r>
      <w:proofErr w:type="gramEnd"/>
      <w:r>
        <w:t>;</w:t>
      </w:r>
    </w:p>
    <w:p w14:paraId="40BBD17E" w14:textId="77777777" w:rsidR="00CE4EC3" w:rsidRDefault="00CE4EC3" w:rsidP="00CE4EC3">
      <w:pPr>
        <w:pStyle w:val="af7"/>
      </w:pPr>
    </w:p>
    <w:p w14:paraId="0060A099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BookManager.Api.Controllers</w:t>
      </w:r>
      <w:proofErr w:type="gramEnd"/>
      <w:r>
        <w:t>;</w:t>
      </w:r>
    </w:p>
    <w:p w14:paraId="15FDCE8C" w14:textId="77777777" w:rsidR="00CE4EC3" w:rsidRDefault="00CE4EC3" w:rsidP="00CE4EC3">
      <w:pPr>
        <w:pStyle w:val="af7"/>
      </w:pPr>
    </w:p>
    <w:p w14:paraId="44E996D8" w14:textId="77777777" w:rsidR="00CE4EC3" w:rsidRDefault="00CE4EC3" w:rsidP="00CE4EC3">
      <w:pPr>
        <w:pStyle w:val="af7"/>
      </w:pPr>
      <w:r>
        <w:t>[ApiController]</w:t>
      </w:r>
    </w:p>
    <w:p w14:paraId="504CB756" w14:textId="77777777" w:rsidR="00CE4EC3" w:rsidRDefault="00CE4EC3" w:rsidP="00CE4EC3">
      <w:pPr>
        <w:pStyle w:val="af7"/>
      </w:pPr>
      <w:r>
        <w:t>[Route("book-collections")]</w:t>
      </w:r>
    </w:p>
    <w:p w14:paraId="2A224C9D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BookCollectionController(</w:t>
      </w:r>
      <w:proofErr w:type="gramEnd"/>
      <w:r>
        <w:t>IBookCollectionService service) : ControllerBase</w:t>
      </w:r>
    </w:p>
    <w:p w14:paraId="00E1EBDF" w14:textId="77777777" w:rsidR="00CE4EC3" w:rsidRDefault="00CE4EC3" w:rsidP="00CE4EC3">
      <w:pPr>
        <w:pStyle w:val="af7"/>
      </w:pPr>
      <w:r>
        <w:t>{</w:t>
      </w:r>
    </w:p>
    <w:p w14:paraId="76226C67" w14:textId="77777777" w:rsidR="00CE4EC3" w:rsidRDefault="00CE4EC3" w:rsidP="00CE4EC3">
      <w:pPr>
        <w:pStyle w:val="af7"/>
      </w:pPr>
      <w:r>
        <w:lastRenderedPageBreak/>
        <w:t xml:space="preserve">    [HttpGet]</w:t>
      </w:r>
    </w:p>
    <w:p w14:paraId="21A59392" w14:textId="77777777" w:rsidR="00CE4EC3" w:rsidRDefault="00CE4EC3" w:rsidP="00CE4EC3">
      <w:pPr>
        <w:pStyle w:val="af7"/>
      </w:pPr>
      <w:r>
        <w:t xml:space="preserve">    [Authorize]</w:t>
      </w:r>
    </w:p>
    <w:p w14:paraId="681B197C" w14:textId="77777777" w:rsidR="00CE4EC3" w:rsidRDefault="00CE4EC3" w:rsidP="00CE4EC3">
      <w:pPr>
        <w:pStyle w:val="af7"/>
      </w:pPr>
      <w:r>
        <w:t xml:space="preserve">    public async Task&lt;IActionResult&gt; </w:t>
      </w:r>
      <w:proofErr w:type="gramStart"/>
      <w:r>
        <w:t>GetAll(</w:t>
      </w:r>
      <w:proofErr w:type="gramEnd"/>
      <w:r>
        <w:t>)</w:t>
      </w:r>
    </w:p>
    <w:p w14:paraId="72AD94E4" w14:textId="77777777" w:rsidR="00CE4EC3" w:rsidRDefault="00CE4EC3" w:rsidP="00CE4EC3">
      <w:pPr>
        <w:pStyle w:val="af7"/>
      </w:pPr>
      <w:r>
        <w:t xml:space="preserve">    {</w:t>
      </w:r>
    </w:p>
    <w:p w14:paraId="0835EFC9" w14:textId="77777777" w:rsidR="00CE4EC3" w:rsidRDefault="00CE4EC3" w:rsidP="00CE4EC3">
      <w:pPr>
        <w:pStyle w:val="af7"/>
      </w:pPr>
      <w:r>
        <w:t xml:space="preserve">        var allCollections = await </w:t>
      </w:r>
      <w:proofErr w:type="gramStart"/>
      <w:r>
        <w:t>service.GetAllAsync</w:t>
      </w:r>
      <w:proofErr w:type="gramEnd"/>
      <w:r>
        <w:t>();</w:t>
      </w:r>
    </w:p>
    <w:p w14:paraId="183C965D" w14:textId="77777777" w:rsidR="00CE4EC3" w:rsidRDefault="00CE4EC3" w:rsidP="00CE4EC3">
      <w:pPr>
        <w:pStyle w:val="af7"/>
      </w:pPr>
      <w:r>
        <w:t xml:space="preserve">        foreach (var collection in allCollections)</w:t>
      </w:r>
    </w:p>
    <w:p w14:paraId="676124EE" w14:textId="77777777" w:rsidR="00CE4EC3" w:rsidRDefault="00CE4EC3" w:rsidP="00CE4EC3">
      <w:pPr>
        <w:pStyle w:val="af7"/>
      </w:pPr>
      <w:r>
        <w:t xml:space="preserve">        {</w:t>
      </w:r>
    </w:p>
    <w:p w14:paraId="14D2B2AD" w14:textId="77777777" w:rsidR="00CE4EC3" w:rsidRDefault="00CE4EC3" w:rsidP="00CE4EC3">
      <w:pPr>
        <w:pStyle w:val="af7"/>
      </w:pPr>
      <w:r>
        <w:t xml:space="preserve">            UpdateThumbnailUrls(collection);</w:t>
      </w:r>
    </w:p>
    <w:p w14:paraId="721D661E" w14:textId="77777777" w:rsidR="00CE4EC3" w:rsidRDefault="00CE4EC3" w:rsidP="00CE4EC3">
      <w:pPr>
        <w:pStyle w:val="af7"/>
      </w:pPr>
      <w:r>
        <w:t xml:space="preserve">        }</w:t>
      </w:r>
    </w:p>
    <w:p w14:paraId="6CE393D8" w14:textId="77777777" w:rsidR="00CE4EC3" w:rsidRDefault="00CE4EC3" w:rsidP="00CE4EC3">
      <w:pPr>
        <w:pStyle w:val="af7"/>
      </w:pPr>
    </w:p>
    <w:p w14:paraId="71ABA48D" w14:textId="77777777" w:rsidR="00CE4EC3" w:rsidRDefault="00CE4EC3" w:rsidP="00CE4EC3">
      <w:pPr>
        <w:pStyle w:val="af7"/>
      </w:pPr>
      <w:r>
        <w:t xml:space="preserve">        return Ok(</w:t>
      </w:r>
      <w:proofErr w:type="spellStart"/>
      <w:r>
        <w:t>allCollections</w:t>
      </w:r>
      <w:proofErr w:type="spellEnd"/>
      <w:r>
        <w:t>);</w:t>
      </w:r>
    </w:p>
    <w:p w14:paraId="60D4A264" w14:textId="77777777" w:rsidR="00CE4EC3" w:rsidRDefault="00CE4EC3" w:rsidP="00CE4EC3">
      <w:pPr>
        <w:pStyle w:val="af7"/>
      </w:pPr>
      <w:r>
        <w:t xml:space="preserve">    }</w:t>
      </w:r>
    </w:p>
    <w:p w14:paraId="5866C931" w14:textId="77777777" w:rsidR="00CE4EC3" w:rsidRDefault="00CE4EC3" w:rsidP="00CE4EC3">
      <w:pPr>
        <w:pStyle w:val="af7"/>
      </w:pPr>
    </w:p>
    <w:p w14:paraId="7A414818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3577C51E" w14:textId="77777777" w:rsidR="00CE4EC3" w:rsidRDefault="00CE4EC3" w:rsidP="00CE4EC3">
      <w:pPr>
        <w:pStyle w:val="af7"/>
      </w:pPr>
      <w:r>
        <w:t xml:space="preserve">    [Authorize]</w:t>
      </w:r>
    </w:p>
    <w:p w14:paraId="4ED1E83D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CreateCollection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BookCollectionModRequest</w:t>
      </w:r>
      <w:proofErr w:type="spellEnd"/>
      <w:r>
        <w:t xml:space="preserve"> request)</w:t>
      </w:r>
    </w:p>
    <w:p w14:paraId="65C74BEB" w14:textId="77777777" w:rsidR="00CE4EC3" w:rsidRDefault="00CE4EC3" w:rsidP="00CE4EC3">
      <w:pPr>
        <w:pStyle w:val="af7"/>
      </w:pPr>
      <w:r>
        <w:t xml:space="preserve">    {</w:t>
      </w:r>
    </w:p>
    <w:p w14:paraId="29B85575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IActionResult</w:t>
      </w:r>
      <w:proofErr w:type="spellEnd"/>
      <w:r>
        <w:t xml:space="preserve"> result;</w:t>
      </w:r>
    </w:p>
    <w:p w14:paraId="1FB3303D" w14:textId="77777777" w:rsidR="00CE4EC3" w:rsidRDefault="00CE4EC3" w:rsidP="00CE4EC3">
      <w:pPr>
        <w:pStyle w:val="af7"/>
      </w:pPr>
      <w:r>
        <w:t xml:space="preserve">        try</w:t>
      </w:r>
    </w:p>
    <w:p w14:paraId="384E599F" w14:textId="77777777" w:rsidR="00CE4EC3" w:rsidRDefault="00CE4EC3" w:rsidP="00CE4EC3">
      <w:pPr>
        <w:pStyle w:val="af7"/>
      </w:pPr>
      <w:r>
        <w:t xml:space="preserve">        {</w:t>
      </w:r>
    </w:p>
    <w:p w14:paraId="30D0EADA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addedCollection</w:t>
      </w:r>
      <w:proofErr w:type="spellEnd"/>
      <w:r>
        <w:t xml:space="preserve"> = await </w:t>
      </w:r>
      <w:proofErr w:type="spellStart"/>
      <w:proofErr w:type="gramStart"/>
      <w:r>
        <w:t>service.CreateAsync</w:t>
      </w:r>
      <w:proofErr w:type="spellEnd"/>
      <w:proofErr w:type="gramEnd"/>
      <w:r>
        <w:t>(request);</w:t>
      </w:r>
    </w:p>
    <w:p w14:paraId="59CE689D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UpdateThumbnailUrls</w:t>
      </w:r>
      <w:proofErr w:type="spellEnd"/>
      <w:r>
        <w:t>(</w:t>
      </w:r>
      <w:proofErr w:type="spellStart"/>
      <w:r>
        <w:t>addedCollection</w:t>
      </w:r>
      <w:proofErr w:type="spellEnd"/>
      <w:r>
        <w:t>);</w:t>
      </w:r>
    </w:p>
    <w:p w14:paraId="5E902A72" w14:textId="77777777" w:rsidR="00CE4EC3" w:rsidRDefault="00CE4EC3" w:rsidP="00CE4EC3">
      <w:pPr>
        <w:pStyle w:val="af7"/>
      </w:pPr>
      <w:r>
        <w:t xml:space="preserve">            result = Ok(</w:t>
      </w:r>
      <w:proofErr w:type="spellStart"/>
      <w:r>
        <w:t>addedCollection</w:t>
      </w:r>
      <w:proofErr w:type="spellEnd"/>
      <w:r>
        <w:t>);</w:t>
      </w:r>
    </w:p>
    <w:p w14:paraId="5BB94854" w14:textId="77777777" w:rsidR="00CE4EC3" w:rsidRDefault="00CE4EC3" w:rsidP="00CE4EC3">
      <w:pPr>
        <w:pStyle w:val="af7"/>
      </w:pPr>
      <w:r>
        <w:t xml:space="preserve">        }</w:t>
      </w:r>
    </w:p>
    <w:p w14:paraId="6E18B473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ArgumentException</w:t>
      </w:r>
      <w:proofErr w:type="spellEnd"/>
      <w:r>
        <w:t xml:space="preserve"> e)</w:t>
      </w:r>
    </w:p>
    <w:p w14:paraId="44CF9C3C" w14:textId="77777777" w:rsidR="00CE4EC3" w:rsidRDefault="00CE4EC3" w:rsidP="00CE4EC3">
      <w:pPr>
        <w:pStyle w:val="af7"/>
      </w:pPr>
      <w:r>
        <w:t xml:space="preserve">        {</w:t>
      </w:r>
    </w:p>
    <w:p w14:paraId="6BA97865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e.Message</w:t>
      </w:r>
      <w:proofErr w:type="spellEnd"/>
      <w:proofErr w:type="gramEnd"/>
      <w:r>
        <w:t>);</w:t>
      </w:r>
    </w:p>
    <w:p w14:paraId="5F7CA949" w14:textId="77777777" w:rsidR="00CE4EC3" w:rsidRDefault="00CE4EC3" w:rsidP="00CE4EC3">
      <w:pPr>
        <w:pStyle w:val="af7"/>
      </w:pPr>
      <w:r>
        <w:t xml:space="preserve">        }</w:t>
      </w:r>
    </w:p>
    <w:p w14:paraId="4C773341" w14:textId="77777777" w:rsidR="00CE4EC3" w:rsidRDefault="00CE4EC3" w:rsidP="00CE4EC3">
      <w:pPr>
        <w:pStyle w:val="af7"/>
      </w:pPr>
    </w:p>
    <w:p w14:paraId="13F6275F" w14:textId="77777777" w:rsidR="00CE4EC3" w:rsidRDefault="00CE4EC3" w:rsidP="00CE4EC3">
      <w:pPr>
        <w:pStyle w:val="af7"/>
      </w:pPr>
      <w:r>
        <w:t xml:space="preserve">        return result;</w:t>
      </w:r>
    </w:p>
    <w:p w14:paraId="65512A6C" w14:textId="77777777" w:rsidR="00CE4EC3" w:rsidRDefault="00CE4EC3" w:rsidP="00CE4EC3">
      <w:pPr>
        <w:pStyle w:val="af7"/>
      </w:pPr>
      <w:r>
        <w:t xml:space="preserve">    }</w:t>
      </w:r>
    </w:p>
    <w:p w14:paraId="75D552F0" w14:textId="77777777" w:rsidR="00CE4EC3" w:rsidRDefault="00CE4EC3" w:rsidP="00CE4EC3">
      <w:pPr>
        <w:pStyle w:val="af7"/>
      </w:pPr>
    </w:p>
    <w:p w14:paraId="13DBBBFF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HttpPut</w:t>
      </w:r>
      <w:proofErr w:type="spellEnd"/>
      <w:r>
        <w:t>]</w:t>
      </w:r>
    </w:p>
    <w:p w14:paraId="6FC7F462" w14:textId="77777777" w:rsidR="00CE4EC3" w:rsidRDefault="00CE4EC3" w:rsidP="00CE4EC3">
      <w:pPr>
        <w:pStyle w:val="af7"/>
      </w:pPr>
      <w:r>
        <w:t xml:space="preserve">    [Authorize]</w:t>
      </w:r>
    </w:p>
    <w:p w14:paraId="64F75021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7EC9FDFE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UpdateCollection</w:t>
      </w:r>
      <w:proofErr w:type="spellEnd"/>
      <w:r>
        <w:t>(</w:t>
      </w:r>
      <w:proofErr w:type="gramEnd"/>
      <w:r>
        <w:t>Guid id,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BookCollectionModRequest</w:t>
      </w:r>
      <w:proofErr w:type="spellEnd"/>
      <w:r>
        <w:t xml:space="preserve"> request)</w:t>
      </w:r>
    </w:p>
    <w:p w14:paraId="2621EAB7" w14:textId="77777777" w:rsidR="00CE4EC3" w:rsidRDefault="00CE4EC3" w:rsidP="00CE4EC3">
      <w:pPr>
        <w:pStyle w:val="af7"/>
      </w:pPr>
      <w:r>
        <w:t xml:space="preserve">    {</w:t>
      </w:r>
    </w:p>
    <w:p w14:paraId="7E36489E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IActionResult</w:t>
      </w:r>
      <w:proofErr w:type="spellEnd"/>
      <w:r>
        <w:t xml:space="preserve"> result;</w:t>
      </w:r>
    </w:p>
    <w:p w14:paraId="038CC2F3" w14:textId="77777777" w:rsidR="00CE4EC3" w:rsidRDefault="00CE4EC3" w:rsidP="00CE4EC3">
      <w:pPr>
        <w:pStyle w:val="af7"/>
      </w:pPr>
      <w:r>
        <w:t xml:space="preserve">        try</w:t>
      </w:r>
    </w:p>
    <w:p w14:paraId="4A1F86F8" w14:textId="77777777" w:rsidR="00CE4EC3" w:rsidRDefault="00CE4EC3" w:rsidP="00CE4EC3">
      <w:pPr>
        <w:pStyle w:val="af7"/>
      </w:pPr>
      <w:r>
        <w:t xml:space="preserve">        {</w:t>
      </w:r>
    </w:p>
    <w:p w14:paraId="3689B5C1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addedCollection</w:t>
      </w:r>
      <w:proofErr w:type="spellEnd"/>
      <w:r>
        <w:t xml:space="preserve"> = await </w:t>
      </w:r>
      <w:proofErr w:type="spellStart"/>
      <w:proofErr w:type="gramStart"/>
      <w:r>
        <w:t>service.UpdateAsync</w:t>
      </w:r>
      <w:proofErr w:type="spellEnd"/>
      <w:proofErr w:type="gramEnd"/>
      <w:r>
        <w:t>(id, request);</w:t>
      </w:r>
    </w:p>
    <w:p w14:paraId="5C0E88E6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UpdateThumbnailUrls</w:t>
      </w:r>
      <w:proofErr w:type="spellEnd"/>
      <w:r>
        <w:t>(</w:t>
      </w:r>
      <w:proofErr w:type="spellStart"/>
      <w:r>
        <w:t>addedCollection</w:t>
      </w:r>
      <w:proofErr w:type="spellEnd"/>
      <w:r>
        <w:t>);</w:t>
      </w:r>
    </w:p>
    <w:p w14:paraId="34A6CCF3" w14:textId="77777777" w:rsidR="00CE4EC3" w:rsidRDefault="00CE4EC3" w:rsidP="00CE4EC3">
      <w:pPr>
        <w:pStyle w:val="af7"/>
      </w:pPr>
      <w:r>
        <w:t xml:space="preserve">            result = Ok(</w:t>
      </w:r>
      <w:proofErr w:type="spellStart"/>
      <w:r>
        <w:t>addedCollection</w:t>
      </w:r>
      <w:proofErr w:type="spellEnd"/>
      <w:r>
        <w:t>);</w:t>
      </w:r>
    </w:p>
    <w:p w14:paraId="7E11679B" w14:textId="77777777" w:rsidR="00CE4EC3" w:rsidRDefault="00CE4EC3" w:rsidP="00CE4EC3">
      <w:pPr>
        <w:pStyle w:val="af7"/>
      </w:pPr>
      <w:r>
        <w:t xml:space="preserve">        }</w:t>
      </w:r>
    </w:p>
    <w:p w14:paraId="7CC0A3A2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ArgumentException</w:t>
      </w:r>
      <w:proofErr w:type="spellEnd"/>
      <w:r>
        <w:t xml:space="preserve"> e)</w:t>
      </w:r>
    </w:p>
    <w:p w14:paraId="055287A6" w14:textId="77777777" w:rsidR="00CE4EC3" w:rsidRDefault="00CE4EC3" w:rsidP="00CE4EC3">
      <w:pPr>
        <w:pStyle w:val="af7"/>
      </w:pPr>
      <w:r>
        <w:t xml:space="preserve">        {</w:t>
      </w:r>
    </w:p>
    <w:p w14:paraId="4A2AA047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e.Message</w:t>
      </w:r>
      <w:proofErr w:type="spellEnd"/>
      <w:proofErr w:type="gramEnd"/>
      <w:r>
        <w:t>);</w:t>
      </w:r>
    </w:p>
    <w:p w14:paraId="6053ADBD" w14:textId="77777777" w:rsidR="00CE4EC3" w:rsidRDefault="00CE4EC3" w:rsidP="00CE4EC3">
      <w:pPr>
        <w:pStyle w:val="af7"/>
      </w:pPr>
      <w:r>
        <w:t xml:space="preserve">        }</w:t>
      </w:r>
    </w:p>
    <w:p w14:paraId="053D25B9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EntityNotFoundException</w:t>
      </w:r>
      <w:proofErr w:type="spellEnd"/>
      <w:r>
        <w:t>)</w:t>
      </w:r>
    </w:p>
    <w:p w14:paraId="15DCD991" w14:textId="77777777" w:rsidR="00CE4EC3" w:rsidRDefault="00CE4EC3" w:rsidP="00CE4EC3">
      <w:pPr>
        <w:pStyle w:val="af7"/>
      </w:pPr>
      <w:r>
        <w:t xml:space="preserve">        {</w:t>
      </w:r>
    </w:p>
    <w:p w14:paraId="54933B5C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2F590E4B" w14:textId="77777777" w:rsidR="00CE4EC3" w:rsidRDefault="00CE4EC3" w:rsidP="00CE4EC3">
      <w:pPr>
        <w:pStyle w:val="af7"/>
      </w:pPr>
      <w:r>
        <w:t xml:space="preserve">        }</w:t>
      </w:r>
    </w:p>
    <w:p w14:paraId="06860CDF" w14:textId="77777777" w:rsidR="00CE4EC3" w:rsidRDefault="00CE4EC3" w:rsidP="00CE4EC3">
      <w:pPr>
        <w:pStyle w:val="af7"/>
      </w:pPr>
    </w:p>
    <w:p w14:paraId="5FA86E46" w14:textId="77777777" w:rsidR="00CE4EC3" w:rsidRDefault="00CE4EC3" w:rsidP="00CE4EC3">
      <w:pPr>
        <w:pStyle w:val="af7"/>
      </w:pPr>
      <w:r>
        <w:t xml:space="preserve">        return result;</w:t>
      </w:r>
    </w:p>
    <w:p w14:paraId="5B9B5429" w14:textId="77777777" w:rsidR="00CE4EC3" w:rsidRDefault="00CE4EC3" w:rsidP="00CE4EC3">
      <w:pPr>
        <w:pStyle w:val="af7"/>
      </w:pPr>
      <w:r>
        <w:t xml:space="preserve">    }</w:t>
      </w:r>
    </w:p>
    <w:p w14:paraId="70F895D6" w14:textId="77777777" w:rsidR="00CE4EC3" w:rsidRDefault="00CE4EC3" w:rsidP="00CE4EC3">
      <w:pPr>
        <w:pStyle w:val="af7"/>
      </w:pPr>
    </w:p>
    <w:p w14:paraId="0B9936FF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HttpDelete</w:t>
      </w:r>
      <w:proofErr w:type="spellEnd"/>
      <w:r>
        <w:t>]</w:t>
      </w:r>
    </w:p>
    <w:p w14:paraId="0FDF78AE" w14:textId="77777777" w:rsidR="00CE4EC3" w:rsidRDefault="00CE4EC3" w:rsidP="00CE4EC3">
      <w:pPr>
        <w:pStyle w:val="af7"/>
      </w:pPr>
      <w:r>
        <w:t xml:space="preserve">    [Authorize]</w:t>
      </w:r>
    </w:p>
    <w:p w14:paraId="0B256CDA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35CD9F2B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DeleteAsync</w:t>
      </w:r>
      <w:proofErr w:type="spellEnd"/>
      <w:r>
        <w:t>(</w:t>
      </w:r>
      <w:proofErr w:type="gramEnd"/>
      <w:r>
        <w:t>Guid id)</w:t>
      </w:r>
    </w:p>
    <w:p w14:paraId="2C600266" w14:textId="77777777" w:rsidR="00CE4EC3" w:rsidRDefault="00CE4EC3" w:rsidP="00CE4EC3">
      <w:pPr>
        <w:pStyle w:val="af7"/>
      </w:pPr>
      <w:r>
        <w:t xml:space="preserve">    {</w:t>
      </w:r>
    </w:p>
    <w:p w14:paraId="7A48CB5B" w14:textId="77777777" w:rsidR="00CE4EC3" w:rsidRDefault="00CE4EC3" w:rsidP="00CE4EC3">
      <w:pPr>
        <w:pStyle w:val="af7"/>
      </w:pPr>
      <w:r>
        <w:t xml:space="preserve">        try</w:t>
      </w:r>
    </w:p>
    <w:p w14:paraId="55AE6D20" w14:textId="77777777" w:rsidR="00CE4EC3" w:rsidRDefault="00CE4EC3" w:rsidP="00CE4EC3">
      <w:pPr>
        <w:pStyle w:val="af7"/>
      </w:pPr>
      <w:r>
        <w:t xml:space="preserve">        {</w:t>
      </w:r>
    </w:p>
    <w:p w14:paraId="1F9D4343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service.DeleteAsync</w:t>
      </w:r>
      <w:proofErr w:type="spellEnd"/>
      <w:proofErr w:type="gramEnd"/>
      <w:r>
        <w:t>(id);</w:t>
      </w:r>
    </w:p>
    <w:p w14:paraId="6F2A249F" w14:textId="77777777" w:rsidR="00CE4EC3" w:rsidRDefault="00CE4EC3" w:rsidP="00CE4EC3">
      <w:pPr>
        <w:pStyle w:val="af7"/>
      </w:pPr>
      <w:r>
        <w:t xml:space="preserve">        }</w:t>
      </w:r>
    </w:p>
    <w:p w14:paraId="3ECBEC4F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EntityNotFoundException</w:t>
      </w:r>
      <w:proofErr w:type="spellEnd"/>
      <w:r>
        <w:t>)</w:t>
      </w:r>
    </w:p>
    <w:p w14:paraId="303578FA" w14:textId="77777777" w:rsidR="00CE4EC3" w:rsidRDefault="00CE4EC3" w:rsidP="00CE4EC3">
      <w:pPr>
        <w:pStyle w:val="af7"/>
      </w:pPr>
      <w:r>
        <w:t xml:space="preserve">        {</w:t>
      </w:r>
    </w:p>
    <w:p w14:paraId="0E6EE657" w14:textId="77777777" w:rsidR="00CE4EC3" w:rsidRDefault="00CE4EC3" w:rsidP="00CE4EC3">
      <w:pPr>
        <w:pStyle w:val="af7"/>
      </w:pPr>
      <w:r>
        <w:t xml:space="preserve">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4F875113" w14:textId="77777777" w:rsidR="00CE4EC3" w:rsidRDefault="00CE4EC3" w:rsidP="00CE4EC3">
      <w:pPr>
        <w:pStyle w:val="af7"/>
      </w:pPr>
      <w:r>
        <w:t xml:space="preserve">        }</w:t>
      </w:r>
    </w:p>
    <w:p w14:paraId="153E2BF5" w14:textId="77777777" w:rsidR="00CE4EC3" w:rsidRDefault="00CE4EC3" w:rsidP="00CE4EC3">
      <w:pPr>
        <w:pStyle w:val="af7"/>
      </w:pPr>
    </w:p>
    <w:p w14:paraId="0D29189E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>);</w:t>
      </w:r>
    </w:p>
    <w:p w14:paraId="7CA22B3A" w14:textId="77777777" w:rsidR="00CE4EC3" w:rsidRDefault="00CE4EC3" w:rsidP="00CE4EC3">
      <w:pPr>
        <w:pStyle w:val="af7"/>
      </w:pPr>
      <w:r>
        <w:t xml:space="preserve">    }</w:t>
      </w:r>
    </w:p>
    <w:p w14:paraId="74615B5C" w14:textId="77777777" w:rsidR="00CE4EC3" w:rsidRDefault="00CE4EC3" w:rsidP="00CE4EC3">
      <w:pPr>
        <w:pStyle w:val="af7"/>
      </w:pPr>
    </w:p>
    <w:p w14:paraId="55FACC09" w14:textId="77777777" w:rsidR="00CE4EC3" w:rsidRDefault="00CE4EC3" w:rsidP="00CE4EC3">
      <w:pPr>
        <w:pStyle w:val="af7"/>
      </w:pPr>
      <w:r>
        <w:t xml:space="preserve">    private void </w:t>
      </w:r>
      <w:proofErr w:type="spellStart"/>
      <w:proofErr w:type="gramStart"/>
      <w:r>
        <w:t>UpdateThumbnailUrls</w:t>
      </w:r>
      <w:proofErr w:type="spellEnd"/>
      <w:r>
        <w:t>(</w:t>
      </w:r>
      <w:proofErr w:type="spellStart"/>
      <w:proofErr w:type="gramEnd"/>
      <w:r>
        <w:t>BookCollectionDto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</w:t>
      </w:r>
    </w:p>
    <w:p w14:paraId="1172599A" w14:textId="77777777" w:rsidR="00CE4EC3" w:rsidRDefault="00CE4EC3" w:rsidP="00CE4EC3">
      <w:pPr>
        <w:pStyle w:val="af7"/>
      </w:pPr>
      <w:r>
        <w:t xml:space="preserve">    {</w:t>
      </w:r>
    </w:p>
    <w:p w14:paraId="6AE424BC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dto.Books</w:t>
      </w:r>
      <w:proofErr w:type="spellEnd"/>
      <w:proofErr w:type="gramEnd"/>
      <w:r>
        <w:t xml:space="preserve"> == null) return;</w:t>
      </w:r>
    </w:p>
    <w:p w14:paraId="4D623E8D" w14:textId="77777777" w:rsidR="00CE4EC3" w:rsidRDefault="00CE4EC3" w:rsidP="00CE4EC3">
      <w:pPr>
        <w:pStyle w:val="af7"/>
      </w:pPr>
      <w:r>
        <w:t xml:space="preserve">        foreach (var book in </w:t>
      </w:r>
      <w:proofErr w:type="spellStart"/>
      <w:proofErr w:type="gramStart"/>
      <w:r>
        <w:t>dto.Books</w:t>
      </w:r>
      <w:proofErr w:type="spellEnd"/>
      <w:proofErr w:type="gramEnd"/>
      <w:r>
        <w:t>)</w:t>
      </w:r>
    </w:p>
    <w:p w14:paraId="4D06839C" w14:textId="77777777" w:rsidR="00CE4EC3" w:rsidRDefault="00CE4EC3" w:rsidP="00CE4EC3">
      <w:pPr>
        <w:pStyle w:val="af7"/>
      </w:pPr>
      <w:r>
        <w:t xml:space="preserve">        {</w:t>
      </w:r>
    </w:p>
    <w:p w14:paraId="0DF3D017" w14:textId="77777777" w:rsidR="00CE4EC3" w:rsidRDefault="00CE4EC3" w:rsidP="00CE4EC3">
      <w:pPr>
        <w:pStyle w:val="af7"/>
      </w:pPr>
      <w:r>
        <w:lastRenderedPageBreak/>
        <w:t xml:space="preserve">            </w:t>
      </w:r>
      <w:proofErr w:type="spellStart"/>
      <w:proofErr w:type="gramStart"/>
      <w:r>
        <w:t>book.DocumentDetails.ThumbnailUrl</w:t>
      </w:r>
      <w:proofErr w:type="spellEnd"/>
      <w:proofErr w:type="gramEnd"/>
      <w:r>
        <w:t xml:space="preserve"> = </w:t>
      </w:r>
      <w:proofErr w:type="spellStart"/>
      <w:r>
        <w:t>GetImageUrl</w:t>
      </w:r>
      <w:proofErr w:type="spellEnd"/>
      <w:r>
        <w:t>(</w:t>
      </w:r>
      <w:proofErr w:type="spellStart"/>
      <w:r>
        <w:t>book.DocumentDetails.Id</w:t>
      </w:r>
      <w:proofErr w:type="spellEnd"/>
      <w:r>
        <w:t>);</w:t>
      </w:r>
    </w:p>
    <w:p w14:paraId="5D82C2B8" w14:textId="77777777" w:rsidR="00CE4EC3" w:rsidRDefault="00CE4EC3" w:rsidP="00CE4EC3">
      <w:pPr>
        <w:pStyle w:val="af7"/>
      </w:pPr>
      <w:r>
        <w:t xml:space="preserve">        }</w:t>
      </w:r>
    </w:p>
    <w:p w14:paraId="7C74E7CE" w14:textId="77777777" w:rsidR="00CE4EC3" w:rsidRDefault="00CE4EC3" w:rsidP="00CE4EC3">
      <w:pPr>
        <w:pStyle w:val="af7"/>
      </w:pPr>
      <w:r>
        <w:t xml:space="preserve">    }</w:t>
      </w:r>
    </w:p>
    <w:p w14:paraId="2BEDB74F" w14:textId="77777777" w:rsidR="00CE4EC3" w:rsidRDefault="00CE4EC3" w:rsidP="00CE4EC3">
      <w:pPr>
        <w:pStyle w:val="af7"/>
      </w:pPr>
    </w:p>
    <w:p w14:paraId="599E13B6" w14:textId="77777777" w:rsidR="00CE4EC3" w:rsidRDefault="00CE4EC3" w:rsidP="00CE4EC3">
      <w:pPr>
        <w:pStyle w:val="af7"/>
      </w:pPr>
      <w:r>
        <w:t xml:space="preserve">    private string </w:t>
      </w:r>
      <w:proofErr w:type="spellStart"/>
      <w:proofErr w:type="gramStart"/>
      <w:r>
        <w:t>GetImageUrl</w:t>
      </w:r>
      <w:proofErr w:type="spellEnd"/>
      <w:r>
        <w:t>(</w:t>
      </w:r>
      <w:proofErr w:type="gramEnd"/>
      <w:r>
        <w:t>Guid id)</w:t>
      </w:r>
    </w:p>
    <w:p w14:paraId="206707EF" w14:textId="77777777" w:rsidR="00CE4EC3" w:rsidRDefault="00CE4EC3" w:rsidP="00CE4EC3">
      <w:pPr>
        <w:pStyle w:val="af7"/>
      </w:pPr>
      <w:r>
        <w:t xml:space="preserve">    {</w:t>
      </w:r>
    </w:p>
    <w:p w14:paraId="2BA814FF" w14:textId="77777777" w:rsidR="00CE4EC3" w:rsidRDefault="00CE4EC3" w:rsidP="00CE4EC3">
      <w:pPr>
        <w:pStyle w:val="af7"/>
      </w:pPr>
      <w:r>
        <w:t xml:space="preserve">        return $"{Request.Scheme}://{</w:t>
      </w:r>
      <w:proofErr w:type="gramStart"/>
      <w:r>
        <w:t>Request.Host}{</w:t>
      </w:r>
      <w:proofErr w:type="gramEnd"/>
      <w:r>
        <w:t>Request.PathBase}/books/cover/{id}";</w:t>
      </w:r>
    </w:p>
    <w:p w14:paraId="6A3A44D0" w14:textId="77777777" w:rsidR="00CE4EC3" w:rsidRDefault="00CE4EC3" w:rsidP="00CE4EC3">
      <w:pPr>
        <w:pStyle w:val="af7"/>
      </w:pPr>
      <w:r>
        <w:t xml:space="preserve">    }</w:t>
      </w:r>
    </w:p>
    <w:p w14:paraId="586ED905" w14:textId="77777777" w:rsidR="00CE4EC3" w:rsidRDefault="00CE4EC3" w:rsidP="00CE4EC3">
      <w:pPr>
        <w:pStyle w:val="af7"/>
      </w:pPr>
      <w:r>
        <w:t>}</w:t>
      </w:r>
    </w:p>
    <w:p w14:paraId="2F887F84" w14:textId="77777777" w:rsidR="00CE4EC3" w:rsidRDefault="00CE4EC3" w:rsidP="00AA3514">
      <w:pPr>
        <w:pStyle w:val="affc"/>
      </w:pPr>
      <w:r>
        <w:t>Файл BookController.cs:</w:t>
      </w:r>
    </w:p>
    <w:p w14:paraId="2290B79B" w14:textId="77777777" w:rsidR="00CE4EC3" w:rsidRDefault="00CE4EC3" w:rsidP="00CE4EC3">
      <w:pPr>
        <w:pStyle w:val="af7"/>
      </w:pPr>
      <w:r>
        <w:t>using BookManager.Application.Common.DTOs;</w:t>
      </w:r>
    </w:p>
    <w:p w14:paraId="24E0882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BookManager.Domain.Entities</w:t>
      </w:r>
      <w:proofErr w:type="gramEnd"/>
      <w:r>
        <w:t>;</w:t>
      </w:r>
    </w:p>
    <w:p w14:paraId="54D52281" w14:textId="77777777" w:rsidR="00CE4EC3" w:rsidRDefault="00CE4EC3" w:rsidP="00CE4EC3">
      <w:pPr>
        <w:pStyle w:val="af7"/>
      </w:pPr>
      <w:r>
        <w:t>using BrunoZell.ModelBinding;</w:t>
      </w:r>
    </w:p>
    <w:p w14:paraId="0F9987E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Microsoft.AspNetCore.Authorization</w:t>
      </w:r>
      <w:proofErr w:type="gramEnd"/>
      <w:r>
        <w:t>;</w:t>
      </w:r>
    </w:p>
    <w:p w14:paraId="0FFE947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Microsoft.AspNetCore.Identity</w:t>
      </w:r>
      <w:proofErr w:type="gramEnd"/>
      <w:r>
        <w:t>;</w:t>
      </w:r>
    </w:p>
    <w:p w14:paraId="34933968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Microsoft.AspNetCore.Mvc</w:t>
      </w:r>
      <w:proofErr w:type="gramEnd"/>
      <w:r>
        <w:t>;</w:t>
      </w:r>
    </w:p>
    <w:p w14:paraId="0F0E14E3" w14:textId="77777777" w:rsidR="00CE4EC3" w:rsidRDefault="00CE4EC3" w:rsidP="00CE4EC3">
      <w:pPr>
        <w:pStyle w:val="af7"/>
      </w:pPr>
    </w:p>
    <w:p w14:paraId="2A441498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BookManager.Api.Controllers</w:t>
      </w:r>
      <w:proofErr w:type="gramEnd"/>
      <w:r>
        <w:t>;</w:t>
      </w:r>
    </w:p>
    <w:p w14:paraId="10D6D3AD" w14:textId="77777777" w:rsidR="00CE4EC3" w:rsidRDefault="00CE4EC3" w:rsidP="00CE4EC3">
      <w:pPr>
        <w:pStyle w:val="af7"/>
      </w:pPr>
    </w:p>
    <w:p w14:paraId="1C836021" w14:textId="77777777" w:rsidR="00CE4EC3" w:rsidRDefault="00CE4EC3" w:rsidP="00CE4EC3">
      <w:pPr>
        <w:pStyle w:val="af7"/>
      </w:pPr>
      <w:r>
        <w:t>[ApiController]</w:t>
      </w:r>
    </w:p>
    <w:p w14:paraId="770B8204" w14:textId="77777777" w:rsidR="00CE4EC3" w:rsidRDefault="00CE4EC3" w:rsidP="00CE4EC3">
      <w:pPr>
        <w:pStyle w:val="af7"/>
      </w:pPr>
      <w:r>
        <w:t>[Route("books")]</w:t>
      </w:r>
    </w:p>
    <w:p w14:paraId="0F87BDDB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BookController(</w:t>
      </w:r>
      <w:proofErr w:type="gramEnd"/>
    </w:p>
    <w:p w14:paraId="658B2B56" w14:textId="77777777" w:rsidR="00CE4EC3" w:rsidRDefault="00CE4EC3" w:rsidP="00CE4EC3">
      <w:pPr>
        <w:pStyle w:val="af7"/>
      </w:pPr>
      <w:r>
        <w:t xml:space="preserve">    IBookService service,</w:t>
      </w:r>
    </w:p>
    <w:p w14:paraId="270A6599" w14:textId="77777777" w:rsidR="00CE4EC3" w:rsidRDefault="00CE4EC3" w:rsidP="00CE4EC3">
      <w:pPr>
        <w:pStyle w:val="af7"/>
      </w:pPr>
      <w:r>
        <w:t xml:space="preserve">    ISearchService searchService,</w:t>
      </w:r>
    </w:p>
    <w:p w14:paraId="54E872E0" w14:textId="77777777" w:rsidR="00CE4EC3" w:rsidRDefault="00CE4EC3" w:rsidP="00CE4EC3">
      <w:pPr>
        <w:pStyle w:val="af7"/>
      </w:pPr>
      <w:r>
        <w:t xml:space="preserve">    UserManager&lt;User&gt; userManager)</w:t>
      </w:r>
    </w:p>
    <w:p w14:paraId="748BE279" w14:textId="77777777" w:rsidR="00CE4EC3" w:rsidRDefault="00CE4EC3" w:rsidP="00CE4EC3">
      <w:pPr>
        <w:pStyle w:val="af7"/>
      </w:pPr>
      <w:r>
        <w:t xml:space="preserve">    : ControllerBase</w:t>
      </w:r>
    </w:p>
    <w:p w14:paraId="357C39C3" w14:textId="77777777" w:rsidR="00CE4EC3" w:rsidRDefault="00CE4EC3" w:rsidP="00CE4EC3">
      <w:pPr>
        <w:pStyle w:val="af7"/>
      </w:pPr>
      <w:r>
        <w:t>{</w:t>
      </w:r>
    </w:p>
    <w:p w14:paraId="79C0C6C7" w14:textId="77777777" w:rsidR="00CE4EC3" w:rsidRDefault="00CE4EC3" w:rsidP="00CE4EC3">
      <w:pPr>
        <w:pStyle w:val="af7"/>
      </w:pPr>
      <w:r>
        <w:t xml:space="preserve">    [HttpGet]</w:t>
      </w:r>
    </w:p>
    <w:p w14:paraId="7396B16F" w14:textId="77777777" w:rsidR="00CE4EC3" w:rsidRDefault="00CE4EC3" w:rsidP="00CE4EC3">
      <w:pPr>
        <w:pStyle w:val="af7"/>
      </w:pPr>
      <w:r>
        <w:t xml:space="preserve">    [Authorize]</w:t>
      </w:r>
    </w:p>
    <w:p w14:paraId="7721D3F3" w14:textId="77777777" w:rsidR="00CE4EC3" w:rsidRDefault="00CE4EC3" w:rsidP="00CE4EC3">
      <w:pPr>
        <w:pStyle w:val="af7"/>
      </w:pPr>
      <w:r>
        <w:t xml:space="preserve">    public async Task&lt;PageDto&lt;BookDto&gt;&gt; </w:t>
      </w:r>
      <w:proofErr w:type="gramStart"/>
      <w:r>
        <w:t>GetBooks(</w:t>
      </w:r>
      <w:proofErr w:type="gramEnd"/>
    </w:p>
    <w:p w14:paraId="67CD0F61" w14:textId="77777777" w:rsidR="00CE4EC3" w:rsidRDefault="00CE4EC3" w:rsidP="00CE4EC3">
      <w:pPr>
        <w:pStyle w:val="af7"/>
      </w:pPr>
      <w:r>
        <w:t xml:space="preserve">        [FromQuery] int pageNumber,</w:t>
      </w:r>
    </w:p>
    <w:p w14:paraId="40D3F10D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FromQuery</w:t>
      </w:r>
      <w:proofErr w:type="spellEnd"/>
      <w:r>
        <w:t xml:space="preserve">] int </w:t>
      </w:r>
      <w:proofErr w:type="spellStart"/>
      <w:r>
        <w:t>pageSize</w:t>
      </w:r>
      <w:proofErr w:type="spellEnd"/>
      <w:r>
        <w:t>,</w:t>
      </w:r>
    </w:p>
    <w:p w14:paraId="1DD36062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FromQuery</w:t>
      </w:r>
      <w:proofErr w:type="spellEnd"/>
      <w:r>
        <w:t xml:space="preserve">] string? </w:t>
      </w:r>
      <w:proofErr w:type="spellStart"/>
      <w:r>
        <w:t>sortBy</w:t>
      </w:r>
      <w:proofErr w:type="spellEnd"/>
      <w:r>
        <w:t xml:space="preserve"> = null,</w:t>
      </w:r>
    </w:p>
    <w:p w14:paraId="51254F37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FromQuery</w:t>
      </w:r>
      <w:proofErr w:type="spellEnd"/>
      <w:r>
        <w:t xml:space="preserve">] </w:t>
      </w:r>
      <w:proofErr w:type="spellStart"/>
      <w:r>
        <w:t>SortOrder</w:t>
      </w:r>
      <w:proofErr w:type="spellEnd"/>
      <w:r>
        <w:t xml:space="preserve"> </w:t>
      </w:r>
      <w:proofErr w:type="spellStart"/>
      <w:r>
        <w:t>sortOrder</w:t>
      </w:r>
      <w:proofErr w:type="spellEnd"/>
      <w:r>
        <w:t xml:space="preserve"> = </w:t>
      </w:r>
      <w:proofErr w:type="spellStart"/>
      <w:r>
        <w:t>SortOrder.Asc</w:t>
      </w:r>
      <w:proofErr w:type="spellEnd"/>
    </w:p>
    <w:p w14:paraId="1F5CD2FD" w14:textId="77777777" w:rsidR="00CE4EC3" w:rsidRDefault="00CE4EC3" w:rsidP="00CE4EC3">
      <w:pPr>
        <w:pStyle w:val="af7"/>
      </w:pPr>
      <w:r>
        <w:t xml:space="preserve">    )</w:t>
      </w:r>
    </w:p>
    <w:p w14:paraId="4716FDDD" w14:textId="77777777" w:rsidR="00CE4EC3" w:rsidRDefault="00CE4EC3" w:rsidP="00CE4EC3">
      <w:pPr>
        <w:pStyle w:val="af7"/>
      </w:pPr>
      <w:r>
        <w:t xml:space="preserve">    {</w:t>
      </w:r>
    </w:p>
    <w:p w14:paraId="5815EBD6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userManager.GetUserAsync</w:t>
      </w:r>
      <w:proofErr w:type="spellEnd"/>
      <w:r>
        <w:t>(</w:t>
      </w:r>
      <w:proofErr w:type="spellStart"/>
      <w:r>
        <w:t>HttpContext.User</w:t>
      </w:r>
      <w:proofErr w:type="spellEnd"/>
      <w:r>
        <w:t>);</w:t>
      </w:r>
    </w:p>
    <w:p w14:paraId="5C0567CD" w14:textId="77777777" w:rsidR="00CE4EC3" w:rsidRDefault="00CE4EC3" w:rsidP="00CE4EC3">
      <w:pPr>
        <w:pStyle w:val="af7"/>
      </w:pPr>
      <w:r>
        <w:t xml:space="preserve">        var page = await </w:t>
      </w:r>
      <w:proofErr w:type="spellStart"/>
      <w:proofErr w:type="gramStart"/>
      <w:r>
        <w:t>service.GetPageAsync</w:t>
      </w:r>
      <w:proofErr w:type="spellEnd"/>
      <w:proofErr w:type="gramEnd"/>
      <w:r>
        <w:t xml:space="preserve">(new </w:t>
      </w:r>
      <w:proofErr w:type="spellStart"/>
      <w:r>
        <w:t>PageRequestDto</w:t>
      </w:r>
      <w:proofErr w:type="spellEnd"/>
      <w:r>
        <w:t>(</w:t>
      </w:r>
      <w:proofErr w:type="spellStart"/>
      <w:r>
        <w:t>pageNumber</w:t>
      </w:r>
      <w:proofErr w:type="spellEnd"/>
      <w:r>
        <w:t xml:space="preserve">, </w:t>
      </w:r>
      <w:proofErr w:type="spellStart"/>
      <w:r>
        <w:t>pageSize</w:t>
      </w:r>
      <w:proofErr w:type="spellEnd"/>
      <w:r>
        <w:t xml:space="preserve">, </w:t>
      </w:r>
      <w:proofErr w:type="spellStart"/>
      <w:r>
        <w:t>sortBy</w:t>
      </w:r>
      <w:proofErr w:type="spellEnd"/>
      <w:r>
        <w:t xml:space="preserve">, </w:t>
      </w:r>
      <w:proofErr w:type="spellStart"/>
      <w:r>
        <w:t>sortOrder</w:t>
      </w:r>
      <w:proofErr w:type="spellEnd"/>
      <w:r>
        <w:t>), null, user);</w:t>
      </w:r>
    </w:p>
    <w:p w14:paraId="566C155D" w14:textId="77777777" w:rsidR="00CE4EC3" w:rsidRDefault="00CE4EC3" w:rsidP="00CE4EC3">
      <w:pPr>
        <w:pStyle w:val="af7"/>
      </w:pPr>
      <w:r>
        <w:t xml:space="preserve">        foreach (var item in </w:t>
      </w:r>
      <w:proofErr w:type="spellStart"/>
      <w:proofErr w:type="gramStart"/>
      <w:r>
        <w:t>page.Items</w:t>
      </w:r>
      <w:proofErr w:type="spellEnd"/>
      <w:proofErr w:type="gramEnd"/>
      <w:r>
        <w:t>)</w:t>
      </w:r>
    </w:p>
    <w:p w14:paraId="0B7C6E39" w14:textId="77777777" w:rsidR="00CE4EC3" w:rsidRDefault="00CE4EC3" w:rsidP="00CE4EC3">
      <w:pPr>
        <w:pStyle w:val="af7"/>
      </w:pPr>
      <w:r>
        <w:t xml:space="preserve">        {</w:t>
      </w:r>
    </w:p>
    <w:p w14:paraId="3F9D4797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item.DocumentDetails.ThumbnailUrl</w:t>
      </w:r>
      <w:proofErr w:type="spellEnd"/>
      <w:proofErr w:type="gramEnd"/>
      <w:r>
        <w:t xml:space="preserve"> = </w:t>
      </w:r>
      <w:proofErr w:type="spellStart"/>
      <w:r>
        <w:t>GetImageUrl</w:t>
      </w:r>
      <w:proofErr w:type="spellEnd"/>
      <w:r>
        <w:t>(</w:t>
      </w:r>
      <w:proofErr w:type="spellStart"/>
      <w:r>
        <w:t>item.DocumentDetails.Id</w:t>
      </w:r>
      <w:proofErr w:type="spellEnd"/>
      <w:r>
        <w:t>);</w:t>
      </w:r>
    </w:p>
    <w:p w14:paraId="0FD03F41" w14:textId="77777777" w:rsidR="00CE4EC3" w:rsidRDefault="00CE4EC3" w:rsidP="00CE4EC3">
      <w:pPr>
        <w:pStyle w:val="af7"/>
      </w:pPr>
      <w:r>
        <w:t xml:space="preserve">        }</w:t>
      </w:r>
    </w:p>
    <w:p w14:paraId="43175A75" w14:textId="77777777" w:rsidR="00CE4EC3" w:rsidRDefault="00CE4EC3" w:rsidP="00CE4EC3">
      <w:pPr>
        <w:pStyle w:val="af7"/>
      </w:pPr>
    </w:p>
    <w:p w14:paraId="71F61D08" w14:textId="77777777" w:rsidR="00CE4EC3" w:rsidRDefault="00CE4EC3" w:rsidP="00CE4EC3">
      <w:pPr>
        <w:pStyle w:val="af7"/>
      </w:pPr>
      <w:r>
        <w:t xml:space="preserve">        return page;</w:t>
      </w:r>
    </w:p>
    <w:p w14:paraId="09C4B6A4" w14:textId="77777777" w:rsidR="00CE4EC3" w:rsidRDefault="00CE4EC3" w:rsidP="00CE4EC3">
      <w:pPr>
        <w:pStyle w:val="af7"/>
      </w:pPr>
      <w:r>
        <w:t xml:space="preserve">    }</w:t>
      </w:r>
    </w:p>
    <w:p w14:paraId="5A9F796F" w14:textId="77777777" w:rsidR="00CE4EC3" w:rsidRDefault="00CE4EC3" w:rsidP="00CE4EC3">
      <w:pPr>
        <w:pStyle w:val="af7"/>
      </w:pPr>
    </w:p>
    <w:p w14:paraId="33027895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HttpGet</w:t>
      </w:r>
      <w:proofErr w:type="spellEnd"/>
      <w:r>
        <w:t>]</w:t>
      </w:r>
    </w:p>
    <w:p w14:paraId="00D8BD21" w14:textId="77777777" w:rsidR="00CE4EC3" w:rsidRDefault="00CE4EC3" w:rsidP="00CE4EC3">
      <w:pPr>
        <w:pStyle w:val="af7"/>
      </w:pPr>
      <w:r>
        <w:t xml:space="preserve">    [Authorize]</w:t>
      </w:r>
    </w:p>
    <w:p w14:paraId="15DC5C07" w14:textId="77777777" w:rsidR="00CE4EC3" w:rsidRDefault="00CE4EC3" w:rsidP="00CE4EC3">
      <w:pPr>
        <w:pStyle w:val="af7"/>
      </w:pPr>
      <w:r>
        <w:t xml:space="preserve">    [Route("download/{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41C3457F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DownloadBook</w:t>
      </w:r>
      <w:proofErr w:type="spellEnd"/>
      <w:r>
        <w:t>(</w:t>
      </w:r>
      <w:proofErr w:type="gramEnd"/>
      <w:r>
        <w:t>Guid id)</w:t>
      </w:r>
    </w:p>
    <w:p w14:paraId="7B4DED04" w14:textId="77777777" w:rsidR="00CE4EC3" w:rsidRDefault="00CE4EC3" w:rsidP="00CE4EC3">
      <w:pPr>
        <w:pStyle w:val="af7"/>
      </w:pPr>
      <w:r>
        <w:t xml:space="preserve">    {</w:t>
      </w:r>
    </w:p>
    <w:p w14:paraId="778AACBC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userManager.GetUserAsync</w:t>
      </w:r>
      <w:proofErr w:type="spellEnd"/>
      <w:r>
        <w:t>(</w:t>
      </w:r>
      <w:proofErr w:type="spellStart"/>
      <w:r>
        <w:t>HttpContext.User</w:t>
      </w:r>
      <w:proofErr w:type="spellEnd"/>
      <w:r>
        <w:t>);</w:t>
      </w:r>
    </w:p>
    <w:p w14:paraId="1E1192EC" w14:textId="77777777" w:rsidR="00CE4EC3" w:rsidRDefault="00CE4EC3" w:rsidP="00CE4EC3">
      <w:pPr>
        <w:pStyle w:val="af7"/>
      </w:pPr>
      <w:r>
        <w:t xml:space="preserve">        if (user == null) return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);</w:t>
      </w:r>
    </w:p>
    <w:p w14:paraId="233E2D7F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bookDto</w:t>
      </w:r>
      <w:proofErr w:type="spellEnd"/>
      <w:r>
        <w:t xml:space="preserve"> = await </w:t>
      </w:r>
      <w:proofErr w:type="spellStart"/>
      <w:proofErr w:type="gramStart"/>
      <w:r>
        <w:t>service.GetByIdAsync</w:t>
      </w:r>
      <w:proofErr w:type="spellEnd"/>
      <w:proofErr w:type="gramEnd"/>
      <w:r>
        <w:t>(id);</w:t>
      </w:r>
    </w:p>
    <w:p w14:paraId="236418BC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bookDto</w:t>
      </w:r>
      <w:proofErr w:type="spellEnd"/>
      <w:r>
        <w:t xml:space="preserve"> == null)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5215B598" w14:textId="77777777" w:rsidR="00CE4EC3" w:rsidRDefault="00CE4EC3" w:rsidP="00CE4EC3">
      <w:pPr>
        <w:pStyle w:val="af7"/>
      </w:pPr>
      <w:r>
        <w:t xml:space="preserve">        var stream = await </w:t>
      </w:r>
      <w:proofErr w:type="spellStart"/>
      <w:proofErr w:type="gramStart"/>
      <w:r>
        <w:t>service.GetBookFileStreamAsync</w:t>
      </w:r>
      <w:proofErr w:type="spellEnd"/>
      <w:proofErr w:type="gramEnd"/>
      <w:r>
        <w:t>(id, user);</w:t>
      </w:r>
    </w:p>
    <w:p w14:paraId="25E46522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File(</w:t>
      </w:r>
      <w:proofErr w:type="gramEnd"/>
      <w:r>
        <w:t xml:space="preserve">stream, </w:t>
      </w:r>
      <w:proofErr w:type="spellStart"/>
      <w:r>
        <w:t>bookDto.GetContentType</w:t>
      </w:r>
      <w:proofErr w:type="spellEnd"/>
      <w:r>
        <w:t>(), true);</w:t>
      </w:r>
    </w:p>
    <w:p w14:paraId="460885D2" w14:textId="77777777" w:rsidR="00CE4EC3" w:rsidRDefault="00CE4EC3" w:rsidP="00CE4EC3">
      <w:pPr>
        <w:pStyle w:val="af7"/>
      </w:pPr>
      <w:r>
        <w:t xml:space="preserve">    }</w:t>
      </w:r>
    </w:p>
    <w:p w14:paraId="5002932B" w14:textId="77777777" w:rsidR="00CE4EC3" w:rsidRDefault="00CE4EC3" w:rsidP="00CE4EC3">
      <w:pPr>
        <w:pStyle w:val="af7"/>
      </w:pPr>
    </w:p>
    <w:p w14:paraId="0DD4B636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HttpGet</w:t>
      </w:r>
      <w:proofErr w:type="spellEnd"/>
      <w:r>
        <w:t>]</w:t>
      </w:r>
    </w:p>
    <w:p w14:paraId="345EE413" w14:textId="77777777" w:rsidR="00CE4EC3" w:rsidRDefault="00CE4EC3" w:rsidP="00CE4EC3">
      <w:pPr>
        <w:pStyle w:val="af7"/>
      </w:pPr>
      <w:r>
        <w:t xml:space="preserve">    [Route("cover/{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3760780E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GetBookCover</w:t>
      </w:r>
      <w:proofErr w:type="spellEnd"/>
      <w:r>
        <w:t>(</w:t>
      </w:r>
      <w:proofErr w:type="gramEnd"/>
      <w:r>
        <w:t>Guid id)</w:t>
      </w:r>
    </w:p>
    <w:p w14:paraId="0AEA920C" w14:textId="77777777" w:rsidR="00CE4EC3" w:rsidRDefault="00CE4EC3" w:rsidP="00CE4EC3">
      <w:pPr>
        <w:pStyle w:val="af7"/>
      </w:pPr>
      <w:r>
        <w:t xml:space="preserve">    {</w:t>
      </w:r>
    </w:p>
    <w:p w14:paraId="63F18B7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imageStream</w:t>
      </w:r>
      <w:proofErr w:type="spellEnd"/>
      <w:r>
        <w:t xml:space="preserve"> = await </w:t>
      </w:r>
      <w:proofErr w:type="spellStart"/>
      <w:proofErr w:type="gramStart"/>
      <w:r>
        <w:t>service.GetBookCoverImageFileStream</w:t>
      </w:r>
      <w:proofErr w:type="spellEnd"/>
      <w:proofErr w:type="gramEnd"/>
      <w:r>
        <w:t>(id);</w:t>
      </w:r>
    </w:p>
    <w:p w14:paraId="4480E592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imageStream</w:t>
      </w:r>
      <w:proofErr w:type="spellEnd"/>
      <w:r>
        <w:t xml:space="preserve"> == null) return Ok(null);</w:t>
      </w:r>
    </w:p>
    <w:p w14:paraId="1FF3DD7E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File(</w:t>
      </w:r>
      <w:proofErr w:type="spellStart"/>
      <w:proofErr w:type="gramEnd"/>
      <w:r>
        <w:t>imageStream</w:t>
      </w:r>
      <w:proofErr w:type="spellEnd"/>
      <w:r>
        <w:t>, "image/jpeg");</w:t>
      </w:r>
    </w:p>
    <w:p w14:paraId="6985013D" w14:textId="77777777" w:rsidR="00CE4EC3" w:rsidRDefault="00CE4EC3" w:rsidP="00CE4EC3">
      <w:pPr>
        <w:pStyle w:val="af7"/>
      </w:pPr>
      <w:r>
        <w:t xml:space="preserve">    }</w:t>
      </w:r>
    </w:p>
    <w:p w14:paraId="2E8D7287" w14:textId="77777777" w:rsidR="00CE4EC3" w:rsidRDefault="00CE4EC3" w:rsidP="00CE4EC3">
      <w:pPr>
        <w:pStyle w:val="af7"/>
      </w:pPr>
    </w:p>
    <w:p w14:paraId="036F7811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HttpGet</w:t>
      </w:r>
      <w:proofErr w:type="spellEnd"/>
      <w:r>
        <w:t>]</w:t>
      </w:r>
    </w:p>
    <w:p w14:paraId="665DE18A" w14:textId="77777777" w:rsidR="00CE4EC3" w:rsidRDefault="00CE4EC3" w:rsidP="00CE4EC3">
      <w:pPr>
        <w:pStyle w:val="af7"/>
      </w:pPr>
      <w:r>
        <w:t xml:space="preserve">    [Authorize]</w:t>
      </w:r>
    </w:p>
    <w:p w14:paraId="3AA26245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02A0C391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GetBookById</w:t>
      </w:r>
      <w:proofErr w:type="spellEnd"/>
      <w:r>
        <w:t>(</w:t>
      </w:r>
      <w:proofErr w:type="gramEnd"/>
      <w:r>
        <w:t>Guid id)</w:t>
      </w:r>
    </w:p>
    <w:p w14:paraId="6C7B44A0" w14:textId="77777777" w:rsidR="00CE4EC3" w:rsidRDefault="00CE4EC3" w:rsidP="00CE4EC3">
      <w:pPr>
        <w:pStyle w:val="af7"/>
      </w:pPr>
      <w:r>
        <w:t xml:space="preserve">    {</w:t>
      </w:r>
    </w:p>
    <w:p w14:paraId="50049BBF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userManager.GetUserAsync</w:t>
      </w:r>
      <w:proofErr w:type="spellEnd"/>
      <w:r>
        <w:t>(</w:t>
      </w:r>
      <w:proofErr w:type="spellStart"/>
      <w:r>
        <w:t>HttpContext.User</w:t>
      </w:r>
      <w:proofErr w:type="spellEnd"/>
      <w:r>
        <w:t>);</w:t>
      </w:r>
    </w:p>
    <w:p w14:paraId="5BD7D543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bookDto</w:t>
      </w:r>
      <w:proofErr w:type="spellEnd"/>
      <w:r>
        <w:t xml:space="preserve"> = await </w:t>
      </w:r>
      <w:proofErr w:type="spellStart"/>
      <w:proofErr w:type="gramStart"/>
      <w:r>
        <w:t>service.GetByIdAsync</w:t>
      </w:r>
      <w:proofErr w:type="spellEnd"/>
      <w:proofErr w:type="gramEnd"/>
      <w:r>
        <w:t xml:space="preserve">(id, </w:t>
      </w:r>
      <w:proofErr w:type="spellStart"/>
      <w:r>
        <w:t>user?.Id</w:t>
      </w:r>
      <w:proofErr w:type="spellEnd"/>
      <w:r>
        <w:t>);</w:t>
      </w:r>
    </w:p>
    <w:p w14:paraId="021D543E" w14:textId="77777777" w:rsidR="00CE4EC3" w:rsidRDefault="00CE4EC3" w:rsidP="00CE4EC3">
      <w:pPr>
        <w:pStyle w:val="af7"/>
      </w:pPr>
      <w:r>
        <w:lastRenderedPageBreak/>
        <w:t xml:space="preserve">        if (</w:t>
      </w:r>
      <w:proofErr w:type="spellStart"/>
      <w:r>
        <w:t>bookDto</w:t>
      </w:r>
      <w:proofErr w:type="spellEnd"/>
      <w:r>
        <w:t xml:space="preserve"> == null)</w:t>
      </w:r>
    </w:p>
    <w:p w14:paraId="3A358D64" w14:textId="77777777" w:rsidR="00CE4EC3" w:rsidRDefault="00CE4EC3" w:rsidP="00CE4EC3">
      <w:pPr>
        <w:pStyle w:val="af7"/>
      </w:pPr>
      <w:r>
        <w:t xml:space="preserve">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337DF805" w14:textId="77777777" w:rsidR="00CE4EC3" w:rsidRDefault="00CE4EC3" w:rsidP="00CE4EC3">
      <w:pPr>
        <w:pStyle w:val="af7"/>
      </w:pPr>
      <w:r>
        <w:t xml:space="preserve">        return Ok(</w:t>
      </w:r>
      <w:proofErr w:type="spellStart"/>
      <w:r>
        <w:t>bookDto</w:t>
      </w:r>
      <w:proofErr w:type="spellEnd"/>
      <w:r>
        <w:t>);</w:t>
      </w:r>
    </w:p>
    <w:p w14:paraId="02A09543" w14:textId="77777777" w:rsidR="00CE4EC3" w:rsidRDefault="00CE4EC3" w:rsidP="00CE4EC3">
      <w:pPr>
        <w:pStyle w:val="af7"/>
      </w:pPr>
      <w:r>
        <w:t xml:space="preserve">    }</w:t>
      </w:r>
    </w:p>
    <w:p w14:paraId="658ADCB7" w14:textId="77777777" w:rsidR="00CE4EC3" w:rsidRDefault="00CE4EC3" w:rsidP="00CE4EC3">
      <w:pPr>
        <w:pStyle w:val="af7"/>
      </w:pPr>
    </w:p>
    <w:p w14:paraId="1B424D39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59994E09" w14:textId="77777777" w:rsidR="00CE4EC3" w:rsidRDefault="00CE4EC3" w:rsidP="00CE4EC3">
      <w:pPr>
        <w:pStyle w:val="af7"/>
      </w:pPr>
      <w:r>
        <w:t xml:space="preserve">    [Route("search")]</w:t>
      </w:r>
    </w:p>
    <w:p w14:paraId="6953904D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PageDto</w:t>
      </w:r>
      <w:proofErr w:type="spellEnd"/>
      <w:r>
        <w:t>&lt;</w:t>
      </w:r>
      <w:proofErr w:type="spellStart"/>
      <w:r>
        <w:t>BookDto</w:t>
      </w:r>
      <w:proofErr w:type="spellEnd"/>
      <w:r>
        <w:t>&gt;&gt; Search([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SearchRequestDto</w:t>
      </w:r>
      <w:proofErr w:type="spellEnd"/>
      <w:r>
        <w:t xml:space="preserve"> request)</w:t>
      </w:r>
    </w:p>
    <w:p w14:paraId="45D3BC6E" w14:textId="77777777" w:rsidR="00CE4EC3" w:rsidRDefault="00CE4EC3" w:rsidP="00CE4EC3">
      <w:pPr>
        <w:pStyle w:val="af7"/>
      </w:pPr>
      <w:r>
        <w:t xml:space="preserve">    {</w:t>
      </w:r>
    </w:p>
    <w:p w14:paraId="66F0955C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userManager.GetUserAsync</w:t>
      </w:r>
      <w:proofErr w:type="spellEnd"/>
      <w:r>
        <w:t>(</w:t>
      </w:r>
      <w:proofErr w:type="spellStart"/>
      <w:r>
        <w:t>HttpContext.User</w:t>
      </w:r>
      <w:proofErr w:type="spellEnd"/>
      <w:r>
        <w:t>);</w:t>
      </w:r>
    </w:p>
    <w:p w14:paraId="369EDC9D" w14:textId="77777777" w:rsidR="00CE4EC3" w:rsidRDefault="00CE4EC3" w:rsidP="00CE4EC3">
      <w:pPr>
        <w:pStyle w:val="af7"/>
      </w:pPr>
      <w:r>
        <w:t xml:space="preserve">        var page = await </w:t>
      </w:r>
      <w:proofErr w:type="spellStart"/>
      <w:r>
        <w:t>searchService.SearchByBookDetailsAsync</w:t>
      </w:r>
      <w:proofErr w:type="spellEnd"/>
      <w:r>
        <w:t>(request, user);</w:t>
      </w:r>
    </w:p>
    <w:p w14:paraId="078245FC" w14:textId="77777777" w:rsidR="00CE4EC3" w:rsidRDefault="00CE4EC3" w:rsidP="00CE4EC3">
      <w:pPr>
        <w:pStyle w:val="af7"/>
      </w:pPr>
      <w:r>
        <w:t xml:space="preserve">        foreach (var item in </w:t>
      </w:r>
      <w:proofErr w:type="spellStart"/>
      <w:proofErr w:type="gramStart"/>
      <w:r>
        <w:t>page.Items</w:t>
      </w:r>
      <w:proofErr w:type="spellEnd"/>
      <w:proofErr w:type="gramEnd"/>
      <w:r>
        <w:t>)</w:t>
      </w:r>
    </w:p>
    <w:p w14:paraId="2BC38AF2" w14:textId="77777777" w:rsidR="00CE4EC3" w:rsidRDefault="00CE4EC3" w:rsidP="00CE4EC3">
      <w:pPr>
        <w:pStyle w:val="af7"/>
      </w:pPr>
      <w:r>
        <w:t xml:space="preserve">        {</w:t>
      </w:r>
    </w:p>
    <w:p w14:paraId="07B63AD0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item.DocumentDetails.ThumbnailUrl</w:t>
      </w:r>
      <w:proofErr w:type="spellEnd"/>
      <w:proofErr w:type="gramEnd"/>
      <w:r>
        <w:t xml:space="preserve"> = </w:t>
      </w:r>
      <w:proofErr w:type="spellStart"/>
      <w:r>
        <w:t>GetImageUrl</w:t>
      </w:r>
      <w:proofErr w:type="spellEnd"/>
      <w:r>
        <w:t>(</w:t>
      </w:r>
      <w:proofErr w:type="spellStart"/>
      <w:r>
        <w:t>item.DocumentDetails.Id</w:t>
      </w:r>
      <w:proofErr w:type="spellEnd"/>
      <w:r>
        <w:t>);</w:t>
      </w:r>
    </w:p>
    <w:p w14:paraId="74FAE951" w14:textId="77777777" w:rsidR="00CE4EC3" w:rsidRDefault="00CE4EC3" w:rsidP="00CE4EC3">
      <w:pPr>
        <w:pStyle w:val="af7"/>
      </w:pPr>
      <w:r>
        <w:t xml:space="preserve">        }</w:t>
      </w:r>
    </w:p>
    <w:p w14:paraId="58D5CBA0" w14:textId="77777777" w:rsidR="00CE4EC3" w:rsidRDefault="00CE4EC3" w:rsidP="00CE4EC3">
      <w:pPr>
        <w:pStyle w:val="af7"/>
      </w:pPr>
    </w:p>
    <w:p w14:paraId="1CF19511" w14:textId="77777777" w:rsidR="00CE4EC3" w:rsidRDefault="00CE4EC3" w:rsidP="00CE4EC3">
      <w:pPr>
        <w:pStyle w:val="af7"/>
      </w:pPr>
      <w:r>
        <w:t xml:space="preserve">        return page;</w:t>
      </w:r>
    </w:p>
    <w:p w14:paraId="7AF05BC7" w14:textId="77777777" w:rsidR="00CE4EC3" w:rsidRDefault="00CE4EC3" w:rsidP="00CE4EC3">
      <w:pPr>
        <w:pStyle w:val="af7"/>
      </w:pPr>
      <w:r>
        <w:t xml:space="preserve">    }</w:t>
      </w:r>
    </w:p>
    <w:p w14:paraId="71FDE0BE" w14:textId="77777777" w:rsidR="00CE4EC3" w:rsidRDefault="00CE4EC3" w:rsidP="00CE4EC3">
      <w:pPr>
        <w:pStyle w:val="af7"/>
      </w:pPr>
    </w:p>
    <w:p w14:paraId="33A3D82E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2FA919A1" w14:textId="77777777" w:rsidR="00CE4EC3" w:rsidRDefault="00CE4EC3" w:rsidP="00CE4EC3">
      <w:pPr>
        <w:pStyle w:val="af7"/>
      </w:pPr>
      <w:r>
        <w:t xml:space="preserve">    [Route("full-text-search")]</w:t>
      </w:r>
    </w:p>
    <w:p w14:paraId="054902D1" w14:textId="77777777" w:rsidR="00CE4EC3" w:rsidRDefault="00CE4EC3" w:rsidP="00CE4EC3">
      <w:pPr>
        <w:pStyle w:val="af7"/>
      </w:pPr>
      <w:r>
        <w:t xml:space="preserve">    public Task&lt;</w:t>
      </w:r>
      <w:proofErr w:type="spellStart"/>
      <w:r>
        <w:t>PageDto</w:t>
      </w:r>
      <w:proofErr w:type="spellEnd"/>
      <w:r>
        <w:t>&lt;</w:t>
      </w:r>
      <w:proofErr w:type="spellStart"/>
      <w:r>
        <w:t>BookTextDto</w:t>
      </w:r>
      <w:proofErr w:type="spellEnd"/>
      <w:r>
        <w:t>&gt;&gt; Search([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TextSearchRequestDto</w:t>
      </w:r>
      <w:proofErr w:type="spellEnd"/>
      <w:r>
        <w:t xml:space="preserve"> request)</w:t>
      </w:r>
    </w:p>
    <w:p w14:paraId="5CFDD0C9" w14:textId="77777777" w:rsidR="00CE4EC3" w:rsidRDefault="00CE4EC3" w:rsidP="00CE4EC3">
      <w:pPr>
        <w:pStyle w:val="af7"/>
      </w:pPr>
      <w:r>
        <w:t xml:space="preserve">    {</w:t>
      </w:r>
    </w:p>
    <w:p w14:paraId="103F8617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searchService.SearchByBookTexts</w:t>
      </w:r>
      <w:proofErr w:type="spellEnd"/>
      <w:r>
        <w:t>(request);</w:t>
      </w:r>
    </w:p>
    <w:p w14:paraId="7007D660" w14:textId="77777777" w:rsidR="00CE4EC3" w:rsidRDefault="00CE4EC3" w:rsidP="00CE4EC3">
      <w:pPr>
        <w:pStyle w:val="af7"/>
      </w:pPr>
      <w:r>
        <w:t xml:space="preserve">    }</w:t>
      </w:r>
    </w:p>
    <w:p w14:paraId="77B81FA7" w14:textId="77777777" w:rsidR="00CE4EC3" w:rsidRDefault="00CE4EC3" w:rsidP="00CE4EC3">
      <w:pPr>
        <w:pStyle w:val="af7"/>
      </w:pPr>
    </w:p>
    <w:p w14:paraId="6DA33064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28846DBB" w14:textId="77777777" w:rsidR="00CE4EC3" w:rsidRDefault="00CE4EC3" w:rsidP="00CE4EC3">
      <w:pPr>
        <w:pStyle w:val="af7"/>
      </w:pPr>
      <w:r>
        <w:t xml:space="preserve">    [Authorize]</w:t>
      </w:r>
    </w:p>
    <w:p w14:paraId="7B726D15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BookDto</w:t>
      </w:r>
      <w:proofErr w:type="spellEnd"/>
      <w:r>
        <w:t xml:space="preserve">&gt;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[</w:t>
      </w:r>
      <w:proofErr w:type="spellStart"/>
      <w:r>
        <w:t>ModelBinder</w:t>
      </w:r>
      <w:proofErr w:type="spellEnd"/>
      <w:r>
        <w:t>(</w:t>
      </w:r>
      <w:proofErr w:type="spellStart"/>
      <w:r>
        <w:t>BinderType</w:t>
      </w:r>
      <w:proofErr w:type="spellEnd"/>
      <w:r>
        <w:t xml:space="preserve"> = </w:t>
      </w:r>
      <w:proofErr w:type="spellStart"/>
      <w:r>
        <w:t>typeof</w:t>
      </w:r>
      <w:proofErr w:type="spellEnd"/>
      <w:r>
        <w:t>(</w:t>
      </w:r>
      <w:proofErr w:type="spellStart"/>
      <w:r>
        <w:t>JsonModelBinder</w:t>
      </w:r>
      <w:proofErr w:type="spellEnd"/>
      <w:r>
        <w:t xml:space="preserve">))] </w:t>
      </w:r>
      <w:proofErr w:type="spellStart"/>
      <w:r>
        <w:t>BookMetadataDto</w:t>
      </w:r>
      <w:proofErr w:type="spellEnd"/>
      <w:r>
        <w:t xml:space="preserve"> </w:t>
      </w:r>
      <w:proofErr w:type="spellStart"/>
      <w:r>
        <w:t>bookMetadata</w:t>
      </w:r>
      <w:proofErr w:type="spellEnd"/>
      <w:r>
        <w:t>,</w:t>
      </w:r>
    </w:p>
    <w:p w14:paraId="6FCFA9C6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IFormFile</w:t>
      </w:r>
      <w:proofErr w:type="spellEnd"/>
      <w:r>
        <w:t xml:space="preserve"> file)</w:t>
      </w:r>
    </w:p>
    <w:p w14:paraId="0CB1078B" w14:textId="77777777" w:rsidR="00CE4EC3" w:rsidRDefault="00CE4EC3" w:rsidP="00CE4EC3">
      <w:pPr>
        <w:pStyle w:val="af7"/>
      </w:pPr>
      <w:r>
        <w:t xml:space="preserve">    {</w:t>
      </w:r>
    </w:p>
    <w:p w14:paraId="7E7B27A6" w14:textId="77777777" w:rsidR="00CE4EC3" w:rsidRDefault="00CE4EC3" w:rsidP="00CE4EC3">
      <w:pPr>
        <w:pStyle w:val="af7"/>
      </w:pPr>
      <w:r>
        <w:t xml:space="preserve">        await using var stream = </w:t>
      </w:r>
      <w:proofErr w:type="spellStart"/>
      <w:proofErr w:type="gramStart"/>
      <w:r>
        <w:t>file.OpenReadStream</w:t>
      </w:r>
      <w:proofErr w:type="spellEnd"/>
      <w:proofErr w:type="gramEnd"/>
      <w:r>
        <w:t>();</w:t>
      </w:r>
    </w:p>
    <w:p w14:paraId="55AD086F" w14:textId="77777777" w:rsidR="00CE4EC3" w:rsidRDefault="00CE4EC3" w:rsidP="00CE4EC3">
      <w:pPr>
        <w:pStyle w:val="af7"/>
      </w:pPr>
      <w:r>
        <w:t xml:space="preserve">        return await </w:t>
      </w:r>
      <w:proofErr w:type="spellStart"/>
      <w:proofErr w:type="gramStart"/>
      <w:r>
        <w:t>service.AddBookAsync</w:t>
      </w:r>
      <w:proofErr w:type="spellEnd"/>
      <w:proofErr w:type="gramEnd"/>
      <w:r>
        <w:t xml:space="preserve">(stream, </w:t>
      </w:r>
      <w:proofErr w:type="spellStart"/>
      <w:r>
        <w:t>bookMetadata</w:t>
      </w:r>
      <w:proofErr w:type="spellEnd"/>
      <w:r>
        <w:t>);</w:t>
      </w:r>
    </w:p>
    <w:p w14:paraId="6A297159" w14:textId="77777777" w:rsidR="00CE4EC3" w:rsidRDefault="00CE4EC3" w:rsidP="00CE4EC3">
      <w:pPr>
        <w:pStyle w:val="af7"/>
      </w:pPr>
      <w:r>
        <w:t xml:space="preserve">    }</w:t>
      </w:r>
    </w:p>
    <w:p w14:paraId="52EE5A2B" w14:textId="77777777" w:rsidR="00CE4EC3" w:rsidRDefault="00CE4EC3" w:rsidP="00CE4EC3">
      <w:pPr>
        <w:pStyle w:val="af7"/>
      </w:pPr>
    </w:p>
    <w:p w14:paraId="1D06009C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0A52241C" w14:textId="77777777" w:rsidR="00CE4EC3" w:rsidRDefault="00CE4EC3" w:rsidP="00CE4EC3">
      <w:pPr>
        <w:pStyle w:val="af7"/>
      </w:pPr>
      <w:r>
        <w:t xml:space="preserve">    [Authorize]</w:t>
      </w:r>
    </w:p>
    <w:p w14:paraId="0C400BEF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bookId:guid</w:t>
      </w:r>
      <w:proofErr w:type="spellEnd"/>
      <w:proofErr w:type="gramEnd"/>
      <w:r>
        <w:t>}/update-total-time")]</w:t>
      </w:r>
    </w:p>
    <w:p w14:paraId="1016876D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UpdateTotalTime</w:t>
      </w:r>
      <w:proofErr w:type="spellEnd"/>
      <w:r>
        <w:t>(</w:t>
      </w:r>
      <w:proofErr w:type="gramEnd"/>
      <w:r>
        <w:t xml:space="preserve">Guid </w:t>
      </w:r>
      <w:proofErr w:type="spellStart"/>
      <w:r>
        <w:t>bookId</w:t>
      </w:r>
      <w:proofErr w:type="spellEnd"/>
      <w:r>
        <w:t>,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TotalTimeUpdateRequestDto</w:t>
      </w:r>
      <w:proofErr w:type="spellEnd"/>
      <w:r>
        <w:t xml:space="preserve"> </w:t>
      </w:r>
      <w:proofErr w:type="spellStart"/>
      <w:r>
        <w:t>updateRequest</w:t>
      </w:r>
      <w:proofErr w:type="spellEnd"/>
      <w:r>
        <w:t>)</w:t>
      </w:r>
    </w:p>
    <w:p w14:paraId="4B560B88" w14:textId="77777777" w:rsidR="00CE4EC3" w:rsidRDefault="00CE4EC3" w:rsidP="00CE4EC3">
      <w:pPr>
        <w:pStyle w:val="af7"/>
      </w:pPr>
      <w:r>
        <w:t xml:space="preserve">    {</w:t>
      </w:r>
    </w:p>
    <w:p w14:paraId="3F053D51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userManager.GetUserAsync</w:t>
      </w:r>
      <w:proofErr w:type="spellEnd"/>
      <w:r>
        <w:t>(</w:t>
      </w:r>
      <w:proofErr w:type="spellStart"/>
      <w:r>
        <w:t>HttpContext.User</w:t>
      </w:r>
      <w:proofErr w:type="spellEnd"/>
      <w:r>
        <w:t>);</w:t>
      </w:r>
    </w:p>
    <w:p w14:paraId="470E2F42" w14:textId="77777777" w:rsidR="00CE4EC3" w:rsidRDefault="00CE4EC3" w:rsidP="00CE4EC3">
      <w:pPr>
        <w:pStyle w:val="af7"/>
      </w:pPr>
      <w:r>
        <w:t xml:space="preserve">        if (user == null) return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);</w:t>
      </w:r>
    </w:p>
    <w:p w14:paraId="0637C0DC" w14:textId="77777777" w:rsidR="00CE4EC3" w:rsidRDefault="00CE4EC3" w:rsidP="00CE4EC3">
      <w:pPr>
        <w:pStyle w:val="af7"/>
      </w:pPr>
      <w:r>
        <w:t xml:space="preserve">        await </w:t>
      </w:r>
      <w:proofErr w:type="spellStart"/>
      <w:proofErr w:type="gramStart"/>
      <w:r>
        <w:t>service.UpdateTotalTimeAsync</w:t>
      </w:r>
      <w:proofErr w:type="spellEnd"/>
      <w:proofErr w:type="gramEnd"/>
      <w:r>
        <w:t>(</w:t>
      </w:r>
      <w:proofErr w:type="spellStart"/>
      <w:r>
        <w:t>bookId</w:t>
      </w:r>
      <w:proofErr w:type="spellEnd"/>
      <w:r>
        <w:t xml:space="preserve">, </w:t>
      </w:r>
      <w:proofErr w:type="spellStart"/>
      <w:r>
        <w:t>user.Id</w:t>
      </w:r>
      <w:proofErr w:type="spellEnd"/>
      <w:r>
        <w:t xml:space="preserve">, </w:t>
      </w:r>
      <w:proofErr w:type="spellStart"/>
      <w:r>
        <w:t>updateRequest.Seconds</w:t>
      </w:r>
      <w:proofErr w:type="spellEnd"/>
      <w:r>
        <w:t>);</w:t>
      </w:r>
    </w:p>
    <w:p w14:paraId="23EE6F25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>);</w:t>
      </w:r>
    </w:p>
    <w:p w14:paraId="0D2AB343" w14:textId="77777777" w:rsidR="00CE4EC3" w:rsidRDefault="00CE4EC3" w:rsidP="00CE4EC3">
      <w:pPr>
        <w:pStyle w:val="af7"/>
      </w:pPr>
      <w:r>
        <w:t xml:space="preserve">    }</w:t>
      </w:r>
    </w:p>
    <w:p w14:paraId="3A2BDC7E" w14:textId="77777777" w:rsidR="00CE4EC3" w:rsidRDefault="00CE4EC3" w:rsidP="00CE4EC3">
      <w:pPr>
        <w:pStyle w:val="af7"/>
      </w:pPr>
    </w:p>
    <w:p w14:paraId="3FB6AEBB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5E5A176B" w14:textId="77777777" w:rsidR="00CE4EC3" w:rsidRDefault="00CE4EC3" w:rsidP="00CE4EC3">
      <w:pPr>
        <w:pStyle w:val="af7"/>
      </w:pPr>
      <w:r>
        <w:t xml:space="preserve">    [Authorize]</w:t>
      </w:r>
    </w:p>
    <w:p w14:paraId="41415BC2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id:guid</w:t>
      </w:r>
      <w:proofErr w:type="spellEnd"/>
      <w:proofErr w:type="gramEnd"/>
      <w:r>
        <w:t>}/last-viewed-page")]</w:t>
      </w:r>
    </w:p>
    <w:p w14:paraId="0369ECEF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UpdateLastViewedPage</w:t>
      </w:r>
      <w:proofErr w:type="spellEnd"/>
      <w:r>
        <w:t>(</w:t>
      </w:r>
      <w:proofErr w:type="gramEnd"/>
      <w:r>
        <w:t>Guid id,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LastViewedPageUpdateRequest</w:t>
      </w:r>
      <w:proofErr w:type="spellEnd"/>
      <w:r>
        <w:t xml:space="preserve"> request)</w:t>
      </w:r>
    </w:p>
    <w:p w14:paraId="11B33CEE" w14:textId="77777777" w:rsidR="00CE4EC3" w:rsidRDefault="00CE4EC3" w:rsidP="00CE4EC3">
      <w:pPr>
        <w:pStyle w:val="af7"/>
      </w:pPr>
      <w:r>
        <w:t xml:space="preserve">    {</w:t>
      </w:r>
    </w:p>
    <w:p w14:paraId="24354177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userManager.GetUserAsync</w:t>
      </w:r>
      <w:proofErr w:type="spellEnd"/>
      <w:r>
        <w:t>(</w:t>
      </w:r>
      <w:proofErr w:type="spellStart"/>
      <w:r>
        <w:t>HttpContext.User</w:t>
      </w:r>
      <w:proofErr w:type="spellEnd"/>
      <w:r>
        <w:t>);</w:t>
      </w:r>
    </w:p>
    <w:p w14:paraId="2A1D4541" w14:textId="77777777" w:rsidR="00CE4EC3" w:rsidRDefault="00CE4EC3" w:rsidP="00CE4EC3">
      <w:pPr>
        <w:pStyle w:val="af7"/>
      </w:pPr>
      <w:r>
        <w:t xml:space="preserve">        if (user == null) return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);</w:t>
      </w:r>
    </w:p>
    <w:p w14:paraId="3FF68BFB" w14:textId="77777777" w:rsidR="00CE4EC3" w:rsidRDefault="00CE4EC3" w:rsidP="00CE4EC3">
      <w:pPr>
        <w:pStyle w:val="af7"/>
      </w:pPr>
      <w:r>
        <w:t xml:space="preserve">        await </w:t>
      </w:r>
      <w:proofErr w:type="spellStart"/>
      <w:proofErr w:type="gramStart"/>
      <w:r>
        <w:t>service.UpdateLastViewedPageAsync</w:t>
      </w:r>
      <w:proofErr w:type="spellEnd"/>
      <w:proofErr w:type="gramEnd"/>
      <w:r>
        <w:t>(</w:t>
      </w:r>
      <w:proofErr w:type="spellStart"/>
      <w:r>
        <w:t>request.PageNumber</w:t>
      </w:r>
      <w:proofErr w:type="spellEnd"/>
      <w:r>
        <w:t xml:space="preserve">, </w:t>
      </w:r>
      <w:proofErr w:type="spellStart"/>
      <w:r>
        <w:t>user.Id</w:t>
      </w:r>
      <w:proofErr w:type="spellEnd"/>
      <w:r>
        <w:t>, id);</w:t>
      </w:r>
    </w:p>
    <w:p w14:paraId="7064ECF4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>);</w:t>
      </w:r>
    </w:p>
    <w:p w14:paraId="6AE3457F" w14:textId="77777777" w:rsidR="00CE4EC3" w:rsidRDefault="00CE4EC3" w:rsidP="00CE4EC3">
      <w:pPr>
        <w:pStyle w:val="af7"/>
      </w:pPr>
      <w:r>
        <w:t xml:space="preserve">    }</w:t>
      </w:r>
    </w:p>
    <w:p w14:paraId="2BEE18E4" w14:textId="77777777" w:rsidR="00CE4EC3" w:rsidRDefault="00CE4EC3" w:rsidP="00CE4EC3">
      <w:pPr>
        <w:pStyle w:val="af7"/>
      </w:pPr>
    </w:p>
    <w:p w14:paraId="683DB120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HttpPut</w:t>
      </w:r>
      <w:proofErr w:type="spellEnd"/>
      <w:r>
        <w:t>]</w:t>
      </w:r>
    </w:p>
    <w:p w14:paraId="21C111B6" w14:textId="77777777" w:rsidR="00CE4EC3" w:rsidRDefault="00CE4EC3" w:rsidP="00CE4EC3">
      <w:pPr>
        <w:pStyle w:val="af7"/>
      </w:pPr>
      <w:r>
        <w:t xml:space="preserve">    [Authorize]</w:t>
      </w:r>
    </w:p>
    <w:p w14:paraId="06D13AFA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23D043B7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BookDto</w:t>
      </w:r>
      <w:proofErr w:type="spellEnd"/>
      <w:r>
        <w:t xml:space="preserve">&gt; </w:t>
      </w:r>
      <w:proofErr w:type="spellStart"/>
      <w:proofErr w:type="gramStart"/>
      <w:r>
        <w:t>UpdateBookDetails</w:t>
      </w:r>
      <w:proofErr w:type="spellEnd"/>
      <w:r>
        <w:t>(</w:t>
      </w:r>
      <w:proofErr w:type="gramEnd"/>
      <w:r>
        <w:t>Guid id,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BookDetailsUpdateDto</w:t>
      </w:r>
      <w:proofErr w:type="spellEnd"/>
      <w:r>
        <w:t xml:space="preserve"> details)</w:t>
      </w:r>
    </w:p>
    <w:p w14:paraId="07C2947B" w14:textId="77777777" w:rsidR="00CE4EC3" w:rsidRDefault="00CE4EC3" w:rsidP="00CE4EC3">
      <w:pPr>
        <w:pStyle w:val="af7"/>
      </w:pPr>
      <w:r>
        <w:t xml:space="preserve">    {</w:t>
      </w:r>
    </w:p>
    <w:p w14:paraId="4EC6F3B9" w14:textId="77777777" w:rsidR="00CE4EC3" w:rsidRDefault="00CE4EC3" w:rsidP="00CE4EC3">
      <w:pPr>
        <w:pStyle w:val="af7"/>
      </w:pPr>
      <w:r>
        <w:t xml:space="preserve">        return await </w:t>
      </w:r>
      <w:proofErr w:type="spellStart"/>
      <w:proofErr w:type="gramStart"/>
      <w:r>
        <w:t>service.UpdateBookDetailsAsync</w:t>
      </w:r>
      <w:proofErr w:type="spellEnd"/>
      <w:proofErr w:type="gramEnd"/>
      <w:r>
        <w:t>(id, details);</w:t>
      </w:r>
    </w:p>
    <w:p w14:paraId="4180CD29" w14:textId="77777777" w:rsidR="00CE4EC3" w:rsidRDefault="00CE4EC3" w:rsidP="00CE4EC3">
      <w:pPr>
        <w:pStyle w:val="af7"/>
      </w:pPr>
      <w:r>
        <w:t xml:space="preserve">    }</w:t>
      </w:r>
    </w:p>
    <w:p w14:paraId="054B6647" w14:textId="77777777" w:rsidR="00CE4EC3" w:rsidRDefault="00CE4EC3" w:rsidP="00CE4EC3">
      <w:pPr>
        <w:pStyle w:val="af7"/>
      </w:pPr>
    </w:p>
    <w:p w14:paraId="389F771A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HttpDelete</w:t>
      </w:r>
      <w:proofErr w:type="spellEnd"/>
      <w:r>
        <w:t>]</w:t>
      </w:r>
    </w:p>
    <w:p w14:paraId="58A8FAF5" w14:textId="77777777" w:rsidR="00CE4EC3" w:rsidRDefault="00CE4EC3" w:rsidP="00CE4EC3">
      <w:pPr>
        <w:pStyle w:val="af7"/>
      </w:pPr>
      <w:r>
        <w:t xml:space="preserve">    [Authorize]</w:t>
      </w:r>
    </w:p>
    <w:p w14:paraId="65B07307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3D39AE35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DeleteBook</w:t>
      </w:r>
      <w:proofErr w:type="spellEnd"/>
      <w:r>
        <w:t>(</w:t>
      </w:r>
      <w:proofErr w:type="gramEnd"/>
      <w:r>
        <w:t>Guid id)</w:t>
      </w:r>
    </w:p>
    <w:p w14:paraId="68DCF8D9" w14:textId="77777777" w:rsidR="00CE4EC3" w:rsidRDefault="00CE4EC3" w:rsidP="00CE4EC3">
      <w:pPr>
        <w:pStyle w:val="af7"/>
      </w:pPr>
      <w:r>
        <w:t xml:space="preserve">    {</w:t>
      </w:r>
    </w:p>
    <w:p w14:paraId="0043959F" w14:textId="77777777" w:rsidR="00CE4EC3" w:rsidRDefault="00CE4EC3" w:rsidP="00CE4EC3">
      <w:pPr>
        <w:pStyle w:val="af7"/>
      </w:pPr>
      <w:r>
        <w:t xml:space="preserve">        await </w:t>
      </w:r>
      <w:proofErr w:type="spellStart"/>
      <w:proofErr w:type="gramStart"/>
      <w:r>
        <w:t>service.DeleteBookAsync</w:t>
      </w:r>
      <w:proofErr w:type="spellEnd"/>
      <w:proofErr w:type="gramEnd"/>
      <w:r>
        <w:t>(id);</w:t>
      </w:r>
    </w:p>
    <w:p w14:paraId="3BCFA0BF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>);</w:t>
      </w:r>
    </w:p>
    <w:p w14:paraId="27568AC5" w14:textId="77777777" w:rsidR="00CE4EC3" w:rsidRDefault="00CE4EC3" w:rsidP="00CE4EC3">
      <w:pPr>
        <w:pStyle w:val="af7"/>
      </w:pPr>
      <w:r>
        <w:t xml:space="preserve">    }</w:t>
      </w:r>
    </w:p>
    <w:p w14:paraId="3E165F17" w14:textId="77777777" w:rsidR="00CE4EC3" w:rsidRDefault="00CE4EC3" w:rsidP="00CE4EC3">
      <w:pPr>
        <w:pStyle w:val="af7"/>
      </w:pPr>
    </w:p>
    <w:p w14:paraId="7B4ABFAE" w14:textId="77777777" w:rsidR="00CE4EC3" w:rsidRDefault="00CE4EC3" w:rsidP="00CE4EC3">
      <w:pPr>
        <w:pStyle w:val="af7"/>
      </w:pPr>
      <w:r>
        <w:t xml:space="preserve">    private string </w:t>
      </w:r>
      <w:proofErr w:type="spellStart"/>
      <w:proofErr w:type="gramStart"/>
      <w:r>
        <w:t>GetImageUrl</w:t>
      </w:r>
      <w:proofErr w:type="spellEnd"/>
      <w:r>
        <w:t>(</w:t>
      </w:r>
      <w:proofErr w:type="gramEnd"/>
      <w:r>
        <w:t>Guid id)</w:t>
      </w:r>
    </w:p>
    <w:p w14:paraId="7DA87D9A" w14:textId="77777777" w:rsidR="00CE4EC3" w:rsidRDefault="00CE4EC3" w:rsidP="00CE4EC3">
      <w:pPr>
        <w:pStyle w:val="af7"/>
      </w:pPr>
      <w:r>
        <w:t xml:space="preserve">    {</w:t>
      </w:r>
    </w:p>
    <w:p w14:paraId="43E785D7" w14:textId="77777777" w:rsidR="00CE4EC3" w:rsidRDefault="00CE4EC3" w:rsidP="00CE4EC3">
      <w:pPr>
        <w:pStyle w:val="af7"/>
      </w:pPr>
      <w:r>
        <w:t xml:space="preserve">        return $"{Request.Scheme}://{</w:t>
      </w:r>
      <w:proofErr w:type="gramStart"/>
      <w:r>
        <w:t>Request.Host}{</w:t>
      </w:r>
      <w:proofErr w:type="gramEnd"/>
      <w:r>
        <w:t>Request.PathBase}/books/cover/{id}";</w:t>
      </w:r>
    </w:p>
    <w:p w14:paraId="24065D8D" w14:textId="77777777" w:rsidR="00CE4EC3" w:rsidRDefault="00CE4EC3" w:rsidP="00CE4EC3">
      <w:pPr>
        <w:pStyle w:val="af7"/>
      </w:pPr>
      <w:r>
        <w:t xml:space="preserve">    }</w:t>
      </w:r>
    </w:p>
    <w:p w14:paraId="233FB8E6" w14:textId="77777777" w:rsidR="00CE4EC3" w:rsidRDefault="00CE4EC3" w:rsidP="00CE4EC3">
      <w:pPr>
        <w:pStyle w:val="af7"/>
      </w:pPr>
    </w:p>
    <w:p w14:paraId="5EA51EC1" w14:textId="77777777" w:rsidR="00CE4EC3" w:rsidRDefault="00CE4EC3" w:rsidP="00AA3514">
      <w:pPr>
        <w:pStyle w:val="affc"/>
      </w:pPr>
      <w:r>
        <w:t>Файл TextProcessingController.cs:</w:t>
      </w:r>
    </w:p>
    <w:p w14:paraId="7F99ABB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455DE1B3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Microsoft.AspNetCore.Authorization</w:t>
      </w:r>
      <w:proofErr w:type="gramEnd"/>
      <w:r>
        <w:t>;</w:t>
      </w:r>
    </w:p>
    <w:p w14:paraId="3DA875D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Microsoft.AspNetCore.Mvc</w:t>
      </w:r>
      <w:proofErr w:type="gramEnd"/>
      <w:r>
        <w:t>;</w:t>
      </w:r>
    </w:p>
    <w:p w14:paraId="02BE26A2" w14:textId="77777777" w:rsidR="00CE4EC3" w:rsidRDefault="00CE4EC3" w:rsidP="00CE4EC3">
      <w:pPr>
        <w:pStyle w:val="af7"/>
      </w:pPr>
    </w:p>
    <w:p w14:paraId="53DCC0AF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BookManager.Api.Controllers</w:t>
      </w:r>
      <w:proofErr w:type="gramEnd"/>
      <w:r>
        <w:t>;</w:t>
      </w:r>
    </w:p>
    <w:p w14:paraId="56D8DD61" w14:textId="77777777" w:rsidR="00CE4EC3" w:rsidRDefault="00CE4EC3" w:rsidP="00CE4EC3">
      <w:pPr>
        <w:pStyle w:val="af7"/>
      </w:pPr>
    </w:p>
    <w:p w14:paraId="58B1C0FB" w14:textId="77777777" w:rsidR="00CE4EC3" w:rsidRDefault="00CE4EC3" w:rsidP="00CE4EC3">
      <w:pPr>
        <w:pStyle w:val="af7"/>
      </w:pPr>
    </w:p>
    <w:p w14:paraId="364548DB" w14:textId="77777777" w:rsidR="00CE4EC3" w:rsidRDefault="00CE4EC3" w:rsidP="00CE4EC3">
      <w:pPr>
        <w:pStyle w:val="af7"/>
      </w:pPr>
      <w:r>
        <w:t>[ApiController]</w:t>
      </w:r>
    </w:p>
    <w:p w14:paraId="1B08D413" w14:textId="77777777" w:rsidR="00CE4EC3" w:rsidRDefault="00CE4EC3" w:rsidP="00CE4EC3">
      <w:pPr>
        <w:pStyle w:val="af7"/>
      </w:pPr>
      <w:r>
        <w:t>[Route("text-processing")]</w:t>
      </w:r>
    </w:p>
    <w:p w14:paraId="3CBCA090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TextProcessingController(</w:t>
      </w:r>
      <w:proofErr w:type="gramEnd"/>
    </w:p>
    <w:p w14:paraId="2B688EFA" w14:textId="77777777" w:rsidR="00CE4EC3" w:rsidRDefault="00CE4EC3" w:rsidP="00CE4EC3">
      <w:pPr>
        <w:pStyle w:val="af7"/>
      </w:pPr>
      <w:r>
        <w:t xml:space="preserve">    ITranslationService translationService,</w:t>
      </w:r>
    </w:p>
    <w:p w14:paraId="6541DE6A" w14:textId="77777777" w:rsidR="00CE4EC3" w:rsidRDefault="00CE4EC3" w:rsidP="00CE4EC3">
      <w:pPr>
        <w:pStyle w:val="af7"/>
      </w:pPr>
      <w:r>
        <w:t xml:space="preserve">    ITextSummarizationService textSummarizationService): ControllerBase</w:t>
      </w:r>
    </w:p>
    <w:p w14:paraId="2AFE814B" w14:textId="77777777" w:rsidR="00CE4EC3" w:rsidRDefault="00CE4EC3" w:rsidP="00CE4EC3">
      <w:pPr>
        <w:pStyle w:val="af7"/>
      </w:pPr>
      <w:r>
        <w:t>{</w:t>
      </w:r>
    </w:p>
    <w:p w14:paraId="00B2EC99" w14:textId="77777777" w:rsidR="00CE4EC3" w:rsidRDefault="00CE4EC3" w:rsidP="00CE4EC3">
      <w:pPr>
        <w:pStyle w:val="af7"/>
      </w:pPr>
      <w:r>
        <w:t xml:space="preserve">    [HttpGet]</w:t>
      </w:r>
    </w:p>
    <w:p w14:paraId="6B2B4E98" w14:textId="77777777" w:rsidR="00CE4EC3" w:rsidRDefault="00CE4EC3" w:rsidP="00CE4EC3">
      <w:pPr>
        <w:pStyle w:val="af7"/>
      </w:pPr>
      <w:r>
        <w:t xml:space="preserve">    [Route("list-languages")]</w:t>
      </w:r>
    </w:p>
    <w:p w14:paraId="77731314" w14:textId="77777777" w:rsidR="00CE4EC3" w:rsidRDefault="00CE4EC3" w:rsidP="00CE4EC3">
      <w:pPr>
        <w:pStyle w:val="af7"/>
      </w:pPr>
      <w:r>
        <w:t xml:space="preserve">    public async Task&lt;IActionResult&gt; </w:t>
      </w:r>
      <w:proofErr w:type="gramStart"/>
      <w:r>
        <w:t>ListLanguages(</w:t>
      </w:r>
      <w:proofErr w:type="gramEnd"/>
      <w:r>
        <w:t>)</w:t>
      </w:r>
    </w:p>
    <w:p w14:paraId="14AFE75F" w14:textId="77777777" w:rsidR="00CE4EC3" w:rsidRDefault="00CE4EC3" w:rsidP="00CE4EC3">
      <w:pPr>
        <w:pStyle w:val="af7"/>
      </w:pPr>
      <w:r>
        <w:t xml:space="preserve">    {</w:t>
      </w:r>
    </w:p>
    <w:p w14:paraId="3B4BD9CA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>await translationService.ListLanguagesAsync());</w:t>
      </w:r>
    </w:p>
    <w:p w14:paraId="67EEEFA6" w14:textId="77777777" w:rsidR="00CE4EC3" w:rsidRDefault="00CE4EC3" w:rsidP="00CE4EC3">
      <w:pPr>
        <w:pStyle w:val="af7"/>
      </w:pPr>
      <w:r>
        <w:t xml:space="preserve">    }</w:t>
      </w:r>
    </w:p>
    <w:p w14:paraId="546CA844" w14:textId="77777777" w:rsidR="00CE4EC3" w:rsidRDefault="00CE4EC3" w:rsidP="00CE4EC3">
      <w:pPr>
        <w:pStyle w:val="af7"/>
      </w:pPr>
    </w:p>
    <w:p w14:paraId="6780274C" w14:textId="77777777" w:rsidR="00CE4EC3" w:rsidRDefault="00CE4EC3" w:rsidP="00CE4EC3">
      <w:pPr>
        <w:pStyle w:val="af7"/>
      </w:pPr>
      <w:r>
        <w:t xml:space="preserve">    [HttpPost]</w:t>
      </w:r>
    </w:p>
    <w:p w14:paraId="3A706C58" w14:textId="77777777" w:rsidR="00CE4EC3" w:rsidRDefault="00CE4EC3" w:rsidP="00CE4EC3">
      <w:pPr>
        <w:pStyle w:val="af7"/>
      </w:pPr>
      <w:r>
        <w:t xml:space="preserve">    [Authorize]</w:t>
      </w:r>
    </w:p>
    <w:p w14:paraId="05F94EBA" w14:textId="77777777" w:rsidR="00CE4EC3" w:rsidRDefault="00CE4EC3" w:rsidP="00CE4EC3">
      <w:pPr>
        <w:pStyle w:val="af7"/>
      </w:pPr>
      <w:r>
        <w:t xml:space="preserve">    [Route("detect-language")]</w:t>
      </w:r>
    </w:p>
    <w:p w14:paraId="484DF87B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DetectLanguage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DetectLanguageRequestDto</w:t>
      </w:r>
      <w:proofErr w:type="spellEnd"/>
      <w:r>
        <w:t xml:space="preserve"> request)</w:t>
      </w:r>
    </w:p>
    <w:p w14:paraId="72426863" w14:textId="77777777" w:rsidR="00CE4EC3" w:rsidRDefault="00CE4EC3" w:rsidP="00CE4EC3">
      <w:pPr>
        <w:pStyle w:val="af7"/>
      </w:pPr>
      <w:r>
        <w:t xml:space="preserve">    {</w:t>
      </w:r>
    </w:p>
    <w:p w14:paraId="78AB98C5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 xml:space="preserve">await </w:t>
      </w:r>
      <w:proofErr w:type="spellStart"/>
      <w:r>
        <w:t>translationService.DetectLanguageAsync</w:t>
      </w:r>
      <w:proofErr w:type="spellEnd"/>
      <w:r>
        <w:t>(request));</w:t>
      </w:r>
    </w:p>
    <w:p w14:paraId="6A10B2AD" w14:textId="77777777" w:rsidR="00CE4EC3" w:rsidRDefault="00CE4EC3" w:rsidP="00CE4EC3">
      <w:pPr>
        <w:pStyle w:val="af7"/>
      </w:pPr>
      <w:r>
        <w:t xml:space="preserve">    }</w:t>
      </w:r>
    </w:p>
    <w:p w14:paraId="1DA39375" w14:textId="77777777" w:rsidR="00CE4EC3" w:rsidRDefault="00CE4EC3" w:rsidP="00CE4EC3">
      <w:pPr>
        <w:pStyle w:val="af7"/>
      </w:pPr>
    </w:p>
    <w:p w14:paraId="275CA59B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2849E455" w14:textId="77777777" w:rsidR="00CE4EC3" w:rsidRDefault="00CE4EC3" w:rsidP="00CE4EC3">
      <w:pPr>
        <w:pStyle w:val="af7"/>
      </w:pPr>
      <w:r>
        <w:t xml:space="preserve">    [Authorize]</w:t>
      </w:r>
    </w:p>
    <w:p w14:paraId="35C94D1F" w14:textId="77777777" w:rsidR="00CE4EC3" w:rsidRDefault="00CE4EC3" w:rsidP="00CE4EC3">
      <w:pPr>
        <w:pStyle w:val="af7"/>
      </w:pPr>
      <w:r>
        <w:t xml:space="preserve">    [Route("translate")]</w:t>
      </w:r>
    </w:p>
    <w:p w14:paraId="06A0799A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>&gt; Translate([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TranslationRequestDto</w:t>
      </w:r>
      <w:proofErr w:type="spellEnd"/>
      <w:r>
        <w:t xml:space="preserve"> request)</w:t>
      </w:r>
    </w:p>
    <w:p w14:paraId="5565CC88" w14:textId="77777777" w:rsidR="00CE4EC3" w:rsidRDefault="00CE4EC3" w:rsidP="00CE4EC3">
      <w:pPr>
        <w:pStyle w:val="af7"/>
      </w:pPr>
      <w:r>
        <w:t xml:space="preserve">    {</w:t>
      </w:r>
    </w:p>
    <w:p w14:paraId="3D64511A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 xml:space="preserve">await </w:t>
      </w:r>
      <w:proofErr w:type="spellStart"/>
      <w:r>
        <w:t>translationService.TranslateAsync</w:t>
      </w:r>
      <w:proofErr w:type="spellEnd"/>
      <w:r>
        <w:t>(request));</w:t>
      </w:r>
    </w:p>
    <w:p w14:paraId="4C88282A" w14:textId="77777777" w:rsidR="00CE4EC3" w:rsidRDefault="00CE4EC3" w:rsidP="00CE4EC3">
      <w:pPr>
        <w:pStyle w:val="af7"/>
      </w:pPr>
      <w:r>
        <w:t xml:space="preserve">    }</w:t>
      </w:r>
    </w:p>
    <w:p w14:paraId="1E79A54F" w14:textId="77777777" w:rsidR="00CE4EC3" w:rsidRDefault="00CE4EC3" w:rsidP="00CE4EC3">
      <w:pPr>
        <w:pStyle w:val="af7"/>
      </w:pPr>
    </w:p>
    <w:p w14:paraId="3BC77734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6E34E5DF" w14:textId="77777777" w:rsidR="00CE4EC3" w:rsidRDefault="00CE4EC3" w:rsidP="00CE4EC3">
      <w:pPr>
        <w:pStyle w:val="af7"/>
      </w:pPr>
      <w:r>
        <w:t xml:space="preserve">    [Authorize]</w:t>
      </w:r>
    </w:p>
    <w:p w14:paraId="7E638FFF" w14:textId="77777777" w:rsidR="00CE4EC3" w:rsidRDefault="00CE4EC3" w:rsidP="00CE4EC3">
      <w:pPr>
        <w:pStyle w:val="af7"/>
      </w:pPr>
      <w:r>
        <w:t xml:space="preserve">    [Route("summarize-text")]</w:t>
      </w:r>
    </w:p>
    <w:p w14:paraId="4C9830BB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SummarizeText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TextSummarizationRequestDto</w:t>
      </w:r>
      <w:proofErr w:type="spellEnd"/>
      <w:r>
        <w:t xml:space="preserve"> request)</w:t>
      </w:r>
    </w:p>
    <w:p w14:paraId="059262F5" w14:textId="77777777" w:rsidR="00CE4EC3" w:rsidRDefault="00CE4EC3" w:rsidP="00CE4EC3">
      <w:pPr>
        <w:pStyle w:val="af7"/>
      </w:pPr>
      <w:r>
        <w:t xml:space="preserve">    {</w:t>
      </w:r>
    </w:p>
    <w:p w14:paraId="5BEB0F7E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 xml:space="preserve">await </w:t>
      </w:r>
      <w:proofErr w:type="spellStart"/>
      <w:r>
        <w:t>textSummarizationService.SummarizeTextAsync</w:t>
      </w:r>
      <w:proofErr w:type="spellEnd"/>
      <w:r>
        <w:t>(request));</w:t>
      </w:r>
    </w:p>
    <w:p w14:paraId="63BE4158" w14:textId="77777777" w:rsidR="00CE4EC3" w:rsidRDefault="00CE4EC3" w:rsidP="00CE4EC3">
      <w:pPr>
        <w:pStyle w:val="af7"/>
      </w:pPr>
      <w:r>
        <w:t xml:space="preserve">    }</w:t>
      </w:r>
    </w:p>
    <w:p w14:paraId="14DDAE61" w14:textId="77777777" w:rsidR="00CE4EC3" w:rsidRDefault="00CE4EC3" w:rsidP="00CE4EC3">
      <w:pPr>
        <w:pStyle w:val="af7"/>
      </w:pPr>
      <w:r>
        <w:t>}</w:t>
      </w:r>
    </w:p>
    <w:p w14:paraId="177777D0" w14:textId="77777777" w:rsidR="00CE4EC3" w:rsidRDefault="00CE4EC3" w:rsidP="00AA3514">
      <w:pPr>
        <w:pStyle w:val="affc"/>
      </w:pPr>
      <w:r w:rsidRPr="00CE4EC3">
        <w:t>Файл</w:t>
      </w:r>
      <w:r>
        <w:t xml:space="preserve"> UserController.cs:</w:t>
      </w:r>
    </w:p>
    <w:p w14:paraId="5D3C1F5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668BDA1F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BookManager.Application.Common.Exceptions</w:t>
      </w:r>
      <w:proofErr w:type="gramEnd"/>
      <w:r>
        <w:t>;</w:t>
      </w:r>
    </w:p>
    <w:p w14:paraId="1E3BBEF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BookManager.Domain.Entities</w:t>
      </w:r>
      <w:proofErr w:type="gramEnd"/>
      <w:r>
        <w:t>;</w:t>
      </w:r>
    </w:p>
    <w:p w14:paraId="7519CC3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Microsoft.AspNetCore.Authorization</w:t>
      </w:r>
      <w:proofErr w:type="gramEnd"/>
      <w:r>
        <w:t>;</w:t>
      </w:r>
    </w:p>
    <w:p w14:paraId="79BB520F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Microsoft.AspNetCore.Identity</w:t>
      </w:r>
      <w:proofErr w:type="gramEnd"/>
      <w:r>
        <w:t>;</w:t>
      </w:r>
    </w:p>
    <w:p w14:paraId="2247F6C6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Microsoft.AspNetCore.Mvc</w:t>
      </w:r>
      <w:proofErr w:type="gramEnd"/>
      <w:r>
        <w:t>;</w:t>
      </w:r>
    </w:p>
    <w:p w14:paraId="3DD2BE01" w14:textId="77777777" w:rsidR="00CE4EC3" w:rsidRDefault="00CE4EC3" w:rsidP="00CE4EC3">
      <w:pPr>
        <w:pStyle w:val="af7"/>
      </w:pPr>
      <w:r>
        <w:t>using ArgumentException = System.ArgumentException;</w:t>
      </w:r>
    </w:p>
    <w:p w14:paraId="58D00F6B" w14:textId="77777777" w:rsidR="00CE4EC3" w:rsidRDefault="00CE4EC3" w:rsidP="00CE4EC3">
      <w:pPr>
        <w:pStyle w:val="af7"/>
      </w:pPr>
    </w:p>
    <w:p w14:paraId="40EC5AA8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BookManager.Api.Controllers</w:t>
      </w:r>
      <w:proofErr w:type="gramEnd"/>
      <w:r>
        <w:t>;</w:t>
      </w:r>
    </w:p>
    <w:p w14:paraId="465EB041" w14:textId="77777777" w:rsidR="00CE4EC3" w:rsidRDefault="00CE4EC3" w:rsidP="00CE4EC3">
      <w:pPr>
        <w:pStyle w:val="af7"/>
      </w:pPr>
    </w:p>
    <w:p w14:paraId="399C838F" w14:textId="77777777" w:rsidR="00CE4EC3" w:rsidRDefault="00CE4EC3" w:rsidP="00CE4EC3">
      <w:pPr>
        <w:pStyle w:val="af7"/>
      </w:pPr>
      <w:r>
        <w:t>[ApiController]</w:t>
      </w:r>
    </w:p>
    <w:p w14:paraId="446FC58A" w14:textId="77777777" w:rsidR="00CE4EC3" w:rsidRDefault="00CE4EC3" w:rsidP="00CE4EC3">
      <w:pPr>
        <w:pStyle w:val="af7"/>
      </w:pPr>
      <w:r>
        <w:t>[Route("users")]</w:t>
      </w:r>
    </w:p>
    <w:p w14:paraId="0EFA08A4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UserController(</w:t>
      </w:r>
      <w:proofErr w:type="gramEnd"/>
    </w:p>
    <w:p w14:paraId="292A3653" w14:textId="77777777" w:rsidR="00CE4EC3" w:rsidRDefault="00CE4EC3" w:rsidP="00CE4EC3">
      <w:pPr>
        <w:pStyle w:val="af7"/>
      </w:pPr>
      <w:r>
        <w:t xml:space="preserve">    IUserService service,</w:t>
      </w:r>
    </w:p>
    <w:p w14:paraId="5372D136" w14:textId="77777777" w:rsidR="00CE4EC3" w:rsidRDefault="00CE4EC3" w:rsidP="00CE4EC3">
      <w:pPr>
        <w:pStyle w:val="af7"/>
      </w:pPr>
      <w:r>
        <w:t xml:space="preserve">    UserManager&lt;User&gt; userManager</w:t>
      </w:r>
    </w:p>
    <w:p w14:paraId="76D0F442" w14:textId="77777777" w:rsidR="00CE4EC3" w:rsidRDefault="00CE4EC3" w:rsidP="00CE4EC3">
      <w:pPr>
        <w:pStyle w:val="af7"/>
      </w:pPr>
      <w:proofErr w:type="gramStart"/>
      <w:r>
        <w:t>) :</w:t>
      </w:r>
      <w:proofErr w:type="gramEnd"/>
      <w:r>
        <w:t xml:space="preserve"> ControllerBase</w:t>
      </w:r>
    </w:p>
    <w:p w14:paraId="49377A8B" w14:textId="77777777" w:rsidR="00CE4EC3" w:rsidRDefault="00CE4EC3" w:rsidP="00CE4EC3">
      <w:pPr>
        <w:pStyle w:val="af7"/>
      </w:pPr>
      <w:r>
        <w:t>{</w:t>
      </w:r>
    </w:p>
    <w:p w14:paraId="7064F5FE" w14:textId="77777777" w:rsidR="00CE4EC3" w:rsidRDefault="00CE4EC3" w:rsidP="00CE4EC3">
      <w:pPr>
        <w:pStyle w:val="af7"/>
      </w:pPr>
      <w:r>
        <w:t xml:space="preserve">    [HttpGet]</w:t>
      </w:r>
    </w:p>
    <w:p w14:paraId="6C3E06C2" w14:textId="77777777" w:rsidR="00CE4EC3" w:rsidRDefault="00CE4EC3" w:rsidP="00CE4EC3">
      <w:pPr>
        <w:pStyle w:val="af7"/>
      </w:pPr>
      <w:r>
        <w:t xml:space="preserve">    public IAsync</w:t>
      </w:r>
      <w:proofErr w:type="spellStart"/>
      <w:r>
        <w:t>Enumerable</w:t>
      </w:r>
      <w:proofErr w:type="spellEnd"/>
      <w:r>
        <w:t>&lt;</w:t>
      </w:r>
      <w:proofErr w:type="spellStart"/>
      <w:r>
        <w:t>UserDto</w:t>
      </w:r>
      <w:proofErr w:type="spellEnd"/>
      <w:r>
        <w:t xml:space="preserve">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</w:t>
      </w:r>
    </w:p>
    <w:p w14:paraId="2296397D" w14:textId="77777777" w:rsidR="00CE4EC3" w:rsidRDefault="00CE4EC3" w:rsidP="00CE4EC3">
      <w:pPr>
        <w:pStyle w:val="af7"/>
      </w:pPr>
      <w:r>
        <w:t xml:space="preserve">    {</w:t>
      </w:r>
    </w:p>
    <w:p w14:paraId="7828315F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service.GetAllUsers</w:t>
      </w:r>
      <w:proofErr w:type="spellEnd"/>
      <w:proofErr w:type="gramEnd"/>
      <w:r>
        <w:t>();</w:t>
      </w:r>
    </w:p>
    <w:p w14:paraId="38FAF5DC" w14:textId="77777777" w:rsidR="00CE4EC3" w:rsidRDefault="00CE4EC3" w:rsidP="00CE4EC3">
      <w:pPr>
        <w:pStyle w:val="af7"/>
      </w:pPr>
      <w:r>
        <w:t xml:space="preserve">    }</w:t>
      </w:r>
    </w:p>
    <w:p w14:paraId="0EB6C594" w14:textId="77777777" w:rsidR="00CE4EC3" w:rsidRDefault="00CE4EC3" w:rsidP="00CE4EC3">
      <w:pPr>
        <w:pStyle w:val="af7"/>
      </w:pPr>
    </w:p>
    <w:p w14:paraId="14C66B47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1B0E323A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CreateUser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UserAddRequest</w:t>
      </w:r>
      <w:proofErr w:type="spellEnd"/>
      <w:r>
        <w:t xml:space="preserve"> request)</w:t>
      </w:r>
    </w:p>
    <w:p w14:paraId="0AA98DBA" w14:textId="77777777" w:rsidR="00CE4EC3" w:rsidRDefault="00CE4EC3" w:rsidP="00CE4EC3">
      <w:pPr>
        <w:pStyle w:val="af7"/>
      </w:pPr>
      <w:r>
        <w:t xml:space="preserve">    {</w:t>
      </w:r>
    </w:p>
    <w:p w14:paraId="25AEC3F5" w14:textId="77777777" w:rsidR="00CE4EC3" w:rsidRDefault="00CE4EC3" w:rsidP="00CE4EC3">
      <w:pPr>
        <w:pStyle w:val="af7"/>
      </w:pPr>
      <w:r>
        <w:lastRenderedPageBreak/>
        <w:t xml:space="preserve">       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actionResult</w:t>
      </w:r>
      <w:proofErr w:type="spellEnd"/>
      <w:r>
        <w:t>;</w:t>
      </w:r>
    </w:p>
    <w:p w14:paraId="3CA04800" w14:textId="77777777" w:rsidR="00CE4EC3" w:rsidRDefault="00CE4EC3" w:rsidP="00CE4EC3">
      <w:pPr>
        <w:pStyle w:val="af7"/>
      </w:pPr>
      <w:r>
        <w:t xml:space="preserve">        try</w:t>
      </w:r>
    </w:p>
    <w:p w14:paraId="6BF6F21A" w14:textId="77777777" w:rsidR="00CE4EC3" w:rsidRDefault="00CE4EC3" w:rsidP="00CE4EC3">
      <w:pPr>
        <w:pStyle w:val="af7"/>
      </w:pPr>
      <w:r>
        <w:t xml:space="preserve">        {</w:t>
      </w:r>
    </w:p>
    <w:p w14:paraId="7BB2C1EF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createdUser</w:t>
      </w:r>
      <w:proofErr w:type="spellEnd"/>
      <w:r>
        <w:t xml:space="preserve"> = await </w:t>
      </w:r>
      <w:proofErr w:type="spellStart"/>
      <w:proofErr w:type="gramStart"/>
      <w:r>
        <w:t>service.CreateUser</w:t>
      </w:r>
      <w:proofErr w:type="spellEnd"/>
      <w:proofErr w:type="gramEnd"/>
      <w:r>
        <w:t>(request);</w:t>
      </w:r>
    </w:p>
    <w:p w14:paraId="13C6DCA5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actionResult</w:t>
      </w:r>
      <w:proofErr w:type="spellEnd"/>
      <w:r>
        <w:t xml:space="preserve"> = Ok(</w:t>
      </w:r>
      <w:proofErr w:type="spellStart"/>
      <w:r>
        <w:t>createdUser</w:t>
      </w:r>
      <w:proofErr w:type="spellEnd"/>
      <w:r>
        <w:t>);</w:t>
      </w:r>
    </w:p>
    <w:p w14:paraId="4F0B724B" w14:textId="77777777" w:rsidR="00CE4EC3" w:rsidRDefault="00CE4EC3" w:rsidP="00CE4EC3">
      <w:pPr>
        <w:pStyle w:val="af7"/>
      </w:pPr>
      <w:r>
        <w:t xml:space="preserve">        }</w:t>
      </w:r>
    </w:p>
    <w:p w14:paraId="052C849C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ArgumentException</w:t>
      </w:r>
      <w:proofErr w:type="spellEnd"/>
      <w:r>
        <w:t xml:space="preserve"> e)</w:t>
      </w:r>
    </w:p>
    <w:p w14:paraId="17E81497" w14:textId="77777777" w:rsidR="00CE4EC3" w:rsidRDefault="00CE4EC3" w:rsidP="00CE4EC3">
      <w:pPr>
        <w:pStyle w:val="af7"/>
      </w:pPr>
      <w:r>
        <w:t xml:space="preserve">        {</w:t>
      </w:r>
    </w:p>
    <w:p w14:paraId="3D6A9602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actionResult</w:t>
      </w:r>
      <w:proofErr w:type="spellEnd"/>
      <w:r>
        <w:t xml:space="preserve"> =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e.Message</w:t>
      </w:r>
      <w:proofErr w:type="spellEnd"/>
      <w:proofErr w:type="gramEnd"/>
      <w:r>
        <w:t>);</w:t>
      </w:r>
    </w:p>
    <w:p w14:paraId="3D09AA8F" w14:textId="77777777" w:rsidR="00CE4EC3" w:rsidRDefault="00CE4EC3" w:rsidP="00CE4EC3">
      <w:pPr>
        <w:pStyle w:val="af7"/>
      </w:pPr>
      <w:r>
        <w:t xml:space="preserve">        }</w:t>
      </w:r>
    </w:p>
    <w:p w14:paraId="36E11601" w14:textId="77777777" w:rsidR="00CE4EC3" w:rsidRDefault="00CE4EC3" w:rsidP="00CE4EC3">
      <w:pPr>
        <w:pStyle w:val="af7"/>
      </w:pPr>
    </w:p>
    <w:p w14:paraId="7415E6F9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actionResult</w:t>
      </w:r>
      <w:proofErr w:type="spellEnd"/>
      <w:r>
        <w:t>;</w:t>
      </w:r>
    </w:p>
    <w:p w14:paraId="074ACAA8" w14:textId="77777777" w:rsidR="00CE4EC3" w:rsidRDefault="00CE4EC3" w:rsidP="00CE4EC3">
      <w:pPr>
        <w:pStyle w:val="af7"/>
      </w:pPr>
      <w:r>
        <w:t xml:space="preserve">    }</w:t>
      </w:r>
    </w:p>
    <w:p w14:paraId="5B4D4D98" w14:textId="77777777" w:rsidR="00CE4EC3" w:rsidRDefault="00CE4EC3" w:rsidP="00CE4EC3">
      <w:pPr>
        <w:pStyle w:val="af7"/>
      </w:pPr>
    </w:p>
    <w:p w14:paraId="3FA6B3C2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HttpPut</w:t>
      </w:r>
      <w:proofErr w:type="spellEnd"/>
      <w:r>
        <w:t>]</w:t>
      </w:r>
    </w:p>
    <w:p w14:paraId="794AF6C2" w14:textId="77777777" w:rsidR="00CE4EC3" w:rsidRDefault="00CE4EC3" w:rsidP="00CE4EC3">
      <w:pPr>
        <w:pStyle w:val="af7"/>
      </w:pPr>
      <w:r>
        <w:t xml:space="preserve">    [Authorize]</w:t>
      </w:r>
    </w:p>
    <w:p w14:paraId="4BE97626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56666B71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Guid id,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UserAddRequest</w:t>
      </w:r>
      <w:proofErr w:type="spellEnd"/>
      <w:r>
        <w:t xml:space="preserve"> request)</w:t>
      </w:r>
    </w:p>
    <w:p w14:paraId="3234AD83" w14:textId="77777777" w:rsidR="00CE4EC3" w:rsidRDefault="00CE4EC3" w:rsidP="00CE4EC3">
      <w:pPr>
        <w:pStyle w:val="af7"/>
      </w:pPr>
      <w:r>
        <w:t xml:space="preserve">    {</w:t>
      </w:r>
    </w:p>
    <w:p w14:paraId="29F13DCD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userManager.GetUserAsync</w:t>
      </w:r>
      <w:proofErr w:type="spellEnd"/>
      <w:r>
        <w:t>(</w:t>
      </w:r>
      <w:proofErr w:type="spellStart"/>
      <w:r>
        <w:t>HttpContext.User</w:t>
      </w:r>
      <w:proofErr w:type="spellEnd"/>
      <w:r>
        <w:t>);</w:t>
      </w:r>
    </w:p>
    <w:p w14:paraId="26DCB8B1" w14:textId="77777777" w:rsidR="00CE4EC3" w:rsidRDefault="00CE4EC3" w:rsidP="00CE4EC3">
      <w:pPr>
        <w:pStyle w:val="af7"/>
      </w:pPr>
      <w:r>
        <w:t xml:space="preserve">        if (user == null || </w:t>
      </w:r>
      <w:proofErr w:type="spellStart"/>
      <w:proofErr w:type="gramStart"/>
      <w:r>
        <w:t>user.Id</w:t>
      </w:r>
      <w:proofErr w:type="spellEnd"/>
      <w:proofErr w:type="gramEnd"/>
      <w:r>
        <w:t xml:space="preserve"> != id)</w:t>
      </w:r>
    </w:p>
    <w:p w14:paraId="7CA62242" w14:textId="77777777" w:rsidR="00CE4EC3" w:rsidRDefault="00CE4EC3" w:rsidP="00CE4EC3">
      <w:pPr>
        <w:pStyle w:val="af7"/>
      </w:pPr>
      <w:r>
        <w:t xml:space="preserve">        {</w:t>
      </w:r>
    </w:p>
    <w:p w14:paraId="0C7D3484" w14:textId="77777777" w:rsidR="00CE4EC3" w:rsidRDefault="00CE4EC3" w:rsidP="00CE4EC3">
      <w:pPr>
        <w:pStyle w:val="af7"/>
      </w:pPr>
      <w:r>
        <w:t xml:space="preserve">            return </w:t>
      </w:r>
      <w:proofErr w:type="gramStart"/>
      <w:r>
        <w:t>Forbid(</w:t>
      </w:r>
      <w:proofErr w:type="gramEnd"/>
      <w:r>
        <w:t>);</w:t>
      </w:r>
    </w:p>
    <w:p w14:paraId="3A546D37" w14:textId="77777777" w:rsidR="00CE4EC3" w:rsidRDefault="00CE4EC3" w:rsidP="00CE4EC3">
      <w:pPr>
        <w:pStyle w:val="af7"/>
      </w:pPr>
      <w:r>
        <w:t xml:space="preserve">        }</w:t>
      </w:r>
    </w:p>
    <w:p w14:paraId="53EEB8D6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actionResult</w:t>
      </w:r>
      <w:proofErr w:type="spellEnd"/>
      <w:r>
        <w:t>;</w:t>
      </w:r>
    </w:p>
    <w:p w14:paraId="0835CC20" w14:textId="77777777" w:rsidR="00CE4EC3" w:rsidRDefault="00CE4EC3" w:rsidP="00CE4EC3">
      <w:pPr>
        <w:pStyle w:val="af7"/>
      </w:pPr>
      <w:r>
        <w:t xml:space="preserve">        try</w:t>
      </w:r>
    </w:p>
    <w:p w14:paraId="12E4AE10" w14:textId="77777777" w:rsidR="00CE4EC3" w:rsidRDefault="00CE4EC3" w:rsidP="00CE4EC3">
      <w:pPr>
        <w:pStyle w:val="af7"/>
      </w:pPr>
      <w:r>
        <w:t xml:space="preserve">        {</w:t>
      </w:r>
    </w:p>
    <w:p w14:paraId="69F64565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updatedUser</w:t>
      </w:r>
      <w:proofErr w:type="spellEnd"/>
      <w:r>
        <w:t xml:space="preserve"> = await </w:t>
      </w:r>
      <w:proofErr w:type="spellStart"/>
      <w:proofErr w:type="gramStart"/>
      <w:r>
        <w:t>service.UpdateUser</w:t>
      </w:r>
      <w:proofErr w:type="spellEnd"/>
      <w:proofErr w:type="gramEnd"/>
      <w:r>
        <w:t>(id, request);</w:t>
      </w:r>
    </w:p>
    <w:p w14:paraId="27D12CA1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actionResult</w:t>
      </w:r>
      <w:proofErr w:type="spellEnd"/>
      <w:r>
        <w:t xml:space="preserve"> = Ok(</w:t>
      </w:r>
      <w:proofErr w:type="spellStart"/>
      <w:r>
        <w:t>updatedUser</w:t>
      </w:r>
      <w:proofErr w:type="spellEnd"/>
      <w:r>
        <w:t>);</w:t>
      </w:r>
    </w:p>
    <w:p w14:paraId="1EA9D669" w14:textId="77777777" w:rsidR="00CE4EC3" w:rsidRDefault="00CE4EC3" w:rsidP="00CE4EC3">
      <w:pPr>
        <w:pStyle w:val="af7"/>
      </w:pPr>
      <w:r>
        <w:t xml:space="preserve">        }</w:t>
      </w:r>
    </w:p>
    <w:p w14:paraId="74933D47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ArgumentException</w:t>
      </w:r>
      <w:proofErr w:type="spellEnd"/>
      <w:r>
        <w:t xml:space="preserve"> e)</w:t>
      </w:r>
    </w:p>
    <w:p w14:paraId="4FA2C367" w14:textId="77777777" w:rsidR="00CE4EC3" w:rsidRDefault="00CE4EC3" w:rsidP="00CE4EC3">
      <w:pPr>
        <w:pStyle w:val="af7"/>
      </w:pPr>
      <w:r>
        <w:t xml:space="preserve">        {</w:t>
      </w:r>
    </w:p>
    <w:p w14:paraId="322F34F0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actionResult</w:t>
      </w:r>
      <w:proofErr w:type="spellEnd"/>
      <w:r>
        <w:t xml:space="preserve"> =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e.Message</w:t>
      </w:r>
      <w:proofErr w:type="spellEnd"/>
      <w:proofErr w:type="gramEnd"/>
      <w:r>
        <w:t>);</w:t>
      </w:r>
    </w:p>
    <w:p w14:paraId="580EB1F4" w14:textId="77777777" w:rsidR="00CE4EC3" w:rsidRDefault="00CE4EC3" w:rsidP="00CE4EC3">
      <w:pPr>
        <w:pStyle w:val="af7"/>
      </w:pPr>
      <w:r>
        <w:t xml:space="preserve">        }</w:t>
      </w:r>
    </w:p>
    <w:p w14:paraId="46CDC484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EntityNotFoundException</w:t>
      </w:r>
      <w:proofErr w:type="spellEnd"/>
      <w:r>
        <w:t>)</w:t>
      </w:r>
    </w:p>
    <w:p w14:paraId="5EF8E4DA" w14:textId="77777777" w:rsidR="00CE4EC3" w:rsidRDefault="00CE4EC3" w:rsidP="00CE4EC3">
      <w:pPr>
        <w:pStyle w:val="af7"/>
      </w:pPr>
      <w:r>
        <w:t xml:space="preserve">        {</w:t>
      </w:r>
    </w:p>
    <w:p w14:paraId="0D70646D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actionResult</w:t>
      </w:r>
      <w:proofErr w:type="spellEnd"/>
      <w:r>
        <w:t xml:space="preserve"> =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2BC96C49" w14:textId="77777777" w:rsidR="00CE4EC3" w:rsidRDefault="00CE4EC3" w:rsidP="00CE4EC3">
      <w:pPr>
        <w:pStyle w:val="af7"/>
      </w:pPr>
      <w:r>
        <w:t xml:space="preserve">        }</w:t>
      </w:r>
    </w:p>
    <w:p w14:paraId="694BF952" w14:textId="77777777" w:rsidR="00CE4EC3" w:rsidRDefault="00CE4EC3" w:rsidP="00CE4EC3">
      <w:pPr>
        <w:pStyle w:val="af7"/>
      </w:pPr>
    </w:p>
    <w:p w14:paraId="22A89F99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actionResult</w:t>
      </w:r>
      <w:proofErr w:type="spellEnd"/>
      <w:r>
        <w:t>;</w:t>
      </w:r>
    </w:p>
    <w:p w14:paraId="39FF7E22" w14:textId="77777777" w:rsidR="00CE4EC3" w:rsidRDefault="00CE4EC3" w:rsidP="00CE4EC3">
      <w:pPr>
        <w:pStyle w:val="af7"/>
      </w:pPr>
      <w:r>
        <w:t xml:space="preserve">    }</w:t>
      </w:r>
    </w:p>
    <w:p w14:paraId="1996B81E" w14:textId="77777777" w:rsidR="00CE4EC3" w:rsidRDefault="00CE4EC3" w:rsidP="00CE4EC3">
      <w:pPr>
        <w:pStyle w:val="af7"/>
      </w:pPr>
    </w:p>
    <w:p w14:paraId="4622219A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HttpDelete</w:t>
      </w:r>
      <w:proofErr w:type="spellEnd"/>
      <w:r>
        <w:t>]</w:t>
      </w:r>
    </w:p>
    <w:p w14:paraId="266FEE75" w14:textId="77777777" w:rsidR="00CE4EC3" w:rsidRDefault="00CE4EC3" w:rsidP="00CE4EC3">
      <w:pPr>
        <w:pStyle w:val="af7"/>
      </w:pPr>
      <w:r>
        <w:t xml:space="preserve">    [Authorize]</w:t>
      </w:r>
    </w:p>
    <w:p w14:paraId="2F1BCC5B" w14:textId="77777777" w:rsidR="00CE4EC3" w:rsidRDefault="00CE4EC3" w:rsidP="00CE4EC3">
      <w:pPr>
        <w:pStyle w:val="af7"/>
      </w:pPr>
      <w:r>
        <w:t xml:space="preserve">    [Route("{</w:t>
      </w:r>
      <w:proofErr w:type="spellStart"/>
      <w:proofErr w:type="gramStart"/>
      <w:r>
        <w:t>id:guid</w:t>
      </w:r>
      <w:proofErr w:type="spellEnd"/>
      <w:proofErr w:type="gramEnd"/>
      <w:r>
        <w:t>}")]</w:t>
      </w:r>
    </w:p>
    <w:p w14:paraId="587B8E55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gramStart"/>
      <w:r>
        <w:t>Delete(</w:t>
      </w:r>
      <w:proofErr w:type="gramEnd"/>
      <w:r>
        <w:t>Guid id)</w:t>
      </w:r>
    </w:p>
    <w:p w14:paraId="17103377" w14:textId="77777777" w:rsidR="00CE4EC3" w:rsidRDefault="00CE4EC3" w:rsidP="00CE4EC3">
      <w:pPr>
        <w:pStyle w:val="af7"/>
      </w:pPr>
      <w:r>
        <w:t xml:space="preserve">    {</w:t>
      </w:r>
    </w:p>
    <w:p w14:paraId="639314E0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userManager.GetUserAsync</w:t>
      </w:r>
      <w:proofErr w:type="spellEnd"/>
      <w:r>
        <w:t>(</w:t>
      </w:r>
      <w:proofErr w:type="spellStart"/>
      <w:r>
        <w:t>HttpContext.User</w:t>
      </w:r>
      <w:proofErr w:type="spellEnd"/>
      <w:r>
        <w:t>);</w:t>
      </w:r>
    </w:p>
    <w:p w14:paraId="1C94BB81" w14:textId="77777777" w:rsidR="00CE4EC3" w:rsidRDefault="00CE4EC3" w:rsidP="00CE4EC3">
      <w:pPr>
        <w:pStyle w:val="af7"/>
      </w:pPr>
      <w:r>
        <w:t xml:space="preserve">        if (user == null || </w:t>
      </w:r>
      <w:proofErr w:type="spellStart"/>
      <w:proofErr w:type="gramStart"/>
      <w:r>
        <w:t>user.Id</w:t>
      </w:r>
      <w:proofErr w:type="spellEnd"/>
      <w:proofErr w:type="gramEnd"/>
      <w:r>
        <w:t xml:space="preserve"> != id)</w:t>
      </w:r>
    </w:p>
    <w:p w14:paraId="10EA0D72" w14:textId="77777777" w:rsidR="00CE4EC3" w:rsidRDefault="00CE4EC3" w:rsidP="00CE4EC3">
      <w:pPr>
        <w:pStyle w:val="af7"/>
      </w:pPr>
      <w:r>
        <w:t xml:space="preserve">        {</w:t>
      </w:r>
    </w:p>
    <w:p w14:paraId="7E12901F" w14:textId="77777777" w:rsidR="00CE4EC3" w:rsidRDefault="00CE4EC3" w:rsidP="00CE4EC3">
      <w:pPr>
        <w:pStyle w:val="af7"/>
      </w:pPr>
      <w:r>
        <w:t xml:space="preserve">            return </w:t>
      </w:r>
      <w:proofErr w:type="gramStart"/>
      <w:r>
        <w:t>Forbid(</w:t>
      </w:r>
      <w:proofErr w:type="gramEnd"/>
      <w:r>
        <w:t>);</w:t>
      </w:r>
    </w:p>
    <w:p w14:paraId="293000EE" w14:textId="77777777" w:rsidR="00CE4EC3" w:rsidRDefault="00CE4EC3" w:rsidP="00CE4EC3">
      <w:pPr>
        <w:pStyle w:val="af7"/>
      </w:pPr>
      <w:r>
        <w:t xml:space="preserve">        }</w:t>
      </w:r>
    </w:p>
    <w:p w14:paraId="31A0741E" w14:textId="77777777" w:rsidR="00CE4EC3" w:rsidRDefault="00CE4EC3" w:rsidP="00CE4EC3">
      <w:pPr>
        <w:pStyle w:val="af7"/>
      </w:pPr>
      <w:r>
        <w:t xml:space="preserve">        try</w:t>
      </w:r>
    </w:p>
    <w:p w14:paraId="73936B93" w14:textId="77777777" w:rsidR="00CE4EC3" w:rsidRDefault="00CE4EC3" w:rsidP="00CE4EC3">
      <w:pPr>
        <w:pStyle w:val="af7"/>
      </w:pPr>
      <w:r>
        <w:t xml:space="preserve">        {</w:t>
      </w:r>
    </w:p>
    <w:p w14:paraId="7992EDF2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service.DeleteUser</w:t>
      </w:r>
      <w:proofErr w:type="spellEnd"/>
      <w:proofErr w:type="gramEnd"/>
      <w:r>
        <w:t>(id);</w:t>
      </w:r>
    </w:p>
    <w:p w14:paraId="14BF4D62" w14:textId="77777777" w:rsidR="00CE4EC3" w:rsidRDefault="00CE4EC3" w:rsidP="00CE4EC3">
      <w:pPr>
        <w:pStyle w:val="af7"/>
      </w:pPr>
      <w:r>
        <w:t xml:space="preserve">        }</w:t>
      </w:r>
    </w:p>
    <w:p w14:paraId="0A0874CF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EntityNotFoundException</w:t>
      </w:r>
      <w:proofErr w:type="spellEnd"/>
      <w:r>
        <w:t>)</w:t>
      </w:r>
    </w:p>
    <w:p w14:paraId="0175D244" w14:textId="77777777" w:rsidR="00CE4EC3" w:rsidRDefault="00CE4EC3" w:rsidP="00CE4EC3">
      <w:pPr>
        <w:pStyle w:val="af7"/>
      </w:pPr>
      <w:r>
        <w:t xml:space="preserve">        {</w:t>
      </w:r>
    </w:p>
    <w:p w14:paraId="20101C80" w14:textId="77777777" w:rsidR="00CE4EC3" w:rsidRDefault="00CE4EC3" w:rsidP="00CE4EC3">
      <w:pPr>
        <w:pStyle w:val="af7"/>
      </w:pPr>
      <w:r>
        <w:t xml:space="preserve">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25220AE8" w14:textId="77777777" w:rsidR="00CE4EC3" w:rsidRDefault="00CE4EC3" w:rsidP="00CE4EC3">
      <w:pPr>
        <w:pStyle w:val="af7"/>
      </w:pPr>
      <w:r>
        <w:t xml:space="preserve">        }</w:t>
      </w:r>
    </w:p>
    <w:p w14:paraId="2609324C" w14:textId="77777777" w:rsidR="00CE4EC3" w:rsidRDefault="00CE4EC3" w:rsidP="00CE4EC3">
      <w:pPr>
        <w:pStyle w:val="af7"/>
      </w:pPr>
    </w:p>
    <w:p w14:paraId="49DB5ECB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Ok(</w:t>
      </w:r>
      <w:proofErr w:type="gramEnd"/>
      <w:r>
        <w:t>);</w:t>
      </w:r>
    </w:p>
    <w:p w14:paraId="7FD07762" w14:textId="77777777" w:rsidR="00CE4EC3" w:rsidRDefault="00CE4EC3" w:rsidP="00CE4EC3">
      <w:pPr>
        <w:pStyle w:val="af7"/>
      </w:pPr>
      <w:r>
        <w:t xml:space="preserve">    }</w:t>
      </w:r>
    </w:p>
    <w:p w14:paraId="7B80E6D4" w14:textId="77777777" w:rsidR="00CE4EC3" w:rsidRDefault="00CE4EC3" w:rsidP="00CE4EC3">
      <w:pPr>
        <w:pStyle w:val="af7"/>
      </w:pPr>
      <w:r>
        <w:t>}</w:t>
      </w:r>
    </w:p>
    <w:p w14:paraId="1B245984" w14:textId="77777777" w:rsidR="00CE4EC3" w:rsidRDefault="00CE4EC3" w:rsidP="00AA3514">
      <w:pPr>
        <w:pStyle w:val="affc"/>
      </w:pPr>
      <w:r>
        <w:t>Файл WebSocketController.cs:</w:t>
      </w:r>
    </w:p>
    <w:p w14:paraId="5C8AD23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System.Net.WebSockets;</w:t>
      </w:r>
    </w:p>
    <w:p w14:paraId="54AFDA87" w14:textId="77777777" w:rsidR="00CE4EC3" w:rsidRDefault="00CE4EC3" w:rsidP="00CE4EC3">
      <w:pPr>
        <w:pStyle w:val="af7"/>
      </w:pPr>
      <w:r>
        <w:t>using System.Text;</w:t>
      </w:r>
    </w:p>
    <w:p w14:paraId="795F569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</w:t>
      </w:r>
      <w:proofErr w:type="gramEnd"/>
      <w:r>
        <w:t>;</w:t>
      </w:r>
    </w:p>
    <w:p w14:paraId="598AC29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BookManager.Application.Notification</w:t>
      </w:r>
      <w:proofErr w:type="gramEnd"/>
      <w:r>
        <w:t>;</w:t>
      </w:r>
    </w:p>
    <w:p w14:paraId="3B58EB5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Microsoft.AspNetCore.Mvc</w:t>
      </w:r>
      <w:proofErr w:type="gramEnd"/>
      <w:r>
        <w:t>;</w:t>
      </w:r>
    </w:p>
    <w:p w14:paraId="5D49F898" w14:textId="77777777" w:rsidR="00CE4EC3" w:rsidRDefault="00CE4EC3" w:rsidP="00CE4EC3">
      <w:pPr>
        <w:pStyle w:val="af7"/>
      </w:pPr>
      <w:r>
        <w:t>using NodaTime;</w:t>
      </w:r>
    </w:p>
    <w:p w14:paraId="79D2C6B1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NodaTime.Serialization.SystemTextJson</w:t>
      </w:r>
      <w:proofErr w:type="gramEnd"/>
      <w:r>
        <w:t>;</w:t>
      </w:r>
    </w:p>
    <w:p w14:paraId="261D6E96" w14:textId="77777777" w:rsidR="00CE4EC3" w:rsidRDefault="00CE4EC3" w:rsidP="00CE4EC3">
      <w:pPr>
        <w:pStyle w:val="af7"/>
      </w:pPr>
    </w:p>
    <w:p w14:paraId="522834C0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BookManager.Api.Controllers</w:t>
      </w:r>
      <w:proofErr w:type="gramEnd"/>
      <w:r>
        <w:t>;</w:t>
      </w:r>
    </w:p>
    <w:p w14:paraId="6B7C95CB" w14:textId="77777777" w:rsidR="00CE4EC3" w:rsidRDefault="00CE4EC3" w:rsidP="00CE4EC3">
      <w:pPr>
        <w:pStyle w:val="af7"/>
      </w:pPr>
    </w:p>
    <w:p w14:paraId="258B8A1A" w14:textId="77777777" w:rsidR="00CE4EC3" w:rsidRDefault="00CE4EC3" w:rsidP="00CE4EC3">
      <w:pPr>
        <w:pStyle w:val="af7"/>
      </w:pPr>
      <w:r>
        <w:lastRenderedPageBreak/>
        <w:t>[ApiController]</w:t>
      </w:r>
    </w:p>
    <w:p w14:paraId="753DDCF0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WebSocketController(</w:t>
      </w:r>
      <w:proofErr w:type="gramEnd"/>
      <w:r>
        <w:t>INotificationService notificationService) : ControllerBase</w:t>
      </w:r>
    </w:p>
    <w:p w14:paraId="6151C6B1" w14:textId="77777777" w:rsidR="00CE4EC3" w:rsidRDefault="00CE4EC3" w:rsidP="00CE4EC3">
      <w:pPr>
        <w:pStyle w:val="af7"/>
      </w:pPr>
      <w:r>
        <w:t>{</w:t>
      </w:r>
    </w:p>
    <w:p w14:paraId="19405689" w14:textId="77777777" w:rsidR="00CE4EC3" w:rsidRDefault="00CE4EC3" w:rsidP="00CE4EC3">
      <w:pPr>
        <w:pStyle w:val="af7"/>
      </w:pPr>
      <w:r>
        <w:t xml:space="preserve">    private readonly JsonSerializerOptions _serializerOptions =</w:t>
      </w:r>
    </w:p>
    <w:p w14:paraId="54447E44" w14:textId="77777777" w:rsidR="00CE4EC3" w:rsidRDefault="00CE4EC3" w:rsidP="00CE4EC3">
      <w:pPr>
        <w:pStyle w:val="af7"/>
      </w:pPr>
      <w:r>
        <w:t xml:space="preserve">        new </w:t>
      </w:r>
      <w:proofErr w:type="gramStart"/>
      <w:r>
        <w:t>JsonSerializerOptions(</w:t>
      </w:r>
      <w:proofErr w:type="gramEnd"/>
      <w:r>
        <w:t>JsonSerializerDefaults.Web).ConfigureForNodaTime(DateTimeZoneProviders.Tzdb);</w:t>
      </w:r>
    </w:p>
    <w:p w14:paraId="62ACCEE4" w14:textId="77777777" w:rsidR="00CE4EC3" w:rsidRDefault="00CE4EC3" w:rsidP="00CE4EC3">
      <w:pPr>
        <w:pStyle w:val="af7"/>
      </w:pPr>
    </w:p>
    <w:p w14:paraId="1A89F904" w14:textId="77777777" w:rsidR="00CE4EC3" w:rsidRDefault="00CE4EC3" w:rsidP="00CE4EC3">
      <w:pPr>
        <w:pStyle w:val="af7"/>
      </w:pPr>
      <w:r>
        <w:t xml:space="preserve">    [Route("/ws")]</w:t>
      </w:r>
    </w:p>
    <w:p w14:paraId="3A22CF6B" w14:textId="77777777" w:rsidR="00CE4EC3" w:rsidRDefault="00CE4EC3" w:rsidP="00CE4EC3">
      <w:pPr>
        <w:pStyle w:val="af7"/>
      </w:pPr>
      <w:r>
        <w:t xml:space="preserve">    public async Task </w:t>
      </w:r>
      <w:proofErr w:type="gramStart"/>
      <w:r>
        <w:t>Ws(</w:t>
      </w:r>
      <w:proofErr w:type="gramEnd"/>
      <w:r>
        <w:t>)</w:t>
      </w:r>
    </w:p>
    <w:p w14:paraId="647C01DA" w14:textId="77777777" w:rsidR="00CE4EC3" w:rsidRDefault="00CE4EC3" w:rsidP="00CE4EC3">
      <w:pPr>
        <w:pStyle w:val="af7"/>
      </w:pPr>
      <w:r>
        <w:t xml:space="preserve">    {</w:t>
      </w:r>
    </w:p>
    <w:p w14:paraId="045FFB10" w14:textId="77777777" w:rsidR="00CE4EC3" w:rsidRDefault="00CE4EC3" w:rsidP="00CE4EC3">
      <w:pPr>
        <w:pStyle w:val="af7"/>
      </w:pPr>
      <w:r>
        <w:t xml:space="preserve">        if (</w:t>
      </w:r>
      <w:proofErr w:type="gramStart"/>
      <w:r>
        <w:t>HttpContext.WebSockets.IsWebSocketRequest</w:t>
      </w:r>
      <w:proofErr w:type="gramEnd"/>
      <w:r>
        <w:t>)</w:t>
      </w:r>
    </w:p>
    <w:p w14:paraId="712F59BE" w14:textId="77777777" w:rsidR="00CE4EC3" w:rsidRDefault="00CE4EC3" w:rsidP="00CE4EC3">
      <w:pPr>
        <w:pStyle w:val="af7"/>
      </w:pPr>
      <w:r>
        <w:t xml:space="preserve">        {</w:t>
      </w:r>
    </w:p>
    <w:p w14:paraId="4092D26C" w14:textId="77777777" w:rsidR="00CE4EC3" w:rsidRDefault="00CE4EC3" w:rsidP="00CE4EC3">
      <w:pPr>
        <w:pStyle w:val="af7"/>
      </w:pPr>
      <w:r>
        <w:t xml:space="preserve">            using var </w:t>
      </w:r>
      <w:proofErr w:type="spellStart"/>
      <w:r>
        <w:t>webSocket</w:t>
      </w:r>
      <w:proofErr w:type="spellEnd"/>
      <w:r>
        <w:t xml:space="preserve"> = await </w:t>
      </w:r>
      <w:proofErr w:type="spellStart"/>
      <w:proofErr w:type="gramStart"/>
      <w:r>
        <w:t>HttpContext.WebSockets.AcceptWebSocketAsync</w:t>
      </w:r>
      <w:proofErr w:type="spellEnd"/>
      <w:proofErr w:type="gramEnd"/>
      <w:r>
        <w:t>();</w:t>
      </w:r>
    </w:p>
    <w:p w14:paraId="5B9F5193" w14:textId="77777777" w:rsidR="00CE4EC3" w:rsidRDefault="00CE4EC3" w:rsidP="00CE4EC3">
      <w:pPr>
        <w:pStyle w:val="af7"/>
      </w:pPr>
      <w:r>
        <w:t xml:space="preserve">            await Handle(</w:t>
      </w:r>
      <w:proofErr w:type="spellStart"/>
      <w:r>
        <w:t>webSocket</w:t>
      </w:r>
      <w:proofErr w:type="spellEnd"/>
      <w:r>
        <w:t>);</w:t>
      </w:r>
    </w:p>
    <w:p w14:paraId="0A09542A" w14:textId="77777777" w:rsidR="00CE4EC3" w:rsidRDefault="00CE4EC3" w:rsidP="00CE4EC3">
      <w:pPr>
        <w:pStyle w:val="af7"/>
      </w:pPr>
      <w:r>
        <w:t xml:space="preserve">        }</w:t>
      </w:r>
    </w:p>
    <w:p w14:paraId="22EE87FB" w14:textId="77777777" w:rsidR="00CE4EC3" w:rsidRDefault="00CE4EC3" w:rsidP="00CE4EC3">
      <w:pPr>
        <w:pStyle w:val="af7"/>
      </w:pPr>
      <w:r>
        <w:t xml:space="preserve">        else</w:t>
      </w:r>
    </w:p>
    <w:p w14:paraId="33E36EEB" w14:textId="77777777" w:rsidR="00CE4EC3" w:rsidRDefault="00CE4EC3" w:rsidP="00CE4EC3">
      <w:pPr>
        <w:pStyle w:val="af7"/>
      </w:pPr>
      <w:r>
        <w:t xml:space="preserve">        {</w:t>
      </w:r>
    </w:p>
    <w:p w14:paraId="3722F2D5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HttpContext.Response.StatusCode</w:t>
      </w:r>
      <w:proofErr w:type="spellEnd"/>
      <w:proofErr w:type="gramEnd"/>
      <w:r>
        <w:t xml:space="preserve"> = StatusCodes.Status400BadRequest;</w:t>
      </w:r>
    </w:p>
    <w:p w14:paraId="52CA9777" w14:textId="77777777" w:rsidR="00CE4EC3" w:rsidRDefault="00CE4EC3" w:rsidP="00CE4EC3">
      <w:pPr>
        <w:pStyle w:val="af7"/>
      </w:pPr>
      <w:r>
        <w:t xml:space="preserve">        }</w:t>
      </w:r>
    </w:p>
    <w:p w14:paraId="41219203" w14:textId="77777777" w:rsidR="00CE4EC3" w:rsidRDefault="00CE4EC3" w:rsidP="00CE4EC3">
      <w:pPr>
        <w:pStyle w:val="af7"/>
      </w:pPr>
      <w:r>
        <w:t xml:space="preserve">    }</w:t>
      </w:r>
    </w:p>
    <w:p w14:paraId="3FEB5881" w14:textId="77777777" w:rsidR="00CE4EC3" w:rsidRDefault="00CE4EC3" w:rsidP="00CE4EC3">
      <w:pPr>
        <w:pStyle w:val="af7"/>
      </w:pPr>
    </w:p>
    <w:p w14:paraId="42AF176B" w14:textId="77777777" w:rsidR="00CE4EC3" w:rsidRDefault="00CE4EC3" w:rsidP="00CE4EC3">
      <w:pPr>
        <w:pStyle w:val="af7"/>
      </w:pPr>
      <w:r>
        <w:t xml:space="preserve">    private async Task </w:t>
      </w:r>
      <w:proofErr w:type="gramStart"/>
      <w:r>
        <w:t>Handle(</w:t>
      </w:r>
      <w:proofErr w:type="gramEnd"/>
      <w:r>
        <w:t xml:space="preserve">WebSocket </w:t>
      </w:r>
      <w:proofErr w:type="spellStart"/>
      <w:r>
        <w:t>webSocket</w:t>
      </w:r>
      <w:proofErr w:type="spellEnd"/>
      <w:r>
        <w:t>)</w:t>
      </w:r>
    </w:p>
    <w:p w14:paraId="52223372" w14:textId="77777777" w:rsidR="00CE4EC3" w:rsidRDefault="00CE4EC3" w:rsidP="00CE4EC3">
      <w:pPr>
        <w:pStyle w:val="af7"/>
      </w:pPr>
      <w:r>
        <w:t xml:space="preserve">    {</w:t>
      </w:r>
    </w:p>
    <w:p w14:paraId="051C7283" w14:textId="77777777" w:rsidR="00CE4EC3" w:rsidRDefault="00CE4EC3" w:rsidP="00CE4EC3">
      <w:pPr>
        <w:pStyle w:val="af7"/>
      </w:pPr>
      <w:r>
        <w:t xml:space="preserve">        var channel = await </w:t>
      </w:r>
      <w:proofErr w:type="spellStart"/>
      <w:r>
        <w:t>notificationService.SubscribeAsync</w:t>
      </w:r>
      <w:proofErr w:type="spellEnd"/>
      <w:r>
        <w:t>(</w:t>
      </w:r>
      <w:proofErr w:type="spellStart"/>
      <w:r>
        <w:t>CancellationToken.None</w:t>
      </w:r>
      <w:proofErr w:type="spellEnd"/>
      <w:r>
        <w:t>);</w:t>
      </w:r>
    </w:p>
    <w:p w14:paraId="2F61B3C1" w14:textId="77777777" w:rsidR="00CE4EC3" w:rsidRDefault="00CE4EC3" w:rsidP="00CE4EC3">
      <w:pPr>
        <w:pStyle w:val="af7"/>
      </w:pPr>
      <w:r>
        <w:t xml:space="preserve">        while (await </w:t>
      </w:r>
      <w:proofErr w:type="spellStart"/>
      <w:proofErr w:type="gramStart"/>
      <w:r>
        <w:t>channel.Reader.WaitToReadAsync</w:t>
      </w:r>
      <w:proofErr w:type="spellEnd"/>
      <w:proofErr w:type="gramEnd"/>
      <w:r>
        <w:t>())</w:t>
      </w:r>
    </w:p>
    <w:p w14:paraId="5239B460" w14:textId="77777777" w:rsidR="00CE4EC3" w:rsidRDefault="00CE4EC3" w:rsidP="00CE4EC3">
      <w:pPr>
        <w:pStyle w:val="af7"/>
      </w:pPr>
      <w:r>
        <w:t xml:space="preserve">        {</w:t>
      </w:r>
    </w:p>
    <w:p w14:paraId="0AC9A8BC" w14:textId="77777777" w:rsidR="00CE4EC3" w:rsidRDefault="00CE4EC3" w:rsidP="00CE4EC3">
      <w:pPr>
        <w:pStyle w:val="af7"/>
      </w:pPr>
      <w:r>
        <w:t xml:space="preserve">            if (</w:t>
      </w:r>
      <w:proofErr w:type="spellStart"/>
      <w:proofErr w:type="gramStart"/>
      <w:r>
        <w:t>webSocket.State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WebSocketState.Open</w:t>
      </w:r>
      <w:proofErr w:type="spellEnd"/>
      <w:r>
        <w:t>)</w:t>
      </w:r>
    </w:p>
    <w:p w14:paraId="755AF050" w14:textId="77777777" w:rsidR="00CE4EC3" w:rsidRDefault="00CE4EC3" w:rsidP="00CE4EC3">
      <w:pPr>
        <w:pStyle w:val="af7"/>
      </w:pPr>
      <w:r>
        <w:t xml:space="preserve">            {</w:t>
      </w:r>
    </w:p>
    <w:p w14:paraId="3CC219DC" w14:textId="77777777" w:rsidR="00CE4EC3" w:rsidRDefault="00CE4EC3" w:rsidP="00CE4EC3">
      <w:pPr>
        <w:pStyle w:val="af7"/>
      </w:pPr>
      <w:r>
        <w:t xml:space="preserve">                break;</w:t>
      </w:r>
    </w:p>
    <w:p w14:paraId="7D66DCDE" w14:textId="77777777" w:rsidR="00CE4EC3" w:rsidRDefault="00CE4EC3" w:rsidP="00CE4EC3">
      <w:pPr>
        <w:pStyle w:val="af7"/>
      </w:pPr>
      <w:r>
        <w:t xml:space="preserve">            }</w:t>
      </w:r>
    </w:p>
    <w:p w14:paraId="6E342995" w14:textId="77777777" w:rsidR="00CE4EC3" w:rsidRDefault="00CE4EC3" w:rsidP="00CE4EC3">
      <w:pPr>
        <w:pStyle w:val="af7"/>
      </w:pPr>
      <w:r>
        <w:t xml:space="preserve">            while (</w:t>
      </w:r>
      <w:proofErr w:type="spellStart"/>
      <w:proofErr w:type="gramStart"/>
      <w:r>
        <w:t>channel.Reader.TryRead</w:t>
      </w:r>
      <w:proofErr w:type="spellEnd"/>
      <w:proofErr w:type="gramEnd"/>
      <w:r>
        <w:t>(out var notification))</w:t>
      </w:r>
    </w:p>
    <w:p w14:paraId="622C198F" w14:textId="77777777" w:rsidR="00CE4EC3" w:rsidRDefault="00CE4EC3" w:rsidP="00CE4EC3">
      <w:pPr>
        <w:pStyle w:val="af7"/>
      </w:pPr>
      <w:r>
        <w:t xml:space="preserve">            {</w:t>
      </w:r>
    </w:p>
    <w:p w14:paraId="50DD7A76" w14:textId="77777777" w:rsidR="00CE4EC3" w:rsidRDefault="00CE4EC3" w:rsidP="00CE4EC3">
      <w:pPr>
        <w:pStyle w:val="af7"/>
      </w:pPr>
      <w:r>
        <w:t xml:space="preserve">                var </w:t>
      </w:r>
      <w:proofErr w:type="spellStart"/>
      <w:r>
        <w:t>jsonString</w:t>
      </w:r>
      <w:proofErr w:type="spellEnd"/>
      <w:r>
        <w:t xml:space="preserve"> = </w:t>
      </w:r>
      <w:proofErr w:type="spellStart"/>
      <w:r>
        <w:t>JsonSerializer.Serialize</w:t>
      </w:r>
      <w:proofErr w:type="spellEnd"/>
      <w:r>
        <w:t>(notification, _</w:t>
      </w:r>
      <w:proofErr w:type="spellStart"/>
      <w:r>
        <w:t>serializerOptions</w:t>
      </w:r>
      <w:proofErr w:type="spellEnd"/>
      <w:r>
        <w:t>);</w:t>
      </w:r>
    </w:p>
    <w:p w14:paraId="5BAFCFD7" w14:textId="77777777" w:rsidR="00CE4EC3" w:rsidRDefault="00CE4EC3" w:rsidP="00CE4EC3">
      <w:pPr>
        <w:pStyle w:val="af7"/>
      </w:pPr>
      <w:r>
        <w:t xml:space="preserve">                await </w:t>
      </w:r>
      <w:proofErr w:type="spellStart"/>
      <w:r>
        <w:t>webSocket.SendAsync</w:t>
      </w:r>
      <w:proofErr w:type="spellEnd"/>
      <w:r>
        <w:t>(</w:t>
      </w:r>
    </w:p>
    <w:p w14:paraId="02C5562F" w14:textId="77777777" w:rsidR="00CE4EC3" w:rsidRDefault="00CE4EC3" w:rsidP="00CE4EC3">
      <w:pPr>
        <w:pStyle w:val="af7"/>
      </w:pPr>
      <w:r>
        <w:t xml:space="preserve">                    new </w:t>
      </w:r>
      <w:proofErr w:type="spellStart"/>
      <w:r>
        <w:t>ArraySegment</w:t>
      </w:r>
      <w:proofErr w:type="spellEnd"/>
      <w:r>
        <w:t>&lt;byte&gt;(Encoding.UTF</w:t>
      </w:r>
      <w:proofErr w:type="gramStart"/>
      <w:r>
        <w:t>8.GetBytes</w:t>
      </w:r>
      <w:proofErr w:type="gramEnd"/>
      <w:r>
        <w:t>(</w:t>
      </w:r>
      <w:proofErr w:type="spellStart"/>
      <w:r>
        <w:t>jsonString</w:t>
      </w:r>
      <w:proofErr w:type="spellEnd"/>
      <w:r>
        <w:t>)),</w:t>
      </w:r>
    </w:p>
    <w:p w14:paraId="6787EBD7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WebSocketMessageType.Text</w:t>
      </w:r>
      <w:proofErr w:type="spellEnd"/>
      <w:r>
        <w:t>,</w:t>
      </w:r>
    </w:p>
    <w:p w14:paraId="646F7BBC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WebSocketMessageFlags.EndOfMessage</w:t>
      </w:r>
      <w:proofErr w:type="spellEnd"/>
      <w:r>
        <w:t>,</w:t>
      </w:r>
    </w:p>
    <w:p w14:paraId="23EAC9F8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CancellationToken.None</w:t>
      </w:r>
      <w:proofErr w:type="spellEnd"/>
    </w:p>
    <w:p w14:paraId="0152ED70" w14:textId="77777777" w:rsidR="00CE4EC3" w:rsidRDefault="00CE4EC3" w:rsidP="00CE4EC3">
      <w:pPr>
        <w:pStyle w:val="af7"/>
      </w:pPr>
      <w:r>
        <w:t xml:space="preserve">                );</w:t>
      </w:r>
    </w:p>
    <w:p w14:paraId="656B99F5" w14:textId="77777777" w:rsidR="00CE4EC3" w:rsidRDefault="00CE4EC3" w:rsidP="00CE4EC3">
      <w:pPr>
        <w:pStyle w:val="af7"/>
      </w:pPr>
      <w:r>
        <w:t xml:space="preserve">            }</w:t>
      </w:r>
    </w:p>
    <w:p w14:paraId="6BFE35A7" w14:textId="77777777" w:rsidR="00CE4EC3" w:rsidRDefault="00CE4EC3" w:rsidP="00CE4EC3">
      <w:pPr>
        <w:pStyle w:val="af7"/>
      </w:pPr>
      <w:r>
        <w:t xml:space="preserve">        }</w:t>
      </w:r>
    </w:p>
    <w:p w14:paraId="125D3152" w14:textId="77777777" w:rsidR="00CE4EC3" w:rsidRDefault="00CE4EC3" w:rsidP="00CE4EC3">
      <w:pPr>
        <w:pStyle w:val="af7"/>
      </w:pPr>
    </w:p>
    <w:p w14:paraId="1C39CEC3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notificationService.UnsubscribeAsync</w:t>
      </w:r>
      <w:proofErr w:type="spellEnd"/>
      <w:r>
        <w:t>(channel);</w:t>
      </w:r>
    </w:p>
    <w:p w14:paraId="70BDDC9D" w14:textId="77777777" w:rsidR="00CE4EC3" w:rsidRDefault="00CE4EC3" w:rsidP="00CE4EC3">
      <w:pPr>
        <w:pStyle w:val="af7"/>
      </w:pPr>
      <w:r>
        <w:t xml:space="preserve">    }</w:t>
      </w:r>
    </w:p>
    <w:p w14:paraId="3EC561B4" w14:textId="77777777" w:rsidR="00CE4EC3" w:rsidRDefault="00CE4EC3" w:rsidP="00CE4EC3">
      <w:pPr>
        <w:pStyle w:val="af7"/>
      </w:pPr>
      <w:r>
        <w:t>}</w:t>
      </w:r>
    </w:p>
    <w:p w14:paraId="35421B2C" w14:textId="77777777" w:rsidR="00CE4EC3" w:rsidRDefault="00CE4EC3" w:rsidP="00AA3514">
      <w:pPr>
        <w:pStyle w:val="affc"/>
      </w:pPr>
      <w:r>
        <w:t>Файл WordDictionaryController.cs:</w:t>
      </w:r>
    </w:p>
    <w:p w14:paraId="4419263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13DC3E3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BookManager.Application.Common.Exceptions</w:t>
      </w:r>
      <w:proofErr w:type="gramEnd"/>
      <w:r>
        <w:t>;</w:t>
      </w:r>
    </w:p>
    <w:p w14:paraId="034C625C" w14:textId="77777777" w:rsidR="00CE4EC3" w:rsidRDefault="00CE4EC3" w:rsidP="00CE4EC3">
      <w:pPr>
        <w:pStyle w:val="af7"/>
      </w:pPr>
      <w:r>
        <w:t>using Microsoft.AspNetCore.Authorization;</w:t>
      </w:r>
    </w:p>
    <w:p w14:paraId="24661FBE" w14:textId="77777777" w:rsidR="00CE4EC3" w:rsidRDefault="00CE4EC3" w:rsidP="00CE4EC3">
      <w:pPr>
        <w:pStyle w:val="af7"/>
      </w:pPr>
      <w:r>
        <w:t>using Microsoft.AspNetCore.Mvc;</w:t>
      </w:r>
    </w:p>
    <w:p w14:paraId="7CDC77F7" w14:textId="77777777" w:rsidR="00CE4EC3" w:rsidRDefault="00CE4EC3" w:rsidP="00CE4EC3">
      <w:pPr>
        <w:pStyle w:val="af7"/>
      </w:pPr>
    </w:p>
    <w:p w14:paraId="30F33B90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BookManager.Api.Controllers</w:t>
      </w:r>
      <w:proofErr w:type="gramEnd"/>
      <w:r>
        <w:t>;</w:t>
      </w:r>
    </w:p>
    <w:p w14:paraId="7E40CE76" w14:textId="77777777" w:rsidR="00CE4EC3" w:rsidRDefault="00CE4EC3" w:rsidP="00CE4EC3">
      <w:pPr>
        <w:pStyle w:val="af7"/>
      </w:pPr>
    </w:p>
    <w:p w14:paraId="173D8C31" w14:textId="77777777" w:rsidR="00CE4EC3" w:rsidRDefault="00CE4EC3" w:rsidP="00CE4EC3">
      <w:pPr>
        <w:pStyle w:val="af7"/>
      </w:pPr>
      <w:r>
        <w:t>[ApiController]</w:t>
      </w:r>
    </w:p>
    <w:p w14:paraId="2F37E913" w14:textId="77777777" w:rsidR="00CE4EC3" w:rsidRDefault="00CE4EC3" w:rsidP="00CE4EC3">
      <w:pPr>
        <w:pStyle w:val="af7"/>
      </w:pPr>
      <w:r>
        <w:t>[Route("word-dictionary")]</w:t>
      </w:r>
    </w:p>
    <w:p w14:paraId="0EF55D5D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WordDictionaryController(</w:t>
      </w:r>
      <w:proofErr w:type="gramEnd"/>
      <w:r>
        <w:t>IWordDictionaryService service) : ControllerBase</w:t>
      </w:r>
    </w:p>
    <w:p w14:paraId="760B7BFE" w14:textId="77777777" w:rsidR="00CE4EC3" w:rsidRDefault="00CE4EC3" w:rsidP="00CE4EC3">
      <w:pPr>
        <w:pStyle w:val="af7"/>
      </w:pPr>
      <w:r>
        <w:t>{</w:t>
      </w:r>
    </w:p>
    <w:p w14:paraId="31A0BCDB" w14:textId="77777777" w:rsidR="00CE4EC3" w:rsidRDefault="00CE4EC3" w:rsidP="00CE4EC3">
      <w:pPr>
        <w:pStyle w:val="af7"/>
      </w:pPr>
      <w:r>
        <w:t xml:space="preserve">    [HttpGet]</w:t>
      </w:r>
    </w:p>
    <w:p w14:paraId="7E79E184" w14:textId="77777777" w:rsidR="00CE4EC3" w:rsidRDefault="00CE4EC3" w:rsidP="00CE4EC3">
      <w:pPr>
        <w:pStyle w:val="af7"/>
      </w:pPr>
      <w:r>
        <w:t xml:space="preserve">    [Route("list-third-party-providers")]</w:t>
      </w:r>
    </w:p>
    <w:p w14:paraId="24CD7B7E" w14:textId="77777777" w:rsidR="00CE4EC3" w:rsidRDefault="00CE4EC3" w:rsidP="00CE4EC3">
      <w:pPr>
        <w:pStyle w:val="af7"/>
      </w:pPr>
      <w:r>
        <w:t xml:space="preserve">    public IActionResult </w:t>
      </w:r>
      <w:proofErr w:type="gramStart"/>
      <w:r>
        <w:t>ListThirdPartyDictionaryProviderNames(</w:t>
      </w:r>
      <w:proofErr w:type="gramEnd"/>
      <w:r>
        <w:t>)</w:t>
      </w:r>
    </w:p>
    <w:p w14:paraId="7A075208" w14:textId="77777777" w:rsidR="00CE4EC3" w:rsidRDefault="00CE4EC3" w:rsidP="00CE4EC3">
      <w:pPr>
        <w:pStyle w:val="af7"/>
      </w:pPr>
      <w:r>
        <w:t xml:space="preserve">    {</w:t>
      </w:r>
    </w:p>
    <w:p w14:paraId="05E30521" w14:textId="77777777" w:rsidR="00CE4EC3" w:rsidRDefault="00CE4EC3" w:rsidP="00CE4EC3">
      <w:pPr>
        <w:pStyle w:val="af7"/>
      </w:pPr>
      <w:r>
        <w:t xml:space="preserve">        return Ok(</w:t>
      </w:r>
      <w:proofErr w:type="gramStart"/>
      <w:r>
        <w:t>service.GetThirdPartyProviderNames</w:t>
      </w:r>
      <w:proofErr w:type="gramEnd"/>
      <w:r>
        <w:t>());</w:t>
      </w:r>
    </w:p>
    <w:p w14:paraId="71487F27" w14:textId="77777777" w:rsidR="00CE4EC3" w:rsidRDefault="00CE4EC3" w:rsidP="00CE4EC3">
      <w:pPr>
        <w:pStyle w:val="af7"/>
      </w:pPr>
      <w:r>
        <w:t xml:space="preserve">    }</w:t>
      </w:r>
    </w:p>
    <w:p w14:paraId="0542F5E8" w14:textId="77777777" w:rsidR="00CE4EC3" w:rsidRDefault="00CE4EC3" w:rsidP="00CE4EC3">
      <w:pPr>
        <w:pStyle w:val="af7"/>
      </w:pPr>
    </w:p>
    <w:p w14:paraId="74E066C5" w14:textId="77777777" w:rsidR="00CE4EC3" w:rsidRDefault="00CE4EC3" w:rsidP="00CE4EC3">
      <w:pPr>
        <w:pStyle w:val="af7"/>
      </w:pPr>
      <w:r>
        <w:t xml:space="preserve">    [HttpGet]</w:t>
      </w:r>
    </w:p>
    <w:p w14:paraId="5FD39B2F" w14:textId="77777777" w:rsidR="00CE4EC3" w:rsidRDefault="00CE4EC3" w:rsidP="00CE4EC3">
      <w:pPr>
        <w:pStyle w:val="af7"/>
      </w:pPr>
      <w:r>
        <w:t xml:space="preserve">    [Authorize]</w:t>
      </w:r>
    </w:p>
    <w:p w14:paraId="53F55195" w14:textId="77777777" w:rsidR="00CE4EC3" w:rsidRDefault="00CE4EC3" w:rsidP="00CE4EC3">
      <w:pPr>
        <w:pStyle w:val="af7"/>
      </w:pPr>
      <w:r>
        <w:t xml:space="preserve">    [Route("{id}")]</w:t>
      </w:r>
    </w:p>
    <w:p w14:paraId="0547B678" w14:textId="77777777" w:rsidR="00CE4EC3" w:rsidRDefault="00CE4EC3" w:rsidP="00CE4EC3">
      <w:pPr>
        <w:pStyle w:val="af7"/>
      </w:pPr>
      <w:r>
        <w:t xml:space="preserve">    public async Task&lt;IActionResult&gt; </w:t>
      </w:r>
      <w:proofErr w:type="gramStart"/>
      <w:r>
        <w:t>FindAsync(</w:t>
      </w:r>
      <w:proofErr w:type="gramEnd"/>
      <w:r>
        <w:t>string id, [FromQuery] string? providerName)</w:t>
      </w:r>
    </w:p>
    <w:p w14:paraId="2B2FDE4E" w14:textId="77777777" w:rsidR="00CE4EC3" w:rsidRDefault="00CE4EC3" w:rsidP="00CE4EC3">
      <w:pPr>
        <w:pStyle w:val="af7"/>
      </w:pPr>
      <w:r>
        <w:t xml:space="preserve">    {</w:t>
      </w:r>
    </w:p>
    <w:p w14:paraId="66701F77" w14:textId="77777777" w:rsidR="00CE4EC3" w:rsidRDefault="00CE4EC3" w:rsidP="00CE4EC3">
      <w:pPr>
        <w:pStyle w:val="af7"/>
      </w:pPr>
      <w:r>
        <w:t xml:space="preserve">        IActionResult? result;</w:t>
      </w:r>
    </w:p>
    <w:p w14:paraId="7673FCDB" w14:textId="77777777" w:rsidR="00CE4EC3" w:rsidRDefault="00CE4EC3" w:rsidP="00CE4EC3">
      <w:pPr>
        <w:pStyle w:val="af7"/>
      </w:pPr>
      <w:r>
        <w:t xml:space="preserve">        try</w:t>
      </w:r>
    </w:p>
    <w:p w14:paraId="5AB85B96" w14:textId="77777777" w:rsidR="00CE4EC3" w:rsidRDefault="00CE4EC3" w:rsidP="00CE4EC3">
      <w:pPr>
        <w:pStyle w:val="af7"/>
      </w:pPr>
      <w:r>
        <w:t xml:space="preserve">        {</w:t>
      </w:r>
    </w:p>
    <w:p w14:paraId="6D9E7769" w14:textId="77777777" w:rsidR="00CE4EC3" w:rsidRDefault="00CE4EC3" w:rsidP="00CE4EC3">
      <w:pPr>
        <w:pStyle w:val="af7"/>
      </w:pPr>
      <w:r>
        <w:t xml:space="preserve">            var words = await </w:t>
      </w:r>
      <w:proofErr w:type="spellStart"/>
      <w:proofErr w:type="gramStart"/>
      <w:r>
        <w:t>service.FindAsync</w:t>
      </w:r>
      <w:proofErr w:type="spellEnd"/>
      <w:proofErr w:type="gramEnd"/>
      <w:r>
        <w:t>(id);</w:t>
      </w:r>
    </w:p>
    <w:p w14:paraId="7357E2E3" w14:textId="77777777" w:rsidR="00CE4EC3" w:rsidRDefault="00CE4EC3" w:rsidP="00CE4EC3">
      <w:pPr>
        <w:pStyle w:val="af7"/>
      </w:pPr>
      <w:r>
        <w:t xml:space="preserve">            result = Ok(words);</w:t>
      </w:r>
    </w:p>
    <w:p w14:paraId="0DA82677" w14:textId="77777777" w:rsidR="00CE4EC3" w:rsidRDefault="00CE4EC3" w:rsidP="00CE4EC3">
      <w:pPr>
        <w:pStyle w:val="af7"/>
      </w:pPr>
      <w:r>
        <w:t xml:space="preserve">        }</w:t>
      </w:r>
    </w:p>
    <w:p w14:paraId="06D84A6C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ArgumentException</w:t>
      </w:r>
      <w:proofErr w:type="spellEnd"/>
      <w:r>
        <w:t>)</w:t>
      </w:r>
    </w:p>
    <w:p w14:paraId="32ABC4A3" w14:textId="77777777" w:rsidR="00CE4EC3" w:rsidRDefault="00CE4EC3" w:rsidP="00CE4EC3">
      <w:pPr>
        <w:pStyle w:val="af7"/>
      </w:pPr>
      <w:r>
        <w:lastRenderedPageBreak/>
        <w:t xml:space="preserve">        {</w:t>
      </w:r>
    </w:p>
    <w:p w14:paraId="02A36BEC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);</w:t>
      </w:r>
    </w:p>
    <w:p w14:paraId="526FF3E1" w14:textId="77777777" w:rsidR="00CE4EC3" w:rsidRDefault="00CE4EC3" w:rsidP="00CE4EC3">
      <w:pPr>
        <w:pStyle w:val="af7"/>
      </w:pPr>
      <w:r>
        <w:t xml:space="preserve">        }</w:t>
      </w:r>
    </w:p>
    <w:p w14:paraId="2BEBF2F5" w14:textId="77777777" w:rsidR="00CE4EC3" w:rsidRDefault="00CE4EC3" w:rsidP="00CE4EC3">
      <w:pPr>
        <w:pStyle w:val="af7"/>
      </w:pPr>
    </w:p>
    <w:p w14:paraId="15D460EC" w14:textId="77777777" w:rsidR="00CE4EC3" w:rsidRDefault="00CE4EC3" w:rsidP="00CE4EC3">
      <w:pPr>
        <w:pStyle w:val="af7"/>
      </w:pPr>
      <w:r>
        <w:t xml:space="preserve">        return result;</w:t>
      </w:r>
    </w:p>
    <w:p w14:paraId="0F96EEE4" w14:textId="77777777" w:rsidR="00CE4EC3" w:rsidRDefault="00CE4EC3" w:rsidP="00CE4EC3">
      <w:pPr>
        <w:pStyle w:val="af7"/>
      </w:pPr>
      <w:r>
        <w:t xml:space="preserve">    }</w:t>
      </w:r>
    </w:p>
    <w:p w14:paraId="2C575A4D" w14:textId="77777777" w:rsidR="00CE4EC3" w:rsidRDefault="00CE4EC3" w:rsidP="00CE4EC3">
      <w:pPr>
        <w:pStyle w:val="af7"/>
      </w:pPr>
    </w:p>
    <w:p w14:paraId="2E2FFBAA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HttpGet</w:t>
      </w:r>
      <w:proofErr w:type="spellEnd"/>
      <w:r>
        <w:t>]</w:t>
      </w:r>
    </w:p>
    <w:p w14:paraId="01D66B60" w14:textId="77777777" w:rsidR="00CE4EC3" w:rsidRDefault="00CE4EC3" w:rsidP="00CE4EC3">
      <w:pPr>
        <w:pStyle w:val="af7"/>
      </w:pPr>
      <w:r>
        <w:t xml:space="preserve">    [Authorize]</w:t>
      </w:r>
    </w:p>
    <w:p w14:paraId="19E1E159" w14:textId="77777777" w:rsidR="00CE4EC3" w:rsidRDefault="00CE4EC3" w:rsidP="00CE4EC3">
      <w:pPr>
        <w:pStyle w:val="af7"/>
      </w:pPr>
      <w:r>
        <w:t xml:space="preserve">    [Route("third-party-dictionary/{id}")]</w:t>
      </w:r>
    </w:p>
    <w:p w14:paraId="098ED1E7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FindInThirdPartyDictionaryAsync</w:t>
      </w:r>
      <w:proofErr w:type="spellEnd"/>
      <w:r>
        <w:t>(</w:t>
      </w:r>
      <w:proofErr w:type="gramEnd"/>
      <w:r>
        <w:t>string id, [</w:t>
      </w:r>
      <w:proofErr w:type="spellStart"/>
      <w:r>
        <w:t>FromQuery</w:t>
      </w:r>
      <w:proofErr w:type="spellEnd"/>
      <w:r>
        <w:t xml:space="preserve">] string </w:t>
      </w:r>
      <w:proofErr w:type="spellStart"/>
      <w:r>
        <w:t>providerName</w:t>
      </w:r>
      <w:proofErr w:type="spellEnd"/>
      <w:r>
        <w:t>)</w:t>
      </w:r>
    </w:p>
    <w:p w14:paraId="471748BC" w14:textId="77777777" w:rsidR="00CE4EC3" w:rsidRDefault="00CE4EC3" w:rsidP="00CE4EC3">
      <w:pPr>
        <w:pStyle w:val="af7"/>
      </w:pPr>
      <w:r>
        <w:t xml:space="preserve">    {</w:t>
      </w:r>
    </w:p>
    <w:p w14:paraId="634E2884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IActionResult</w:t>
      </w:r>
      <w:proofErr w:type="spellEnd"/>
      <w:r>
        <w:t>? result;</w:t>
      </w:r>
    </w:p>
    <w:p w14:paraId="48753016" w14:textId="77777777" w:rsidR="00CE4EC3" w:rsidRDefault="00CE4EC3" w:rsidP="00CE4EC3">
      <w:pPr>
        <w:pStyle w:val="af7"/>
      </w:pPr>
      <w:r>
        <w:t xml:space="preserve">        try</w:t>
      </w:r>
    </w:p>
    <w:p w14:paraId="52C2978E" w14:textId="77777777" w:rsidR="00CE4EC3" w:rsidRDefault="00CE4EC3" w:rsidP="00CE4EC3">
      <w:pPr>
        <w:pStyle w:val="af7"/>
      </w:pPr>
      <w:r>
        <w:t xml:space="preserve">        {</w:t>
      </w:r>
    </w:p>
    <w:p w14:paraId="0E3CFB14" w14:textId="77777777" w:rsidR="00CE4EC3" w:rsidRDefault="00CE4EC3" w:rsidP="00CE4EC3">
      <w:pPr>
        <w:pStyle w:val="af7"/>
      </w:pPr>
      <w:r>
        <w:t xml:space="preserve">            var words = await </w:t>
      </w:r>
      <w:proofErr w:type="spellStart"/>
      <w:proofErr w:type="gramStart"/>
      <w:r>
        <w:t>service.FindInExtDictAsync</w:t>
      </w:r>
      <w:proofErr w:type="spellEnd"/>
      <w:proofErr w:type="gramEnd"/>
      <w:r>
        <w:t xml:space="preserve">(id, </w:t>
      </w:r>
      <w:proofErr w:type="spellStart"/>
      <w:r>
        <w:t>providerName</w:t>
      </w:r>
      <w:proofErr w:type="spellEnd"/>
      <w:r>
        <w:t>);</w:t>
      </w:r>
    </w:p>
    <w:p w14:paraId="5478F599" w14:textId="77777777" w:rsidR="00CE4EC3" w:rsidRDefault="00CE4EC3" w:rsidP="00CE4EC3">
      <w:pPr>
        <w:pStyle w:val="af7"/>
      </w:pPr>
      <w:r>
        <w:t xml:space="preserve">            result = Ok(words);</w:t>
      </w:r>
    </w:p>
    <w:p w14:paraId="3F72C56D" w14:textId="77777777" w:rsidR="00CE4EC3" w:rsidRDefault="00CE4EC3" w:rsidP="00CE4EC3">
      <w:pPr>
        <w:pStyle w:val="af7"/>
      </w:pPr>
      <w:r>
        <w:t xml:space="preserve">        }</w:t>
      </w:r>
    </w:p>
    <w:p w14:paraId="310CAE15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NotAvailableException</w:t>
      </w:r>
      <w:proofErr w:type="spellEnd"/>
      <w:r>
        <w:t xml:space="preserve"> e)</w:t>
      </w:r>
    </w:p>
    <w:p w14:paraId="4E7F1A0B" w14:textId="77777777" w:rsidR="00CE4EC3" w:rsidRDefault="00CE4EC3" w:rsidP="00CE4EC3">
      <w:pPr>
        <w:pStyle w:val="af7"/>
      </w:pPr>
      <w:r>
        <w:t xml:space="preserve">        {</w:t>
      </w:r>
    </w:p>
    <w:p w14:paraId="7D16FD98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proofErr w:type="gramStart"/>
      <w:r>
        <w:t>StatusCode</w:t>
      </w:r>
      <w:proofErr w:type="spellEnd"/>
      <w:r>
        <w:t>(</w:t>
      </w:r>
      <w:proofErr w:type="gramEnd"/>
      <w:r>
        <w:t xml:space="preserve">StatusCodes.Status503ServiceUnavailable, </w:t>
      </w:r>
      <w:proofErr w:type="spellStart"/>
      <w:r>
        <w:t>e.Message</w:t>
      </w:r>
      <w:proofErr w:type="spellEnd"/>
      <w:r>
        <w:t>);</w:t>
      </w:r>
    </w:p>
    <w:p w14:paraId="760BBC1B" w14:textId="77777777" w:rsidR="00CE4EC3" w:rsidRDefault="00CE4EC3" w:rsidP="00CE4EC3">
      <w:pPr>
        <w:pStyle w:val="af7"/>
      </w:pPr>
      <w:r>
        <w:t xml:space="preserve">        }</w:t>
      </w:r>
    </w:p>
    <w:p w14:paraId="3B3C5CCF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ArgumentException</w:t>
      </w:r>
      <w:proofErr w:type="spellEnd"/>
      <w:r>
        <w:t>)</w:t>
      </w:r>
    </w:p>
    <w:p w14:paraId="15C13490" w14:textId="77777777" w:rsidR="00CE4EC3" w:rsidRDefault="00CE4EC3" w:rsidP="00CE4EC3">
      <w:pPr>
        <w:pStyle w:val="af7"/>
      </w:pPr>
      <w:r>
        <w:t xml:space="preserve">        {</w:t>
      </w:r>
    </w:p>
    <w:p w14:paraId="300A371B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);</w:t>
      </w:r>
    </w:p>
    <w:p w14:paraId="12F0C288" w14:textId="77777777" w:rsidR="00CE4EC3" w:rsidRDefault="00CE4EC3" w:rsidP="00CE4EC3">
      <w:pPr>
        <w:pStyle w:val="af7"/>
      </w:pPr>
      <w:r>
        <w:t xml:space="preserve">        }</w:t>
      </w:r>
    </w:p>
    <w:p w14:paraId="396385F7" w14:textId="77777777" w:rsidR="00CE4EC3" w:rsidRDefault="00CE4EC3" w:rsidP="00CE4EC3">
      <w:pPr>
        <w:pStyle w:val="af7"/>
      </w:pPr>
    </w:p>
    <w:p w14:paraId="3A17352A" w14:textId="77777777" w:rsidR="00CE4EC3" w:rsidRDefault="00CE4EC3" w:rsidP="00CE4EC3">
      <w:pPr>
        <w:pStyle w:val="af7"/>
      </w:pPr>
      <w:r>
        <w:t xml:space="preserve">        return result;</w:t>
      </w:r>
    </w:p>
    <w:p w14:paraId="275F5D55" w14:textId="77777777" w:rsidR="00CE4EC3" w:rsidRDefault="00CE4EC3" w:rsidP="00CE4EC3">
      <w:pPr>
        <w:pStyle w:val="af7"/>
      </w:pPr>
      <w:r>
        <w:t xml:space="preserve">    }</w:t>
      </w:r>
    </w:p>
    <w:p w14:paraId="108C4DE3" w14:textId="77777777" w:rsidR="00CE4EC3" w:rsidRDefault="00CE4EC3" w:rsidP="00CE4EC3">
      <w:pPr>
        <w:pStyle w:val="af7"/>
      </w:pPr>
    </w:p>
    <w:p w14:paraId="7194C64B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HttpPost</w:t>
      </w:r>
      <w:proofErr w:type="spellEnd"/>
      <w:r>
        <w:t>]</w:t>
      </w:r>
    </w:p>
    <w:p w14:paraId="73881A5D" w14:textId="77777777" w:rsidR="00CE4EC3" w:rsidRDefault="00CE4EC3" w:rsidP="00CE4EC3">
      <w:pPr>
        <w:pStyle w:val="af7"/>
      </w:pPr>
      <w:r>
        <w:t xml:space="preserve">    [Authorize]</w:t>
      </w:r>
    </w:p>
    <w:p w14:paraId="47684A03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AddWordAsync</w:t>
      </w:r>
      <w:proofErr w:type="spellEnd"/>
      <w:r>
        <w:t>([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WordDto</w:t>
      </w:r>
      <w:proofErr w:type="spellEnd"/>
      <w:r>
        <w:t xml:space="preserve"> word)</w:t>
      </w:r>
    </w:p>
    <w:p w14:paraId="06EC220C" w14:textId="77777777" w:rsidR="00CE4EC3" w:rsidRDefault="00CE4EC3" w:rsidP="00CE4EC3">
      <w:pPr>
        <w:pStyle w:val="af7"/>
      </w:pPr>
      <w:r>
        <w:t xml:space="preserve">    {</w:t>
      </w:r>
    </w:p>
    <w:p w14:paraId="2BE2C861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IActionResult</w:t>
      </w:r>
      <w:proofErr w:type="spellEnd"/>
      <w:r>
        <w:t xml:space="preserve"> result;</w:t>
      </w:r>
    </w:p>
    <w:p w14:paraId="362DF68C" w14:textId="77777777" w:rsidR="00CE4EC3" w:rsidRDefault="00CE4EC3" w:rsidP="00CE4EC3">
      <w:pPr>
        <w:pStyle w:val="af7"/>
      </w:pPr>
      <w:r>
        <w:t xml:space="preserve">        try</w:t>
      </w:r>
    </w:p>
    <w:p w14:paraId="1C583360" w14:textId="77777777" w:rsidR="00CE4EC3" w:rsidRDefault="00CE4EC3" w:rsidP="00CE4EC3">
      <w:pPr>
        <w:pStyle w:val="af7"/>
      </w:pPr>
      <w:r>
        <w:t xml:space="preserve">        {</w:t>
      </w:r>
    </w:p>
    <w:p w14:paraId="7EB7AD88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addedWord</w:t>
      </w:r>
      <w:proofErr w:type="spellEnd"/>
      <w:r>
        <w:t xml:space="preserve"> = await </w:t>
      </w:r>
      <w:proofErr w:type="spellStart"/>
      <w:proofErr w:type="gramStart"/>
      <w:r>
        <w:t>service.AddWordAsync</w:t>
      </w:r>
      <w:proofErr w:type="spellEnd"/>
      <w:proofErr w:type="gramEnd"/>
      <w:r>
        <w:t>(word);</w:t>
      </w:r>
    </w:p>
    <w:p w14:paraId="67893B6E" w14:textId="77777777" w:rsidR="00CE4EC3" w:rsidRDefault="00CE4EC3" w:rsidP="00CE4EC3">
      <w:pPr>
        <w:pStyle w:val="af7"/>
      </w:pPr>
      <w:r>
        <w:t xml:space="preserve">            result = Ok(</w:t>
      </w:r>
      <w:proofErr w:type="spellStart"/>
      <w:r>
        <w:t>addedWord</w:t>
      </w:r>
      <w:proofErr w:type="spellEnd"/>
      <w:r>
        <w:t>);</w:t>
      </w:r>
    </w:p>
    <w:p w14:paraId="16B9E313" w14:textId="77777777" w:rsidR="00CE4EC3" w:rsidRDefault="00CE4EC3" w:rsidP="00CE4EC3">
      <w:pPr>
        <w:pStyle w:val="af7"/>
      </w:pPr>
      <w:r>
        <w:t xml:space="preserve">        }</w:t>
      </w:r>
    </w:p>
    <w:p w14:paraId="744909E5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ArgumentException</w:t>
      </w:r>
      <w:proofErr w:type="spellEnd"/>
      <w:r>
        <w:t xml:space="preserve"> e)</w:t>
      </w:r>
    </w:p>
    <w:p w14:paraId="310D86A9" w14:textId="77777777" w:rsidR="00CE4EC3" w:rsidRDefault="00CE4EC3" w:rsidP="00CE4EC3">
      <w:pPr>
        <w:pStyle w:val="af7"/>
      </w:pPr>
      <w:r>
        <w:t xml:space="preserve">        {</w:t>
      </w:r>
    </w:p>
    <w:p w14:paraId="6EF3CD98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e.Message</w:t>
      </w:r>
      <w:proofErr w:type="spellEnd"/>
      <w:proofErr w:type="gramEnd"/>
      <w:r>
        <w:t>);</w:t>
      </w:r>
    </w:p>
    <w:p w14:paraId="1A233602" w14:textId="77777777" w:rsidR="00CE4EC3" w:rsidRDefault="00CE4EC3" w:rsidP="00CE4EC3">
      <w:pPr>
        <w:pStyle w:val="af7"/>
      </w:pPr>
      <w:r>
        <w:t xml:space="preserve">        }</w:t>
      </w:r>
    </w:p>
    <w:p w14:paraId="53DBB2E2" w14:textId="77777777" w:rsidR="00CE4EC3" w:rsidRDefault="00CE4EC3" w:rsidP="00CE4EC3">
      <w:pPr>
        <w:pStyle w:val="af7"/>
      </w:pPr>
    </w:p>
    <w:p w14:paraId="2E6A5EDF" w14:textId="77777777" w:rsidR="00CE4EC3" w:rsidRDefault="00CE4EC3" w:rsidP="00CE4EC3">
      <w:pPr>
        <w:pStyle w:val="af7"/>
      </w:pPr>
      <w:r>
        <w:t xml:space="preserve">        return result;</w:t>
      </w:r>
    </w:p>
    <w:p w14:paraId="41C65186" w14:textId="77777777" w:rsidR="00CE4EC3" w:rsidRDefault="00CE4EC3" w:rsidP="00CE4EC3">
      <w:pPr>
        <w:pStyle w:val="af7"/>
      </w:pPr>
      <w:r>
        <w:t xml:space="preserve">    }</w:t>
      </w:r>
    </w:p>
    <w:p w14:paraId="70326A94" w14:textId="77777777" w:rsidR="00CE4EC3" w:rsidRDefault="00CE4EC3" w:rsidP="00CE4EC3">
      <w:pPr>
        <w:pStyle w:val="af7"/>
      </w:pPr>
    </w:p>
    <w:p w14:paraId="592F94FE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HttpPut</w:t>
      </w:r>
      <w:proofErr w:type="spellEnd"/>
      <w:r>
        <w:t>]</w:t>
      </w:r>
    </w:p>
    <w:p w14:paraId="1173BD67" w14:textId="77777777" w:rsidR="00CE4EC3" w:rsidRDefault="00CE4EC3" w:rsidP="00CE4EC3">
      <w:pPr>
        <w:pStyle w:val="af7"/>
      </w:pPr>
      <w:r>
        <w:t xml:space="preserve">    [Authorize]</w:t>
      </w:r>
    </w:p>
    <w:p w14:paraId="2035C5D4" w14:textId="77777777" w:rsidR="00CE4EC3" w:rsidRDefault="00CE4EC3" w:rsidP="00CE4EC3">
      <w:pPr>
        <w:pStyle w:val="af7"/>
      </w:pPr>
      <w:r>
        <w:t xml:space="preserve">    [Route("{id}")]</w:t>
      </w:r>
    </w:p>
    <w:p w14:paraId="49F30C57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UpdateWordAsync</w:t>
      </w:r>
      <w:proofErr w:type="spellEnd"/>
      <w:r>
        <w:t>(</w:t>
      </w:r>
      <w:proofErr w:type="gramEnd"/>
      <w:r>
        <w:t>string id,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WordDto</w:t>
      </w:r>
      <w:proofErr w:type="spellEnd"/>
      <w:r>
        <w:t xml:space="preserve"> word)</w:t>
      </w:r>
    </w:p>
    <w:p w14:paraId="0C2D3389" w14:textId="77777777" w:rsidR="00CE4EC3" w:rsidRDefault="00CE4EC3" w:rsidP="00CE4EC3">
      <w:pPr>
        <w:pStyle w:val="af7"/>
      </w:pPr>
      <w:r>
        <w:t xml:space="preserve">    {</w:t>
      </w:r>
    </w:p>
    <w:p w14:paraId="3D1EBEA6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IActionResult</w:t>
      </w:r>
      <w:proofErr w:type="spellEnd"/>
      <w:r>
        <w:t xml:space="preserve"> result;</w:t>
      </w:r>
    </w:p>
    <w:p w14:paraId="5F84C2C4" w14:textId="77777777" w:rsidR="00CE4EC3" w:rsidRDefault="00CE4EC3" w:rsidP="00CE4EC3">
      <w:pPr>
        <w:pStyle w:val="af7"/>
      </w:pPr>
      <w:r>
        <w:t xml:space="preserve">        try</w:t>
      </w:r>
    </w:p>
    <w:p w14:paraId="0330B897" w14:textId="77777777" w:rsidR="00CE4EC3" w:rsidRDefault="00CE4EC3" w:rsidP="00CE4EC3">
      <w:pPr>
        <w:pStyle w:val="af7"/>
      </w:pPr>
      <w:r>
        <w:t xml:space="preserve">        {</w:t>
      </w:r>
    </w:p>
    <w:p w14:paraId="7F263518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updatedWord</w:t>
      </w:r>
      <w:proofErr w:type="spellEnd"/>
      <w:r>
        <w:t xml:space="preserve"> = await </w:t>
      </w:r>
      <w:proofErr w:type="spellStart"/>
      <w:proofErr w:type="gramStart"/>
      <w:r>
        <w:t>service.UpdateWordAsync</w:t>
      </w:r>
      <w:proofErr w:type="spellEnd"/>
      <w:proofErr w:type="gramEnd"/>
      <w:r>
        <w:t>(id, word);</w:t>
      </w:r>
    </w:p>
    <w:p w14:paraId="77CFDB6B" w14:textId="77777777" w:rsidR="00CE4EC3" w:rsidRDefault="00CE4EC3" w:rsidP="00CE4EC3">
      <w:pPr>
        <w:pStyle w:val="af7"/>
      </w:pPr>
      <w:r>
        <w:t xml:space="preserve">            result = Ok(</w:t>
      </w:r>
      <w:proofErr w:type="spellStart"/>
      <w:r>
        <w:t>updatedWord</w:t>
      </w:r>
      <w:proofErr w:type="spellEnd"/>
      <w:r>
        <w:t>);</w:t>
      </w:r>
    </w:p>
    <w:p w14:paraId="7C2198D2" w14:textId="77777777" w:rsidR="00CE4EC3" w:rsidRDefault="00CE4EC3" w:rsidP="00CE4EC3">
      <w:pPr>
        <w:pStyle w:val="af7"/>
      </w:pPr>
      <w:r>
        <w:t xml:space="preserve">        }</w:t>
      </w:r>
    </w:p>
    <w:p w14:paraId="2FF0A15B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ArgumentException</w:t>
      </w:r>
      <w:proofErr w:type="spellEnd"/>
      <w:r>
        <w:t xml:space="preserve"> e)</w:t>
      </w:r>
    </w:p>
    <w:p w14:paraId="3D6AFDA5" w14:textId="77777777" w:rsidR="00CE4EC3" w:rsidRDefault="00CE4EC3" w:rsidP="00CE4EC3">
      <w:pPr>
        <w:pStyle w:val="af7"/>
      </w:pPr>
      <w:r>
        <w:t xml:space="preserve">        {</w:t>
      </w:r>
    </w:p>
    <w:p w14:paraId="4C9177C3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r>
        <w:t>BadRequest</w:t>
      </w:r>
      <w:proofErr w:type="spellEnd"/>
      <w:r>
        <w:t>(</w:t>
      </w:r>
      <w:proofErr w:type="spellStart"/>
      <w:proofErr w:type="gramStart"/>
      <w:r>
        <w:t>e.Message</w:t>
      </w:r>
      <w:proofErr w:type="spellEnd"/>
      <w:proofErr w:type="gramEnd"/>
      <w:r>
        <w:t>);</w:t>
      </w:r>
    </w:p>
    <w:p w14:paraId="03AC3EFF" w14:textId="77777777" w:rsidR="00CE4EC3" w:rsidRDefault="00CE4EC3" w:rsidP="00CE4EC3">
      <w:pPr>
        <w:pStyle w:val="af7"/>
      </w:pPr>
      <w:r>
        <w:t xml:space="preserve">        }</w:t>
      </w:r>
    </w:p>
    <w:p w14:paraId="01F9773C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EntityNotFoundException</w:t>
      </w:r>
      <w:proofErr w:type="spellEnd"/>
      <w:r>
        <w:t>)</w:t>
      </w:r>
    </w:p>
    <w:p w14:paraId="5A5FEDEB" w14:textId="77777777" w:rsidR="00CE4EC3" w:rsidRDefault="00CE4EC3" w:rsidP="00CE4EC3">
      <w:pPr>
        <w:pStyle w:val="af7"/>
      </w:pPr>
      <w:r>
        <w:t xml:space="preserve">        {</w:t>
      </w:r>
    </w:p>
    <w:p w14:paraId="2D374843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3CDBEE6F" w14:textId="77777777" w:rsidR="00CE4EC3" w:rsidRDefault="00CE4EC3" w:rsidP="00CE4EC3">
      <w:pPr>
        <w:pStyle w:val="af7"/>
      </w:pPr>
      <w:r>
        <w:t xml:space="preserve">        }</w:t>
      </w:r>
    </w:p>
    <w:p w14:paraId="5C56E5B9" w14:textId="77777777" w:rsidR="00CE4EC3" w:rsidRDefault="00CE4EC3" w:rsidP="00CE4EC3">
      <w:pPr>
        <w:pStyle w:val="af7"/>
      </w:pPr>
    </w:p>
    <w:p w14:paraId="0CB7DC67" w14:textId="77777777" w:rsidR="00CE4EC3" w:rsidRDefault="00CE4EC3" w:rsidP="00CE4EC3">
      <w:pPr>
        <w:pStyle w:val="af7"/>
      </w:pPr>
      <w:r>
        <w:t xml:space="preserve">        return result;</w:t>
      </w:r>
    </w:p>
    <w:p w14:paraId="048F0801" w14:textId="77777777" w:rsidR="00CE4EC3" w:rsidRDefault="00CE4EC3" w:rsidP="00CE4EC3">
      <w:pPr>
        <w:pStyle w:val="af7"/>
      </w:pPr>
      <w:r>
        <w:t xml:space="preserve">    }</w:t>
      </w:r>
    </w:p>
    <w:p w14:paraId="7E32C4C2" w14:textId="77777777" w:rsidR="00CE4EC3" w:rsidRDefault="00CE4EC3" w:rsidP="00CE4EC3">
      <w:pPr>
        <w:pStyle w:val="af7"/>
      </w:pPr>
    </w:p>
    <w:p w14:paraId="7CB341BB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HttpDelete</w:t>
      </w:r>
      <w:proofErr w:type="spellEnd"/>
      <w:r>
        <w:t>]</w:t>
      </w:r>
    </w:p>
    <w:p w14:paraId="03ED9B7F" w14:textId="77777777" w:rsidR="00CE4EC3" w:rsidRDefault="00CE4EC3" w:rsidP="00CE4EC3">
      <w:pPr>
        <w:pStyle w:val="af7"/>
      </w:pPr>
      <w:r>
        <w:t xml:space="preserve">    [Authorize]</w:t>
      </w:r>
    </w:p>
    <w:p w14:paraId="4D7314A7" w14:textId="77777777" w:rsidR="00CE4EC3" w:rsidRDefault="00CE4EC3" w:rsidP="00CE4EC3">
      <w:pPr>
        <w:pStyle w:val="af7"/>
      </w:pPr>
      <w:r>
        <w:t xml:space="preserve">    [Route("{id}")]</w:t>
      </w:r>
    </w:p>
    <w:p w14:paraId="52EC2960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DeleteWordAsync</w:t>
      </w:r>
      <w:proofErr w:type="spellEnd"/>
      <w:r>
        <w:t>(</w:t>
      </w:r>
      <w:proofErr w:type="gramEnd"/>
      <w:r>
        <w:t>string id)</w:t>
      </w:r>
    </w:p>
    <w:p w14:paraId="48FC387E" w14:textId="77777777" w:rsidR="00CE4EC3" w:rsidRDefault="00CE4EC3" w:rsidP="00CE4EC3">
      <w:pPr>
        <w:pStyle w:val="af7"/>
      </w:pPr>
      <w:r>
        <w:t xml:space="preserve">    {</w:t>
      </w:r>
    </w:p>
    <w:p w14:paraId="0F1013D7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IActionResult</w:t>
      </w:r>
      <w:proofErr w:type="spellEnd"/>
      <w:r>
        <w:t xml:space="preserve"> result;</w:t>
      </w:r>
    </w:p>
    <w:p w14:paraId="76D5DF51" w14:textId="77777777" w:rsidR="00CE4EC3" w:rsidRDefault="00CE4EC3" w:rsidP="00CE4EC3">
      <w:pPr>
        <w:pStyle w:val="af7"/>
      </w:pPr>
      <w:r>
        <w:t xml:space="preserve">        try</w:t>
      </w:r>
    </w:p>
    <w:p w14:paraId="05E519D2" w14:textId="77777777" w:rsidR="00CE4EC3" w:rsidRDefault="00CE4EC3" w:rsidP="00CE4EC3">
      <w:pPr>
        <w:pStyle w:val="af7"/>
      </w:pPr>
      <w:r>
        <w:lastRenderedPageBreak/>
        <w:t xml:space="preserve">        {</w:t>
      </w:r>
    </w:p>
    <w:p w14:paraId="411C3646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service.DeleteWordAsync</w:t>
      </w:r>
      <w:proofErr w:type="spellEnd"/>
      <w:proofErr w:type="gramEnd"/>
      <w:r>
        <w:t>(id);</w:t>
      </w:r>
    </w:p>
    <w:p w14:paraId="725B02FA" w14:textId="77777777" w:rsidR="00CE4EC3" w:rsidRDefault="00CE4EC3" w:rsidP="00CE4EC3">
      <w:pPr>
        <w:pStyle w:val="af7"/>
      </w:pPr>
      <w:r>
        <w:t xml:space="preserve">            result = </w:t>
      </w:r>
      <w:proofErr w:type="gramStart"/>
      <w:r>
        <w:t>Ok(</w:t>
      </w:r>
      <w:proofErr w:type="gramEnd"/>
      <w:r>
        <w:t>);</w:t>
      </w:r>
    </w:p>
    <w:p w14:paraId="288E3213" w14:textId="77777777" w:rsidR="00CE4EC3" w:rsidRDefault="00CE4EC3" w:rsidP="00CE4EC3">
      <w:pPr>
        <w:pStyle w:val="af7"/>
      </w:pPr>
      <w:r>
        <w:t xml:space="preserve">        }</w:t>
      </w:r>
    </w:p>
    <w:p w14:paraId="7223C31D" w14:textId="77777777" w:rsidR="00CE4EC3" w:rsidRDefault="00CE4EC3" w:rsidP="00CE4EC3">
      <w:pPr>
        <w:pStyle w:val="af7"/>
      </w:pPr>
      <w:r>
        <w:t xml:space="preserve">        catch (</w:t>
      </w:r>
      <w:proofErr w:type="spellStart"/>
      <w:r>
        <w:t>EntityNotFoundException</w:t>
      </w:r>
      <w:proofErr w:type="spellEnd"/>
      <w:r>
        <w:t>)</w:t>
      </w:r>
    </w:p>
    <w:p w14:paraId="610122EC" w14:textId="77777777" w:rsidR="00CE4EC3" w:rsidRDefault="00CE4EC3" w:rsidP="00CE4EC3">
      <w:pPr>
        <w:pStyle w:val="af7"/>
      </w:pPr>
      <w:r>
        <w:t xml:space="preserve">        {</w:t>
      </w:r>
    </w:p>
    <w:p w14:paraId="03A5AD73" w14:textId="77777777" w:rsidR="00CE4EC3" w:rsidRDefault="00CE4EC3" w:rsidP="00CE4EC3">
      <w:pPr>
        <w:pStyle w:val="af7"/>
      </w:pPr>
      <w:r>
        <w:t xml:space="preserve">            result =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05FBD5F8" w14:textId="77777777" w:rsidR="00CE4EC3" w:rsidRDefault="00CE4EC3" w:rsidP="00CE4EC3">
      <w:pPr>
        <w:pStyle w:val="af7"/>
      </w:pPr>
      <w:r>
        <w:t xml:space="preserve">        }</w:t>
      </w:r>
    </w:p>
    <w:p w14:paraId="294C3F9F" w14:textId="77777777" w:rsidR="00CE4EC3" w:rsidRDefault="00CE4EC3" w:rsidP="00CE4EC3">
      <w:pPr>
        <w:pStyle w:val="af7"/>
      </w:pPr>
    </w:p>
    <w:p w14:paraId="6D3176E6" w14:textId="77777777" w:rsidR="00CE4EC3" w:rsidRDefault="00CE4EC3" w:rsidP="00CE4EC3">
      <w:pPr>
        <w:pStyle w:val="af7"/>
      </w:pPr>
      <w:r>
        <w:t xml:space="preserve">        return result;</w:t>
      </w:r>
    </w:p>
    <w:p w14:paraId="1DAB41FA" w14:textId="77777777" w:rsidR="00CE4EC3" w:rsidRDefault="00CE4EC3" w:rsidP="00CE4EC3">
      <w:pPr>
        <w:pStyle w:val="af7"/>
      </w:pPr>
      <w:r>
        <w:t xml:space="preserve">    }</w:t>
      </w:r>
    </w:p>
    <w:p w14:paraId="4E0EE75D" w14:textId="77777777" w:rsidR="00CE4EC3" w:rsidRDefault="00CE4EC3" w:rsidP="00CE4EC3">
      <w:pPr>
        <w:pStyle w:val="af7"/>
      </w:pPr>
      <w:r>
        <w:t>}</w:t>
      </w:r>
    </w:p>
    <w:p w14:paraId="2CCEC8EE" w14:textId="77777777" w:rsidR="00CE4EC3" w:rsidRDefault="00CE4EC3" w:rsidP="00AA3514">
      <w:pPr>
        <w:pStyle w:val="affc"/>
      </w:pPr>
      <w:r w:rsidRPr="007052AF">
        <w:rPr>
          <w:rStyle w:val="affd"/>
        </w:rPr>
        <w:t>Файл</w:t>
      </w:r>
      <w:r>
        <w:t xml:space="preserve"> DbMigrations.cs:</w:t>
      </w:r>
    </w:p>
    <w:p w14:paraId="13FF2CC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BookManager.Application.Persistence;</w:t>
      </w:r>
    </w:p>
    <w:p w14:paraId="3F6496DE" w14:textId="77777777" w:rsidR="00CE4EC3" w:rsidRDefault="00CE4EC3" w:rsidP="00CE4EC3">
      <w:pPr>
        <w:pStyle w:val="af7"/>
      </w:pPr>
      <w:r>
        <w:t>using Microsoft.EntityFrameworkCore;</w:t>
      </w:r>
    </w:p>
    <w:p w14:paraId="10FCA9AE" w14:textId="77777777" w:rsidR="00CE4EC3" w:rsidRDefault="00CE4EC3" w:rsidP="00CE4EC3">
      <w:pPr>
        <w:pStyle w:val="af7"/>
      </w:pPr>
    </w:p>
    <w:p w14:paraId="48062252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BookManager.Api.Extensions</w:t>
      </w:r>
      <w:proofErr w:type="gramEnd"/>
      <w:r>
        <w:t>;</w:t>
      </w:r>
    </w:p>
    <w:p w14:paraId="2E5F80C7" w14:textId="77777777" w:rsidR="00CE4EC3" w:rsidRDefault="00CE4EC3" w:rsidP="00CE4EC3">
      <w:pPr>
        <w:pStyle w:val="af7"/>
      </w:pPr>
    </w:p>
    <w:p w14:paraId="20DC15BB" w14:textId="77777777" w:rsidR="00CE4EC3" w:rsidRDefault="00CE4EC3" w:rsidP="00CE4EC3">
      <w:pPr>
        <w:pStyle w:val="af7"/>
      </w:pPr>
      <w:r>
        <w:t>public static class DbMigrations</w:t>
      </w:r>
    </w:p>
    <w:p w14:paraId="363A6CB1" w14:textId="77777777" w:rsidR="00CE4EC3" w:rsidRDefault="00CE4EC3" w:rsidP="00CE4EC3">
      <w:pPr>
        <w:pStyle w:val="af7"/>
      </w:pPr>
      <w:r>
        <w:t>{</w:t>
      </w:r>
    </w:p>
    <w:p w14:paraId="7A68A042" w14:textId="77777777" w:rsidR="00CE4EC3" w:rsidRDefault="00CE4EC3" w:rsidP="00CE4EC3">
      <w:pPr>
        <w:pStyle w:val="af7"/>
      </w:pPr>
      <w:r>
        <w:t xml:space="preserve">    public static WebApplication </w:t>
      </w:r>
      <w:proofErr w:type="gramStart"/>
      <w:r>
        <w:t>DbMigrate(</w:t>
      </w:r>
      <w:proofErr w:type="gramEnd"/>
      <w:r>
        <w:t>this WebApplication app)</w:t>
      </w:r>
    </w:p>
    <w:p w14:paraId="1AD8FBA4" w14:textId="77777777" w:rsidR="00CE4EC3" w:rsidRDefault="00CE4EC3" w:rsidP="00CE4EC3">
      <w:pPr>
        <w:pStyle w:val="af7"/>
      </w:pPr>
      <w:r>
        <w:t xml:space="preserve">    {</w:t>
      </w:r>
    </w:p>
    <w:p w14:paraId="113A7934" w14:textId="77777777" w:rsidR="00CE4EC3" w:rsidRDefault="00CE4EC3" w:rsidP="00CE4EC3">
      <w:pPr>
        <w:pStyle w:val="af7"/>
      </w:pPr>
      <w:r>
        <w:t xml:space="preserve">        using var scope = </w:t>
      </w:r>
      <w:proofErr w:type="gramStart"/>
      <w:r>
        <w:t>app.Services.CreateScope</w:t>
      </w:r>
      <w:proofErr w:type="gramEnd"/>
      <w:r>
        <w:t>();</w:t>
      </w:r>
    </w:p>
    <w:p w14:paraId="0B488354" w14:textId="77777777" w:rsidR="00CE4EC3" w:rsidRDefault="00CE4EC3" w:rsidP="00CE4EC3">
      <w:pPr>
        <w:pStyle w:val="af7"/>
      </w:pPr>
      <w:r>
        <w:t xml:space="preserve">        var context = </w:t>
      </w:r>
      <w:proofErr w:type="gramStart"/>
      <w:r>
        <w:t>scope.ServiceProvider.GetRequiredService</w:t>
      </w:r>
      <w:proofErr w:type="gramEnd"/>
      <w:r>
        <w:t>&lt;AppDbContext&gt;();</w:t>
      </w:r>
    </w:p>
    <w:p w14:paraId="77E2F345" w14:textId="77777777" w:rsidR="00CE4EC3" w:rsidRDefault="00CE4EC3" w:rsidP="00CE4EC3">
      <w:pPr>
        <w:pStyle w:val="af7"/>
      </w:pPr>
      <w:r>
        <w:t xml:space="preserve">        if (</w:t>
      </w:r>
      <w:proofErr w:type="gramStart"/>
      <w:r>
        <w:t>context.Database.GetPendingMigrations</w:t>
      </w:r>
      <w:proofErr w:type="gramEnd"/>
      <w:r>
        <w:t>().Any())</w:t>
      </w:r>
    </w:p>
    <w:p w14:paraId="589BA263" w14:textId="77777777" w:rsidR="00CE4EC3" w:rsidRDefault="00CE4EC3" w:rsidP="00CE4EC3">
      <w:pPr>
        <w:pStyle w:val="af7"/>
      </w:pPr>
      <w:r>
        <w:t xml:space="preserve">        {</w:t>
      </w:r>
    </w:p>
    <w:p w14:paraId="65B1A7C6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context.Database.Migrate</w:t>
      </w:r>
      <w:proofErr w:type="gramEnd"/>
      <w:r>
        <w:t>();</w:t>
      </w:r>
    </w:p>
    <w:p w14:paraId="6B7E41C6" w14:textId="77777777" w:rsidR="00CE4EC3" w:rsidRDefault="00CE4EC3" w:rsidP="00CE4EC3">
      <w:pPr>
        <w:pStyle w:val="af7"/>
      </w:pPr>
      <w:r>
        <w:t xml:space="preserve">        }</w:t>
      </w:r>
    </w:p>
    <w:p w14:paraId="65AE49E1" w14:textId="77777777" w:rsidR="00CE4EC3" w:rsidRDefault="00CE4EC3" w:rsidP="00CE4EC3">
      <w:pPr>
        <w:pStyle w:val="af7"/>
      </w:pPr>
    </w:p>
    <w:p w14:paraId="6A552DCE" w14:textId="77777777" w:rsidR="00CE4EC3" w:rsidRDefault="00CE4EC3" w:rsidP="00CE4EC3">
      <w:pPr>
        <w:pStyle w:val="af7"/>
      </w:pPr>
      <w:r>
        <w:t xml:space="preserve">        return app;</w:t>
      </w:r>
    </w:p>
    <w:p w14:paraId="60CB1558" w14:textId="77777777" w:rsidR="00CE4EC3" w:rsidRDefault="00CE4EC3" w:rsidP="00CE4EC3">
      <w:pPr>
        <w:pStyle w:val="af7"/>
      </w:pPr>
      <w:r>
        <w:t xml:space="preserve">    }</w:t>
      </w:r>
    </w:p>
    <w:p w14:paraId="69FEC52E" w14:textId="77777777" w:rsidR="00CE4EC3" w:rsidRDefault="00CE4EC3" w:rsidP="00CE4EC3">
      <w:pPr>
        <w:pStyle w:val="af7"/>
      </w:pPr>
      <w:r>
        <w:t>}</w:t>
      </w:r>
    </w:p>
    <w:p w14:paraId="6DDF6B59" w14:textId="77777777" w:rsidR="00CE4EC3" w:rsidRDefault="00CE4EC3" w:rsidP="00AA3514">
      <w:pPr>
        <w:pStyle w:val="affc"/>
      </w:pPr>
      <w:r>
        <w:t>Файл Security.cs:</w:t>
      </w:r>
    </w:p>
    <w:p w14:paraId="2F2615E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System.Text;</w:t>
      </w:r>
    </w:p>
    <w:p w14:paraId="6323911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Microsoft.IdentityModel.Tokens</w:t>
      </w:r>
      <w:proofErr w:type="gramEnd"/>
      <w:r>
        <w:t>;</w:t>
      </w:r>
    </w:p>
    <w:p w14:paraId="66820C73" w14:textId="77777777" w:rsidR="00CE4EC3" w:rsidRDefault="00CE4EC3" w:rsidP="00CE4EC3">
      <w:pPr>
        <w:pStyle w:val="af7"/>
      </w:pPr>
    </w:p>
    <w:p w14:paraId="2624839A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BookManager.Api.Extensions</w:t>
      </w:r>
      <w:proofErr w:type="gramEnd"/>
      <w:r>
        <w:t>;</w:t>
      </w:r>
    </w:p>
    <w:p w14:paraId="61D96D08" w14:textId="77777777" w:rsidR="00CE4EC3" w:rsidRDefault="00CE4EC3" w:rsidP="00CE4EC3">
      <w:pPr>
        <w:pStyle w:val="af7"/>
      </w:pPr>
    </w:p>
    <w:p w14:paraId="6D38ADAF" w14:textId="77777777" w:rsidR="00CE4EC3" w:rsidRDefault="00CE4EC3" w:rsidP="00CE4EC3">
      <w:pPr>
        <w:pStyle w:val="af7"/>
      </w:pPr>
      <w:r>
        <w:t>public static class SecurityExtensions</w:t>
      </w:r>
    </w:p>
    <w:p w14:paraId="326C145A" w14:textId="77777777" w:rsidR="00CE4EC3" w:rsidRDefault="00CE4EC3" w:rsidP="00CE4EC3">
      <w:pPr>
        <w:pStyle w:val="af7"/>
      </w:pPr>
      <w:r>
        <w:t>{</w:t>
      </w:r>
    </w:p>
    <w:p w14:paraId="77558B3F" w14:textId="77777777" w:rsidR="00CE4EC3" w:rsidRDefault="00CE4EC3" w:rsidP="00CE4EC3">
      <w:pPr>
        <w:pStyle w:val="af7"/>
      </w:pPr>
      <w:r>
        <w:t xml:space="preserve">    public static IServiceCollection </w:t>
      </w:r>
      <w:proofErr w:type="gramStart"/>
      <w:r>
        <w:t>AddTokenBasedSecurity(</w:t>
      </w:r>
      <w:proofErr w:type="gramEnd"/>
      <w:r>
        <w:t>this IServiceCollection services, IConfiguration configuration)</w:t>
      </w:r>
    </w:p>
    <w:p w14:paraId="27CBE5D3" w14:textId="77777777" w:rsidR="00CE4EC3" w:rsidRDefault="00CE4EC3" w:rsidP="00CE4EC3">
      <w:pPr>
        <w:pStyle w:val="af7"/>
      </w:pPr>
      <w:r>
        <w:t xml:space="preserve">    {</w:t>
      </w:r>
    </w:p>
    <w:p w14:paraId="543CA5E5" w14:textId="77777777" w:rsidR="00CE4EC3" w:rsidRDefault="00CE4EC3" w:rsidP="00CE4EC3">
      <w:pPr>
        <w:pStyle w:val="af7"/>
      </w:pPr>
      <w:r>
        <w:t xml:space="preserve">        var jwtTokenOptionsSection = </w:t>
      </w:r>
      <w:proofErr w:type="gramStart"/>
      <w:r>
        <w:t>configuration.GetSection</w:t>
      </w:r>
      <w:proofErr w:type="gramEnd"/>
      <w:r>
        <w:t>(JwtTokenOptions.Jwt);</w:t>
      </w:r>
    </w:p>
    <w:p w14:paraId="35B51EA7" w14:textId="77777777" w:rsidR="00CE4EC3" w:rsidRDefault="00CE4EC3" w:rsidP="00CE4EC3">
      <w:pPr>
        <w:pStyle w:val="af7"/>
      </w:pPr>
      <w:r>
        <w:t xml:space="preserve">        var jwtTokenOptions = jwtTokenOptionsSection.Get&lt;JwtTokenOptions</w:t>
      </w:r>
      <w:proofErr w:type="gramStart"/>
      <w:r>
        <w:t>&gt;(</w:t>
      </w:r>
      <w:proofErr w:type="gramEnd"/>
      <w:r>
        <w:t>) ?? new JwtTokenOptions();</w:t>
      </w:r>
    </w:p>
    <w:p w14:paraId="0065CC0E" w14:textId="77777777" w:rsidR="00CE4EC3" w:rsidRDefault="00CE4EC3" w:rsidP="00CE4EC3">
      <w:pPr>
        <w:pStyle w:val="af7"/>
      </w:pPr>
      <w:r>
        <w:t xml:space="preserve">        var jsonWebKey = new </w:t>
      </w:r>
      <w:proofErr w:type="gramStart"/>
      <w:r>
        <w:t>JsonWebKey(</w:t>
      </w:r>
      <w:proofErr w:type="gramEnd"/>
      <w:r>
        <w:t>File.ReadAllText("./jwk.json", Encoding.UTF8));</w:t>
      </w:r>
    </w:p>
    <w:p w14:paraId="5C51F154" w14:textId="77777777" w:rsidR="00CE4EC3" w:rsidRDefault="00CE4EC3" w:rsidP="00CE4EC3">
      <w:pPr>
        <w:pStyle w:val="af7"/>
      </w:pPr>
      <w:r>
        <w:t xml:space="preserve">        var tokenValidationParameters = new TokenValidationParameters</w:t>
      </w:r>
    </w:p>
    <w:p w14:paraId="4EA3FEDB" w14:textId="77777777" w:rsidR="00CE4EC3" w:rsidRDefault="00CE4EC3" w:rsidP="00CE4EC3">
      <w:pPr>
        <w:pStyle w:val="af7"/>
      </w:pPr>
      <w:r>
        <w:t xml:space="preserve">        {</w:t>
      </w:r>
    </w:p>
    <w:p w14:paraId="0474E989" w14:textId="77777777" w:rsidR="00CE4EC3" w:rsidRDefault="00CE4EC3" w:rsidP="00CE4EC3">
      <w:pPr>
        <w:pStyle w:val="af7"/>
      </w:pPr>
      <w:r>
        <w:t xml:space="preserve">            ValidIssuer = jwtTokenOptions.Issuer,</w:t>
      </w:r>
    </w:p>
    <w:p w14:paraId="142FD54F" w14:textId="77777777" w:rsidR="00CE4EC3" w:rsidRDefault="00CE4EC3" w:rsidP="00CE4EC3">
      <w:pPr>
        <w:pStyle w:val="af7"/>
      </w:pPr>
      <w:r>
        <w:t xml:space="preserve">            ValidAudience = jwtTokenOptions.Audience,</w:t>
      </w:r>
    </w:p>
    <w:p w14:paraId="0A16F572" w14:textId="77777777" w:rsidR="00CE4EC3" w:rsidRDefault="00CE4EC3" w:rsidP="00CE4EC3">
      <w:pPr>
        <w:pStyle w:val="af7"/>
      </w:pPr>
      <w:r>
        <w:t xml:space="preserve">            ValidateIssuer = true,</w:t>
      </w:r>
    </w:p>
    <w:p w14:paraId="2DD2BD4E" w14:textId="77777777" w:rsidR="00CE4EC3" w:rsidRDefault="00CE4EC3" w:rsidP="00CE4EC3">
      <w:pPr>
        <w:pStyle w:val="af7"/>
      </w:pPr>
      <w:r>
        <w:t xml:space="preserve">            ValidateAudience = true,</w:t>
      </w:r>
    </w:p>
    <w:p w14:paraId="08B5173B" w14:textId="77777777" w:rsidR="00CE4EC3" w:rsidRDefault="00CE4EC3" w:rsidP="00CE4EC3">
      <w:pPr>
        <w:pStyle w:val="af7"/>
      </w:pPr>
      <w:r>
        <w:t xml:space="preserve">            ValidateLifetime = true,</w:t>
      </w:r>
    </w:p>
    <w:p w14:paraId="2648E743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ValidateIssuerSigningKey</w:t>
      </w:r>
      <w:proofErr w:type="spellEnd"/>
      <w:r>
        <w:t xml:space="preserve"> = true,</w:t>
      </w:r>
    </w:p>
    <w:p w14:paraId="55DCAAFD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IssuerSigningKey</w:t>
      </w:r>
      <w:proofErr w:type="spellEnd"/>
      <w:r>
        <w:t xml:space="preserve"> = </w:t>
      </w:r>
      <w:proofErr w:type="spellStart"/>
      <w:r>
        <w:t>jsonWebKey</w:t>
      </w:r>
      <w:proofErr w:type="spellEnd"/>
      <w:r>
        <w:t>,</w:t>
      </w:r>
    </w:p>
    <w:p w14:paraId="0D9887DA" w14:textId="77777777" w:rsidR="00CE4EC3" w:rsidRDefault="00CE4EC3" w:rsidP="00CE4EC3">
      <w:pPr>
        <w:pStyle w:val="af7"/>
      </w:pPr>
      <w:r>
        <w:t xml:space="preserve">        };</w:t>
      </w:r>
    </w:p>
    <w:p w14:paraId="2FA064CD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services.AddSingleton</w:t>
      </w:r>
      <w:proofErr w:type="spellEnd"/>
      <w:proofErr w:type="gramEnd"/>
      <w:r>
        <w:t>&lt;</w:t>
      </w:r>
      <w:proofErr w:type="spellStart"/>
      <w:r>
        <w:t>SecurityKey</w:t>
      </w:r>
      <w:proofErr w:type="spellEnd"/>
      <w:r>
        <w:t xml:space="preserve">, </w:t>
      </w:r>
      <w:proofErr w:type="spellStart"/>
      <w:r>
        <w:t>JsonWebKey</w:t>
      </w:r>
      <w:proofErr w:type="spellEnd"/>
      <w:r>
        <w:t xml:space="preserve">&gt;(_ =&gt; </w:t>
      </w:r>
      <w:proofErr w:type="spellStart"/>
      <w:r>
        <w:t>jsonWebKey</w:t>
      </w:r>
      <w:proofErr w:type="spellEnd"/>
      <w:r>
        <w:t>);</w:t>
      </w:r>
    </w:p>
    <w:p w14:paraId="3747E590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services.AddSingleton</w:t>
      </w:r>
      <w:proofErr w:type="spellEnd"/>
      <w:proofErr w:type="gramEnd"/>
      <w:r>
        <w:t xml:space="preserve">&lt;TokenValidationParameters&gt;(_ =&gt; </w:t>
      </w:r>
      <w:proofErr w:type="spellStart"/>
      <w:r>
        <w:t>tokenValidationParameters</w:t>
      </w:r>
      <w:proofErr w:type="spellEnd"/>
      <w:r>
        <w:t>);</w:t>
      </w:r>
    </w:p>
    <w:p w14:paraId="5C3E9E07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services.Configure</w:t>
      </w:r>
      <w:proofErr w:type="spellEnd"/>
      <w:proofErr w:type="gramEnd"/>
      <w:r>
        <w:t>&lt;</w:t>
      </w:r>
      <w:proofErr w:type="spellStart"/>
      <w:r>
        <w:t>JwtTokenOptions</w:t>
      </w:r>
      <w:proofErr w:type="spellEnd"/>
      <w:r>
        <w:t>&gt;(</w:t>
      </w:r>
      <w:proofErr w:type="spellStart"/>
      <w:r>
        <w:t>jwtTokenOptionsSection</w:t>
      </w:r>
      <w:proofErr w:type="spellEnd"/>
      <w:r>
        <w:t>);</w:t>
      </w:r>
    </w:p>
    <w:p w14:paraId="69414EC7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services.AddAuthentication</w:t>
      </w:r>
      <w:proofErr w:type="spellEnd"/>
      <w:proofErr w:type="gramEnd"/>
      <w:r>
        <w:t>().</w:t>
      </w:r>
      <w:proofErr w:type="spellStart"/>
      <w:r>
        <w:t>AddJwtBearer</w:t>
      </w:r>
      <w:proofErr w:type="spellEnd"/>
      <w:r>
        <w:t>(options =&gt;</w:t>
      </w:r>
    </w:p>
    <w:p w14:paraId="09781923" w14:textId="77777777" w:rsidR="00CE4EC3" w:rsidRDefault="00CE4EC3" w:rsidP="00CE4EC3">
      <w:pPr>
        <w:pStyle w:val="af7"/>
      </w:pPr>
      <w:r>
        <w:t xml:space="preserve">        {</w:t>
      </w:r>
    </w:p>
    <w:p w14:paraId="5F691C52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options.TokenValidationParameters</w:t>
      </w:r>
      <w:proofErr w:type="spellEnd"/>
      <w:proofErr w:type="gramEnd"/>
      <w:r>
        <w:t xml:space="preserve"> = </w:t>
      </w:r>
      <w:proofErr w:type="spellStart"/>
      <w:r>
        <w:t>tokenValidationParameters</w:t>
      </w:r>
      <w:proofErr w:type="spellEnd"/>
      <w:r>
        <w:t>;</w:t>
      </w:r>
    </w:p>
    <w:p w14:paraId="5E705000" w14:textId="77777777" w:rsidR="00CE4EC3" w:rsidRDefault="00CE4EC3" w:rsidP="00CE4EC3">
      <w:pPr>
        <w:pStyle w:val="af7"/>
      </w:pPr>
      <w:r>
        <w:t xml:space="preserve">        });</w:t>
      </w:r>
    </w:p>
    <w:p w14:paraId="15BA0484" w14:textId="77777777" w:rsidR="00CE4EC3" w:rsidRDefault="00CE4EC3" w:rsidP="00CE4EC3">
      <w:pPr>
        <w:pStyle w:val="af7"/>
      </w:pPr>
    </w:p>
    <w:p w14:paraId="1C4C00BD" w14:textId="77777777" w:rsidR="00CE4EC3" w:rsidRDefault="00CE4EC3" w:rsidP="00CE4EC3">
      <w:pPr>
        <w:pStyle w:val="af7"/>
      </w:pPr>
      <w:r>
        <w:t xml:space="preserve">        return services;</w:t>
      </w:r>
    </w:p>
    <w:p w14:paraId="2AC522C3" w14:textId="77777777" w:rsidR="00CE4EC3" w:rsidRDefault="00CE4EC3" w:rsidP="00CE4EC3">
      <w:pPr>
        <w:pStyle w:val="af7"/>
      </w:pPr>
      <w:r>
        <w:t xml:space="preserve">    }</w:t>
      </w:r>
    </w:p>
    <w:p w14:paraId="67D34CFB" w14:textId="77777777" w:rsidR="00CE4EC3" w:rsidRDefault="00CE4EC3" w:rsidP="00CE4EC3">
      <w:pPr>
        <w:pStyle w:val="af7"/>
      </w:pPr>
      <w:r>
        <w:t>}</w:t>
      </w:r>
    </w:p>
    <w:p w14:paraId="303D3797" w14:textId="77777777" w:rsidR="00CE4EC3" w:rsidRDefault="00CE4EC3" w:rsidP="00AA3514">
      <w:pPr>
        <w:pStyle w:val="affc"/>
      </w:pPr>
      <w:r>
        <w:t>Файл YandexCloud.cs:</w:t>
      </w:r>
    </w:p>
    <w:p w14:paraId="378A5FB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System.Security.Cryptography;</w:t>
      </w:r>
    </w:p>
    <w:p w14:paraId="5287C53A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</w:t>
      </w:r>
      <w:proofErr w:type="gramEnd"/>
      <w:r>
        <w:t>;</w:t>
      </w:r>
    </w:p>
    <w:p w14:paraId="3DA62DA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System.Text.Json.Serialization</w:t>
      </w:r>
      <w:proofErr w:type="gramEnd"/>
      <w:r>
        <w:t>;</w:t>
      </w:r>
    </w:p>
    <w:p w14:paraId="2B32CCA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Microsoft.IdentityModel.JsonWebTokens</w:t>
      </w:r>
      <w:proofErr w:type="gramEnd"/>
      <w:r>
        <w:t>;</w:t>
      </w:r>
    </w:p>
    <w:p w14:paraId="56E283E7" w14:textId="77777777" w:rsidR="00CE4EC3" w:rsidRDefault="00CE4EC3" w:rsidP="00CE4EC3">
      <w:pPr>
        <w:pStyle w:val="af7"/>
      </w:pPr>
      <w:r>
        <w:lastRenderedPageBreak/>
        <w:t xml:space="preserve">using </w:t>
      </w:r>
      <w:proofErr w:type="gramStart"/>
      <w:r>
        <w:t>Microsoft.IdentityModel.Tokens</w:t>
      </w:r>
      <w:proofErr w:type="gramEnd"/>
      <w:r>
        <w:t>;</w:t>
      </w:r>
    </w:p>
    <w:p w14:paraId="4AEB0F35" w14:textId="77777777" w:rsidR="00CE4EC3" w:rsidRDefault="00CE4EC3" w:rsidP="00CE4EC3">
      <w:pPr>
        <w:pStyle w:val="af7"/>
      </w:pPr>
      <w:r>
        <w:t>using Yandex.Cloud;</w:t>
      </w:r>
    </w:p>
    <w:p w14:paraId="36B3396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Yandex.Cloud.Credentials</w:t>
      </w:r>
      <w:proofErr w:type="gramEnd"/>
      <w:r>
        <w:t>;</w:t>
      </w:r>
    </w:p>
    <w:p w14:paraId="14ACD88B" w14:textId="77777777" w:rsidR="00CE4EC3" w:rsidRDefault="00CE4EC3" w:rsidP="00CE4EC3">
      <w:pPr>
        <w:pStyle w:val="af7"/>
      </w:pPr>
    </w:p>
    <w:p w14:paraId="45FBF69B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BookManager.Api.Extensions</w:t>
      </w:r>
      <w:proofErr w:type="gramEnd"/>
      <w:r>
        <w:t>;</w:t>
      </w:r>
    </w:p>
    <w:p w14:paraId="6E30754B" w14:textId="77777777" w:rsidR="00CE4EC3" w:rsidRDefault="00CE4EC3" w:rsidP="00CE4EC3">
      <w:pPr>
        <w:pStyle w:val="af7"/>
      </w:pPr>
    </w:p>
    <w:p w14:paraId="5410A80B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JwtCredentialsProvider(</w:t>
      </w:r>
      <w:proofErr w:type="gramEnd"/>
      <w:r>
        <w:t>string keyId, string serviceAccountId, string privateKeyFilePath): ICredentialsProvider</w:t>
      </w:r>
    </w:p>
    <w:p w14:paraId="1E0B9A1F" w14:textId="77777777" w:rsidR="00CE4EC3" w:rsidRDefault="00CE4EC3" w:rsidP="00CE4EC3">
      <w:pPr>
        <w:pStyle w:val="af7"/>
      </w:pPr>
      <w:r>
        <w:t>{</w:t>
      </w:r>
    </w:p>
    <w:p w14:paraId="3E244EDC" w14:textId="77777777" w:rsidR="00CE4EC3" w:rsidRDefault="00CE4EC3" w:rsidP="00CE4EC3">
      <w:pPr>
        <w:pStyle w:val="af7"/>
      </w:pPr>
      <w:r>
        <w:t xml:space="preserve">    private readonly HttpClient _httpClient = </w:t>
      </w:r>
      <w:proofErr w:type="gramStart"/>
      <w:r>
        <w:t>new(</w:t>
      </w:r>
      <w:proofErr w:type="gramEnd"/>
      <w:r>
        <w:t>);</w:t>
      </w:r>
    </w:p>
    <w:p w14:paraId="11F21F39" w14:textId="77777777" w:rsidR="00CE4EC3" w:rsidRDefault="00CE4EC3" w:rsidP="00CE4EC3">
      <w:pPr>
        <w:pStyle w:val="af7"/>
      </w:pPr>
      <w:r>
        <w:t xml:space="preserve">    private const string TokensUrl = "https://iam.api.cloud.yandex.net/iam/v1/tokens";</w:t>
      </w:r>
    </w:p>
    <w:p w14:paraId="10A48442" w14:textId="77777777" w:rsidR="00CE4EC3" w:rsidRDefault="00CE4EC3" w:rsidP="00CE4EC3">
      <w:pPr>
        <w:pStyle w:val="af7"/>
      </w:pPr>
    </w:p>
    <w:p w14:paraId="12729472" w14:textId="77777777" w:rsidR="00CE4EC3" w:rsidRDefault="00CE4EC3" w:rsidP="00CE4EC3">
      <w:pPr>
        <w:pStyle w:val="af7"/>
      </w:pPr>
      <w:r>
        <w:t xml:space="preserve">    public string </w:t>
      </w:r>
      <w:proofErr w:type="gramStart"/>
      <w:r>
        <w:t>GetToken(</w:t>
      </w:r>
      <w:proofErr w:type="gramEnd"/>
      <w:r>
        <w:t>)</w:t>
      </w:r>
    </w:p>
    <w:p w14:paraId="50B5A34B" w14:textId="77777777" w:rsidR="00CE4EC3" w:rsidRDefault="00CE4EC3" w:rsidP="00CE4EC3">
      <w:pPr>
        <w:pStyle w:val="af7"/>
      </w:pPr>
      <w:r>
        <w:t xml:space="preserve">    {</w:t>
      </w:r>
    </w:p>
    <w:p w14:paraId="634651D4" w14:textId="77777777" w:rsidR="00CE4EC3" w:rsidRDefault="00CE4EC3" w:rsidP="00CE4EC3">
      <w:pPr>
        <w:pStyle w:val="af7"/>
      </w:pPr>
      <w:r>
        <w:t xml:space="preserve">        var now = DateTime.UtcNow;</w:t>
      </w:r>
    </w:p>
    <w:p w14:paraId="1BBE2D33" w14:textId="77777777" w:rsidR="00CE4EC3" w:rsidRDefault="00CE4EC3" w:rsidP="00CE4EC3">
      <w:pPr>
        <w:pStyle w:val="af7"/>
      </w:pPr>
    </w:p>
    <w:p w14:paraId="69D8C8AE" w14:textId="77777777" w:rsidR="00CE4EC3" w:rsidRDefault="00CE4EC3" w:rsidP="00CE4EC3">
      <w:pPr>
        <w:pStyle w:val="af7"/>
      </w:pPr>
      <w:r>
        <w:t xml:space="preserve">        var rsa = RSA.Create();</w:t>
      </w:r>
    </w:p>
    <w:p w14:paraId="3C979C2B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rsa.ImportFromPem</w:t>
      </w:r>
      <w:proofErr w:type="gramEnd"/>
      <w:r>
        <w:t>(File.ReadAllText(privateKeyFilePath).ToCharArray());</w:t>
      </w:r>
    </w:p>
    <w:p w14:paraId="1F4EF91C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securityKey</w:t>
      </w:r>
      <w:proofErr w:type="spellEnd"/>
      <w:r>
        <w:t xml:space="preserve"> = new </w:t>
      </w:r>
      <w:proofErr w:type="spellStart"/>
      <w:r>
        <w:t>RsaSecurityKey</w:t>
      </w:r>
      <w:proofErr w:type="spellEnd"/>
      <w:r>
        <w:t>(</w:t>
      </w:r>
      <w:proofErr w:type="spellStart"/>
      <w:r>
        <w:t>rsa</w:t>
      </w:r>
      <w:proofErr w:type="spellEnd"/>
      <w:r>
        <w:t>)</w:t>
      </w:r>
    </w:p>
    <w:p w14:paraId="33B778B2" w14:textId="77777777" w:rsidR="00CE4EC3" w:rsidRDefault="00CE4EC3" w:rsidP="00CE4EC3">
      <w:pPr>
        <w:pStyle w:val="af7"/>
      </w:pPr>
      <w:r>
        <w:t xml:space="preserve">        {</w:t>
      </w:r>
    </w:p>
    <w:p w14:paraId="209E101E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KeyId</w:t>
      </w:r>
      <w:proofErr w:type="spellEnd"/>
      <w:r>
        <w:t xml:space="preserve"> = </w:t>
      </w:r>
      <w:proofErr w:type="spellStart"/>
      <w:r>
        <w:t>keyId</w:t>
      </w:r>
      <w:proofErr w:type="spellEnd"/>
    </w:p>
    <w:p w14:paraId="6ADD255D" w14:textId="77777777" w:rsidR="00CE4EC3" w:rsidRDefault="00CE4EC3" w:rsidP="00CE4EC3">
      <w:pPr>
        <w:pStyle w:val="af7"/>
      </w:pPr>
      <w:r>
        <w:t xml:space="preserve">        };</w:t>
      </w:r>
    </w:p>
    <w:p w14:paraId="40EF5227" w14:textId="77777777" w:rsidR="00CE4EC3" w:rsidRDefault="00CE4EC3" w:rsidP="00CE4EC3">
      <w:pPr>
        <w:pStyle w:val="af7"/>
      </w:pPr>
      <w:r>
        <w:t xml:space="preserve">        var credentials = new </w:t>
      </w:r>
      <w:proofErr w:type="spellStart"/>
      <w:proofErr w:type="gramStart"/>
      <w:r>
        <w:t>SigningCredentials</w:t>
      </w:r>
      <w:proofErr w:type="spellEnd"/>
      <w:r>
        <w:t>(</w:t>
      </w:r>
      <w:proofErr w:type="spellStart"/>
      <w:proofErr w:type="gramEnd"/>
      <w:r>
        <w:t>securityKey</w:t>
      </w:r>
      <w:proofErr w:type="spellEnd"/>
      <w:r>
        <w:t>, SecurityAlgorithms.RsaSsaPssSha256);</w:t>
      </w:r>
    </w:p>
    <w:p w14:paraId="382F7544" w14:textId="77777777" w:rsidR="00CE4EC3" w:rsidRDefault="00CE4EC3" w:rsidP="00CE4EC3">
      <w:pPr>
        <w:pStyle w:val="af7"/>
      </w:pPr>
      <w:r>
        <w:t xml:space="preserve">        var descriptor = new </w:t>
      </w:r>
      <w:proofErr w:type="spellStart"/>
      <w:r>
        <w:t>SecurityTokenDescriptor</w:t>
      </w:r>
      <w:proofErr w:type="spellEnd"/>
    </w:p>
    <w:p w14:paraId="0FB2760A" w14:textId="77777777" w:rsidR="00CE4EC3" w:rsidRDefault="00CE4EC3" w:rsidP="00CE4EC3">
      <w:pPr>
        <w:pStyle w:val="af7"/>
      </w:pPr>
      <w:r>
        <w:t xml:space="preserve">        {</w:t>
      </w:r>
    </w:p>
    <w:p w14:paraId="4C672A49" w14:textId="77777777" w:rsidR="00CE4EC3" w:rsidRDefault="00CE4EC3" w:rsidP="00CE4EC3">
      <w:pPr>
        <w:pStyle w:val="af7"/>
      </w:pPr>
      <w:r>
        <w:t xml:space="preserve">            Issuer = </w:t>
      </w:r>
      <w:proofErr w:type="spellStart"/>
      <w:r>
        <w:t>serviceAccountId</w:t>
      </w:r>
      <w:proofErr w:type="spellEnd"/>
      <w:r>
        <w:t>,</w:t>
      </w:r>
    </w:p>
    <w:p w14:paraId="2CCE0564" w14:textId="77777777" w:rsidR="00CE4EC3" w:rsidRDefault="00CE4EC3" w:rsidP="00CE4EC3">
      <w:pPr>
        <w:pStyle w:val="af7"/>
      </w:pPr>
      <w:r>
        <w:t xml:space="preserve">            Audience = </w:t>
      </w:r>
      <w:proofErr w:type="spellStart"/>
      <w:r>
        <w:t>TokensUrl</w:t>
      </w:r>
      <w:proofErr w:type="spellEnd"/>
      <w:r>
        <w:t>,</w:t>
      </w:r>
    </w:p>
    <w:p w14:paraId="76B1A31E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IssuedAt</w:t>
      </w:r>
      <w:proofErr w:type="spellEnd"/>
      <w:r>
        <w:t xml:space="preserve"> = now,</w:t>
      </w:r>
    </w:p>
    <w:p w14:paraId="17CBB548" w14:textId="77777777" w:rsidR="00CE4EC3" w:rsidRDefault="00CE4EC3" w:rsidP="00CE4EC3">
      <w:pPr>
        <w:pStyle w:val="af7"/>
      </w:pPr>
      <w:r>
        <w:t xml:space="preserve">            Expires = </w:t>
      </w:r>
      <w:proofErr w:type="spellStart"/>
      <w:proofErr w:type="gramStart"/>
      <w:r>
        <w:t>now.AddMinutes</w:t>
      </w:r>
      <w:proofErr w:type="spellEnd"/>
      <w:proofErr w:type="gramEnd"/>
      <w:r>
        <w:t>(60),</w:t>
      </w:r>
    </w:p>
    <w:p w14:paraId="7CF63689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SigningCredentials</w:t>
      </w:r>
      <w:proofErr w:type="spellEnd"/>
      <w:r>
        <w:t xml:space="preserve"> = credentials,</w:t>
      </w:r>
    </w:p>
    <w:p w14:paraId="0C972C7E" w14:textId="77777777" w:rsidR="00CE4EC3" w:rsidRDefault="00CE4EC3" w:rsidP="00CE4EC3">
      <w:pPr>
        <w:pStyle w:val="af7"/>
      </w:pPr>
      <w:r>
        <w:t xml:space="preserve">        };</w:t>
      </w:r>
    </w:p>
    <w:p w14:paraId="1E92A808" w14:textId="77777777" w:rsidR="00CE4EC3" w:rsidRDefault="00CE4EC3" w:rsidP="00CE4EC3">
      <w:pPr>
        <w:pStyle w:val="af7"/>
      </w:pPr>
    </w:p>
    <w:p w14:paraId="7B44EE9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jwtHandler</w:t>
      </w:r>
      <w:proofErr w:type="spellEnd"/>
      <w:r>
        <w:t xml:space="preserve"> = new </w:t>
      </w:r>
      <w:proofErr w:type="spellStart"/>
      <w:proofErr w:type="gramStart"/>
      <w:r>
        <w:t>JsonWebTokenHandler</w:t>
      </w:r>
      <w:proofErr w:type="spellEnd"/>
      <w:r>
        <w:t>(</w:t>
      </w:r>
      <w:proofErr w:type="gramEnd"/>
      <w:r>
        <w:t>);</w:t>
      </w:r>
    </w:p>
    <w:p w14:paraId="1E8296E3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encodedToken</w:t>
      </w:r>
      <w:proofErr w:type="spellEnd"/>
      <w:r>
        <w:t xml:space="preserve"> = </w:t>
      </w:r>
      <w:proofErr w:type="spellStart"/>
      <w:r>
        <w:t>jwtHandler.CreateToken</w:t>
      </w:r>
      <w:proofErr w:type="spellEnd"/>
      <w:r>
        <w:t>(descriptor);</w:t>
      </w:r>
    </w:p>
    <w:p w14:paraId="12E34F92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encodedToken</w:t>
      </w:r>
      <w:proofErr w:type="spellEnd"/>
      <w:r>
        <w:t xml:space="preserve"> == null) return </w:t>
      </w:r>
      <w:proofErr w:type="spellStart"/>
      <w:proofErr w:type="gramStart"/>
      <w:r>
        <w:t>string.Empty</w:t>
      </w:r>
      <w:proofErr w:type="spellEnd"/>
      <w:proofErr w:type="gramEnd"/>
      <w:r>
        <w:t>;</w:t>
      </w:r>
    </w:p>
    <w:p w14:paraId="357043FF" w14:textId="77777777" w:rsidR="00CE4EC3" w:rsidRDefault="00CE4EC3" w:rsidP="00CE4EC3">
      <w:pPr>
        <w:pStyle w:val="af7"/>
      </w:pPr>
      <w:r>
        <w:t xml:space="preserve">        var content = new Dictionary&lt;string, object?</w:t>
      </w:r>
      <w:proofErr w:type="gramStart"/>
      <w:r>
        <w:t>&gt;(</w:t>
      </w:r>
      <w:proofErr w:type="gramEnd"/>
      <w:r>
        <w:t>)</w:t>
      </w:r>
    </w:p>
    <w:p w14:paraId="2EED4AB4" w14:textId="77777777" w:rsidR="00CE4EC3" w:rsidRDefault="00CE4EC3" w:rsidP="00CE4EC3">
      <w:pPr>
        <w:pStyle w:val="af7"/>
      </w:pPr>
      <w:r>
        <w:t xml:space="preserve">        {</w:t>
      </w:r>
    </w:p>
    <w:p w14:paraId="6057B6A7" w14:textId="77777777" w:rsidR="00CE4EC3" w:rsidRDefault="00CE4EC3" w:rsidP="00CE4EC3">
      <w:pPr>
        <w:pStyle w:val="af7"/>
      </w:pPr>
      <w:r>
        <w:t xml:space="preserve">            ["</w:t>
      </w:r>
      <w:proofErr w:type="spellStart"/>
      <w:r>
        <w:t>jwt</w:t>
      </w:r>
      <w:proofErr w:type="spellEnd"/>
      <w:r>
        <w:t xml:space="preserve">"] = </w:t>
      </w:r>
      <w:proofErr w:type="spellStart"/>
      <w:r>
        <w:t>encodedToken</w:t>
      </w:r>
      <w:proofErr w:type="spellEnd"/>
    </w:p>
    <w:p w14:paraId="200707A7" w14:textId="77777777" w:rsidR="00CE4EC3" w:rsidRDefault="00CE4EC3" w:rsidP="00CE4EC3">
      <w:pPr>
        <w:pStyle w:val="af7"/>
      </w:pPr>
      <w:r>
        <w:t xml:space="preserve">        };</w:t>
      </w:r>
    </w:p>
    <w:p w14:paraId="48BD431F" w14:textId="77777777" w:rsidR="00CE4EC3" w:rsidRDefault="00CE4EC3" w:rsidP="00CE4EC3">
      <w:pPr>
        <w:pStyle w:val="af7"/>
      </w:pPr>
      <w:r>
        <w:t xml:space="preserve">        var request = new </w:t>
      </w:r>
      <w:proofErr w:type="spellStart"/>
      <w:proofErr w:type="gramStart"/>
      <w:r>
        <w:t>HttpRequestMessage</w:t>
      </w:r>
      <w:proofErr w:type="spellEnd"/>
      <w:r>
        <w:t>(</w:t>
      </w:r>
      <w:proofErr w:type="spellStart"/>
      <w:proofErr w:type="gramEnd"/>
      <w:r>
        <w:t>HttpMethod.Post</w:t>
      </w:r>
      <w:proofErr w:type="spellEnd"/>
      <w:r>
        <w:t xml:space="preserve">, </w:t>
      </w:r>
      <w:proofErr w:type="spellStart"/>
      <w:r>
        <w:t>TokensUrl</w:t>
      </w:r>
      <w:proofErr w:type="spellEnd"/>
      <w:r>
        <w:t>)</w:t>
      </w:r>
    </w:p>
    <w:p w14:paraId="1FC4D19B" w14:textId="77777777" w:rsidR="00CE4EC3" w:rsidRDefault="00CE4EC3" w:rsidP="00CE4EC3">
      <w:pPr>
        <w:pStyle w:val="af7"/>
      </w:pPr>
      <w:r>
        <w:t xml:space="preserve">        {</w:t>
      </w:r>
    </w:p>
    <w:p w14:paraId="5CA9FCE0" w14:textId="77777777" w:rsidR="00CE4EC3" w:rsidRDefault="00CE4EC3" w:rsidP="00CE4EC3">
      <w:pPr>
        <w:pStyle w:val="af7"/>
      </w:pPr>
      <w:r>
        <w:t xml:space="preserve">            Content = </w:t>
      </w:r>
      <w:proofErr w:type="spellStart"/>
      <w:r>
        <w:t>JsonContent.Create</w:t>
      </w:r>
      <w:proofErr w:type="spellEnd"/>
      <w:r>
        <w:t>(content)</w:t>
      </w:r>
    </w:p>
    <w:p w14:paraId="005707DA" w14:textId="77777777" w:rsidR="00CE4EC3" w:rsidRDefault="00CE4EC3" w:rsidP="00CE4EC3">
      <w:pPr>
        <w:pStyle w:val="af7"/>
      </w:pPr>
      <w:r>
        <w:t xml:space="preserve">        };</w:t>
      </w:r>
    </w:p>
    <w:p w14:paraId="25D4EDF2" w14:textId="77777777" w:rsidR="00CE4EC3" w:rsidRDefault="00CE4EC3" w:rsidP="00CE4EC3">
      <w:pPr>
        <w:pStyle w:val="af7"/>
      </w:pPr>
      <w:r>
        <w:t xml:space="preserve">        var response = _</w:t>
      </w:r>
      <w:proofErr w:type="spellStart"/>
      <w:r>
        <w:t>httpClient.Send</w:t>
      </w:r>
      <w:proofErr w:type="spellEnd"/>
      <w:r>
        <w:t>(request);</w:t>
      </w:r>
    </w:p>
    <w:p w14:paraId="74B915C9" w14:textId="77777777" w:rsidR="00CE4EC3" w:rsidRDefault="00CE4EC3" w:rsidP="00CE4EC3">
      <w:pPr>
        <w:pStyle w:val="af7"/>
      </w:pPr>
      <w:r>
        <w:t xml:space="preserve">        var data = JsonSerializer.Deserialize&lt;Data&gt;(</w:t>
      </w:r>
      <w:proofErr w:type="gramStart"/>
      <w:r>
        <w:t>response.Content.ReadAsByteArrayAsync</w:t>
      </w:r>
      <w:proofErr w:type="gramEnd"/>
      <w:r>
        <w:t>().Result);</w:t>
      </w:r>
    </w:p>
    <w:p w14:paraId="7B85A312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data?.</w:t>
      </w:r>
      <w:proofErr w:type="spellStart"/>
      <w:proofErr w:type="gramEnd"/>
      <w:r>
        <w:t>IamToken</w:t>
      </w:r>
      <w:proofErr w:type="spellEnd"/>
      <w:r>
        <w:t xml:space="preserve"> ?? </w:t>
      </w:r>
      <w:proofErr w:type="spellStart"/>
      <w:r>
        <w:t>string.Empty</w:t>
      </w:r>
      <w:proofErr w:type="spellEnd"/>
      <w:r>
        <w:t>;</w:t>
      </w:r>
    </w:p>
    <w:p w14:paraId="50CDEED6" w14:textId="77777777" w:rsidR="00CE4EC3" w:rsidRDefault="00CE4EC3" w:rsidP="00CE4EC3">
      <w:pPr>
        <w:pStyle w:val="af7"/>
      </w:pPr>
      <w:r>
        <w:t xml:space="preserve">    }</w:t>
      </w:r>
    </w:p>
    <w:p w14:paraId="075066FB" w14:textId="77777777" w:rsidR="00CE4EC3" w:rsidRDefault="00CE4EC3" w:rsidP="00CE4EC3">
      <w:pPr>
        <w:pStyle w:val="af7"/>
      </w:pPr>
    </w:p>
    <w:p w14:paraId="328B597E" w14:textId="77777777" w:rsidR="00CE4EC3" w:rsidRDefault="00CE4EC3" w:rsidP="00CE4EC3">
      <w:pPr>
        <w:pStyle w:val="af7"/>
      </w:pPr>
      <w:r>
        <w:t xml:space="preserve">    private class Data</w:t>
      </w:r>
    </w:p>
    <w:p w14:paraId="26F4F3FE" w14:textId="77777777" w:rsidR="00CE4EC3" w:rsidRDefault="00CE4EC3" w:rsidP="00CE4EC3">
      <w:pPr>
        <w:pStyle w:val="af7"/>
      </w:pPr>
      <w:r>
        <w:t xml:space="preserve">    {</w:t>
      </w:r>
    </w:p>
    <w:p w14:paraId="1E411A1D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</w:t>
      </w:r>
      <w:proofErr w:type="spellStart"/>
      <w:r>
        <w:t>iamToken</w:t>
      </w:r>
      <w:proofErr w:type="spellEnd"/>
      <w:r>
        <w:t>")]</w:t>
      </w:r>
    </w:p>
    <w:p w14:paraId="42937EE9" w14:textId="77777777" w:rsidR="00CE4EC3" w:rsidRDefault="00CE4EC3" w:rsidP="00CE4EC3">
      <w:pPr>
        <w:pStyle w:val="af7"/>
      </w:pPr>
      <w:r>
        <w:t xml:space="preserve">        public string </w:t>
      </w:r>
      <w:proofErr w:type="spellStart"/>
      <w:r>
        <w:t>IamToken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2F788936" w14:textId="77777777" w:rsidR="00CE4EC3" w:rsidRDefault="00CE4EC3" w:rsidP="00CE4EC3">
      <w:pPr>
        <w:pStyle w:val="af7"/>
      </w:pPr>
    </w:p>
    <w:p w14:paraId="3E34AAEB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</w:t>
      </w:r>
      <w:proofErr w:type="spellStart"/>
      <w:r>
        <w:t>expiresAt</w:t>
      </w:r>
      <w:proofErr w:type="spellEnd"/>
      <w:r>
        <w:t>")]</w:t>
      </w:r>
    </w:p>
    <w:p w14:paraId="058DCC19" w14:textId="77777777" w:rsidR="00CE4EC3" w:rsidRDefault="00CE4EC3" w:rsidP="00CE4EC3">
      <w:pPr>
        <w:pStyle w:val="af7"/>
      </w:pPr>
      <w:r>
        <w:t xml:space="preserve">        public string </w:t>
      </w:r>
      <w:proofErr w:type="spellStart"/>
      <w:r>
        <w:t>ExpiresAt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2BDB7C94" w14:textId="77777777" w:rsidR="00CE4EC3" w:rsidRDefault="00CE4EC3" w:rsidP="00CE4EC3">
      <w:pPr>
        <w:pStyle w:val="af7"/>
      </w:pPr>
      <w:r>
        <w:t xml:space="preserve">    }</w:t>
      </w:r>
    </w:p>
    <w:p w14:paraId="1E46F4A9" w14:textId="77777777" w:rsidR="00CE4EC3" w:rsidRDefault="00CE4EC3" w:rsidP="00CE4EC3">
      <w:pPr>
        <w:pStyle w:val="af7"/>
      </w:pPr>
      <w:r>
        <w:t>}</w:t>
      </w:r>
    </w:p>
    <w:p w14:paraId="2324C865" w14:textId="77777777" w:rsidR="00CE4EC3" w:rsidRDefault="00CE4EC3" w:rsidP="00CE4EC3">
      <w:pPr>
        <w:pStyle w:val="af7"/>
      </w:pPr>
    </w:p>
    <w:p w14:paraId="55288BBA" w14:textId="77777777" w:rsidR="00CE4EC3" w:rsidRDefault="00CE4EC3" w:rsidP="00CE4EC3">
      <w:pPr>
        <w:pStyle w:val="af7"/>
      </w:pPr>
      <w:r>
        <w:t xml:space="preserve">public static class </w:t>
      </w:r>
      <w:proofErr w:type="spellStart"/>
      <w:r>
        <w:t>YandexCloud</w:t>
      </w:r>
      <w:proofErr w:type="spellEnd"/>
    </w:p>
    <w:p w14:paraId="0F8551E3" w14:textId="77777777" w:rsidR="00CE4EC3" w:rsidRDefault="00CE4EC3" w:rsidP="00CE4EC3">
      <w:pPr>
        <w:pStyle w:val="af7"/>
      </w:pPr>
      <w:r>
        <w:t>{</w:t>
      </w:r>
    </w:p>
    <w:p w14:paraId="08A339D9" w14:textId="77777777" w:rsidR="00CE4EC3" w:rsidRDefault="00CE4EC3" w:rsidP="00CE4EC3">
      <w:pPr>
        <w:pStyle w:val="af7"/>
      </w:pPr>
      <w:r>
        <w:t xml:space="preserve">    public static </w:t>
      </w:r>
      <w:proofErr w:type="spellStart"/>
      <w:r>
        <w:t>IServiceCollection</w:t>
      </w:r>
      <w:proofErr w:type="spellEnd"/>
      <w:r>
        <w:t xml:space="preserve"> </w:t>
      </w:r>
      <w:proofErr w:type="spellStart"/>
      <w:proofErr w:type="gramStart"/>
      <w:r>
        <w:t>AddYandexCloudSdk</w:t>
      </w:r>
      <w:proofErr w:type="spellEnd"/>
      <w:r>
        <w:t>(</w:t>
      </w:r>
      <w:proofErr w:type="gramEnd"/>
      <w:r>
        <w:t xml:space="preserve">this </w:t>
      </w:r>
      <w:proofErr w:type="spellStart"/>
      <w:r>
        <w:t>IServiceCollection</w:t>
      </w:r>
      <w:proofErr w:type="spellEnd"/>
      <w:r>
        <w:t xml:space="preserve"> services, </w:t>
      </w:r>
      <w:proofErr w:type="spellStart"/>
      <w:r>
        <w:t>IConfiguration</w:t>
      </w:r>
      <w:proofErr w:type="spellEnd"/>
      <w:r>
        <w:t xml:space="preserve"> configuration)</w:t>
      </w:r>
    </w:p>
    <w:p w14:paraId="78EEFF23" w14:textId="77777777" w:rsidR="00CE4EC3" w:rsidRDefault="00CE4EC3" w:rsidP="00CE4EC3">
      <w:pPr>
        <w:pStyle w:val="af7"/>
      </w:pPr>
      <w:r>
        <w:t xml:space="preserve">    {</w:t>
      </w:r>
    </w:p>
    <w:p w14:paraId="03BEE298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ycOptions</w:t>
      </w:r>
      <w:proofErr w:type="spellEnd"/>
      <w:r>
        <w:t xml:space="preserve"> = </w:t>
      </w:r>
      <w:proofErr w:type="spellStart"/>
      <w:proofErr w:type="gramStart"/>
      <w:r>
        <w:t>configuration.GetSection</w:t>
      </w:r>
      <w:proofErr w:type="spellEnd"/>
      <w:proofErr w:type="gramEnd"/>
      <w:r>
        <w:t>(</w:t>
      </w:r>
      <w:proofErr w:type="spellStart"/>
      <w:r>
        <w:t>YandexCloudOptions.YandexCloud</w:t>
      </w:r>
      <w:proofErr w:type="spellEnd"/>
      <w:r>
        <w:t>)</w:t>
      </w:r>
    </w:p>
    <w:p w14:paraId="4D07A4E1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.Get</w:t>
      </w:r>
      <w:proofErr w:type="gramEnd"/>
      <w:r>
        <w:t>&lt;</w:t>
      </w:r>
      <w:proofErr w:type="spellStart"/>
      <w:r>
        <w:t>YandexCloudOptions</w:t>
      </w:r>
      <w:proofErr w:type="spellEnd"/>
      <w:r>
        <w:t>&gt;();</w:t>
      </w:r>
    </w:p>
    <w:p w14:paraId="394D2667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ycOptions</w:t>
      </w:r>
      <w:proofErr w:type="spellEnd"/>
      <w:r>
        <w:t xml:space="preserve"> == null) return services;</w:t>
      </w:r>
    </w:p>
    <w:p w14:paraId="5FC70F03" w14:textId="77777777" w:rsidR="00CE4EC3" w:rsidRDefault="00CE4EC3" w:rsidP="00CE4EC3">
      <w:pPr>
        <w:pStyle w:val="af7"/>
      </w:pPr>
    </w:p>
    <w:p w14:paraId="7297DEDF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services.Configure</w:t>
      </w:r>
      <w:proofErr w:type="gramEnd"/>
      <w:r>
        <w:t>&lt;YandexCloudOptions&gt;(configuration.GetSection(YandexCloudOptions.YandexCloud));</w:t>
      </w:r>
    </w:p>
    <w:p w14:paraId="474E09B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credentialsProvider</w:t>
      </w:r>
      <w:proofErr w:type="spellEnd"/>
      <w:r>
        <w:t xml:space="preserve"> =</w:t>
      </w:r>
    </w:p>
    <w:p w14:paraId="17D7C9AA" w14:textId="77777777" w:rsidR="00CE4EC3" w:rsidRDefault="00CE4EC3" w:rsidP="00CE4EC3">
      <w:pPr>
        <w:pStyle w:val="af7"/>
      </w:pPr>
      <w:r>
        <w:t xml:space="preserve">            new </w:t>
      </w:r>
      <w:proofErr w:type="spellStart"/>
      <w:proofErr w:type="gramStart"/>
      <w:r>
        <w:t>JwtCredentialsProvider</w:t>
      </w:r>
      <w:proofErr w:type="spellEnd"/>
      <w:r>
        <w:t>(</w:t>
      </w:r>
      <w:proofErr w:type="spellStart"/>
      <w:proofErr w:type="gramEnd"/>
      <w:r>
        <w:t>ycOptions.KeyId</w:t>
      </w:r>
      <w:proofErr w:type="spellEnd"/>
      <w:r>
        <w:t xml:space="preserve">, </w:t>
      </w:r>
      <w:proofErr w:type="spellStart"/>
      <w:r>
        <w:t>ycOptions.ServiceAccountId</w:t>
      </w:r>
      <w:proofErr w:type="spellEnd"/>
      <w:r>
        <w:t xml:space="preserve">, </w:t>
      </w:r>
      <w:proofErr w:type="spellStart"/>
      <w:r>
        <w:t>ycOptions.PrivateKeyFilePath</w:t>
      </w:r>
      <w:proofErr w:type="spellEnd"/>
      <w:r>
        <w:t>);</w:t>
      </w:r>
    </w:p>
    <w:p w14:paraId="4C602EDD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sdk</w:t>
      </w:r>
      <w:proofErr w:type="spellEnd"/>
      <w:r>
        <w:t xml:space="preserve"> = new Sdk(</w:t>
      </w:r>
      <w:proofErr w:type="spellStart"/>
      <w:r>
        <w:t>credentialsProvider</w:t>
      </w:r>
      <w:proofErr w:type="spellEnd"/>
      <w:r>
        <w:t>);</w:t>
      </w:r>
    </w:p>
    <w:p w14:paraId="20F29F4A" w14:textId="77777777" w:rsidR="00CE4EC3" w:rsidRDefault="00CE4EC3" w:rsidP="00CE4EC3">
      <w:pPr>
        <w:pStyle w:val="af7"/>
      </w:pPr>
    </w:p>
    <w:p w14:paraId="16D5ACE8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ICredentialsProvider</w:t>
      </w:r>
      <w:proofErr w:type="spellEnd"/>
      <w:r>
        <w:t xml:space="preserve">&gt;(_ =&gt; </w:t>
      </w:r>
      <w:proofErr w:type="spellStart"/>
      <w:r>
        <w:t>credentialsProvider</w:t>
      </w:r>
      <w:proofErr w:type="spellEnd"/>
      <w:r>
        <w:t>);</w:t>
      </w:r>
    </w:p>
    <w:p w14:paraId="1E56FDA6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 xml:space="preserve">&lt;Sdk&gt;(_ =&gt; </w:t>
      </w:r>
      <w:proofErr w:type="spellStart"/>
      <w:r>
        <w:t>sdk</w:t>
      </w:r>
      <w:proofErr w:type="spellEnd"/>
      <w:r>
        <w:t>);</w:t>
      </w:r>
    </w:p>
    <w:p w14:paraId="0A4D9A15" w14:textId="77777777" w:rsidR="00CE4EC3" w:rsidRDefault="00CE4EC3" w:rsidP="00CE4EC3">
      <w:pPr>
        <w:pStyle w:val="af7"/>
      </w:pPr>
    </w:p>
    <w:p w14:paraId="5E1CC3C3" w14:textId="77777777" w:rsidR="00CE4EC3" w:rsidRDefault="00CE4EC3" w:rsidP="00CE4EC3">
      <w:pPr>
        <w:pStyle w:val="af7"/>
      </w:pPr>
      <w:r>
        <w:t xml:space="preserve">        return services;</w:t>
      </w:r>
    </w:p>
    <w:p w14:paraId="108EE928" w14:textId="77777777" w:rsidR="00CE4EC3" w:rsidRDefault="00CE4EC3" w:rsidP="00CE4EC3">
      <w:pPr>
        <w:pStyle w:val="af7"/>
      </w:pPr>
      <w:r>
        <w:t xml:space="preserve">    }</w:t>
      </w:r>
    </w:p>
    <w:p w14:paraId="1979F929" w14:textId="7233349B" w:rsidR="00CE4EC3" w:rsidRDefault="00CE4EC3" w:rsidP="00CE4EC3">
      <w:pPr>
        <w:pStyle w:val="af7"/>
      </w:pPr>
      <w:r>
        <w:t>}</w:t>
      </w:r>
    </w:p>
    <w:p w14:paraId="77585037" w14:textId="77777777" w:rsidR="00CE4EC3" w:rsidRDefault="00CE4EC3" w:rsidP="00CE4EC3">
      <w:pPr>
        <w:pStyle w:val="af7"/>
      </w:pPr>
    </w:p>
    <w:p w14:paraId="120A4246" w14:textId="77777777" w:rsidR="00CE4EC3" w:rsidRDefault="00CE4EC3" w:rsidP="00AA3514">
      <w:pPr>
        <w:pStyle w:val="affc"/>
      </w:pPr>
      <w:r>
        <w:lastRenderedPageBreak/>
        <w:t>Файл NotificationHub.cs:</w:t>
      </w:r>
    </w:p>
    <w:p w14:paraId="2E9D274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Microsoft.AspNetCore.SignalR;</w:t>
      </w:r>
    </w:p>
    <w:p w14:paraId="5DF9DE29" w14:textId="77777777" w:rsidR="00CE4EC3" w:rsidRDefault="00CE4EC3" w:rsidP="00CE4EC3">
      <w:pPr>
        <w:pStyle w:val="af7"/>
      </w:pPr>
    </w:p>
    <w:p w14:paraId="55CCAA47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BookManager.Api.Hubs</w:t>
      </w:r>
      <w:proofErr w:type="gramEnd"/>
      <w:r>
        <w:t>;</w:t>
      </w:r>
    </w:p>
    <w:p w14:paraId="27AD4867" w14:textId="77777777" w:rsidR="00CE4EC3" w:rsidRDefault="00CE4EC3" w:rsidP="00CE4EC3">
      <w:pPr>
        <w:pStyle w:val="af7"/>
      </w:pPr>
    </w:p>
    <w:p w14:paraId="3DBF4C65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NotificationHub :</w:t>
      </w:r>
      <w:proofErr w:type="gramEnd"/>
      <w:r>
        <w:t xml:space="preserve"> Hub;</w:t>
      </w:r>
    </w:p>
    <w:p w14:paraId="0D5E65DF" w14:textId="77777777" w:rsidR="00CE4EC3" w:rsidRDefault="00CE4EC3" w:rsidP="00CE4EC3">
      <w:pPr>
        <w:rPr>
          <w:lang w:val="ru-RU"/>
        </w:rPr>
      </w:pPr>
    </w:p>
    <w:p w14:paraId="6EE28246" w14:textId="562966ED" w:rsidR="00CE4EC3" w:rsidRDefault="00CE4EC3" w:rsidP="00AA3514">
      <w:pPr>
        <w:pStyle w:val="affc"/>
      </w:pPr>
      <w:r>
        <w:t>Файл Program.cs:</w:t>
      </w:r>
    </w:p>
    <w:p w14:paraId="02ACB17E" w14:textId="77777777" w:rsidR="00CE4EC3" w:rsidRDefault="00CE4EC3" w:rsidP="00CE4EC3">
      <w:pPr>
        <w:pStyle w:val="af7"/>
      </w:pPr>
      <w:r>
        <w:t>using BookManager.Api.Extensions;</w:t>
      </w:r>
    </w:p>
    <w:p w14:paraId="3621DE34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BookManager.Api.Hubs</w:t>
      </w:r>
      <w:proofErr w:type="gramEnd"/>
      <w:r>
        <w:t>;</w:t>
      </w:r>
    </w:p>
    <w:p w14:paraId="4C5649E8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BookManager.Api.Services</w:t>
      </w:r>
      <w:proofErr w:type="gramEnd"/>
      <w:r>
        <w:t>;</w:t>
      </w:r>
    </w:p>
    <w:p w14:paraId="255E3208" w14:textId="77777777" w:rsidR="00CE4EC3" w:rsidRDefault="00CE4EC3" w:rsidP="00CE4EC3">
      <w:pPr>
        <w:pStyle w:val="af7"/>
      </w:pPr>
      <w:r>
        <w:t>using BookManager.Application;</w:t>
      </w:r>
    </w:p>
    <w:p w14:paraId="29B23433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</w:t>
      </w:r>
      <w:proofErr w:type="gramEnd"/>
      <w:r>
        <w:t>;</w:t>
      </w:r>
    </w:p>
    <w:p w14:paraId="34895375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BookManager.Application.Notification</w:t>
      </w:r>
      <w:proofErr w:type="gramEnd"/>
      <w:r>
        <w:t>;</w:t>
      </w:r>
    </w:p>
    <w:p w14:paraId="13537B8F" w14:textId="77777777" w:rsidR="00CE4EC3" w:rsidRDefault="00CE4EC3" w:rsidP="00CE4EC3">
      <w:pPr>
        <w:pStyle w:val="af7"/>
      </w:pPr>
    </w:p>
    <w:p w14:paraId="04B7DE71" w14:textId="77777777" w:rsidR="00CE4EC3" w:rsidRDefault="00CE4EC3" w:rsidP="00CE4EC3">
      <w:pPr>
        <w:pStyle w:val="af7"/>
      </w:pPr>
      <w:r>
        <w:t>var builder = WebApplication.CreateBuilder();</w:t>
      </w:r>
    </w:p>
    <w:p w14:paraId="1CDD3F17" w14:textId="77777777" w:rsidR="00CE4EC3" w:rsidRDefault="00CE4EC3" w:rsidP="00CE4EC3">
      <w:pPr>
        <w:pStyle w:val="af7"/>
      </w:pPr>
    </w:p>
    <w:p w14:paraId="6ECA0502" w14:textId="77777777" w:rsidR="00CE4EC3" w:rsidRDefault="00CE4EC3" w:rsidP="00CE4EC3">
      <w:pPr>
        <w:pStyle w:val="af7"/>
      </w:pPr>
      <w:proofErr w:type="gramStart"/>
      <w:r>
        <w:t>builder.Services</w:t>
      </w:r>
      <w:proofErr w:type="gramEnd"/>
    </w:p>
    <w:p w14:paraId="572F0BA5" w14:textId="77777777" w:rsidR="00CE4EC3" w:rsidRDefault="00CE4EC3" w:rsidP="00CE4EC3">
      <w:pPr>
        <w:pStyle w:val="af7"/>
      </w:pPr>
      <w:r>
        <w:t xml:space="preserve">    </w:t>
      </w:r>
      <w:proofErr w:type="gramStart"/>
      <w:r>
        <w:t>.Configure</w:t>
      </w:r>
      <w:proofErr w:type="gramEnd"/>
      <w:r>
        <w:t>&lt;FileStorageOptions&gt;(builder.Configuration.GetSection(FileStorageOptions.FileStorage))</w:t>
      </w:r>
    </w:p>
    <w:p w14:paraId="42DEA4C3" w14:textId="77777777" w:rsidR="00CE4EC3" w:rsidRDefault="00CE4EC3" w:rsidP="00CE4EC3">
      <w:pPr>
        <w:pStyle w:val="af7"/>
      </w:pPr>
      <w:r>
        <w:t xml:space="preserve">    </w:t>
      </w:r>
      <w:proofErr w:type="gramStart"/>
      <w:r>
        <w:t>.ConfigureDataPersistence</w:t>
      </w:r>
      <w:proofErr w:type="gramEnd"/>
      <w:r>
        <w:t>(builder.Configuration)</w:t>
      </w:r>
    </w:p>
    <w:p w14:paraId="7263B54A" w14:textId="77777777" w:rsidR="00CE4EC3" w:rsidRDefault="00CE4EC3" w:rsidP="00CE4EC3">
      <w:pPr>
        <w:pStyle w:val="af7"/>
      </w:pPr>
      <w:r>
        <w:t xml:space="preserve">    </w:t>
      </w:r>
      <w:proofErr w:type="gramStart"/>
      <w:r>
        <w:t>.AddApplicationServices</w:t>
      </w:r>
      <w:proofErr w:type="gramEnd"/>
      <w:r>
        <w:t>(builder.Configuration);</w:t>
      </w:r>
    </w:p>
    <w:p w14:paraId="762EB9A9" w14:textId="77777777" w:rsidR="00CE4EC3" w:rsidRDefault="00CE4EC3" w:rsidP="00CE4EC3">
      <w:pPr>
        <w:pStyle w:val="af7"/>
      </w:pPr>
    </w:p>
    <w:p w14:paraId="79958A3E" w14:textId="77777777" w:rsidR="00CE4EC3" w:rsidRDefault="00CE4EC3" w:rsidP="00CE4EC3">
      <w:pPr>
        <w:pStyle w:val="af7"/>
      </w:pPr>
      <w:proofErr w:type="gramStart"/>
      <w:r>
        <w:t>builder.Services.AddControllers</w:t>
      </w:r>
      <w:proofErr w:type="gramEnd"/>
      <w:r>
        <w:t>();</w:t>
      </w:r>
    </w:p>
    <w:p w14:paraId="78E5647B" w14:textId="77777777" w:rsidR="00CE4EC3" w:rsidRDefault="00CE4EC3" w:rsidP="00CE4EC3">
      <w:pPr>
        <w:pStyle w:val="af7"/>
      </w:pPr>
      <w:proofErr w:type="gramStart"/>
      <w:r>
        <w:t>builder.Services.AddSignalR</w:t>
      </w:r>
      <w:proofErr w:type="gramEnd"/>
      <w:r>
        <w:t>();</w:t>
      </w:r>
    </w:p>
    <w:p w14:paraId="134CBB8C" w14:textId="77777777" w:rsidR="00CE4EC3" w:rsidRDefault="00CE4EC3" w:rsidP="00CE4EC3">
      <w:pPr>
        <w:pStyle w:val="af7"/>
      </w:pPr>
      <w:proofErr w:type="gramStart"/>
      <w:r>
        <w:t>builder.Services.AddEndpointsApiExplorer</w:t>
      </w:r>
      <w:proofErr w:type="gramEnd"/>
      <w:r>
        <w:t>()</w:t>
      </w:r>
    </w:p>
    <w:p w14:paraId="01C39CE4" w14:textId="77777777" w:rsidR="00CE4EC3" w:rsidRDefault="00CE4EC3" w:rsidP="00CE4EC3">
      <w:pPr>
        <w:pStyle w:val="af7"/>
      </w:pPr>
      <w:r>
        <w:t xml:space="preserve">    </w:t>
      </w:r>
      <w:proofErr w:type="gramStart"/>
      <w:r>
        <w:t>.AddSwaggerGen</w:t>
      </w:r>
      <w:proofErr w:type="gramEnd"/>
      <w:r>
        <w:t>();</w:t>
      </w:r>
    </w:p>
    <w:p w14:paraId="48667EB1" w14:textId="77777777" w:rsidR="00CE4EC3" w:rsidRDefault="00CE4EC3" w:rsidP="00CE4EC3">
      <w:pPr>
        <w:pStyle w:val="af7"/>
      </w:pPr>
      <w:proofErr w:type="gramStart"/>
      <w:r>
        <w:t>builder.Services.AddCors</w:t>
      </w:r>
      <w:proofErr w:type="gramEnd"/>
      <w:r>
        <w:t>(options =&gt;</w:t>
      </w:r>
    </w:p>
    <w:p w14:paraId="1F17180F" w14:textId="77777777" w:rsidR="00CE4EC3" w:rsidRDefault="00CE4EC3" w:rsidP="00CE4EC3">
      <w:pPr>
        <w:pStyle w:val="af7"/>
      </w:pPr>
      <w:r>
        <w:t>{</w:t>
      </w:r>
    </w:p>
    <w:p w14:paraId="5402B411" w14:textId="77777777" w:rsidR="00CE4EC3" w:rsidRDefault="00CE4EC3" w:rsidP="00CE4EC3">
      <w:pPr>
        <w:pStyle w:val="af7"/>
      </w:pPr>
      <w:r>
        <w:t xml:space="preserve">    </w:t>
      </w:r>
      <w:proofErr w:type="gramStart"/>
      <w:r>
        <w:t>options.AddDefaultPolicy</w:t>
      </w:r>
      <w:proofErr w:type="gramEnd"/>
      <w:r>
        <w:t>(policy =&gt; policy</w:t>
      </w:r>
    </w:p>
    <w:p w14:paraId="06C2C7FF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.</w:t>
      </w:r>
      <w:proofErr w:type="spellStart"/>
      <w:r>
        <w:t>WithOrigins</w:t>
      </w:r>
      <w:proofErr w:type="spellEnd"/>
      <w:proofErr w:type="gramEnd"/>
      <w:r>
        <w:t>(</w:t>
      </w:r>
    </w:p>
    <w:p w14:paraId="797F309D" w14:textId="77777777" w:rsidR="00CE4EC3" w:rsidRDefault="00CE4EC3" w:rsidP="00CE4EC3">
      <w:pPr>
        <w:pStyle w:val="af7"/>
      </w:pPr>
      <w:r>
        <w:t xml:space="preserve">            "https://localhost:4200",</w:t>
      </w:r>
    </w:p>
    <w:p w14:paraId="1F78F2F8" w14:textId="77777777" w:rsidR="00CE4EC3" w:rsidRDefault="00CE4EC3" w:rsidP="00CE4EC3">
      <w:pPr>
        <w:pStyle w:val="af7"/>
      </w:pPr>
      <w:r>
        <w:t xml:space="preserve">            "http://localhost:4200"</w:t>
      </w:r>
    </w:p>
    <w:p w14:paraId="7E0DD85A" w14:textId="77777777" w:rsidR="00CE4EC3" w:rsidRDefault="00CE4EC3" w:rsidP="00CE4EC3">
      <w:pPr>
        <w:pStyle w:val="af7"/>
      </w:pPr>
      <w:r>
        <w:t xml:space="preserve">            )</w:t>
      </w:r>
    </w:p>
    <w:p w14:paraId="7431E0BD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.</w:t>
      </w:r>
      <w:proofErr w:type="spellStart"/>
      <w:r>
        <w:t>AllowAnyMethod</w:t>
      </w:r>
      <w:proofErr w:type="spellEnd"/>
      <w:proofErr w:type="gramEnd"/>
      <w:r>
        <w:t>()</w:t>
      </w:r>
    </w:p>
    <w:p w14:paraId="3887B02A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.</w:t>
      </w:r>
      <w:proofErr w:type="spellStart"/>
      <w:r>
        <w:t>AllowAnyHeader</w:t>
      </w:r>
      <w:proofErr w:type="spellEnd"/>
      <w:proofErr w:type="gramEnd"/>
      <w:r>
        <w:t>()</w:t>
      </w:r>
    </w:p>
    <w:p w14:paraId="487E1EB0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.</w:t>
      </w:r>
      <w:proofErr w:type="spellStart"/>
      <w:r>
        <w:t>AllowCredentials</w:t>
      </w:r>
      <w:proofErr w:type="spellEnd"/>
      <w:proofErr w:type="gramEnd"/>
      <w:r>
        <w:t>()</w:t>
      </w:r>
    </w:p>
    <w:p w14:paraId="296C2134" w14:textId="77777777" w:rsidR="00CE4EC3" w:rsidRDefault="00CE4EC3" w:rsidP="00CE4EC3">
      <w:pPr>
        <w:pStyle w:val="af7"/>
      </w:pPr>
      <w:r>
        <w:t xml:space="preserve">    );</w:t>
      </w:r>
    </w:p>
    <w:p w14:paraId="34428482" w14:textId="77777777" w:rsidR="00CE4EC3" w:rsidRDefault="00CE4EC3" w:rsidP="00CE4EC3">
      <w:pPr>
        <w:pStyle w:val="af7"/>
      </w:pPr>
      <w:r>
        <w:t>});</w:t>
      </w:r>
    </w:p>
    <w:p w14:paraId="76E2470A" w14:textId="77777777" w:rsidR="00CE4EC3" w:rsidRDefault="00CE4EC3" w:rsidP="00CE4EC3">
      <w:pPr>
        <w:pStyle w:val="af7"/>
      </w:pPr>
      <w:proofErr w:type="spellStart"/>
      <w:proofErr w:type="gramStart"/>
      <w:r>
        <w:t>builder.Services.AddYandexCloudSdk</w:t>
      </w:r>
      <w:proofErr w:type="spellEnd"/>
      <w:proofErr w:type="gramEnd"/>
      <w:r>
        <w:t>(</w:t>
      </w:r>
      <w:proofErr w:type="spellStart"/>
      <w:r>
        <w:t>builder.Configuration</w:t>
      </w:r>
      <w:proofErr w:type="spellEnd"/>
      <w:r>
        <w:t>);</w:t>
      </w:r>
    </w:p>
    <w:p w14:paraId="61CC4656" w14:textId="77777777" w:rsidR="00CE4EC3" w:rsidRDefault="00CE4EC3" w:rsidP="00CE4EC3">
      <w:pPr>
        <w:pStyle w:val="af7"/>
      </w:pPr>
      <w:proofErr w:type="spellStart"/>
      <w:proofErr w:type="gramStart"/>
      <w:r>
        <w:t>builder.Services.AddTokenBasedSecurity</w:t>
      </w:r>
      <w:proofErr w:type="spellEnd"/>
      <w:proofErr w:type="gramEnd"/>
      <w:r>
        <w:t>(</w:t>
      </w:r>
      <w:proofErr w:type="spellStart"/>
      <w:r>
        <w:t>builder.Configuration</w:t>
      </w:r>
      <w:proofErr w:type="spellEnd"/>
      <w:r>
        <w:t>);</w:t>
      </w:r>
    </w:p>
    <w:p w14:paraId="74B34D3F" w14:textId="77777777" w:rsidR="00CE4EC3" w:rsidRDefault="00CE4EC3" w:rsidP="00CE4EC3">
      <w:pPr>
        <w:pStyle w:val="af7"/>
      </w:pPr>
      <w:proofErr w:type="spellStart"/>
      <w:proofErr w:type="gramStart"/>
      <w:r>
        <w:t>builder.Services.AddSingleton</w:t>
      </w:r>
      <w:proofErr w:type="spellEnd"/>
      <w:proofErr w:type="gramEnd"/>
      <w:r>
        <w:t>&lt;</w:t>
      </w:r>
      <w:proofErr w:type="spellStart"/>
      <w:r>
        <w:t>INotificationService</w:t>
      </w:r>
      <w:proofErr w:type="spellEnd"/>
      <w:r>
        <w:t xml:space="preserve">, </w:t>
      </w:r>
      <w:proofErr w:type="spellStart"/>
      <w:r>
        <w:t>PushNotificationService</w:t>
      </w:r>
      <w:proofErr w:type="spellEnd"/>
      <w:r>
        <w:t>&gt;();</w:t>
      </w:r>
    </w:p>
    <w:p w14:paraId="1DA75B55" w14:textId="77777777" w:rsidR="00CE4EC3" w:rsidRDefault="00CE4EC3" w:rsidP="00CE4EC3">
      <w:pPr>
        <w:pStyle w:val="af7"/>
      </w:pPr>
      <w:proofErr w:type="spellStart"/>
      <w:proofErr w:type="gramStart"/>
      <w:r>
        <w:t>builder.WebHost.ConfigureKestrel</w:t>
      </w:r>
      <w:proofErr w:type="spellEnd"/>
      <w:proofErr w:type="gramEnd"/>
      <w:r>
        <w:t>(options =&gt;</w:t>
      </w:r>
    </w:p>
    <w:p w14:paraId="38677FA8" w14:textId="77777777" w:rsidR="00CE4EC3" w:rsidRDefault="00CE4EC3" w:rsidP="00CE4EC3">
      <w:pPr>
        <w:pStyle w:val="af7"/>
      </w:pPr>
      <w:r>
        <w:t>{</w:t>
      </w:r>
    </w:p>
    <w:p w14:paraId="75991736" w14:textId="77777777" w:rsidR="00CE4EC3" w:rsidRDefault="00CE4EC3" w:rsidP="00CE4EC3">
      <w:pPr>
        <w:pStyle w:val="af7"/>
      </w:pPr>
      <w:r>
        <w:t xml:space="preserve">    </w:t>
      </w:r>
      <w:proofErr w:type="spellStart"/>
      <w:proofErr w:type="gramStart"/>
      <w:r>
        <w:t>options.Limits.MaxRequestBodySize</w:t>
      </w:r>
      <w:proofErr w:type="spellEnd"/>
      <w:proofErr w:type="gramEnd"/>
      <w:r>
        <w:t xml:space="preserve"> = </w:t>
      </w:r>
      <w:proofErr w:type="spellStart"/>
      <w:r>
        <w:t>Constants.Default.MaxFileSize</w:t>
      </w:r>
      <w:proofErr w:type="spellEnd"/>
      <w:r>
        <w:t>;</w:t>
      </w:r>
    </w:p>
    <w:p w14:paraId="0D1C61E4" w14:textId="77777777" w:rsidR="00CE4EC3" w:rsidRDefault="00CE4EC3" w:rsidP="00CE4EC3">
      <w:pPr>
        <w:pStyle w:val="af7"/>
      </w:pPr>
      <w:r>
        <w:t>});</w:t>
      </w:r>
    </w:p>
    <w:p w14:paraId="14E41144" w14:textId="77777777" w:rsidR="00CE4EC3" w:rsidRDefault="00CE4EC3" w:rsidP="00CE4EC3">
      <w:pPr>
        <w:pStyle w:val="af7"/>
      </w:pPr>
    </w:p>
    <w:p w14:paraId="0C772257" w14:textId="77777777" w:rsidR="00CE4EC3" w:rsidRDefault="00CE4EC3" w:rsidP="00CE4EC3">
      <w:pPr>
        <w:pStyle w:val="af7"/>
      </w:pPr>
      <w:r>
        <w:t xml:space="preserve">var app = </w:t>
      </w:r>
      <w:proofErr w:type="spellStart"/>
      <w:proofErr w:type="gramStart"/>
      <w:r>
        <w:t>builder.Build</w:t>
      </w:r>
      <w:proofErr w:type="spellEnd"/>
      <w:proofErr w:type="gramEnd"/>
      <w:r>
        <w:t>();</w:t>
      </w:r>
    </w:p>
    <w:p w14:paraId="516D25C4" w14:textId="77777777" w:rsidR="00CE4EC3" w:rsidRDefault="00CE4EC3" w:rsidP="00CE4EC3">
      <w:pPr>
        <w:pStyle w:val="af7"/>
      </w:pPr>
    </w:p>
    <w:p w14:paraId="634EB8F3" w14:textId="77777777" w:rsidR="00CE4EC3" w:rsidRDefault="00CE4EC3" w:rsidP="00CE4EC3">
      <w:pPr>
        <w:pStyle w:val="af7"/>
      </w:pPr>
      <w:proofErr w:type="spellStart"/>
      <w:proofErr w:type="gramStart"/>
      <w:r>
        <w:t>app.DbMigrate</w:t>
      </w:r>
      <w:proofErr w:type="spellEnd"/>
      <w:proofErr w:type="gramEnd"/>
      <w:r>
        <w:t>();</w:t>
      </w:r>
    </w:p>
    <w:p w14:paraId="5E1A3FEE" w14:textId="77777777" w:rsidR="00CE4EC3" w:rsidRDefault="00CE4EC3" w:rsidP="00CE4EC3">
      <w:pPr>
        <w:pStyle w:val="af7"/>
      </w:pPr>
    </w:p>
    <w:p w14:paraId="30137EC1" w14:textId="77777777" w:rsidR="00CE4EC3" w:rsidRDefault="00CE4EC3" w:rsidP="00CE4EC3">
      <w:pPr>
        <w:pStyle w:val="af7"/>
      </w:pPr>
      <w:r>
        <w:t>if (</w:t>
      </w:r>
      <w:proofErr w:type="spellStart"/>
      <w:proofErr w:type="gramStart"/>
      <w:r>
        <w:t>app.Environment.IsDevelopment</w:t>
      </w:r>
      <w:proofErr w:type="spellEnd"/>
      <w:proofErr w:type="gramEnd"/>
      <w:r>
        <w:t>())</w:t>
      </w:r>
    </w:p>
    <w:p w14:paraId="76F27E2A" w14:textId="77777777" w:rsidR="00CE4EC3" w:rsidRDefault="00CE4EC3" w:rsidP="00CE4EC3">
      <w:pPr>
        <w:pStyle w:val="af7"/>
      </w:pPr>
      <w:r>
        <w:t>{</w:t>
      </w:r>
    </w:p>
    <w:p w14:paraId="4FDEF91C" w14:textId="77777777" w:rsidR="00CE4EC3" w:rsidRDefault="00CE4EC3" w:rsidP="00CE4EC3">
      <w:pPr>
        <w:pStyle w:val="af7"/>
      </w:pPr>
      <w:r>
        <w:t xml:space="preserve">    </w:t>
      </w:r>
      <w:proofErr w:type="spellStart"/>
      <w:proofErr w:type="gramStart"/>
      <w:r>
        <w:t>app.UseSwagger</w:t>
      </w:r>
      <w:proofErr w:type="spellEnd"/>
      <w:proofErr w:type="gramEnd"/>
      <w:r>
        <w:t>();</w:t>
      </w:r>
    </w:p>
    <w:p w14:paraId="380777B8" w14:textId="77777777" w:rsidR="00CE4EC3" w:rsidRDefault="00CE4EC3" w:rsidP="00CE4EC3">
      <w:pPr>
        <w:pStyle w:val="af7"/>
      </w:pPr>
      <w:r>
        <w:t xml:space="preserve">    </w:t>
      </w:r>
      <w:proofErr w:type="spellStart"/>
      <w:proofErr w:type="gramStart"/>
      <w:r>
        <w:t>app.UseSwaggerUI</w:t>
      </w:r>
      <w:proofErr w:type="spellEnd"/>
      <w:proofErr w:type="gramEnd"/>
      <w:r>
        <w:t>();</w:t>
      </w:r>
    </w:p>
    <w:p w14:paraId="1188B1CD" w14:textId="77777777" w:rsidR="00CE4EC3" w:rsidRDefault="00CE4EC3" w:rsidP="00CE4EC3">
      <w:pPr>
        <w:pStyle w:val="af7"/>
      </w:pPr>
      <w:r>
        <w:t>}</w:t>
      </w:r>
    </w:p>
    <w:p w14:paraId="4419C4CA" w14:textId="77777777" w:rsidR="00CE4EC3" w:rsidRDefault="00CE4EC3" w:rsidP="00CE4EC3">
      <w:pPr>
        <w:pStyle w:val="af7"/>
      </w:pPr>
    </w:p>
    <w:p w14:paraId="2B9F3F84" w14:textId="77777777" w:rsidR="00CE4EC3" w:rsidRDefault="00CE4EC3" w:rsidP="00CE4EC3">
      <w:pPr>
        <w:pStyle w:val="af7"/>
      </w:pPr>
      <w:proofErr w:type="spellStart"/>
      <w:proofErr w:type="gramStart"/>
      <w:r>
        <w:t>app.UseCors</w:t>
      </w:r>
      <w:proofErr w:type="spellEnd"/>
      <w:proofErr w:type="gramEnd"/>
      <w:r>
        <w:t>();</w:t>
      </w:r>
    </w:p>
    <w:p w14:paraId="17548565" w14:textId="77777777" w:rsidR="00CE4EC3" w:rsidRDefault="00CE4EC3" w:rsidP="00CE4EC3">
      <w:pPr>
        <w:pStyle w:val="af7"/>
      </w:pPr>
      <w:proofErr w:type="spellStart"/>
      <w:proofErr w:type="gramStart"/>
      <w:r>
        <w:t>app.UseAuthentication</w:t>
      </w:r>
      <w:proofErr w:type="spellEnd"/>
      <w:proofErr w:type="gramEnd"/>
      <w:r>
        <w:t>();</w:t>
      </w:r>
    </w:p>
    <w:p w14:paraId="208E3063" w14:textId="77777777" w:rsidR="00CE4EC3" w:rsidRDefault="00CE4EC3" w:rsidP="00CE4EC3">
      <w:pPr>
        <w:pStyle w:val="af7"/>
      </w:pPr>
      <w:proofErr w:type="spellStart"/>
      <w:proofErr w:type="gramStart"/>
      <w:r>
        <w:t>app.UseAuthorization</w:t>
      </w:r>
      <w:proofErr w:type="spellEnd"/>
      <w:proofErr w:type="gramEnd"/>
      <w:r>
        <w:t>();</w:t>
      </w:r>
    </w:p>
    <w:p w14:paraId="09E2FE64" w14:textId="77777777" w:rsidR="00CE4EC3" w:rsidRDefault="00CE4EC3" w:rsidP="00CE4EC3">
      <w:pPr>
        <w:pStyle w:val="af7"/>
      </w:pPr>
      <w:proofErr w:type="spellStart"/>
      <w:proofErr w:type="gramStart"/>
      <w:r>
        <w:t>app.UseWebSockets</w:t>
      </w:r>
      <w:proofErr w:type="spellEnd"/>
      <w:proofErr w:type="gramEnd"/>
      <w:r>
        <w:t>();</w:t>
      </w:r>
    </w:p>
    <w:p w14:paraId="6445ED2F" w14:textId="77777777" w:rsidR="00CE4EC3" w:rsidRDefault="00CE4EC3" w:rsidP="00CE4EC3">
      <w:pPr>
        <w:pStyle w:val="af7"/>
      </w:pPr>
    </w:p>
    <w:p w14:paraId="69A92061" w14:textId="77777777" w:rsidR="00CE4EC3" w:rsidRDefault="00CE4EC3" w:rsidP="00CE4EC3">
      <w:pPr>
        <w:pStyle w:val="af7"/>
      </w:pPr>
      <w:proofErr w:type="spellStart"/>
      <w:proofErr w:type="gramStart"/>
      <w:r>
        <w:t>app.UseDefaultFiles</w:t>
      </w:r>
      <w:proofErr w:type="spellEnd"/>
      <w:proofErr w:type="gramEnd"/>
      <w:r>
        <w:t>();</w:t>
      </w:r>
    </w:p>
    <w:p w14:paraId="184C1031" w14:textId="77777777" w:rsidR="00CE4EC3" w:rsidRDefault="00CE4EC3" w:rsidP="00CE4EC3">
      <w:pPr>
        <w:pStyle w:val="af7"/>
      </w:pPr>
      <w:proofErr w:type="spellStart"/>
      <w:proofErr w:type="gramStart"/>
      <w:r>
        <w:t>app.UseStaticFiles</w:t>
      </w:r>
      <w:proofErr w:type="spellEnd"/>
      <w:proofErr w:type="gramEnd"/>
      <w:r>
        <w:t>();</w:t>
      </w:r>
    </w:p>
    <w:p w14:paraId="3915F14E" w14:textId="77777777" w:rsidR="00CE4EC3" w:rsidRDefault="00CE4EC3" w:rsidP="00CE4EC3">
      <w:pPr>
        <w:pStyle w:val="af7"/>
      </w:pPr>
    </w:p>
    <w:p w14:paraId="19D71E72" w14:textId="77777777" w:rsidR="00CE4EC3" w:rsidRDefault="00CE4EC3" w:rsidP="00CE4EC3">
      <w:pPr>
        <w:pStyle w:val="af7"/>
      </w:pPr>
      <w:proofErr w:type="spellStart"/>
      <w:proofErr w:type="gramStart"/>
      <w:r>
        <w:t>app.MapControllers</w:t>
      </w:r>
      <w:proofErr w:type="spellEnd"/>
      <w:proofErr w:type="gramEnd"/>
      <w:r>
        <w:t>();</w:t>
      </w:r>
    </w:p>
    <w:p w14:paraId="6CB7BE79" w14:textId="77777777" w:rsidR="00CE4EC3" w:rsidRDefault="00CE4EC3" w:rsidP="00CE4EC3">
      <w:pPr>
        <w:pStyle w:val="af7"/>
      </w:pPr>
      <w:proofErr w:type="spellStart"/>
      <w:proofErr w:type="gramStart"/>
      <w:r>
        <w:t>app.MapHub</w:t>
      </w:r>
      <w:proofErr w:type="spellEnd"/>
      <w:proofErr w:type="gramEnd"/>
      <w:r>
        <w:t>&lt;</w:t>
      </w:r>
      <w:proofErr w:type="spellStart"/>
      <w:r>
        <w:t>NotificationHub</w:t>
      </w:r>
      <w:proofErr w:type="spellEnd"/>
      <w:r>
        <w:t>&gt;("/notification");</w:t>
      </w:r>
    </w:p>
    <w:p w14:paraId="60131799" w14:textId="77777777" w:rsidR="00CE4EC3" w:rsidRDefault="00CE4EC3" w:rsidP="00CE4EC3">
      <w:pPr>
        <w:pStyle w:val="af7"/>
      </w:pPr>
    </w:p>
    <w:p w14:paraId="577D3B4C" w14:textId="77777777" w:rsidR="00CE4EC3" w:rsidRDefault="00CE4EC3" w:rsidP="00CE4EC3">
      <w:pPr>
        <w:pStyle w:val="af7"/>
      </w:pPr>
      <w:proofErr w:type="spellStart"/>
      <w:proofErr w:type="gramStart"/>
      <w:r>
        <w:t>app.Run</w:t>
      </w:r>
      <w:proofErr w:type="spellEnd"/>
      <w:proofErr w:type="gramEnd"/>
      <w:r>
        <w:t>();</w:t>
      </w:r>
    </w:p>
    <w:p w14:paraId="7A58AFF7" w14:textId="77777777" w:rsidR="00CE4EC3" w:rsidRDefault="00CE4EC3" w:rsidP="00CE4EC3">
      <w:pPr>
        <w:pStyle w:val="af7"/>
      </w:pPr>
    </w:p>
    <w:p w14:paraId="3763A35F" w14:textId="77777777" w:rsidR="00CE4EC3" w:rsidRDefault="00CE4EC3" w:rsidP="00CE4EC3">
      <w:pPr>
        <w:pStyle w:val="af7"/>
      </w:pPr>
      <w:r>
        <w:t>// For tests</w:t>
      </w:r>
    </w:p>
    <w:p w14:paraId="047F4B1B" w14:textId="77777777" w:rsidR="00CE4EC3" w:rsidRDefault="00CE4EC3" w:rsidP="00CE4EC3">
      <w:pPr>
        <w:pStyle w:val="af7"/>
      </w:pPr>
      <w:r>
        <w:t>public abstract partial class Program;</w:t>
      </w:r>
    </w:p>
    <w:p w14:paraId="22710B40" w14:textId="77777777" w:rsidR="00CE4EC3" w:rsidRDefault="00CE4EC3" w:rsidP="00AA3514">
      <w:pPr>
        <w:pStyle w:val="affc"/>
      </w:pPr>
      <w:r w:rsidRPr="00CE4EC3">
        <w:lastRenderedPageBreak/>
        <w:t>Файл</w:t>
      </w:r>
      <w:r>
        <w:t xml:space="preserve"> </w:t>
      </w:r>
      <w:proofErr w:type="spellStart"/>
      <w:r>
        <w:t>PushNotificationService.cs</w:t>
      </w:r>
      <w:proofErr w:type="spellEnd"/>
      <w:r>
        <w:t>:</w:t>
      </w:r>
    </w:p>
    <w:p w14:paraId="65C951D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 xml:space="preserve">using </w:t>
      </w:r>
      <w:proofErr w:type="spellStart"/>
      <w:r>
        <w:t>System.Text.Json</w:t>
      </w:r>
      <w:proofErr w:type="spellEnd"/>
      <w:r>
        <w:t>;</w:t>
      </w:r>
    </w:p>
    <w:p w14:paraId="7754A846" w14:textId="77777777" w:rsidR="00CE4EC3" w:rsidRDefault="00CE4EC3" w:rsidP="00CE4EC3">
      <w:pPr>
        <w:pStyle w:val="af7"/>
      </w:pPr>
      <w:r>
        <w:t xml:space="preserve">using </w:t>
      </w:r>
      <w:proofErr w:type="spellStart"/>
      <w:proofErr w:type="gramStart"/>
      <w:r>
        <w:t>System.Threading.Channels</w:t>
      </w:r>
      <w:proofErr w:type="spellEnd"/>
      <w:proofErr w:type="gramEnd"/>
      <w:r>
        <w:t>;</w:t>
      </w:r>
    </w:p>
    <w:p w14:paraId="05C86E1C" w14:textId="77777777" w:rsidR="00CE4EC3" w:rsidRDefault="00CE4EC3" w:rsidP="00CE4EC3">
      <w:pPr>
        <w:pStyle w:val="af7"/>
      </w:pPr>
      <w:r>
        <w:t xml:space="preserve">using </w:t>
      </w:r>
      <w:proofErr w:type="spellStart"/>
      <w:proofErr w:type="gramStart"/>
      <w:r>
        <w:t>BookManager.Api.Hubs</w:t>
      </w:r>
      <w:proofErr w:type="spellEnd"/>
      <w:proofErr w:type="gramEnd"/>
      <w:r>
        <w:t>;</w:t>
      </w:r>
    </w:p>
    <w:p w14:paraId="7534D234" w14:textId="77777777" w:rsidR="00CE4EC3" w:rsidRDefault="00CE4EC3" w:rsidP="00CE4EC3">
      <w:pPr>
        <w:pStyle w:val="af7"/>
      </w:pPr>
      <w:r>
        <w:t xml:space="preserve">using </w:t>
      </w:r>
      <w:proofErr w:type="spellStart"/>
      <w:proofErr w:type="gramStart"/>
      <w:r>
        <w:t>BookManager.Application.Notification</w:t>
      </w:r>
      <w:proofErr w:type="spellEnd"/>
      <w:proofErr w:type="gramEnd"/>
      <w:r>
        <w:t>;</w:t>
      </w:r>
    </w:p>
    <w:p w14:paraId="06711147" w14:textId="77777777" w:rsidR="00CE4EC3" w:rsidRDefault="00CE4EC3" w:rsidP="00CE4EC3">
      <w:pPr>
        <w:pStyle w:val="af7"/>
      </w:pPr>
      <w:r>
        <w:t xml:space="preserve">using </w:t>
      </w:r>
      <w:proofErr w:type="spellStart"/>
      <w:proofErr w:type="gramStart"/>
      <w:r>
        <w:t>Microsoft.AspNetCore.SignalR</w:t>
      </w:r>
      <w:proofErr w:type="spellEnd"/>
      <w:proofErr w:type="gramEnd"/>
      <w:r>
        <w:t>;</w:t>
      </w:r>
    </w:p>
    <w:p w14:paraId="3AB071FD" w14:textId="77777777" w:rsidR="00CE4EC3" w:rsidRDefault="00CE4EC3" w:rsidP="00CE4EC3">
      <w:pPr>
        <w:pStyle w:val="af7"/>
      </w:pPr>
      <w:r>
        <w:t xml:space="preserve">using </w:t>
      </w:r>
      <w:proofErr w:type="spellStart"/>
      <w:r>
        <w:t>NodaTime</w:t>
      </w:r>
      <w:proofErr w:type="spellEnd"/>
      <w:r>
        <w:t>;</w:t>
      </w:r>
    </w:p>
    <w:p w14:paraId="1E11BC4C" w14:textId="77777777" w:rsidR="00CE4EC3" w:rsidRDefault="00CE4EC3" w:rsidP="00CE4EC3">
      <w:pPr>
        <w:pStyle w:val="af7"/>
      </w:pPr>
      <w:r>
        <w:t xml:space="preserve">using </w:t>
      </w:r>
      <w:proofErr w:type="spellStart"/>
      <w:proofErr w:type="gramStart"/>
      <w:r>
        <w:t>NodaTime.Serialization.SystemTextJson</w:t>
      </w:r>
      <w:proofErr w:type="spellEnd"/>
      <w:proofErr w:type="gramEnd"/>
      <w:r>
        <w:t>;</w:t>
      </w:r>
    </w:p>
    <w:p w14:paraId="29716ABB" w14:textId="77777777" w:rsidR="00CE4EC3" w:rsidRDefault="00CE4EC3" w:rsidP="00CE4EC3">
      <w:pPr>
        <w:pStyle w:val="af7"/>
      </w:pPr>
    </w:p>
    <w:p w14:paraId="7F184778" w14:textId="77777777" w:rsidR="00CE4EC3" w:rsidRDefault="00CE4EC3" w:rsidP="00CE4EC3">
      <w:pPr>
        <w:pStyle w:val="af7"/>
      </w:pPr>
      <w:r>
        <w:t xml:space="preserve">namespace </w:t>
      </w:r>
      <w:proofErr w:type="spellStart"/>
      <w:proofErr w:type="gramStart"/>
      <w:r>
        <w:t>BookManager.Api.Services</w:t>
      </w:r>
      <w:proofErr w:type="spellEnd"/>
      <w:proofErr w:type="gramEnd"/>
      <w:r>
        <w:t>;</w:t>
      </w:r>
    </w:p>
    <w:p w14:paraId="617AC7FE" w14:textId="77777777" w:rsidR="00CE4EC3" w:rsidRDefault="00CE4EC3" w:rsidP="00CE4EC3">
      <w:pPr>
        <w:pStyle w:val="af7"/>
      </w:pPr>
    </w:p>
    <w:p w14:paraId="3E574FCA" w14:textId="77777777" w:rsidR="00CE4EC3" w:rsidRDefault="00CE4EC3" w:rsidP="00CE4EC3">
      <w:pPr>
        <w:pStyle w:val="af7"/>
      </w:pPr>
      <w:r>
        <w:t xml:space="preserve">public class </w:t>
      </w:r>
      <w:proofErr w:type="spellStart"/>
      <w:proofErr w:type="gramStart"/>
      <w:r>
        <w:t>PushNotificationService</w:t>
      </w:r>
      <w:proofErr w:type="spellEnd"/>
      <w:r>
        <w:t>(</w:t>
      </w:r>
      <w:proofErr w:type="spellStart"/>
      <w:proofErr w:type="gramEnd"/>
      <w:r>
        <w:t>IHubContext</w:t>
      </w:r>
      <w:proofErr w:type="spellEnd"/>
      <w:r>
        <w:t>&lt;</w:t>
      </w:r>
      <w:proofErr w:type="spellStart"/>
      <w:r>
        <w:t>NotificationHub</w:t>
      </w:r>
      <w:proofErr w:type="spellEnd"/>
      <w:r>
        <w:t xml:space="preserve">&gt; </w:t>
      </w:r>
      <w:proofErr w:type="spellStart"/>
      <w:r>
        <w:t>hubContext</w:t>
      </w:r>
      <w:proofErr w:type="spellEnd"/>
      <w:r>
        <w:t xml:space="preserve">) : </w:t>
      </w:r>
      <w:proofErr w:type="spellStart"/>
      <w:r>
        <w:t>INotificationService</w:t>
      </w:r>
      <w:proofErr w:type="spellEnd"/>
    </w:p>
    <w:p w14:paraId="369CBD2B" w14:textId="77777777" w:rsidR="00CE4EC3" w:rsidRDefault="00CE4EC3" w:rsidP="00CE4EC3">
      <w:pPr>
        <w:pStyle w:val="af7"/>
      </w:pPr>
      <w:r>
        <w:t>{</w:t>
      </w:r>
    </w:p>
    <w:p w14:paraId="3611EAB8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JsonSerializerOptions</w:t>
      </w:r>
      <w:proofErr w:type="spellEnd"/>
      <w:r>
        <w:t xml:space="preserve"> _</w:t>
      </w:r>
      <w:proofErr w:type="spellStart"/>
      <w:r>
        <w:t>serializerOptions</w:t>
      </w:r>
      <w:proofErr w:type="spellEnd"/>
      <w:r>
        <w:t xml:space="preserve"> =</w:t>
      </w:r>
    </w:p>
    <w:p w14:paraId="68667559" w14:textId="77777777" w:rsidR="00CE4EC3" w:rsidRDefault="00CE4EC3" w:rsidP="00CE4EC3">
      <w:pPr>
        <w:pStyle w:val="af7"/>
      </w:pPr>
      <w:r>
        <w:t xml:space="preserve">        new </w:t>
      </w:r>
      <w:proofErr w:type="gramStart"/>
      <w:r>
        <w:t>JsonSerializerOptions(</w:t>
      </w:r>
      <w:proofErr w:type="gramEnd"/>
      <w:r>
        <w:t>JsonSerializerDefaults.Web).ConfigureForNodaTime(DateTimeZoneProviders.Tzdb);</w:t>
      </w:r>
    </w:p>
    <w:p w14:paraId="3DB0D5BD" w14:textId="77777777" w:rsidR="00CE4EC3" w:rsidRDefault="00CE4EC3" w:rsidP="00CE4EC3">
      <w:pPr>
        <w:pStyle w:val="af7"/>
      </w:pPr>
    </w:p>
    <w:p w14:paraId="4404778C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ValueTask</w:t>
      </w:r>
      <w:proofErr w:type="spellEnd"/>
      <w:r>
        <w:t xml:space="preserve">&lt;Channel&lt;Notification&gt;&gt; </w:t>
      </w:r>
      <w:proofErr w:type="spellStart"/>
      <w:proofErr w:type="gramStart"/>
      <w:r>
        <w:t>SubscribeAsync</w:t>
      </w:r>
      <w:proofErr w:type="spellEnd"/>
      <w:r>
        <w:t>(</w:t>
      </w:r>
      <w:proofErr w:type="spellStart"/>
      <w:proofErr w:type="gramEnd"/>
      <w:r>
        <w:t>CancellationToken</w:t>
      </w:r>
      <w:proofErr w:type="spellEnd"/>
      <w:r>
        <w:t xml:space="preserve"> </w:t>
      </w:r>
      <w:proofErr w:type="spellStart"/>
      <w:r>
        <w:t>cancellationToken</w:t>
      </w:r>
      <w:proofErr w:type="spellEnd"/>
      <w:r>
        <w:t>)</w:t>
      </w:r>
    </w:p>
    <w:p w14:paraId="7A6AFF10" w14:textId="77777777" w:rsidR="00CE4EC3" w:rsidRDefault="00CE4EC3" w:rsidP="00CE4EC3">
      <w:pPr>
        <w:pStyle w:val="af7"/>
      </w:pPr>
      <w:r>
        <w:t xml:space="preserve">    {</w:t>
      </w:r>
    </w:p>
    <w:p w14:paraId="75C7F468" w14:textId="77777777" w:rsidR="00CE4EC3" w:rsidRDefault="00CE4EC3" w:rsidP="00CE4EC3">
      <w:pPr>
        <w:pStyle w:val="af7"/>
      </w:pPr>
      <w:r>
        <w:t xml:space="preserve">        throw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12F833B1" w14:textId="77777777" w:rsidR="00CE4EC3" w:rsidRDefault="00CE4EC3" w:rsidP="00CE4EC3">
      <w:pPr>
        <w:pStyle w:val="af7"/>
      </w:pPr>
      <w:r>
        <w:t xml:space="preserve">    }</w:t>
      </w:r>
    </w:p>
    <w:p w14:paraId="56E3D528" w14:textId="77777777" w:rsidR="00CE4EC3" w:rsidRDefault="00CE4EC3" w:rsidP="00CE4EC3">
      <w:pPr>
        <w:pStyle w:val="af7"/>
      </w:pPr>
    </w:p>
    <w:p w14:paraId="7D7540C9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ValueTask</w:t>
      </w:r>
      <w:proofErr w:type="spellEnd"/>
      <w:r>
        <w:t xml:space="preserve"> </w:t>
      </w:r>
      <w:proofErr w:type="spellStart"/>
      <w:proofErr w:type="gramStart"/>
      <w:r>
        <w:t>UnsubscribeAsync</w:t>
      </w:r>
      <w:proofErr w:type="spellEnd"/>
      <w:r>
        <w:t>(</w:t>
      </w:r>
      <w:proofErr w:type="gramEnd"/>
      <w:r>
        <w:t>Channel&lt;Notification&gt; channel)</w:t>
      </w:r>
    </w:p>
    <w:p w14:paraId="16435662" w14:textId="77777777" w:rsidR="00CE4EC3" w:rsidRDefault="00CE4EC3" w:rsidP="00CE4EC3">
      <w:pPr>
        <w:pStyle w:val="af7"/>
      </w:pPr>
      <w:r>
        <w:t xml:space="preserve">    {</w:t>
      </w:r>
    </w:p>
    <w:p w14:paraId="3055AEB7" w14:textId="77777777" w:rsidR="00CE4EC3" w:rsidRDefault="00CE4EC3" w:rsidP="00CE4EC3">
      <w:pPr>
        <w:pStyle w:val="af7"/>
      </w:pPr>
      <w:r>
        <w:t xml:space="preserve">        throw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621C7666" w14:textId="77777777" w:rsidR="00CE4EC3" w:rsidRDefault="00CE4EC3" w:rsidP="00CE4EC3">
      <w:pPr>
        <w:pStyle w:val="af7"/>
      </w:pPr>
      <w:r>
        <w:t xml:space="preserve">    }</w:t>
      </w:r>
    </w:p>
    <w:p w14:paraId="78F711AD" w14:textId="77777777" w:rsidR="00CE4EC3" w:rsidRDefault="00CE4EC3" w:rsidP="00CE4EC3">
      <w:pPr>
        <w:pStyle w:val="af7"/>
      </w:pPr>
    </w:p>
    <w:p w14:paraId="396E05E5" w14:textId="77777777" w:rsidR="00CE4EC3" w:rsidRDefault="00CE4EC3" w:rsidP="00CE4EC3">
      <w:pPr>
        <w:pStyle w:val="af7"/>
      </w:pPr>
      <w:r>
        <w:t xml:space="preserve">    public async </w:t>
      </w:r>
      <w:proofErr w:type="spellStart"/>
      <w:r>
        <w:t>ValueTask</w:t>
      </w:r>
      <w:proofErr w:type="spellEnd"/>
      <w:r>
        <w:t xml:space="preserve"> </w:t>
      </w:r>
      <w:proofErr w:type="spellStart"/>
      <w:proofErr w:type="gramStart"/>
      <w:r>
        <w:t>SendAsync</w:t>
      </w:r>
      <w:proofErr w:type="spellEnd"/>
      <w:r>
        <w:t>(</w:t>
      </w:r>
      <w:proofErr w:type="gramEnd"/>
      <w:r>
        <w:t xml:space="preserve">Notification notification, </w:t>
      </w:r>
      <w:proofErr w:type="spellStart"/>
      <w:r>
        <w:t>CancellationToken</w:t>
      </w:r>
      <w:proofErr w:type="spellEnd"/>
      <w:r>
        <w:t xml:space="preserve"> </w:t>
      </w:r>
      <w:proofErr w:type="spellStart"/>
      <w:r>
        <w:t>cancellationToken</w:t>
      </w:r>
      <w:proofErr w:type="spellEnd"/>
      <w:r>
        <w:t>)</w:t>
      </w:r>
    </w:p>
    <w:p w14:paraId="4CE4F955" w14:textId="77777777" w:rsidR="00CE4EC3" w:rsidRDefault="00CE4EC3" w:rsidP="00CE4EC3">
      <w:pPr>
        <w:pStyle w:val="af7"/>
      </w:pPr>
      <w:r>
        <w:t xml:space="preserve">    {</w:t>
      </w:r>
    </w:p>
    <w:p w14:paraId="073E153D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jsonString</w:t>
      </w:r>
      <w:proofErr w:type="spellEnd"/>
      <w:r>
        <w:t xml:space="preserve"> = </w:t>
      </w:r>
      <w:proofErr w:type="spellStart"/>
      <w:r>
        <w:t>JsonSerializer.Serialize</w:t>
      </w:r>
      <w:proofErr w:type="spellEnd"/>
      <w:r>
        <w:t>(notification, _</w:t>
      </w:r>
      <w:proofErr w:type="spellStart"/>
      <w:r>
        <w:t>serializerOptions</w:t>
      </w:r>
      <w:proofErr w:type="spellEnd"/>
      <w:r>
        <w:t>);</w:t>
      </w:r>
    </w:p>
    <w:p w14:paraId="73C17317" w14:textId="77777777" w:rsidR="00CE4EC3" w:rsidRDefault="00CE4EC3" w:rsidP="00CE4EC3">
      <w:pPr>
        <w:pStyle w:val="af7"/>
      </w:pPr>
      <w:r>
        <w:t xml:space="preserve">        await </w:t>
      </w:r>
      <w:proofErr w:type="spellStart"/>
      <w:proofErr w:type="gramStart"/>
      <w:r>
        <w:t>hubContext.Clients.All.SendAsync</w:t>
      </w:r>
      <w:proofErr w:type="spellEnd"/>
      <w:proofErr w:type="gramEnd"/>
      <w:r>
        <w:t xml:space="preserve">("book-indexing", </w:t>
      </w:r>
      <w:proofErr w:type="spellStart"/>
      <w:r>
        <w:t>jsonString</w:t>
      </w:r>
      <w:proofErr w:type="spellEnd"/>
      <w:r>
        <w:t xml:space="preserve">, </w:t>
      </w:r>
      <w:proofErr w:type="spellStart"/>
      <w:r>
        <w:t>cancellationToken</w:t>
      </w:r>
      <w:proofErr w:type="spellEnd"/>
      <w:r>
        <w:t>);</w:t>
      </w:r>
    </w:p>
    <w:p w14:paraId="5F692075" w14:textId="77777777" w:rsidR="00CE4EC3" w:rsidRDefault="00CE4EC3" w:rsidP="00CE4EC3">
      <w:pPr>
        <w:pStyle w:val="af7"/>
      </w:pPr>
      <w:r>
        <w:t xml:space="preserve">    }</w:t>
      </w:r>
    </w:p>
    <w:p w14:paraId="5F0EFFF2" w14:textId="77777777" w:rsidR="00CE4EC3" w:rsidRDefault="00CE4EC3" w:rsidP="00CE4EC3">
      <w:pPr>
        <w:pStyle w:val="af7"/>
      </w:pPr>
      <w:r>
        <w:t>}</w:t>
      </w:r>
    </w:p>
    <w:p w14:paraId="5D7DBFC7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DictionaryOptions.cs</w:t>
      </w:r>
      <w:proofErr w:type="spellEnd"/>
      <w:r>
        <w:t>:</w:t>
      </w:r>
    </w:p>
    <w:p w14:paraId="3C331F7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 xml:space="preserve">namespace </w:t>
      </w:r>
      <w:proofErr w:type="spellStart"/>
      <w:proofErr w:type="gramStart"/>
      <w:r>
        <w:t>BookManager.Application.Common.Config</w:t>
      </w:r>
      <w:proofErr w:type="spellEnd"/>
      <w:proofErr w:type="gramEnd"/>
      <w:r>
        <w:t>;</w:t>
      </w:r>
    </w:p>
    <w:p w14:paraId="104B00D5" w14:textId="77777777" w:rsidR="00CE4EC3" w:rsidRDefault="00CE4EC3" w:rsidP="00CE4EC3">
      <w:pPr>
        <w:pStyle w:val="af7"/>
      </w:pPr>
    </w:p>
    <w:p w14:paraId="286BB4BC" w14:textId="77777777" w:rsidR="00CE4EC3" w:rsidRDefault="00CE4EC3" w:rsidP="00CE4EC3">
      <w:pPr>
        <w:pStyle w:val="af7"/>
      </w:pPr>
      <w:r>
        <w:t xml:space="preserve">public sealed class </w:t>
      </w:r>
      <w:proofErr w:type="spellStart"/>
      <w:r>
        <w:t>DictionaryOptions</w:t>
      </w:r>
      <w:proofErr w:type="spellEnd"/>
    </w:p>
    <w:p w14:paraId="47016378" w14:textId="77777777" w:rsidR="00CE4EC3" w:rsidRDefault="00CE4EC3" w:rsidP="00CE4EC3">
      <w:pPr>
        <w:pStyle w:val="af7"/>
      </w:pPr>
      <w:r>
        <w:t>{</w:t>
      </w:r>
    </w:p>
    <w:p w14:paraId="1B51BDE6" w14:textId="77777777" w:rsidR="00CE4EC3" w:rsidRDefault="00CE4EC3" w:rsidP="00CE4EC3">
      <w:pPr>
        <w:pStyle w:val="af7"/>
      </w:pPr>
      <w:r>
        <w:t xml:space="preserve">    public const string Dictionary = "Dictionary";</w:t>
      </w:r>
    </w:p>
    <w:p w14:paraId="29EEE916" w14:textId="77777777" w:rsidR="00CE4EC3" w:rsidRDefault="00CE4EC3" w:rsidP="00CE4EC3">
      <w:pPr>
        <w:pStyle w:val="af7"/>
      </w:pPr>
    </w:p>
    <w:p w14:paraId="4D70C43D" w14:textId="77777777" w:rsidR="00CE4EC3" w:rsidRDefault="00CE4EC3" w:rsidP="00CE4EC3">
      <w:pPr>
        <w:pStyle w:val="af7"/>
      </w:pPr>
      <w:r>
        <w:t xml:space="preserve">    public required string </w:t>
      </w:r>
      <w:proofErr w:type="spellStart"/>
      <w:r>
        <w:t>RapidApiKey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7A252A6E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r>
        <w:t>RapidApiHost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Constants.Default.Dictionary.RapidApiHost</w:t>
      </w:r>
      <w:proofErr w:type="spellEnd"/>
      <w:r>
        <w:t>;</w:t>
      </w:r>
    </w:p>
    <w:p w14:paraId="7ED9A8BB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r>
        <w:t>BaseUrl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Constants.Default.Dictionary.BaseUrl</w:t>
      </w:r>
      <w:proofErr w:type="spellEnd"/>
      <w:r>
        <w:t>;</w:t>
      </w:r>
    </w:p>
    <w:p w14:paraId="7F2B07FD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r>
        <w:t>DefinitionUrl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Constants.Default.Dictionary.DefinitionUrl</w:t>
      </w:r>
      <w:proofErr w:type="spellEnd"/>
      <w:r>
        <w:t>;</w:t>
      </w:r>
    </w:p>
    <w:p w14:paraId="30DE7111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r>
        <w:t>InfoUrl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Constants.Default.Dictionary.InfoUrl</w:t>
      </w:r>
      <w:proofErr w:type="spellEnd"/>
      <w:r>
        <w:t>;</w:t>
      </w:r>
    </w:p>
    <w:p w14:paraId="60A47244" w14:textId="77777777" w:rsidR="00CE4EC3" w:rsidRDefault="00CE4EC3" w:rsidP="00CE4EC3">
      <w:pPr>
        <w:pStyle w:val="af7"/>
      </w:pPr>
      <w:r>
        <w:t>}</w:t>
      </w:r>
    </w:p>
    <w:p w14:paraId="1FC0736C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FileStorageOptions.cs</w:t>
      </w:r>
      <w:proofErr w:type="spellEnd"/>
      <w:r>
        <w:t>:</w:t>
      </w:r>
    </w:p>
    <w:p w14:paraId="3518AC1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 xml:space="preserve">namespace </w:t>
      </w:r>
      <w:proofErr w:type="spellStart"/>
      <w:proofErr w:type="gramStart"/>
      <w:r>
        <w:t>BookManager.Application.Common.Config</w:t>
      </w:r>
      <w:proofErr w:type="spellEnd"/>
      <w:proofErr w:type="gramEnd"/>
      <w:r>
        <w:t>;</w:t>
      </w:r>
    </w:p>
    <w:p w14:paraId="0E8F78A7" w14:textId="77777777" w:rsidR="00CE4EC3" w:rsidRDefault="00CE4EC3" w:rsidP="00CE4EC3">
      <w:pPr>
        <w:pStyle w:val="af7"/>
      </w:pPr>
    </w:p>
    <w:p w14:paraId="31146746" w14:textId="77777777" w:rsidR="00CE4EC3" w:rsidRDefault="00CE4EC3" w:rsidP="00CE4EC3">
      <w:pPr>
        <w:pStyle w:val="af7"/>
      </w:pPr>
      <w:r>
        <w:t xml:space="preserve">public sealed class </w:t>
      </w:r>
      <w:proofErr w:type="spellStart"/>
      <w:r>
        <w:t>FileStorageOptions</w:t>
      </w:r>
      <w:proofErr w:type="spellEnd"/>
    </w:p>
    <w:p w14:paraId="76CAC2A4" w14:textId="77777777" w:rsidR="00CE4EC3" w:rsidRDefault="00CE4EC3" w:rsidP="00CE4EC3">
      <w:pPr>
        <w:pStyle w:val="af7"/>
      </w:pPr>
      <w:r>
        <w:t>{</w:t>
      </w:r>
    </w:p>
    <w:p w14:paraId="5B9A0217" w14:textId="77777777" w:rsidR="00CE4EC3" w:rsidRDefault="00CE4EC3" w:rsidP="00CE4EC3">
      <w:pPr>
        <w:pStyle w:val="af7"/>
      </w:pPr>
      <w:r>
        <w:t xml:space="preserve">    public const string FileStorage = "FileStorage";</w:t>
      </w:r>
    </w:p>
    <w:p w14:paraId="3E4F1794" w14:textId="77777777" w:rsidR="00CE4EC3" w:rsidRDefault="00CE4EC3" w:rsidP="00CE4EC3">
      <w:pPr>
        <w:pStyle w:val="af7"/>
      </w:pPr>
    </w:p>
    <w:p w14:paraId="7B485FD4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r>
        <w:t>DirectoryPath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Constants.Default.DirectoryPath</w:t>
      </w:r>
      <w:proofErr w:type="spellEnd"/>
      <w:r>
        <w:t>;</w:t>
      </w:r>
    </w:p>
    <w:p w14:paraId="22914AC5" w14:textId="77777777" w:rsidR="00CE4EC3" w:rsidRDefault="00CE4EC3" w:rsidP="00CE4EC3">
      <w:pPr>
        <w:pStyle w:val="af7"/>
      </w:pPr>
    </w:p>
    <w:p w14:paraId="3AEE19B2" w14:textId="77777777" w:rsidR="00CE4EC3" w:rsidRDefault="00CE4EC3" w:rsidP="00CE4EC3">
      <w:pPr>
        <w:pStyle w:val="af7"/>
      </w:pPr>
      <w:r>
        <w:t xml:space="preserve">    public long </w:t>
      </w:r>
      <w:proofErr w:type="spellStart"/>
      <w:r>
        <w:t>MaxFileSizeInBytes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Constants.Default.MaxFileSize</w:t>
      </w:r>
      <w:proofErr w:type="spellEnd"/>
      <w:r>
        <w:t>;</w:t>
      </w:r>
    </w:p>
    <w:p w14:paraId="5B5C88FF" w14:textId="77777777" w:rsidR="00CE4EC3" w:rsidRDefault="00CE4EC3" w:rsidP="00CE4EC3">
      <w:pPr>
        <w:pStyle w:val="af7"/>
      </w:pPr>
      <w:r>
        <w:t>}</w:t>
      </w:r>
    </w:p>
    <w:p w14:paraId="0800757B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JwtTokenOptions.cs</w:t>
      </w:r>
      <w:proofErr w:type="spellEnd"/>
      <w:r>
        <w:t>:</w:t>
      </w:r>
    </w:p>
    <w:p w14:paraId="14A7B72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 xml:space="preserve">namespace </w:t>
      </w:r>
      <w:proofErr w:type="spellStart"/>
      <w:proofErr w:type="gramStart"/>
      <w:r>
        <w:t>BookManager.Application.Common.Config</w:t>
      </w:r>
      <w:proofErr w:type="spellEnd"/>
      <w:proofErr w:type="gramEnd"/>
      <w:r>
        <w:t>;</w:t>
      </w:r>
    </w:p>
    <w:p w14:paraId="012AAB0A" w14:textId="77777777" w:rsidR="00CE4EC3" w:rsidRDefault="00CE4EC3" w:rsidP="00CE4EC3">
      <w:pPr>
        <w:pStyle w:val="af7"/>
      </w:pPr>
    </w:p>
    <w:p w14:paraId="5CF05DDF" w14:textId="77777777" w:rsidR="00CE4EC3" w:rsidRDefault="00CE4EC3" w:rsidP="00CE4EC3">
      <w:pPr>
        <w:pStyle w:val="af7"/>
      </w:pPr>
      <w:r>
        <w:t xml:space="preserve">public class </w:t>
      </w:r>
      <w:proofErr w:type="spellStart"/>
      <w:r>
        <w:t>JwtTokenOptions</w:t>
      </w:r>
      <w:proofErr w:type="spellEnd"/>
    </w:p>
    <w:p w14:paraId="0C4E198B" w14:textId="77777777" w:rsidR="00CE4EC3" w:rsidRDefault="00CE4EC3" w:rsidP="00CE4EC3">
      <w:pPr>
        <w:pStyle w:val="af7"/>
      </w:pPr>
      <w:r>
        <w:t>{</w:t>
      </w:r>
    </w:p>
    <w:p w14:paraId="2B36AD28" w14:textId="77777777" w:rsidR="00CE4EC3" w:rsidRDefault="00CE4EC3" w:rsidP="00CE4EC3">
      <w:pPr>
        <w:pStyle w:val="af7"/>
      </w:pPr>
      <w:r>
        <w:t xml:space="preserve">    public const string </w:t>
      </w:r>
      <w:proofErr w:type="spellStart"/>
      <w:r>
        <w:t>Jwt</w:t>
      </w:r>
      <w:proofErr w:type="spellEnd"/>
      <w:r>
        <w:t xml:space="preserve"> = "</w:t>
      </w:r>
      <w:proofErr w:type="spellStart"/>
      <w:r>
        <w:t>Jwt</w:t>
      </w:r>
      <w:proofErr w:type="spellEnd"/>
      <w:r>
        <w:t>";</w:t>
      </w:r>
    </w:p>
    <w:p w14:paraId="6B9DB231" w14:textId="77777777" w:rsidR="00CE4EC3" w:rsidRDefault="00CE4EC3" w:rsidP="00CE4EC3">
      <w:pPr>
        <w:pStyle w:val="af7"/>
      </w:pPr>
    </w:p>
    <w:p w14:paraId="1BC9F9C3" w14:textId="77777777" w:rsidR="00CE4EC3" w:rsidRDefault="00CE4EC3" w:rsidP="00CE4EC3">
      <w:pPr>
        <w:pStyle w:val="af7"/>
      </w:pPr>
      <w:r>
        <w:t xml:space="preserve">    public string Issuer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Constants.Default.Issuer</w:t>
      </w:r>
      <w:proofErr w:type="spellEnd"/>
      <w:r>
        <w:t>;</w:t>
      </w:r>
    </w:p>
    <w:p w14:paraId="2E7F8056" w14:textId="77777777" w:rsidR="00CE4EC3" w:rsidRDefault="00CE4EC3" w:rsidP="00CE4EC3">
      <w:pPr>
        <w:pStyle w:val="af7"/>
      </w:pPr>
      <w:r>
        <w:t xml:space="preserve">    public string Audience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Constants.Default.Audience</w:t>
      </w:r>
      <w:proofErr w:type="spellEnd"/>
      <w:r>
        <w:t>;</w:t>
      </w:r>
    </w:p>
    <w:p w14:paraId="6C6B3C8E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uint</w:t>
      </w:r>
      <w:proofErr w:type="spellEnd"/>
      <w:r>
        <w:t xml:space="preserve"> </w:t>
      </w:r>
      <w:proofErr w:type="spellStart"/>
      <w:r>
        <w:t>AccessTokenLifetimeInMinutes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Constants.Default.AccessTokenLifetimeInMinutes</w:t>
      </w:r>
      <w:proofErr w:type="spellEnd"/>
      <w:r>
        <w:t>;</w:t>
      </w:r>
    </w:p>
    <w:p w14:paraId="68FF0134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uint</w:t>
      </w:r>
      <w:proofErr w:type="spellEnd"/>
      <w:r>
        <w:t xml:space="preserve"> </w:t>
      </w:r>
      <w:proofErr w:type="spellStart"/>
      <w:r>
        <w:t>RefreshTokenLifetimeInMinutes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Constants.Default.RefreshTokenLifetimeInMinutes</w:t>
      </w:r>
      <w:proofErr w:type="spellEnd"/>
      <w:r>
        <w:t>;</w:t>
      </w:r>
    </w:p>
    <w:p w14:paraId="19DE1E34" w14:textId="77777777" w:rsidR="00CE4EC3" w:rsidRDefault="00CE4EC3" w:rsidP="00CE4EC3">
      <w:pPr>
        <w:pStyle w:val="af7"/>
      </w:pPr>
      <w:r>
        <w:t xml:space="preserve">    public string Key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79398375" w14:textId="77777777" w:rsidR="00CE4EC3" w:rsidRDefault="00CE4EC3" w:rsidP="00CE4EC3">
      <w:pPr>
        <w:pStyle w:val="af7"/>
      </w:pPr>
      <w:r>
        <w:t>}</w:t>
      </w:r>
    </w:p>
    <w:p w14:paraId="2E752627" w14:textId="77777777" w:rsidR="00CE4EC3" w:rsidRDefault="00CE4EC3" w:rsidP="00AA3514">
      <w:pPr>
        <w:pStyle w:val="affc"/>
      </w:pPr>
      <w:r>
        <w:lastRenderedPageBreak/>
        <w:t xml:space="preserve">Файл </w:t>
      </w:r>
      <w:proofErr w:type="spellStart"/>
      <w:r>
        <w:t>MerriamWebsterOptions.cs</w:t>
      </w:r>
      <w:proofErr w:type="spellEnd"/>
      <w:r>
        <w:t>:</w:t>
      </w:r>
    </w:p>
    <w:p w14:paraId="5F45696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 xml:space="preserve">namespace </w:t>
      </w:r>
      <w:proofErr w:type="spellStart"/>
      <w:proofErr w:type="gramStart"/>
      <w:r>
        <w:t>BookManager.Application.Common.Config</w:t>
      </w:r>
      <w:proofErr w:type="spellEnd"/>
      <w:proofErr w:type="gramEnd"/>
      <w:r>
        <w:t>;</w:t>
      </w:r>
    </w:p>
    <w:p w14:paraId="04E88575" w14:textId="77777777" w:rsidR="00CE4EC3" w:rsidRDefault="00CE4EC3" w:rsidP="00CE4EC3">
      <w:pPr>
        <w:pStyle w:val="af7"/>
      </w:pPr>
    </w:p>
    <w:p w14:paraId="67549D76" w14:textId="77777777" w:rsidR="00CE4EC3" w:rsidRDefault="00CE4EC3" w:rsidP="00CE4EC3">
      <w:pPr>
        <w:pStyle w:val="af7"/>
      </w:pPr>
      <w:r>
        <w:t xml:space="preserve">public class </w:t>
      </w:r>
      <w:proofErr w:type="spellStart"/>
      <w:r>
        <w:t>MerriamWebsterOptions</w:t>
      </w:r>
      <w:proofErr w:type="spellEnd"/>
    </w:p>
    <w:p w14:paraId="3429AE68" w14:textId="77777777" w:rsidR="00CE4EC3" w:rsidRDefault="00CE4EC3" w:rsidP="00CE4EC3">
      <w:pPr>
        <w:pStyle w:val="af7"/>
      </w:pPr>
      <w:r>
        <w:t>{</w:t>
      </w:r>
    </w:p>
    <w:p w14:paraId="3E148CE5" w14:textId="77777777" w:rsidR="00CE4EC3" w:rsidRDefault="00CE4EC3" w:rsidP="00CE4EC3">
      <w:pPr>
        <w:pStyle w:val="af7"/>
      </w:pPr>
      <w:r>
        <w:t xml:space="preserve">    public const string </w:t>
      </w:r>
      <w:proofErr w:type="spellStart"/>
      <w:r>
        <w:t>MerriamWebster</w:t>
      </w:r>
      <w:proofErr w:type="spellEnd"/>
      <w:r>
        <w:t xml:space="preserve"> = "</w:t>
      </w:r>
      <w:proofErr w:type="spellStart"/>
      <w:r>
        <w:t>MerriamWebster</w:t>
      </w:r>
      <w:proofErr w:type="spellEnd"/>
      <w:r>
        <w:t>";</w:t>
      </w:r>
    </w:p>
    <w:p w14:paraId="356E011D" w14:textId="77777777" w:rsidR="00CE4EC3" w:rsidRDefault="00CE4EC3" w:rsidP="00CE4EC3">
      <w:pPr>
        <w:pStyle w:val="af7"/>
      </w:pPr>
    </w:p>
    <w:p w14:paraId="582D79CB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r>
        <w:t>ApiKey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63A64CCA" w14:textId="77777777" w:rsidR="00CE4EC3" w:rsidRDefault="00CE4EC3" w:rsidP="00CE4EC3">
      <w:pPr>
        <w:pStyle w:val="af7"/>
      </w:pPr>
      <w:r>
        <w:t>}</w:t>
      </w:r>
    </w:p>
    <w:p w14:paraId="7DDCDEBC" w14:textId="77777777" w:rsidR="00CE4EC3" w:rsidRDefault="00CE4EC3" w:rsidP="00AA3514">
      <w:pPr>
        <w:pStyle w:val="affc"/>
      </w:pPr>
      <w:r>
        <w:t>Файл YandexCloudOptions.cs:</w:t>
      </w:r>
    </w:p>
    <w:p w14:paraId="1D59CE15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BookManager.Application.Common.Config;</w:t>
      </w:r>
    </w:p>
    <w:p w14:paraId="1943B1CE" w14:textId="77777777" w:rsidR="00CE4EC3" w:rsidRDefault="00CE4EC3" w:rsidP="00CE4EC3">
      <w:pPr>
        <w:pStyle w:val="af7"/>
      </w:pPr>
    </w:p>
    <w:p w14:paraId="5508EBD3" w14:textId="77777777" w:rsidR="00CE4EC3" w:rsidRDefault="00CE4EC3" w:rsidP="00CE4EC3">
      <w:pPr>
        <w:pStyle w:val="af7"/>
      </w:pPr>
      <w:r>
        <w:t>public class YandexCloudOptions</w:t>
      </w:r>
    </w:p>
    <w:p w14:paraId="524BDC23" w14:textId="77777777" w:rsidR="00CE4EC3" w:rsidRDefault="00CE4EC3" w:rsidP="00CE4EC3">
      <w:pPr>
        <w:pStyle w:val="af7"/>
      </w:pPr>
      <w:r>
        <w:t>{</w:t>
      </w:r>
    </w:p>
    <w:p w14:paraId="4349066D" w14:textId="77777777" w:rsidR="00CE4EC3" w:rsidRDefault="00CE4EC3" w:rsidP="00CE4EC3">
      <w:pPr>
        <w:pStyle w:val="af7"/>
      </w:pPr>
      <w:r>
        <w:t xml:space="preserve">    public const string YandexCloud = "YandexCloud";</w:t>
      </w:r>
    </w:p>
    <w:p w14:paraId="63886A06" w14:textId="77777777" w:rsidR="00CE4EC3" w:rsidRDefault="00CE4EC3" w:rsidP="00CE4EC3">
      <w:pPr>
        <w:pStyle w:val="af7"/>
      </w:pPr>
    </w:p>
    <w:p w14:paraId="03584DA3" w14:textId="77777777" w:rsidR="00CE4EC3" w:rsidRDefault="00CE4EC3" w:rsidP="00CE4EC3">
      <w:pPr>
        <w:pStyle w:val="af7"/>
      </w:pPr>
      <w:r>
        <w:t xml:space="preserve">    public string KeyId </w:t>
      </w:r>
      <w:proofErr w:type="gramStart"/>
      <w:r>
        <w:t>{ get</w:t>
      </w:r>
      <w:proofErr w:type="gramEnd"/>
      <w:r>
        <w:t>; init; } = string.Empty;</w:t>
      </w:r>
    </w:p>
    <w:p w14:paraId="6DA71771" w14:textId="77777777" w:rsidR="00CE4EC3" w:rsidRDefault="00CE4EC3" w:rsidP="00CE4EC3">
      <w:pPr>
        <w:pStyle w:val="af7"/>
      </w:pPr>
      <w:r>
        <w:t xml:space="preserve">    public string ServiceAccountId </w:t>
      </w:r>
      <w:proofErr w:type="gramStart"/>
      <w:r>
        <w:t>{ get</w:t>
      </w:r>
      <w:proofErr w:type="gramEnd"/>
      <w:r>
        <w:t>; init; } = string.Empty;</w:t>
      </w:r>
    </w:p>
    <w:p w14:paraId="3E3B30DA" w14:textId="77777777" w:rsidR="00CE4EC3" w:rsidRDefault="00CE4EC3" w:rsidP="00CE4EC3">
      <w:pPr>
        <w:pStyle w:val="af7"/>
      </w:pPr>
      <w:r>
        <w:t xml:space="preserve">    public string PrivateKeyFilePath </w:t>
      </w:r>
      <w:proofErr w:type="gramStart"/>
      <w:r>
        <w:t>{ get</w:t>
      </w:r>
      <w:proofErr w:type="gramEnd"/>
      <w:r>
        <w:t>; init; } = string.Empty;</w:t>
      </w:r>
    </w:p>
    <w:p w14:paraId="7FCDFD1F" w14:textId="77777777" w:rsidR="00CE4EC3" w:rsidRDefault="00CE4EC3" w:rsidP="00CE4EC3">
      <w:pPr>
        <w:pStyle w:val="af7"/>
      </w:pPr>
      <w:r>
        <w:t xml:space="preserve">    public string ModelSummarizationUri </w:t>
      </w:r>
      <w:proofErr w:type="gramStart"/>
      <w:r>
        <w:t>{ get</w:t>
      </w:r>
      <w:proofErr w:type="gramEnd"/>
      <w:r>
        <w:t>; init; } = string.Empty;</w:t>
      </w:r>
    </w:p>
    <w:p w14:paraId="1C749DFA" w14:textId="77777777" w:rsidR="00CE4EC3" w:rsidRDefault="00CE4EC3" w:rsidP="00CE4EC3">
      <w:pPr>
        <w:pStyle w:val="af7"/>
      </w:pPr>
      <w:r>
        <w:t xml:space="preserve">    public string GptModelUri </w:t>
      </w:r>
      <w:proofErr w:type="gramStart"/>
      <w:r>
        <w:t>{ get</w:t>
      </w:r>
      <w:proofErr w:type="gramEnd"/>
      <w:r>
        <w:t>; init; } = string.Empty;</w:t>
      </w:r>
    </w:p>
    <w:p w14:paraId="40DD4248" w14:textId="77777777" w:rsidR="00CE4EC3" w:rsidRDefault="00CE4EC3" w:rsidP="00CE4EC3">
      <w:pPr>
        <w:pStyle w:val="af7"/>
      </w:pPr>
      <w:r>
        <w:t xml:space="preserve">    public float ModelSummarizationTemperature </w:t>
      </w:r>
      <w:proofErr w:type="gramStart"/>
      <w:r>
        <w:t>{ get</w:t>
      </w:r>
      <w:proofErr w:type="gramEnd"/>
      <w:r>
        <w:t>; init; }</w:t>
      </w:r>
    </w:p>
    <w:p w14:paraId="0344A26C" w14:textId="77777777" w:rsidR="00CE4EC3" w:rsidRDefault="00CE4EC3" w:rsidP="00CE4EC3">
      <w:pPr>
        <w:pStyle w:val="af7"/>
      </w:pPr>
      <w:r>
        <w:t xml:space="preserve">    public float GptModelTemperature </w:t>
      </w:r>
      <w:proofErr w:type="gramStart"/>
      <w:r>
        <w:t>{ get</w:t>
      </w:r>
      <w:proofErr w:type="gramEnd"/>
      <w:r>
        <w:t>; init; }</w:t>
      </w:r>
    </w:p>
    <w:p w14:paraId="7B17A9AD" w14:textId="77777777" w:rsidR="00CE4EC3" w:rsidRDefault="00CE4EC3" w:rsidP="00CE4EC3">
      <w:pPr>
        <w:pStyle w:val="af7"/>
      </w:pPr>
      <w:r>
        <w:t>}</w:t>
      </w:r>
    </w:p>
    <w:p w14:paraId="55D544A4" w14:textId="77777777" w:rsidR="00CE4EC3" w:rsidRDefault="00CE4EC3" w:rsidP="00AA3514">
      <w:pPr>
        <w:pStyle w:val="affc"/>
      </w:pPr>
      <w:r>
        <w:t>Файл Constants.cs:</w:t>
      </w:r>
    </w:p>
    <w:p w14:paraId="71B71C9E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</w:t>
      </w:r>
      <w:proofErr w:type="gramEnd"/>
      <w:r>
        <w:t>;</w:t>
      </w:r>
    </w:p>
    <w:p w14:paraId="18D1DFD3" w14:textId="77777777" w:rsidR="00CE4EC3" w:rsidRDefault="00CE4EC3" w:rsidP="00CE4EC3">
      <w:pPr>
        <w:pStyle w:val="af7"/>
      </w:pPr>
    </w:p>
    <w:p w14:paraId="46845008" w14:textId="77777777" w:rsidR="00CE4EC3" w:rsidRDefault="00CE4EC3" w:rsidP="00CE4EC3">
      <w:pPr>
        <w:pStyle w:val="af7"/>
      </w:pPr>
      <w:r>
        <w:t>public static class Constants</w:t>
      </w:r>
    </w:p>
    <w:p w14:paraId="5CFF2D74" w14:textId="77777777" w:rsidR="00CE4EC3" w:rsidRDefault="00CE4EC3" w:rsidP="00CE4EC3">
      <w:pPr>
        <w:pStyle w:val="af7"/>
      </w:pPr>
      <w:r>
        <w:t>{</w:t>
      </w:r>
    </w:p>
    <w:p w14:paraId="447FA038" w14:textId="77777777" w:rsidR="00CE4EC3" w:rsidRDefault="00CE4EC3" w:rsidP="00CE4EC3">
      <w:pPr>
        <w:pStyle w:val="af7"/>
      </w:pPr>
      <w:r>
        <w:t xml:space="preserve">    public static class Default</w:t>
      </w:r>
    </w:p>
    <w:p w14:paraId="6F325F74" w14:textId="77777777" w:rsidR="00CE4EC3" w:rsidRDefault="00CE4EC3" w:rsidP="00CE4EC3">
      <w:pPr>
        <w:pStyle w:val="af7"/>
      </w:pPr>
      <w:r>
        <w:t xml:space="preserve">    {</w:t>
      </w:r>
    </w:p>
    <w:p w14:paraId="7A84E08B" w14:textId="77777777" w:rsidR="00CE4EC3" w:rsidRDefault="00CE4EC3" w:rsidP="00CE4EC3">
      <w:pPr>
        <w:pStyle w:val="af7"/>
      </w:pPr>
      <w:r>
        <w:t xml:space="preserve">        public const string </w:t>
      </w:r>
      <w:proofErr w:type="spellStart"/>
      <w:r>
        <w:t>DirectoryPath</w:t>
      </w:r>
      <w:proofErr w:type="spellEnd"/>
      <w:r>
        <w:t xml:space="preserve"> = </w:t>
      </w:r>
      <w:proofErr w:type="gramStart"/>
      <w:r>
        <w:t>"./</w:t>
      </w:r>
      <w:proofErr w:type="gramEnd"/>
      <w:r>
        <w:t>";</w:t>
      </w:r>
    </w:p>
    <w:p w14:paraId="56A73AFE" w14:textId="77777777" w:rsidR="00CE4EC3" w:rsidRDefault="00CE4EC3" w:rsidP="00CE4EC3">
      <w:pPr>
        <w:pStyle w:val="af7"/>
      </w:pPr>
    </w:p>
    <w:p w14:paraId="688EFDE9" w14:textId="77777777" w:rsidR="00CE4EC3" w:rsidRDefault="00CE4EC3" w:rsidP="00CE4EC3">
      <w:pPr>
        <w:pStyle w:val="af7"/>
      </w:pPr>
      <w:r>
        <w:t xml:space="preserve">        public const int </w:t>
      </w:r>
      <w:proofErr w:type="spellStart"/>
      <w:r>
        <w:t>IndexingQueueCapacity</w:t>
      </w:r>
      <w:proofErr w:type="spellEnd"/>
      <w:r>
        <w:t xml:space="preserve"> = 2;</w:t>
      </w:r>
    </w:p>
    <w:p w14:paraId="50AFB31A" w14:textId="77777777" w:rsidR="00CE4EC3" w:rsidRDefault="00CE4EC3" w:rsidP="00CE4EC3">
      <w:pPr>
        <w:pStyle w:val="af7"/>
      </w:pPr>
    </w:p>
    <w:p w14:paraId="7F76D604" w14:textId="77777777" w:rsidR="00CE4EC3" w:rsidRDefault="00CE4EC3" w:rsidP="00CE4EC3">
      <w:pPr>
        <w:pStyle w:val="af7"/>
      </w:pPr>
      <w:r>
        <w:t xml:space="preserve">        // 256 MiB in Bytes</w:t>
      </w:r>
    </w:p>
    <w:p w14:paraId="0CFD5509" w14:textId="77777777" w:rsidR="00CE4EC3" w:rsidRDefault="00CE4EC3" w:rsidP="00CE4EC3">
      <w:pPr>
        <w:pStyle w:val="af7"/>
      </w:pPr>
      <w:r>
        <w:t xml:space="preserve">        public const long </w:t>
      </w:r>
      <w:proofErr w:type="spellStart"/>
      <w:r>
        <w:t>MaxFileSize</w:t>
      </w:r>
      <w:proofErr w:type="spellEnd"/>
      <w:r>
        <w:t xml:space="preserve"> = 268_435_456L;</w:t>
      </w:r>
    </w:p>
    <w:p w14:paraId="6DB3FE3A" w14:textId="77777777" w:rsidR="00CE4EC3" w:rsidRDefault="00CE4EC3" w:rsidP="00CE4EC3">
      <w:pPr>
        <w:pStyle w:val="af7"/>
      </w:pPr>
    </w:p>
    <w:p w14:paraId="2D2CED9C" w14:textId="77777777" w:rsidR="00CE4EC3" w:rsidRDefault="00CE4EC3" w:rsidP="00CE4EC3">
      <w:pPr>
        <w:pStyle w:val="af7"/>
      </w:pPr>
      <w:r>
        <w:t xml:space="preserve">        // JWT options</w:t>
      </w:r>
    </w:p>
    <w:p w14:paraId="2FA43AF0" w14:textId="77777777" w:rsidR="00CE4EC3" w:rsidRDefault="00CE4EC3" w:rsidP="00CE4EC3">
      <w:pPr>
        <w:pStyle w:val="af7"/>
      </w:pPr>
      <w:r>
        <w:t xml:space="preserve">        public const string Issuer = "https://localhost:7013";</w:t>
      </w:r>
    </w:p>
    <w:p w14:paraId="4A75C4AE" w14:textId="77777777" w:rsidR="00CE4EC3" w:rsidRDefault="00CE4EC3" w:rsidP="00CE4EC3">
      <w:pPr>
        <w:pStyle w:val="af7"/>
      </w:pPr>
      <w:r>
        <w:t xml:space="preserve">        public const string Audience = "http://localhost:4200";</w:t>
      </w:r>
    </w:p>
    <w:p w14:paraId="23072998" w14:textId="77777777" w:rsidR="00CE4EC3" w:rsidRDefault="00CE4EC3" w:rsidP="00CE4EC3">
      <w:pPr>
        <w:pStyle w:val="af7"/>
      </w:pPr>
      <w:r>
        <w:t xml:space="preserve">        public const </w:t>
      </w:r>
      <w:proofErr w:type="spellStart"/>
      <w:r>
        <w:t>uint</w:t>
      </w:r>
      <w:proofErr w:type="spellEnd"/>
      <w:r>
        <w:t xml:space="preserve"> </w:t>
      </w:r>
      <w:proofErr w:type="spellStart"/>
      <w:r>
        <w:t>AccessTokenLifetimeInMinutes</w:t>
      </w:r>
      <w:proofErr w:type="spellEnd"/>
      <w:r>
        <w:t xml:space="preserve"> = 5;</w:t>
      </w:r>
    </w:p>
    <w:p w14:paraId="64D372A6" w14:textId="77777777" w:rsidR="00CE4EC3" w:rsidRDefault="00CE4EC3" w:rsidP="00CE4EC3">
      <w:pPr>
        <w:pStyle w:val="af7"/>
      </w:pPr>
      <w:r>
        <w:t xml:space="preserve">        public const </w:t>
      </w:r>
      <w:proofErr w:type="spellStart"/>
      <w:r>
        <w:t>uint</w:t>
      </w:r>
      <w:proofErr w:type="spellEnd"/>
      <w:r>
        <w:t xml:space="preserve"> </w:t>
      </w:r>
      <w:proofErr w:type="spellStart"/>
      <w:r>
        <w:t>RefreshTokenLifetimeInMinutes</w:t>
      </w:r>
      <w:proofErr w:type="spellEnd"/>
      <w:r>
        <w:t xml:space="preserve"> = 60;</w:t>
      </w:r>
    </w:p>
    <w:p w14:paraId="1EE2409E" w14:textId="77777777" w:rsidR="00CE4EC3" w:rsidRDefault="00CE4EC3" w:rsidP="00CE4EC3">
      <w:pPr>
        <w:pStyle w:val="af7"/>
      </w:pPr>
    </w:p>
    <w:p w14:paraId="68D5BFF8" w14:textId="77777777" w:rsidR="00CE4EC3" w:rsidRDefault="00CE4EC3" w:rsidP="00CE4EC3">
      <w:pPr>
        <w:pStyle w:val="af7"/>
      </w:pPr>
      <w:r>
        <w:t xml:space="preserve">        public static class Dictionary</w:t>
      </w:r>
    </w:p>
    <w:p w14:paraId="6B326D60" w14:textId="77777777" w:rsidR="00CE4EC3" w:rsidRDefault="00CE4EC3" w:rsidP="00CE4EC3">
      <w:pPr>
        <w:pStyle w:val="af7"/>
      </w:pPr>
      <w:r>
        <w:t xml:space="preserve">        {</w:t>
      </w:r>
    </w:p>
    <w:p w14:paraId="089AE561" w14:textId="77777777" w:rsidR="00CE4EC3" w:rsidRDefault="00CE4EC3" w:rsidP="00CE4EC3">
      <w:pPr>
        <w:pStyle w:val="af7"/>
      </w:pPr>
      <w:r>
        <w:t xml:space="preserve">            public const string </w:t>
      </w:r>
      <w:proofErr w:type="spellStart"/>
      <w:r>
        <w:t>RapidApiHost</w:t>
      </w:r>
      <w:proofErr w:type="spellEnd"/>
      <w:r>
        <w:t xml:space="preserve"> = "wordsapiv1.p.rapidapi.com";</w:t>
      </w:r>
    </w:p>
    <w:p w14:paraId="395E6420" w14:textId="77777777" w:rsidR="00CE4EC3" w:rsidRDefault="00CE4EC3" w:rsidP="00CE4EC3">
      <w:pPr>
        <w:pStyle w:val="af7"/>
      </w:pPr>
      <w:r>
        <w:t xml:space="preserve">            public const string </w:t>
      </w:r>
      <w:proofErr w:type="spellStart"/>
      <w:r>
        <w:t>BaseUrl</w:t>
      </w:r>
      <w:proofErr w:type="spellEnd"/>
      <w:r>
        <w:t xml:space="preserve"> = "https://wordsapiv1.p.rapidapi.com";</w:t>
      </w:r>
    </w:p>
    <w:p w14:paraId="7533E7B4" w14:textId="77777777" w:rsidR="00CE4EC3" w:rsidRDefault="00CE4EC3" w:rsidP="00CE4EC3">
      <w:pPr>
        <w:pStyle w:val="af7"/>
      </w:pPr>
      <w:r>
        <w:t xml:space="preserve">            public const string </w:t>
      </w:r>
      <w:proofErr w:type="spellStart"/>
      <w:r>
        <w:t>DefinitionUrl</w:t>
      </w:r>
      <w:proofErr w:type="spellEnd"/>
      <w:r>
        <w:t xml:space="preserve"> = "/words/incredible/definitions";</w:t>
      </w:r>
    </w:p>
    <w:p w14:paraId="634CDA8D" w14:textId="77777777" w:rsidR="00CE4EC3" w:rsidRDefault="00CE4EC3" w:rsidP="00CE4EC3">
      <w:pPr>
        <w:pStyle w:val="af7"/>
      </w:pPr>
      <w:r>
        <w:t xml:space="preserve">            public const string </w:t>
      </w:r>
      <w:proofErr w:type="spellStart"/>
      <w:r>
        <w:t>InfoUrl</w:t>
      </w:r>
      <w:proofErr w:type="spellEnd"/>
      <w:r>
        <w:t xml:space="preserve"> = "/words";</w:t>
      </w:r>
    </w:p>
    <w:p w14:paraId="16693E4C" w14:textId="77777777" w:rsidR="00CE4EC3" w:rsidRDefault="00CE4EC3" w:rsidP="00CE4EC3">
      <w:pPr>
        <w:pStyle w:val="af7"/>
      </w:pPr>
      <w:r>
        <w:t xml:space="preserve">        }</w:t>
      </w:r>
    </w:p>
    <w:p w14:paraId="5E87B2BD" w14:textId="77777777" w:rsidR="00CE4EC3" w:rsidRDefault="00CE4EC3" w:rsidP="00CE4EC3">
      <w:pPr>
        <w:pStyle w:val="af7"/>
      </w:pPr>
      <w:r>
        <w:t xml:space="preserve">    }</w:t>
      </w:r>
    </w:p>
    <w:p w14:paraId="16E0E14B" w14:textId="77777777" w:rsidR="00CE4EC3" w:rsidRDefault="00CE4EC3" w:rsidP="00CE4EC3">
      <w:pPr>
        <w:pStyle w:val="af7"/>
      </w:pPr>
    </w:p>
    <w:p w14:paraId="4C2FAB8C" w14:textId="77777777" w:rsidR="00CE4EC3" w:rsidRDefault="00CE4EC3" w:rsidP="00CE4EC3">
      <w:pPr>
        <w:pStyle w:val="af7"/>
      </w:pPr>
      <w:r>
        <w:t xml:space="preserve">    public const string </w:t>
      </w:r>
      <w:proofErr w:type="spellStart"/>
      <w:r>
        <w:t>RefreshTokenCookieKey</w:t>
      </w:r>
      <w:proofErr w:type="spellEnd"/>
      <w:r>
        <w:t xml:space="preserve"> = "</w:t>
      </w:r>
      <w:proofErr w:type="spellStart"/>
      <w:r>
        <w:t>refresh_token</w:t>
      </w:r>
      <w:proofErr w:type="spellEnd"/>
      <w:r>
        <w:t>";</w:t>
      </w:r>
    </w:p>
    <w:p w14:paraId="5BD507A1" w14:textId="77777777" w:rsidR="00CE4EC3" w:rsidRDefault="00CE4EC3" w:rsidP="00CE4EC3">
      <w:pPr>
        <w:pStyle w:val="af7"/>
      </w:pPr>
    </w:p>
    <w:p w14:paraId="1692894D" w14:textId="77777777" w:rsidR="00CE4EC3" w:rsidRDefault="00CE4EC3" w:rsidP="00CE4EC3">
      <w:pPr>
        <w:pStyle w:val="af7"/>
      </w:pPr>
      <w:r>
        <w:t xml:space="preserve">    public const int </w:t>
      </w:r>
      <w:proofErr w:type="spellStart"/>
      <w:r>
        <w:t>ThumbnailPreviewWidth</w:t>
      </w:r>
      <w:proofErr w:type="spellEnd"/>
      <w:r>
        <w:t xml:space="preserve"> = 600;</w:t>
      </w:r>
    </w:p>
    <w:p w14:paraId="0EAA1256" w14:textId="77777777" w:rsidR="00CE4EC3" w:rsidRDefault="00CE4EC3" w:rsidP="00CE4EC3">
      <w:pPr>
        <w:pStyle w:val="af7"/>
      </w:pPr>
      <w:r>
        <w:t xml:space="preserve">    public const int </w:t>
      </w:r>
      <w:proofErr w:type="spellStart"/>
      <w:r>
        <w:t>ThumbnailPreviewHeight</w:t>
      </w:r>
      <w:proofErr w:type="spellEnd"/>
      <w:r>
        <w:t xml:space="preserve"> = 800;</w:t>
      </w:r>
    </w:p>
    <w:p w14:paraId="2D8E2C09" w14:textId="77777777" w:rsidR="00CE4EC3" w:rsidRDefault="00CE4EC3" w:rsidP="00CE4EC3">
      <w:pPr>
        <w:pStyle w:val="af7"/>
      </w:pPr>
      <w:r>
        <w:t>}</w:t>
      </w:r>
    </w:p>
    <w:p w14:paraId="423C10FD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AuthenticationRequestDto.cs</w:t>
      </w:r>
      <w:proofErr w:type="spellEnd"/>
      <w:r>
        <w:t>:</w:t>
      </w:r>
    </w:p>
    <w:p w14:paraId="15648AD6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4D2EEDD0" w14:textId="77777777" w:rsidR="00CE4EC3" w:rsidRDefault="00CE4EC3" w:rsidP="00CE4EC3">
      <w:pPr>
        <w:pStyle w:val="af7"/>
      </w:pPr>
    </w:p>
    <w:p w14:paraId="1C6615A3" w14:textId="77777777" w:rsidR="00CE4EC3" w:rsidRDefault="00CE4EC3" w:rsidP="00CE4EC3">
      <w:pPr>
        <w:pStyle w:val="af7"/>
      </w:pPr>
      <w:r>
        <w:t xml:space="preserve">namespace </w:t>
      </w:r>
      <w:proofErr w:type="spellStart"/>
      <w:proofErr w:type="gramStart"/>
      <w:r>
        <w:t>BookManager.Application.Common.DTOs</w:t>
      </w:r>
      <w:proofErr w:type="spellEnd"/>
      <w:proofErr w:type="gramEnd"/>
      <w:r>
        <w:t>;</w:t>
      </w:r>
    </w:p>
    <w:p w14:paraId="1358D639" w14:textId="77777777" w:rsidR="00CE4EC3" w:rsidRDefault="00CE4EC3" w:rsidP="00CE4EC3">
      <w:pPr>
        <w:pStyle w:val="af7"/>
      </w:pPr>
    </w:p>
    <w:p w14:paraId="521F1189" w14:textId="77777777" w:rsidR="00CE4EC3" w:rsidRDefault="00CE4EC3" w:rsidP="00CE4EC3">
      <w:pPr>
        <w:pStyle w:val="af7"/>
      </w:pPr>
      <w:r>
        <w:t>[</w:t>
      </w:r>
      <w:proofErr w:type="spellStart"/>
      <w:r>
        <w:t>TranspilationSource</w:t>
      </w:r>
      <w:proofErr w:type="spellEnd"/>
      <w:r>
        <w:t>]</w:t>
      </w:r>
    </w:p>
    <w:p w14:paraId="0CF0A3E4" w14:textId="77777777" w:rsidR="00CE4EC3" w:rsidRDefault="00CE4EC3" w:rsidP="00CE4EC3">
      <w:pPr>
        <w:pStyle w:val="af7"/>
      </w:pPr>
      <w:r>
        <w:t xml:space="preserve">public record </w:t>
      </w:r>
      <w:proofErr w:type="spellStart"/>
      <w:proofErr w:type="gramStart"/>
      <w:r>
        <w:t>AuthenticationRequestDto</w:t>
      </w:r>
      <w:proofErr w:type="spellEnd"/>
      <w:r>
        <w:t>(</w:t>
      </w:r>
      <w:proofErr w:type="gramEnd"/>
      <w:r>
        <w:t xml:space="preserve">string Name, string </w:t>
      </w:r>
      <w:proofErr w:type="spellStart"/>
      <w:r>
        <w:t>PinCode</w:t>
      </w:r>
      <w:proofErr w:type="spellEnd"/>
      <w:r>
        <w:t>);</w:t>
      </w:r>
    </w:p>
    <w:p w14:paraId="06CC239E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AuthenticationResponseDto.cs</w:t>
      </w:r>
      <w:proofErr w:type="spellEnd"/>
      <w:r>
        <w:t>:</w:t>
      </w:r>
    </w:p>
    <w:p w14:paraId="607F2A4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System.Text.Json.Serialization;</w:t>
      </w:r>
    </w:p>
    <w:p w14:paraId="0986DE3C" w14:textId="77777777" w:rsidR="00CE4EC3" w:rsidRDefault="00CE4EC3" w:rsidP="00CE4EC3">
      <w:pPr>
        <w:pStyle w:val="af7"/>
      </w:pPr>
      <w:r>
        <w:lastRenderedPageBreak/>
        <w:t>using Tapper;</w:t>
      </w:r>
    </w:p>
    <w:p w14:paraId="16086CDB" w14:textId="77777777" w:rsidR="00CE4EC3" w:rsidRDefault="00CE4EC3" w:rsidP="00CE4EC3">
      <w:pPr>
        <w:pStyle w:val="af7"/>
      </w:pPr>
    </w:p>
    <w:p w14:paraId="5C44C4DB" w14:textId="77777777" w:rsidR="00CE4EC3" w:rsidRDefault="00CE4EC3" w:rsidP="00CE4EC3">
      <w:pPr>
        <w:pStyle w:val="af7"/>
      </w:pPr>
      <w:r>
        <w:t xml:space="preserve">namespace </w:t>
      </w:r>
      <w:proofErr w:type="spellStart"/>
      <w:proofErr w:type="gramStart"/>
      <w:r>
        <w:t>BookManager.Application.Common.DTOs</w:t>
      </w:r>
      <w:proofErr w:type="spellEnd"/>
      <w:proofErr w:type="gramEnd"/>
      <w:r>
        <w:t>;</w:t>
      </w:r>
    </w:p>
    <w:p w14:paraId="5540E158" w14:textId="77777777" w:rsidR="00CE4EC3" w:rsidRDefault="00CE4EC3" w:rsidP="00CE4EC3">
      <w:pPr>
        <w:pStyle w:val="af7"/>
      </w:pPr>
    </w:p>
    <w:p w14:paraId="3511DA5D" w14:textId="77777777" w:rsidR="00CE4EC3" w:rsidRDefault="00CE4EC3" w:rsidP="00CE4EC3">
      <w:pPr>
        <w:pStyle w:val="af7"/>
      </w:pPr>
      <w:r>
        <w:t>[</w:t>
      </w:r>
      <w:proofErr w:type="spellStart"/>
      <w:r>
        <w:t>TranspilationSource</w:t>
      </w:r>
      <w:proofErr w:type="spellEnd"/>
      <w:r>
        <w:t>]</w:t>
      </w:r>
    </w:p>
    <w:p w14:paraId="08F3031F" w14:textId="77777777" w:rsidR="00CE4EC3" w:rsidRDefault="00CE4EC3" w:rsidP="00CE4EC3">
      <w:pPr>
        <w:pStyle w:val="af7"/>
      </w:pPr>
      <w:r>
        <w:t xml:space="preserve">public class </w:t>
      </w:r>
      <w:proofErr w:type="spellStart"/>
      <w:r>
        <w:t>AuthenticationResponseDto</w:t>
      </w:r>
      <w:proofErr w:type="spellEnd"/>
    </w:p>
    <w:p w14:paraId="6DCB6DDD" w14:textId="77777777" w:rsidR="00CE4EC3" w:rsidRDefault="00CE4EC3" w:rsidP="00CE4EC3">
      <w:pPr>
        <w:pStyle w:val="af7"/>
      </w:pPr>
      <w:r>
        <w:t>{</w:t>
      </w:r>
    </w:p>
    <w:p w14:paraId="30429A91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AuthenticationStatus</w:t>
      </w:r>
      <w:proofErr w:type="spellEnd"/>
      <w:r>
        <w:t xml:space="preserve"> Status </w:t>
      </w:r>
      <w:proofErr w:type="gramStart"/>
      <w:r>
        <w:t>{ get</w:t>
      </w:r>
      <w:proofErr w:type="gramEnd"/>
      <w:r>
        <w:t xml:space="preserve">; set; } = </w:t>
      </w:r>
      <w:proofErr w:type="spellStart"/>
      <w:r>
        <w:t>AuthenticationStatus.Success</w:t>
      </w:r>
      <w:proofErr w:type="spellEnd"/>
      <w:r>
        <w:t>;</w:t>
      </w:r>
    </w:p>
    <w:p w14:paraId="06307A15" w14:textId="77777777" w:rsidR="00CE4EC3" w:rsidRDefault="00CE4EC3" w:rsidP="00CE4EC3">
      <w:pPr>
        <w:pStyle w:val="af7"/>
      </w:pPr>
      <w:r>
        <w:t xml:space="preserve">    public string? </w:t>
      </w:r>
      <w:proofErr w:type="spellStart"/>
      <w:r>
        <w:t>AccessToken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0CC81D19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JsonIgnore</w:t>
      </w:r>
      <w:proofErr w:type="spellEnd"/>
      <w:r>
        <w:t>]</w:t>
      </w:r>
    </w:p>
    <w:p w14:paraId="7410F4A9" w14:textId="77777777" w:rsidR="00CE4EC3" w:rsidRDefault="00CE4EC3" w:rsidP="00CE4EC3">
      <w:pPr>
        <w:pStyle w:val="af7"/>
      </w:pPr>
      <w:r>
        <w:t xml:space="preserve">    public string? </w:t>
      </w:r>
      <w:proofErr w:type="spellStart"/>
      <w:r>
        <w:t>RefreshToken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986FA85" w14:textId="77777777" w:rsidR="00CE4EC3" w:rsidRDefault="00CE4EC3" w:rsidP="00CE4EC3">
      <w:pPr>
        <w:pStyle w:val="af7"/>
      </w:pPr>
      <w:r>
        <w:t>}</w:t>
      </w:r>
    </w:p>
    <w:p w14:paraId="5A45955C" w14:textId="77777777" w:rsidR="00CE4EC3" w:rsidRDefault="00CE4EC3" w:rsidP="00CE4EC3">
      <w:pPr>
        <w:pStyle w:val="af7"/>
      </w:pPr>
    </w:p>
    <w:p w14:paraId="3A7FCA7B" w14:textId="77777777" w:rsidR="00CE4EC3" w:rsidRDefault="00CE4EC3" w:rsidP="00CE4EC3">
      <w:pPr>
        <w:pStyle w:val="af7"/>
      </w:pPr>
      <w:r>
        <w:t>[</w:t>
      </w:r>
      <w:proofErr w:type="spellStart"/>
      <w:r>
        <w:t>TranspilationSource</w:t>
      </w:r>
      <w:proofErr w:type="spellEnd"/>
      <w:r>
        <w:t>]</w:t>
      </w:r>
    </w:p>
    <w:p w14:paraId="5387A547" w14:textId="77777777" w:rsidR="00CE4EC3" w:rsidRDefault="00CE4EC3" w:rsidP="00CE4EC3">
      <w:pPr>
        <w:pStyle w:val="af7"/>
      </w:pPr>
      <w:r>
        <w:t xml:space="preserve">public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AuthenticationStatus</w:t>
      </w:r>
      <w:proofErr w:type="spellEnd"/>
    </w:p>
    <w:p w14:paraId="15DC7168" w14:textId="77777777" w:rsidR="00CE4EC3" w:rsidRDefault="00CE4EC3" w:rsidP="00CE4EC3">
      <w:pPr>
        <w:pStyle w:val="af7"/>
      </w:pPr>
      <w:r>
        <w:t>{</w:t>
      </w:r>
    </w:p>
    <w:p w14:paraId="44F769BD" w14:textId="77777777" w:rsidR="00CE4EC3" w:rsidRDefault="00CE4EC3" w:rsidP="00CE4EC3">
      <w:pPr>
        <w:pStyle w:val="af7"/>
      </w:pPr>
      <w:r>
        <w:t xml:space="preserve">    Failed,</w:t>
      </w:r>
    </w:p>
    <w:p w14:paraId="62A05206" w14:textId="77777777" w:rsidR="00CE4EC3" w:rsidRDefault="00CE4EC3" w:rsidP="00CE4EC3">
      <w:pPr>
        <w:pStyle w:val="af7"/>
      </w:pPr>
      <w:r>
        <w:t xml:space="preserve">    Success</w:t>
      </w:r>
    </w:p>
    <w:p w14:paraId="3B778C44" w14:textId="77777777" w:rsidR="00CE4EC3" w:rsidRDefault="00CE4EC3" w:rsidP="00CE4EC3">
      <w:pPr>
        <w:pStyle w:val="af7"/>
      </w:pPr>
      <w:r>
        <w:t>}</w:t>
      </w:r>
    </w:p>
    <w:p w14:paraId="744CEF9B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BookCollectionDTOs.cs</w:t>
      </w:r>
      <w:proofErr w:type="spellEnd"/>
      <w:r>
        <w:t>:</w:t>
      </w:r>
    </w:p>
    <w:p w14:paraId="46910485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44673BDB" w14:textId="77777777" w:rsidR="00CE4EC3" w:rsidRDefault="00CE4EC3" w:rsidP="00CE4EC3">
      <w:pPr>
        <w:pStyle w:val="af7"/>
      </w:pPr>
    </w:p>
    <w:p w14:paraId="47701CB8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330AA8B8" w14:textId="77777777" w:rsidR="00CE4EC3" w:rsidRDefault="00CE4EC3" w:rsidP="00CE4EC3">
      <w:pPr>
        <w:pStyle w:val="af7"/>
      </w:pPr>
    </w:p>
    <w:p w14:paraId="3AF76792" w14:textId="77777777" w:rsidR="00CE4EC3" w:rsidRDefault="00CE4EC3" w:rsidP="00CE4EC3">
      <w:pPr>
        <w:pStyle w:val="af7"/>
      </w:pPr>
      <w:r>
        <w:t>[TranspilationSource]</w:t>
      </w:r>
    </w:p>
    <w:p w14:paraId="404D25E1" w14:textId="77777777" w:rsidR="00CE4EC3" w:rsidRDefault="00CE4EC3" w:rsidP="00CE4EC3">
      <w:pPr>
        <w:pStyle w:val="af7"/>
      </w:pPr>
      <w:r>
        <w:t>public sealed record BookCollectionDto</w:t>
      </w:r>
    </w:p>
    <w:p w14:paraId="6AB2FA68" w14:textId="77777777" w:rsidR="00CE4EC3" w:rsidRDefault="00CE4EC3" w:rsidP="00CE4EC3">
      <w:pPr>
        <w:pStyle w:val="af7"/>
      </w:pPr>
      <w:r>
        <w:t>{</w:t>
      </w:r>
    </w:p>
    <w:p w14:paraId="6F3D6788" w14:textId="77777777" w:rsidR="00CE4EC3" w:rsidRDefault="00CE4EC3" w:rsidP="00CE4EC3">
      <w:pPr>
        <w:pStyle w:val="af7"/>
      </w:pPr>
      <w:r>
        <w:t xml:space="preserve">    public Guid Id </w:t>
      </w:r>
      <w:proofErr w:type="gramStart"/>
      <w:r>
        <w:t>{ get</w:t>
      </w:r>
      <w:proofErr w:type="gramEnd"/>
      <w:r>
        <w:t>; init; }</w:t>
      </w:r>
    </w:p>
    <w:p w14:paraId="21B9C0FF" w14:textId="77777777" w:rsidR="00CE4EC3" w:rsidRDefault="00CE4EC3" w:rsidP="00CE4EC3">
      <w:pPr>
        <w:pStyle w:val="af7"/>
      </w:pPr>
      <w:r>
        <w:t xml:space="preserve">    public required string Name </w:t>
      </w:r>
      <w:proofErr w:type="gramStart"/>
      <w:r>
        <w:t>{ get</w:t>
      </w:r>
      <w:proofErr w:type="gramEnd"/>
      <w:r>
        <w:t>; init; }</w:t>
      </w:r>
    </w:p>
    <w:p w14:paraId="6E2DC263" w14:textId="77777777" w:rsidR="00CE4EC3" w:rsidRDefault="00CE4EC3" w:rsidP="00CE4EC3">
      <w:pPr>
        <w:pStyle w:val="af7"/>
      </w:pPr>
      <w:r>
        <w:t xml:space="preserve">    public ICollection&lt;BookDto&gt;? Books </w:t>
      </w:r>
      <w:proofErr w:type="gramStart"/>
      <w:r>
        <w:t>{ get</w:t>
      </w:r>
      <w:proofErr w:type="gramEnd"/>
      <w:r>
        <w:t>; init; } = null!;</w:t>
      </w:r>
    </w:p>
    <w:p w14:paraId="6C87424E" w14:textId="77777777" w:rsidR="00CE4EC3" w:rsidRDefault="00CE4EC3" w:rsidP="00CE4EC3">
      <w:pPr>
        <w:pStyle w:val="af7"/>
      </w:pPr>
    </w:p>
    <w:p w14:paraId="1C078B5F" w14:textId="77777777" w:rsidR="00CE4EC3" w:rsidRDefault="00CE4EC3" w:rsidP="00CE4EC3">
      <w:pPr>
        <w:pStyle w:val="af7"/>
      </w:pPr>
      <w:r>
        <w:t xml:space="preserve">    public BookCollection </w:t>
      </w:r>
      <w:proofErr w:type="gramStart"/>
      <w:r>
        <w:t>ToEntity(</w:t>
      </w:r>
      <w:proofErr w:type="gramEnd"/>
      <w:r>
        <w:t>)</w:t>
      </w:r>
    </w:p>
    <w:p w14:paraId="687A77AD" w14:textId="77777777" w:rsidR="00CE4EC3" w:rsidRDefault="00CE4EC3" w:rsidP="00CE4EC3">
      <w:pPr>
        <w:pStyle w:val="af7"/>
      </w:pPr>
      <w:r>
        <w:t xml:space="preserve">    {</w:t>
      </w:r>
    </w:p>
    <w:p w14:paraId="3D4E2295" w14:textId="77777777" w:rsidR="00CE4EC3" w:rsidRDefault="00CE4EC3" w:rsidP="00CE4EC3">
      <w:pPr>
        <w:pStyle w:val="af7"/>
      </w:pPr>
      <w:r>
        <w:t xml:space="preserve">        var entity = new BookCollection</w:t>
      </w:r>
    </w:p>
    <w:p w14:paraId="799175D5" w14:textId="77777777" w:rsidR="00CE4EC3" w:rsidRDefault="00CE4EC3" w:rsidP="00CE4EC3">
      <w:pPr>
        <w:pStyle w:val="af7"/>
      </w:pPr>
      <w:r>
        <w:t xml:space="preserve">        {</w:t>
      </w:r>
    </w:p>
    <w:p w14:paraId="5C626610" w14:textId="77777777" w:rsidR="00CE4EC3" w:rsidRDefault="00CE4EC3" w:rsidP="00CE4EC3">
      <w:pPr>
        <w:pStyle w:val="af7"/>
      </w:pPr>
      <w:r>
        <w:t xml:space="preserve">            Id = Id,</w:t>
      </w:r>
    </w:p>
    <w:p w14:paraId="45F24D0D" w14:textId="77777777" w:rsidR="00CE4EC3" w:rsidRDefault="00CE4EC3" w:rsidP="00CE4EC3">
      <w:pPr>
        <w:pStyle w:val="af7"/>
      </w:pPr>
      <w:r>
        <w:t xml:space="preserve">            Name = Name</w:t>
      </w:r>
    </w:p>
    <w:p w14:paraId="7B82D25F" w14:textId="77777777" w:rsidR="00CE4EC3" w:rsidRDefault="00CE4EC3" w:rsidP="00CE4EC3">
      <w:pPr>
        <w:pStyle w:val="af7"/>
      </w:pPr>
      <w:r>
        <w:t xml:space="preserve">        };</w:t>
      </w:r>
    </w:p>
    <w:p w14:paraId="64CD80DE" w14:textId="77777777" w:rsidR="00CE4EC3" w:rsidRDefault="00CE4EC3" w:rsidP="00CE4EC3">
      <w:pPr>
        <w:pStyle w:val="af7"/>
      </w:pPr>
      <w:r>
        <w:t xml:space="preserve">        if (Books is </w:t>
      </w:r>
      <w:proofErr w:type="gramStart"/>
      <w:r>
        <w:t>{ Count</w:t>
      </w:r>
      <w:proofErr w:type="gramEnd"/>
      <w:r>
        <w:t>: &gt; 0 })</w:t>
      </w:r>
    </w:p>
    <w:p w14:paraId="3AD5B651" w14:textId="77777777" w:rsidR="00CE4EC3" w:rsidRDefault="00CE4EC3" w:rsidP="00CE4EC3">
      <w:pPr>
        <w:pStyle w:val="af7"/>
      </w:pPr>
      <w:r>
        <w:t xml:space="preserve">        {</w:t>
      </w:r>
    </w:p>
    <w:p w14:paraId="33C009F5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entity.Books</w:t>
      </w:r>
      <w:proofErr w:type="gramEnd"/>
      <w:r>
        <w:t xml:space="preserve"> = Books.Select(d =&gt; d.ToEntity()).ToList();</w:t>
      </w:r>
    </w:p>
    <w:p w14:paraId="694ACF3F" w14:textId="77777777" w:rsidR="00CE4EC3" w:rsidRDefault="00CE4EC3" w:rsidP="00CE4EC3">
      <w:pPr>
        <w:pStyle w:val="af7"/>
      </w:pPr>
      <w:r>
        <w:t xml:space="preserve">        }</w:t>
      </w:r>
    </w:p>
    <w:p w14:paraId="75FD9C85" w14:textId="77777777" w:rsidR="00CE4EC3" w:rsidRDefault="00CE4EC3" w:rsidP="00CE4EC3">
      <w:pPr>
        <w:pStyle w:val="af7"/>
      </w:pPr>
      <w:r>
        <w:t xml:space="preserve">        return entity;</w:t>
      </w:r>
    </w:p>
    <w:p w14:paraId="1D6A8517" w14:textId="77777777" w:rsidR="00CE4EC3" w:rsidRDefault="00CE4EC3" w:rsidP="00CE4EC3">
      <w:pPr>
        <w:pStyle w:val="af7"/>
      </w:pPr>
      <w:r>
        <w:t xml:space="preserve">    }</w:t>
      </w:r>
    </w:p>
    <w:p w14:paraId="1A80970E" w14:textId="77777777" w:rsidR="00CE4EC3" w:rsidRDefault="00CE4EC3" w:rsidP="00CE4EC3">
      <w:pPr>
        <w:pStyle w:val="af7"/>
      </w:pPr>
      <w:r>
        <w:t>}</w:t>
      </w:r>
    </w:p>
    <w:p w14:paraId="522FA371" w14:textId="77777777" w:rsidR="00CE4EC3" w:rsidRDefault="00CE4EC3" w:rsidP="00CE4EC3">
      <w:pPr>
        <w:pStyle w:val="af7"/>
      </w:pPr>
    </w:p>
    <w:p w14:paraId="089DF81A" w14:textId="77777777" w:rsidR="00CE4EC3" w:rsidRDefault="00CE4EC3" w:rsidP="00CE4EC3">
      <w:pPr>
        <w:pStyle w:val="af7"/>
      </w:pPr>
      <w:r>
        <w:t>[</w:t>
      </w:r>
      <w:proofErr w:type="spellStart"/>
      <w:r>
        <w:t>TranspilationSource</w:t>
      </w:r>
      <w:proofErr w:type="spellEnd"/>
      <w:r>
        <w:t>]</w:t>
      </w:r>
    </w:p>
    <w:p w14:paraId="2F43ACF4" w14:textId="77777777" w:rsidR="00CE4EC3" w:rsidRDefault="00CE4EC3" w:rsidP="00CE4EC3">
      <w:pPr>
        <w:pStyle w:val="af7"/>
      </w:pPr>
      <w:r>
        <w:t xml:space="preserve">public sealed record </w:t>
      </w:r>
      <w:proofErr w:type="spellStart"/>
      <w:proofErr w:type="gramStart"/>
      <w:r>
        <w:t>BookCollectionModRequest</w:t>
      </w:r>
      <w:proofErr w:type="spellEnd"/>
      <w:r>
        <w:t>(</w:t>
      </w:r>
      <w:proofErr w:type="gramEnd"/>
      <w:r>
        <w:t xml:space="preserve">string Name, </w:t>
      </w:r>
      <w:proofErr w:type="spellStart"/>
      <w:r>
        <w:t>ICollection</w:t>
      </w:r>
      <w:proofErr w:type="spellEnd"/>
      <w:r>
        <w:t>&lt;</w:t>
      </w:r>
      <w:proofErr w:type="spellStart"/>
      <w:r>
        <w:t>BookDto</w:t>
      </w:r>
      <w:proofErr w:type="spellEnd"/>
      <w:r>
        <w:t>&gt;? Books);</w:t>
      </w:r>
    </w:p>
    <w:p w14:paraId="524EC642" w14:textId="77777777" w:rsidR="00CE4EC3" w:rsidRDefault="00CE4EC3" w:rsidP="00CE4EC3">
      <w:pPr>
        <w:pStyle w:val="af7"/>
      </w:pPr>
    </w:p>
    <w:p w14:paraId="3318C5F7" w14:textId="77777777" w:rsidR="00CE4EC3" w:rsidRDefault="00CE4EC3" w:rsidP="00CE4EC3">
      <w:pPr>
        <w:pStyle w:val="af7"/>
      </w:pPr>
      <w:r>
        <w:t xml:space="preserve">public static class </w:t>
      </w:r>
      <w:proofErr w:type="spellStart"/>
      <w:r>
        <w:t>BookCollectionExtensions</w:t>
      </w:r>
      <w:proofErr w:type="spellEnd"/>
    </w:p>
    <w:p w14:paraId="586F7576" w14:textId="77777777" w:rsidR="00CE4EC3" w:rsidRDefault="00CE4EC3" w:rsidP="00CE4EC3">
      <w:pPr>
        <w:pStyle w:val="af7"/>
      </w:pPr>
      <w:r>
        <w:t>{</w:t>
      </w:r>
    </w:p>
    <w:p w14:paraId="46FA1CD0" w14:textId="77777777" w:rsidR="00CE4EC3" w:rsidRDefault="00CE4EC3" w:rsidP="00CE4EC3">
      <w:pPr>
        <w:pStyle w:val="af7"/>
      </w:pPr>
      <w:r>
        <w:t xml:space="preserve">    public static </w:t>
      </w:r>
      <w:proofErr w:type="spellStart"/>
      <w:r>
        <w:t>BookCollectionDto</w:t>
      </w:r>
      <w:proofErr w:type="spellEnd"/>
      <w:r>
        <w:t xml:space="preserve"> </w:t>
      </w:r>
      <w:proofErr w:type="spellStart"/>
      <w:proofErr w:type="gramStart"/>
      <w:r>
        <w:t>ToDto</w:t>
      </w:r>
      <w:proofErr w:type="spellEnd"/>
      <w:r>
        <w:t>(</w:t>
      </w:r>
      <w:proofErr w:type="gramEnd"/>
      <w:r>
        <w:t xml:space="preserve">this BookCollection </w:t>
      </w:r>
      <w:proofErr w:type="spellStart"/>
      <w:r>
        <w:t>bookCollection</w:t>
      </w:r>
      <w:proofErr w:type="spellEnd"/>
      <w:r>
        <w:t>)</w:t>
      </w:r>
    </w:p>
    <w:p w14:paraId="04303574" w14:textId="77777777" w:rsidR="00CE4EC3" w:rsidRDefault="00CE4EC3" w:rsidP="00CE4EC3">
      <w:pPr>
        <w:pStyle w:val="af7"/>
      </w:pPr>
      <w:r>
        <w:t xml:space="preserve">    {</w:t>
      </w:r>
    </w:p>
    <w:p w14:paraId="487F471B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BookCollectionDto</w:t>
      </w:r>
      <w:proofErr w:type="spellEnd"/>
    </w:p>
    <w:p w14:paraId="55D7B7D7" w14:textId="77777777" w:rsidR="00CE4EC3" w:rsidRDefault="00CE4EC3" w:rsidP="00CE4EC3">
      <w:pPr>
        <w:pStyle w:val="af7"/>
      </w:pPr>
      <w:r>
        <w:t xml:space="preserve">        {</w:t>
      </w:r>
    </w:p>
    <w:p w14:paraId="4FB49590" w14:textId="77777777" w:rsidR="00CE4EC3" w:rsidRDefault="00CE4EC3" w:rsidP="00CE4EC3">
      <w:pPr>
        <w:pStyle w:val="af7"/>
      </w:pPr>
      <w:r>
        <w:t xml:space="preserve">            Id = </w:t>
      </w:r>
      <w:proofErr w:type="spellStart"/>
      <w:r>
        <w:t>bookCollection.Id</w:t>
      </w:r>
      <w:proofErr w:type="spellEnd"/>
      <w:r>
        <w:t>,</w:t>
      </w:r>
    </w:p>
    <w:p w14:paraId="5DDA82B6" w14:textId="77777777" w:rsidR="00CE4EC3" w:rsidRDefault="00CE4EC3" w:rsidP="00CE4EC3">
      <w:pPr>
        <w:pStyle w:val="af7"/>
      </w:pPr>
      <w:r>
        <w:t xml:space="preserve">            Name = </w:t>
      </w:r>
      <w:proofErr w:type="spellStart"/>
      <w:r>
        <w:t>bookCollection.Name</w:t>
      </w:r>
      <w:proofErr w:type="spellEnd"/>
      <w:r>
        <w:t>,</w:t>
      </w:r>
    </w:p>
    <w:p w14:paraId="22D5724F" w14:textId="77777777" w:rsidR="00CE4EC3" w:rsidRDefault="00CE4EC3" w:rsidP="00CE4EC3">
      <w:pPr>
        <w:pStyle w:val="af7"/>
      </w:pPr>
      <w:r>
        <w:t xml:space="preserve">            Books = </w:t>
      </w:r>
      <w:proofErr w:type="spellStart"/>
      <w:proofErr w:type="gramStart"/>
      <w:r>
        <w:t>bookCollection.Books.Select</w:t>
      </w:r>
      <w:proofErr w:type="spellEnd"/>
      <w:proofErr w:type="gramEnd"/>
      <w:r>
        <w:t xml:space="preserve">(b =&gt; </w:t>
      </w:r>
      <w:proofErr w:type="spellStart"/>
      <w:r>
        <w:t>b.ToDto</w:t>
      </w:r>
      <w:proofErr w:type="spellEnd"/>
      <w:r>
        <w:t>()).</w:t>
      </w:r>
      <w:proofErr w:type="spellStart"/>
      <w:r>
        <w:t>ToList</w:t>
      </w:r>
      <w:proofErr w:type="spellEnd"/>
      <w:r>
        <w:t>()</w:t>
      </w:r>
    </w:p>
    <w:p w14:paraId="718F13A4" w14:textId="77777777" w:rsidR="00CE4EC3" w:rsidRDefault="00CE4EC3" w:rsidP="00CE4EC3">
      <w:pPr>
        <w:pStyle w:val="af7"/>
      </w:pPr>
      <w:r>
        <w:t xml:space="preserve">        };</w:t>
      </w:r>
    </w:p>
    <w:p w14:paraId="18F17DB5" w14:textId="77777777" w:rsidR="00CE4EC3" w:rsidRDefault="00CE4EC3" w:rsidP="00CE4EC3">
      <w:pPr>
        <w:pStyle w:val="af7"/>
      </w:pPr>
      <w:r>
        <w:t xml:space="preserve">    }</w:t>
      </w:r>
    </w:p>
    <w:p w14:paraId="03703770" w14:textId="77777777" w:rsidR="00CE4EC3" w:rsidRDefault="00CE4EC3" w:rsidP="00CE4EC3">
      <w:pPr>
        <w:pStyle w:val="af7"/>
      </w:pPr>
      <w:r>
        <w:t>}</w:t>
      </w:r>
    </w:p>
    <w:p w14:paraId="030B7D63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BookDetailsUpdateDto.cs</w:t>
      </w:r>
      <w:proofErr w:type="spellEnd"/>
      <w:r>
        <w:t>:</w:t>
      </w:r>
    </w:p>
    <w:p w14:paraId="6AD5ED3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2BF973C8" w14:textId="77777777" w:rsidR="00CE4EC3" w:rsidRDefault="00CE4EC3" w:rsidP="00CE4EC3">
      <w:pPr>
        <w:pStyle w:val="af7"/>
      </w:pPr>
    </w:p>
    <w:p w14:paraId="1BDB7755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4D7DA9C8" w14:textId="77777777" w:rsidR="00CE4EC3" w:rsidRDefault="00CE4EC3" w:rsidP="00CE4EC3">
      <w:pPr>
        <w:pStyle w:val="af7"/>
      </w:pPr>
    </w:p>
    <w:p w14:paraId="68E73672" w14:textId="77777777" w:rsidR="00CE4EC3" w:rsidRDefault="00CE4EC3" w:rsidP="00CE4EC3">
      <w:pPr>
        <w:pStyle w:val="af7"/>
      </w:pPr>
      <w:r>
        <w:t>[TranspilationSource]</w:t>
      </w:r>
    </w:p>
    <w:p w14:paraId="0920969F" w14:textId="77777777" w:rsidR="00CE4EC3" w:rsidRDefault="00CE4EC3" w:rsidP="00CE4EC3">
      <w:pPr>
        <w:pStyle w:val="af7"/>
      </w:pPr>
      <w:r>
        <w:t xml:space="preserve">public record </w:t>
      </w:r>
      <w:proofErr w:type="gramStart"/>
      <w:r>
        <w:t>BookDetailsUpdateDto(</w:t>
      </w:r>
      <w:proofErr w:type="gramEnd"/>
    </w:p>
    <w:p w14:paraId="423F181F" w14:textId="77777777" w:rsidR="00CE4EC3" w:rsidRDefault="00CE4EC3" w:rsidP="00CE4EC3">
      <w:pPr>
        <w:pStyle w:val="af7"/>
      </w:pPr>
      <w:r>
        <w:t xml:space="preserve">    string? Title,</w:t>
      </w:r>
    </w:p>
    <w:p w14:paraId="098D263F" w14:textId="77777777" w:rsidR="00CE4EC3" w:rsidRDefault="00CE4EC3" w:rsidP="00CE4EC3">
      <w:pPr>
        <w:pStyle w:val="af7"/>
      </w:pPr>
      <w:r>
        <w:t xml:space="preserve">    string? Description,</w:t>
      </w:r>
    </w:p>
    <w:p w14:paraId="0700EF38" w14:textId="77777777" w:rsidR="00CE4EC3" w:rsidRDefault="00CE4EC3" w:rsidP="00CE4EC3">
      <w:pPr>
        <w:pStyle w:val="af7"/>
      </w:pPr>
      <w:r>
        <w:t xml:space="preserve">    string? Isbn,</w:t>
      </w:r>
    </w:p>
    <w:p w14:paraId="49E5F0E3" w14:textId="77777777" w:rsidR="00CE4EC3" w:rsidRDefault="00CE4EC3" w:rsidP="00CE4EC3">
      <w:pPr>
        <w:pStyle w:val="af7"/>
      </w:pPr>
      <w:r>
        <w:t xml:space="preserve">    string? PublisherName,</w:t>
      </w:r>
    </w:p>
    <w:p w14:paraId="1557217D" w14:textId="77777777" w:rsidR="00CE4EC3" w:rsidRDefault="00CE4EC3" w:rsidP="00CE4EC3">
      <w:pPr>
        <w:pStyle w:val="af7"/>
      </w:pPr>
      <w:r>
        <w:t xml:space="preserve">    IEnumerable&lt;string&gt;? Authors,</w:t>
      </w:r>
    </w:p>
    <w:p w14:paraId="4AAC76E6" w14:textId="77777777" w:rsidR="00CE4EC3" w:rsidRDefault="00CE4EC3" w:rsidP="00CE4EC3">
      <w:pPr>
        <w:pStyle w:val="af7"/>
      </w:pPr>
      <w:r>
        <w:lastRenderedPageBreak/>
        <w:t xml:space="preserve">    IEnumerable&lt;string&gt;? Tags</w:t>
      </w:r>
    </w:p>
    <w:p w14:paraId="555A4220" w14:textId="77777777" w:rsidR="00CE4EC3" w:rsidRDefault="00CE4EC3" w:rsidP="00CE4EC3">
      <w:pPr>
        <w:pStyle w:val="af7"/>
      </w:pPr>
      <w:r>
        <w:t>);</w:t>
      </w:r>
    </w:p>
    <w:p w14:paraId="02A7A709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BookDto.cs</w:t>
      </w:r>
      <w:proofErr w:type="spellEnd"/>
      <w:r>
        <w:t>:</w:t>
      </w:r>
    </w:p>
    <w:p w14:paraId="74BFBCD6" w14:textId="77777777" w:rsidR="00CE4EC3" w:rsidRDefault="00CE4EC3" w:rsidP="00CE4EC3">
      <w:pPr>
        <w:pStyle w:val="af7"/>
      </w:pPr>
      <w:r>
        <w:t>using System.Net.Mime;</w:t>
      </w:r>
    </w:p>
    <w:p w14:paraId="7ABC6343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BookManager.Domain.Enums</w:t>
      </w:r>
      <w:proofErr w:type="gramEnd"/>
      <w:r>
        <w:t>;</w:t>
      </w:r>
    </w:p>
    <w:p w14:paraId="28390C7C" w14:textId="77777777" w:rsidR="00CE4EC3" w:rsidRDefault="00CE4EC3" w:rsidP="00CE4EC3">
      <w:pPr>
        <w:pStyle w:val="af7"/>
      </w:pPr>
      <w:r>
        <w:t>using Tapper;</w:t>
      </w:r>
    </w:p>
    <w:p w14:paraId="2FA0B05D" w14:textId="77777777" w:rsidR="00CE4EC3" w:rsidRDefault="00CE4EC3" w:rsidP="00CE4EC3">
      <w:pPr>
        <w:pStyle w:val="af7"/>
      </w:pPr>
    </w:p>
    <w:p w14:paraId="429AA5EB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41DC02CF" w14:textId="77777777" w:rsidR="00CE4EC3" w:rsidRDefault="00CE4EC3" w:rsidP="00CE4EC3">
      <w:pPr>
        <w:pStyle w:val="af7"/>
      </w:pPr>
    </w:p>
    <w:p w14:paraId="3064A241" w14:textId="77777777" w:rsidR="00CE4EC3" w:rsidRDefault="00CE4EC3" w:rsidP="00CE4EC3">
      <w:pPr>
        <w:pStyle w:val="af7"/>
      </w:pPr>
      <w:r>
        <w:t>[TranspilationSource]</w:t>
      </w:r>
    </w:p>
    <w:p w14:paraId="1FB17666" w14:textId="77777777" w:rsidR="00CE4EC3" w:rsidRDefault="00CE4EC3" w:rsidP="00CE4EC3">
      <w:pPr>
        <w:pStyle w:val="af7"/>
      </w:pPr>
      <w:r>
        <w:t>public sealed record BookDto</w:t>
      </w:r>
    </w:p>
    <w:p w14:paraId="7617F846" w14:textId="77777777" w:rsidR="00CE4EC3" w:rsidRDefault="00CE4EC3" w:rsidP="00CE4EC3">
      <w:pPr>
        <w:pStyle w:val="af7"/>
      </w:pPr>
      <w:r>
        <w:t>{</w:t>
      </w:r>
    </w:p>
    <w:p w14:paraId="109C91BD" w14:textId="77777777" w:rsidR="00CE4EC3" w:rsidRDefault="00CE4EC3" w:rsidP="00CE4EC3">
      <w:pPr>
        <w:pStyle w:val="af7"/>
      </w:pPr>
      <w:r>
        <w:t xml:space="preserve">    public required Details DocumentDetails </w:t>
      </w:r>
      <w:proofErr w:type="gramStart"/>
      <w:r>
        <w:t>{ get</w:t>
      </w:r>
      <w:proofErr w:type="gramEnd"/>
      <w:r>
        <w:t>; init; }</w:t>
      </w:r>
    </w:p>
    <w:p w14:paraId="618FC052" w14:textId="77777777" w:rsidR="00CE4EC3" w:rsidRDefault="00CE4EC3" w:rsidP="00CE4EC3">
      <w:pPr>
        <w:pStyle w:val="af7"/>
      </w:pPr>
    </w:p>
    <w:p w14:paraId="62D200A0" w14:textId="77777777" w:rsidR="00CE4EC3" w:rsidRDefault="00CE4EC3" w:rsidP="00CE4EC3">
      <w:pPr>
        <w:pStyle w:val="af7"/>
      </w:pPr>
      <w:r>
        <w:t xml:space="preserve">    public required BookFileMetadata FileMetadata </w:t>
      </w:r>
      <w:proofErr w:type="gramStart"/>
      <w:r>
        <w:t>{ get</w:t>
      </w:r>
      <w:proofErr w:type="gramEnd"/>
      <w:r>
        <w:t>; init; }</w:t>
      </w:r>
    </w:p>
    <w:p w14:paraId="2D6ED71D" w14:textId="77777777" w:rsidR="00CE4EC3" w:rsidRDefault="00CE4EC3" w:rsidP="00CE4EC3">
      <w:pPr>
        <w:pStyle w:val="af7"/>
      </w:pPr>
    </w:p>
    <w:p w14:paraId="103F36F9" w14:textId="77777777" w:rsidR="00CE4EC3" w:rsidRDefault="00CE4EC3" w:rsidP="00CE4EC3">
      <w:pPr>
        <w:pStyle w:val="af7"/>
      </w:pPr>
      <w:r>
        <w:t xml:space="preserve">    public UserStats? Stats </w:t>
      </w:r>
      <w:proofErr w:type="gramStart"/>
      <w:r>
        <w:t>{ get</w:t>
      </w:r>
      <w:proofErr w:type="gramEnd"/>
      <w:r>
        <w:t>; init; }</w:t>
      </w:r>
    </w:p>
    <w:p w14:paraId="642CB437" w14:textId="77777777" w:rsidR="00CE4EC3" w:rsidRDefault="00CE4EC3" w:rsidP="00CE4EC3">
      <w:pPr>
        <w:pStyle w:val="af7"/>
      </w:pPr>
    </w:p>
    <w:p w14:paraId="220A7FF1" w14:textId="77777777" w:rsidR="00CE4EC3" w:rsidRDefault="00CE4EC3" w:rsidP="00CE4EC3">
      <w:pPr>
        <w:pStyle w:val="af7"/>
      </w:pPr>
      <w:r>
        <w:t xml:space="preserve">    public Book </w:t>
      </w:r>
      <w:proofErr w:type="gramStart"/>
      <w:r>
        <w:t>ToEntity(</w:t>
      </w:r>
      <w:proofErr w:type="gramEnd"/>
      <w:r>
        <w:t>)</w:t>
      </w:r>
    </w:p>
    <w:p w14:paraId="07DB11DA" w14:textId="77777777" w:rsidR="00CE4EC3" w:rsidRDefault="00CE4EC3" w:rsidP="00CE4EC3">
      <w:pPr>
        <w:pStyle w:val="af7"/>
      </w:pPr>
      <w:r>
        <w:t xml:space="preserve">    {</w:t>
      </w:r>
    </w:p>
    <w:p w14:paraId="7A488EBD" w14:textId="77777777" w:rsidR="00CE4EC3" w:rsidRDefault="00CE4EC3" w:rsidP="00CE4EC3">
      <w:pPr>
        <w:pStyle w:val="af7"/>
      </w:pPr>
      <w:r>
        <w:t xml:space="preserve">        return new Book</w:t>
      </w:r>
    </w:p>
    <w:p w14:paraId="4C98F1DA" w14:textId="77777777" w:rsidR="00CE4EC3" w:rsidRDefault="00CE4EC3" w:rsidP="00CE4EC3">
      <w:pPr>
        <w:pStyle w:val="af7"/>
      </w:pPr>
      <w:r>
        <w:t xml:space="preserve">        {</w:t>
      </w:r>
    </w:p>
    <w:p w14:paraId="22832884" w14:textId="77777777" w:rsidR="00CE4EC3" w:rsidRDefault="00CE4EC3" w:rsidP="00CE4EC3">
      <w:pPr>
        <w:pStyle w:val="af7"/>
      </w:pPr>
      <w:r>
        <w:t xml:space="preserve">            Id = DocumentDetails.Id,</w:t>
      </w:r>
    </w:p>
    <w:p w14:paraId="1CB60E25" w14:textId="77777777" w:rsidR="00CE4EC3" w:rsidRDefault="00CE4EC3" w:rsidP="00CE4EC3">
      <w:pPr>
        <w:pStyle w:val="af7"/>
      </w:pPr>
      <w:r>
        <w:t xml:space="preserve">            Description = DocumentDetails.Description,</w:t>
      </w:r>
    </w:p>
    <w:p w14:paraId="0F497224" w14:textId="77777777" w:rsidR="00CE4EC3" w:rsidRDefault="00CE4EC3" w:rsidP="00CE4EC3">
      <w:pPr>
        <w:pStyle w:val="af7"/>
      </w:pPr>
      <w:r>
        <w:t xml:space="preserve">            Isbn = DocumentDetails.Isbn,</w:t>
      </w:r>
    </w:p>
    <w:p w14:paraId="0FAC9A9C" w14:textId="77777777" w:rsidR="00CE4EC3" w:rsidRDefault="00CE4EC3" w:rsidP="00CE4EC3">
      <w:pPr>
        <w:pStyle w:val="af7"/>
      </w:pPr>
      <w:r>
        <w:t xml:space="preserve">            PublisherName = DocumentDetails.PublisherName,</w:t>
      </w:r>
    </w:p>
    <w:p w14:paraId="6BB409BE" w14:textId="77777777" w:rsidR="00CE4EC3" w:rsidRDefault="00CE4EC3" w:rsidP="00CE4EC3">
      <w:pPr>
        <w:pStyle w:val="af7"/>
      </w:pPr>
      <w:r>
        <w:t xml:space="preserve">            Title = DocumentDetails.Title,</w:t>
      </w:r>
    </w:p>
    <w:p w14:paraId="74E6AB44" w14:textId="77777777" w:rsidR="00CE4EC3" w:rsidRDefault="00CE4EC3" w:rsidP="00CE4EC3">
      <w:pPr>
        <w:pStyle w:val="af7"/>
      </w:pPr>
      <w:r>
        <w:t xml:space="preserve">            Filename = </w:t>
      </w:r>
      <w:proofErr w:type="spellStart"/>
      <w:proofErr w:type="gramStart"/>
      <w:r>
        <w:t>string.Empty</w:t>
      </w:r>
      <w:proofErr w:type="spellEnd"/>
      <w:proofErr w:type="gramEnd"/>
      <w:r>
        <w:t>,</w:t>
      </w:r>
    </w:p>
    <w:p w14:paraId="5045499C" w14:textId="77777777" w:rsidR="00CE4EC3" w:rsidRDefault="00CE4EC3" w:rsidP="00CE4EC3">
      <w:pPr>
        <w:pStyle w:val="af7"/>
      </w:pPr>
      <w:r>
        <w:t xml:space="preserve">            FileType = </w:t>
      </w:r>
      <w:proofErr w:type="spellStart"/>
      <w:r>
        <w:t>FileMetadata.Type</w:t>
      </w:r>
      <w:proofErr w:type="spellEnd"/>
      <w:r>
        <w:t>,</w:t>
      </w:r>
    </w:p>
    <w:p w14:paraId="0D25D3E5" w14:textId="77777777" w:rsidR="00CE4EC3" w:rsidRDefault="00CE4EC3" w:rsidP="00CE4EC3">
      <w:pPr>
        <w:pStyle w:val="af7"/>
      </w:pPr>
      <w:r>
        <w:t xml:space="preserve">            FileSize = </w:t>
      </w:r>
      <w:proofErr w:type="spellStart"/>
      <w:r>
        <w:t>FileMetadata.Size</w:t>
      </w:r>
      <w:proofErr w:type="spellEnd"/>
      <w:r>
        <w:t>,</w:t>
      </w:r>
    </w:p>
    <w:p w14:paraId="7F3EB315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ThumbnailFilename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,</w:t>
      </w:r>
    </w:p>
    <w:p w14:paraId="236923FE" w14:textId="77777777" w:rsidR="00CE4EC3" w:rsidRDefault="00CE4EC3" w:rsidP="00CE4EC3">
      <w:pPr>
        <w:pStyle w:val="af7"/>
      </w:pPr>
      <w:r>
        <w:t xml:space="preserve">            Authors = </w:t>
      </w:r>
      <w:proofErr w:type="spellStart"/>
      <w:r>
        <w:t>DocumentDetails.Authors</w:t>
      </w:r>
      <w:proofErr w:type="spellEnd"/>
      <w:r>
        <w:t>,</w:t>
      </w:r>
    </w:p>
    <w:p w14:paraId="13968864" w14:textId="77777777" w:rsidR="00CE4EC3" w:rsidRDefault="00CE4EC3" w:rsidP="00CE4EC3">
      <w:pPr>
        <w:pStyle w:val="af7"/>
      </w:pPr>
      <w:r>
        <w:t xml:space="preserve">            Tags = </w:t>
      </w:r>
      <w:proofErr w:type="spellStart"/>
      <w:r>
        <w:t>DocumentDetails.Tags</w:t>
      </w:r>
      <w:proofErr w:type="spellEnd"/>
    </w:p>
    <w:p w14:paraId="10FB11E3" w14:textId="77777777" w:rsidR="00CE4EC3" w:rsidRDefault="00CE4EC3" w:rsidP="00CE4EC3">
      <w:pPr>
        <w:pStyle w:val="af7"/>
      </w:pPr>
      <w:r>
        <w:t xml:space="preserve">        };</w:t>
      </w:r>
    </w:p>
    <w:p w14:paraId="0AE9F5BA" w14:textId="77777777" w:rsidR="00CE4EC3" w:rsidRDefault="00CE4EC3" w:rsidP="00CE4EC3">
      <w:pPr>
        <w:pStyle w:val="af7"/>
      </w:pPr>
      <w:r>
        <w:t xml:space="preserve">    }</w:t>
      </w:r>
    </w:p>
    <w:p w14:paraId="4C84A641" w14:textId="77777777" w:rsidR="00CE4EC3" w:rsidRDefault="00CE4EC3" w:rsidP="00CE4EC3">
      <w:pPr>
        <w:pStyle w:val="af7"/>
      </w:pPr>
    </w:p>
    <w:p w14:paraId="17EAE29C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proofErr w:type="gramStart"/>
      <w:r>
        <w:t>GetContentType</w:t>
      </w:r>
      <w:proofErr w:type="spellEnd"/>
      <w:r>
        <w:t>(</w:t>
      </w:r>
      <w:proofErr w:type="gramEnd"/>
      <w:r>
        <w:t>)</w:t>
      </w:r>
    </w:p>
    <w:p w14:paraId="290429BB" w14:textId="77777777" w:rsidR="00CE4EC3" w:rsidRDefault="00CE4EC3" w:rsidP="00CE4EC3">
      <w:pPr>
        <w:pStyle w:val="af7"/>
      </w:pPr>
      <w:r>
        <w:t xml:space="preserve">    {</w:t>
      </w:r>
    </w:p>
    <w:p w14:paraId="1FC1A11C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FileMetadata.Type</w:t>
      </w:r>
      <w:proofErr w:type="spellEnd"/>
      <w:r>
        <w:t xml:space="preserve"> switch</w:t>
      </w:r>
    </w:p>
    <w:p w14:paraId="624E6F29" w14:textId="77777777" w:rsidR="00CE4EC3" w:rsidRDefault="00CE4EC3" w:rsidP="00CE4EC3">
      <w:pPr>
        <w:pStyle w:val="af7"/>
      </w:pPr>
      <w:r>
        <w:t xml:space="preserve">        {</w:t>
      </w:r>
    </w:p>
    <w:p w14:paraId="760B5660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BookFileType.Pdf</w:t>
      </w:r>
      <w:proofErr w:type="spellEnd"/>
      <w:r>
        <w:t xml:space="preserve"> =&gt; </w:t>
      </w:r>
      <w:proofErr w:type="spellStart"/>
      <w:proofErr w:type="gramStart"/>
      <w:r>
        <w:t>MediaTypeNames.Application.Pdf</w:t>
      </w:r>
      <w:proofErr w:type="spellEnd"/>
      <w:proofErr w:type="gramEnd"/>
      <w:r>
        <w:t>,</w:t>
      </w:r>
    </w:p>
    <w:p w14:paraId="2BFDA2F4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BookFileType.Epub</w:t>
      </w:r>
      <w:proofErr w:type="spellEnd"/>
      <w:r>
        <w:t xml:space="preserve"> =&gt; "application/</w:t>
      </w:r>
      <w:proofErr w:type="spellStart"/>
      <w:r>
        <w:t>epub+zip</w:t>
      </w:r>
      <w:proofErr w:type="spellEnd"/>
      <w:r>
        <w:t>",</w:t>
      </w:r>
    </w:p>
    <w:p w14:paraId="3C612AB4" w14:textId="77777777" w:rsidR="00CE4EC3" w:rsidRDefault="00CE4EC3" w:rsidP="00CE4EC3">
      <w:pPr>
        <w:pStyle w:val="af7"/>
      </w:pPr>
      <w:r>
        <w:t xml:space="preserve">            _ =&gt; throw new </w:t>
      </w:r>
      <w:proofErr w:type="spellStart"/>
      <w:proofErr w:type="gramStart"/>
      <w:r>
        <w:t>ArgumentOutOfRangeException</w:t>
      </w:r>
      <w:proofErr w:type="spellEnd"/>
      <w:r>
        <w:t>(</w:t>
      </w:r>
      <w:proofErr w:type="gramEnd"/>
      <w:r>
        <w:t>)</w:t>
      </w:r>
    </w:p>
    <w:p w14:paraId="76B020D7" w14:textId="77777777" w:rsidR="00CE4EC3" w:rsidRDefault="00CE4EC3" w:rsidP="00CE4EC3">
      <w:pPr>
        <w:pStyle w:val="af7"/>
      </w:pPr>
      <w:r>
        <w:t xml:space="preserve">        };</w:t>
      </w:r>
    </w:p>
    <w:p w14:paraId="5DE8D60F" w14:textId="77777777" w:rsidR="00CE4EC3" w:rsidRDefault="00CE4EC3" w:rsidP="00CE4EC3">
      <w:pPr>
        <w:pStyle w:val="af7"/>
      </w:pPr>
      <w:r>
        <w:t xml:space="preserve">    }</w:t>
      </w:r>
    </w:p>
    <w:p w14:paraId="4868E453" w14:textId="77777777" w:rsidR="00CE4EC3" w:rsidRDefault="00CE4EC3" w:rsidP="00CE4EC3">
      <w:pPr>
        <w:pStyle w:val="af7"/>
      </w:pPr>
    </w:p>
    <w:p w14:paraId="7B0C2D0C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TranspilationSource</w:t>
      </w:r>
      <w:proofErr w:type="spellEnd"/>
      <w:r>
        <w:t>]</w:t>
      </w:r>
    </w:p>
    <w:p w14:paraId="1D2930F4" w14:textId="77777777" w:rsidR="00CE4EC3" w:rsidRDefault="00CE4EC3" w:rsidP="00CE4EC3">
      <w:pPr>
        <w:pStyle w:val="af7"/>
      </w:pPr>
      <w:r>
        <w:t xml:space="preserve">    public class Details</w:t>
      </w:r>
    </w:p>
    <w:p w14:paraId="5047C367" w14:textId="77777777" w:rsidR="00CE4EC3" w:rsidRDefault="00CE4EC3" w:rsidP="00CE4EC3">
      <w:pPr>
        <w:pStyle w:val="af7"/>
      </w:pPr>
      <w:r>
        <w:t xml:space="preserve">    {</w:t>
      </w:r>
    </w:p>
    <w:p w14:paraId="6C201A2F" w14:textId="77777777" w:rsidR="00CE4EC3" w:rsidRDefault="00CE4EC3" w:rsidP="00CE4EC3">
      <w:pPr>
        <w:pStyle w:val="af7"/>
      </w:pPr>
      <w:r>
        <w:t xml:space="preserve">        public Guid Id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26998020" w14:textId="77777777" w:rsidR="00CE4EC3" w:rsidRDefault="00CE4EC3" w:rsidP="00CE4EC3">
      <w:pPr>
        <w:pStyle w:val="af7"/>
      </w:pPr>
      <w:r>
        <w:t xml:space="preserve">        public string? Title </w:t>
      </w:r>
      <w:proofErr w:type="gramStart"/>
      <w:r>
        <w:t>{ get</w:t>
      </w:r>
      <w:proofErr w:type="gramEnd"/>
      <w:r>
        <w:t>; set; }</w:t>
      </w:r>
    </w:p>
    <w:p w14:paraId="69D519A0" w14:textId="77777777" w:rsidR="00CE4EC3" w:rsidRDefault="00CE4EC3" w:rsidP="00CE4EC3">
      <w:pPr>
        <w:pStyle w:val="af7"/>
      </w:pPr>
      <w:r>
        <w:t xml:space="preserve">        public string? Isbn </w:t>
      </w:r>
      <w:proofErr w:type="gramStart"/>
      <w:r>
        <w:t>{ get</w:t>
      </w:r>
      <w:proofErr w:type="gramEnd"/>
      <w:r>
        <w:t>; set; }</w:t>
      </w:r>
    </w:p>
    <w:p w14:paraId="2F44EC56" w14:textId="77777777" w:rsidR="00CE4EC3" w:rsidRDefault="00CE4EC3" w:rsidP="00CE4EC3">
      <w:pPr>
        <w:pStyle w:val="af7"/>
      </w:pPr>
      <w:r>
        <w:t xml:space="preserve">        public string? Description </w:t>
      </w:r>
      <w:proofErr w:type="gramStart"/>
      <w:r>
        <w:t>{ get</w:t>
      </w:r>
      <w:proofErr w:type="gramEnd"/>
      <w:r>
        <w:t>; set; }</w:t>
      </w:r>
    </w:p>
    <w:p w14:paraId="022B7796" w14:textId="77777777" w:rsidR="00CE4EC3" w:rsidRDefault="00CE4EC3" w:rsidP="00CE4EC3">
      <w:pPr>
        <w:pStyle w:val="af7"/>
      </w:pPr>
      <w:r>
        <w:t xml:space="preserve">        public string? PublisherName </w:t>
      </w:r>
      <w:proofErr w:type="gramStart"/>
      <w:r>
        <w:t>{ get</w:t>
      </w:r>
      <w:proofErr w:type="gramEnd"/>
      <w:r>
        <w:t>; set; }</w:t>
      </w:r>
    </w:p>
    <w:p w14:paraId="58976EE3" w14:textId="77777777" w:rsidR="00CE4EC3" w:rsidRDefault="00CE4EC3" w:rsidP="00CE4EC3">
      <w:pPr>
        <w:pStyle w:val="af7"/>
      </w:pPr>
      <w:r>
        <w:t xml:space="preserve">        public string? </w:t>
      </w:r>
      <w:proofErr w:type="spellStart"/>
      <w:r>
        <w:t>ThumbnailUrl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485D98D" w14:textId="77777777" w:rsidR="00CE4EC3" w:rsidRDefault="00CE4EC3" w:rsidP="00CE4EC3">
      <w:pPr>
        <w:pStyle w:val="af7"/>
      </w:pPr>
      <w:r>
        <w:t xml:space="preserve">        public int? </w:t>
      </w:r>
      <w:proofErr w:type="spellStart"/>
      <w:r>
        <w:t>PageCount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DF7D3F5" w14:textId="77777777" w:rsidR="00CE4EC3" w:rsidRDefault="00CE4EC3" w:rsidP="00CE4EC3">
      <w:pPr>
        <w:pStyle w:val="af7"/>
      </w:pPr>
      <w:r>
        <w:t xml:space="preserve">        public </w:t>
      </w:r>
      <w:proofErr w:type="gramStart"/>
      <w:r>
        <w:t>string[</w:t>
      </w:r>
      <w:proofErr w:type="gramEnd"/>
      <w:r>
        <w:t xml:space="preserve">]? Authors </w:t>
      </w:r>
      <w:proofErr w:type="gramStart"/>
      <w:r>
        <w:t>{ get</w:t>
      </w:r>
      <w:proofErr w:type="gramEnd"/>
      <w:r>
        <w:t>; set; }</w:t>
      </w:r>
    </w:p>
    <w:p w14:paraId="078B40C3" w14:textId="77777777" w:rsidR="00CE4EC3" w:rsidRDefault="00CE4EC3" w:rsidP="00CE4EC3">
      <w:pPr>
        <w:pStyle w:val="af7"/>
      </w:pPr>
      <w:r>
        <w:t xml:space="preserve">        public </w:t>
      </w:r>
      <w:proofErr w:type="gramStart"/>
      <w:r>
        <w:t>string[</w:t>
      </w:r>
      <w:proofErr w:type="gramEnd"/>
      <w:r>
        <w:t xml:space="preserve">]? Tags </w:t>
      </w:r>
      <w:proofErr w:type="gramStart"/>
      <w:r>
        <w:t>{ get</w:t>
      </w:r>
      <w:proofErr w:type="gramEnd"/>
      <w:r>
        <w:t>; set; }</w:t>
      </w:r>
    </w:p>
    <w:p w14:paraId="04403BC1" w14:textId="77777777" w:rsidR="00CE4EC3" w:rsidRDefault="00CE4EC3" w:rsidP="00CE4EC3">
      <w:pPr>
        <w:pStyle w:val="af7"/>
      </w:pPr>
      <w:r>
        <w:t xml:space="preserve">    }</w:t>
      </w:r>
    </w:p>
    <w:p w14:paraId="2F411675" w14:textId="77777777" w:rsidR="00CE4EC3" w:rsidRDefault="00CE4EC3" w:rsidP="00CE4EC3">
      <w:pPr>
        <w:pStyle w:val="af7"/>
      </w:pPr>
    </w:p>
    <w:p w14:paraId="6F075AF2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TranspilationSource</w:t>
      </w:r>
      <w:proofErr w:type="spellEnd"/>
      <w:r>
        <w:t>]</w:t>
      </w:r>
    </w:p>
    <w:p w14:paraId="0838EAF5" w14:textId="77777777" w:rsidR="00CE4EC3" w:rsidRDefault="00CE4EC3" w:rsidP="00CE4EC3">
      <w:pPr>
        <w:pStyle w:val="af7"/>
      </w:pPr>
      <w:r>
        <w:t xml:space="preserve">    public class </w:t>
      </w:r>
      <w:proofErr w:type="spellStart"/>
      <w:r>
        <w:t>UserStats</w:t>
      </w:r>
      <w:proofErr w:type="spellEnd"/>
    </w:p>
    <w:p w14:paraId="0A9A61FE" w14:textId="77777777" w:rsidR="00CE4EC3" w:rsidRDefault="00CE4EC3" w:rsidP="00CE4EC3">
      <w:pPr>
        <w:pStyle w:val="af7"/>
      </w:pPr>
      <w:r>
        <w:t xml:space="preserve">    {</w:t>
      </w:r>
    </w:p>
    <w:p w14:paraId="5FAE0E76" w14:textId="77777777" w:rsidR="00CE4EC3" w:rsidRDefault="00CE4EC3" w:rsidP="00CE4EC3">
      <w:pPr>
        <w:pStyle w:val="af7"/>
      </w:pPr>
      <w:r>
        <w:t xml:space="preserve">        public long </w:t>
      </w:r>
      <w:proofErr w:type="spellStart"/>
      <w:r>
        <w:t>TotalReadingTime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336D9FC2" w14:textId="77777777" w:rsidR="00CE4EC3" w:rsidRDefault="00CE4EC3" w:rsidP="00CE4EC3">
      <w:pPr>
        <w:pStyle w:val="af7"/>
      </w:pPr>
      <w:r>
        <w:t xml:space="preserve">        public </w:t>
      </w:r>
      <w:proofErr w:type="spellStart"/>
      <w:r>
        <w:t>DateTimeOffset</w:t>
      </w:r>
      <w:proofErr w:type="spellEnd"/>
      <w:r>
        <w:t xml:space="preserve">? </w:t>
      </w:r>
      <w:proofErr w:type="spellStart"/>
      <w:r>
        <w:t>RecentAccessTime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0F96959E" w14:textId="77777777" w:rsidR="00CE4EC3" w:rsidRDefault="00CE4EC3" w:rsidP="00CE4EC3">
      <w:pPr>
        <w:pStyle w:val="af7"/>
      </w:pPr>
      <w:r>
        <w:t xml:space="preserve">        public int? </w:t>
      </w:r>
      <w:proofErr w:type="spellStart"/>
      <w:r>
        <w:t>LastViewedPage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1EF69475" w14:textId="77777777" w:rsidR="00CE4EC3" w:rsidRDefault="00CE4EC3" w:rsidP="00CE4EC3">
      <w:pPr>
        <w:pStyle w:val="af7"/>
      </w:pPr>
      <w:r>
        <w:t xml:space="preserve">    }</w:t>
      </w:r>
    </w:p>
    <w:p w14:paraId="74AA1FF9" w14:textId="77777777" w:rsidR="00CE4EC3" w:rsidRDefault="00CE4EC3" w:rsidP="00CE4EC3">
      <w:pPr>
        <w:pStyle w:val="af7"/>
      </w:pPr>
    </w:p>
    <w:p w14:paraId="3D997AA2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TranspilationSource</w:t>
      </w:r>
      <w:proofErr w:type="spellEnd"/>
      <w:r>
        <w:t>]</w:t>
      </w:r>
    </w:p>
    <w:p w14:paraId="44027756" w14:textId="77777777" w:rsidR="00CE4EC3" w:rsidRDefault="00CE4EC3" w:rsidP="00CE4EC3">
      <w:pPr>
        <w:pStyle w:val="af7"/>
      </w:pPr>
      <w:r>
        <w:t xml:space="preserve">    public record </w:t>
      </w:r>
      <w:proofErr w:type="spellStart"/>
      <w:r>
        <w:t>BookFileMetadata</w:t>
      </w:r>
      <w:proofErr w:type="spellEnd"/>
    </w:p>
    <w:p w14:paraId="2DA8F9F5" w14:textId="77777777" w:rsidR="00CE4EC3" w:rsidRDefault="00CE4EC3" w:rsidP="00CE4EC3">
      <w:pPr>
        <w:pStyle w:val="af7"/>
      </w:pPr>
      <w:r>
        <w:t xml:space="preserve">    {</w:t>
      </w:r>
    </w:p>
    <w:p w14:paraId="4689EC11" w14:textId="77777777" w:rsidR="00CE4EC3" w:rsidRDefault="00CE4EC3" w:rsidP="00CE4EC3">
      <w:pPr>
        <w:pStyle w:val="af7"/>
      </w:pPr>
      <w:r>
        <w:t xml:space="preserve">        public required BookFileType Type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34322DA1" w14:textId="77777777" w:rsidR="00CE4EC3" w:rsidRDefault="00CE4EC3" w:rsidP="00CE4EC3">
      <w:pPr>
        <w:pStyle w:val="af7"/>
      </w:pPr>
    </w:p>
    <w:p w14:paraId="040D5115" w14:textId="77777777" w:rsidR="00CE4EC3" w:rsidRDefault="00CE4EC3" w:rsidP="00CE4EC3">
      <w:pPr>
        <w:pStyle w:val="af7"/>
      </w:pPr>
      <w:r>
        <w:t xml:space="preserve">        public required long Size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0DEC5312" w14:textId="77777777" w:rsidR="00CE4EC3" w:rsidRDefault="00CE4EC3" w:rsidP="00CE4EC3">
      <w:pPr>
        <w:pStyle w:val="af7"/>
      </w:pPr>
      <w:r>
        <w:t xml:space="preserve">    }</w:t>
      </w:r>
    </w:p>
    <w:p w14:paraId="3E3B951C" w14:textId="77777777" w:rsidR="00CE4EC3" w:rsidRDefault="00CE4EC3" w:rsidP="00CE4EC3">
      <w:pPr>
        <w:pStyle w:val="af7"/>
      </w:pPr>
      <w:r>
        <w:lastRenderedPageBreak/>
        <w:t>}</w:t>
      </w:r>
    </w:p>
    <w:p w14:paraId="0ED41629" w14:textId="77777777" w:rsidR="00CE4EC3" w:rsidRDefault="00CE4EC3" w:rsidP="00CE4EC3">
      <w:pPr>
        <w:pStyle w:val="af7"/>
      </w:pPr>
    </w:p>
    <w:p w14:paraId="7962E534" w14:textId="77777777" w:rsidR="00CE4EC3" w:rsidRDefault="00CE4EC3" w:rsidP="00CE4EC3">
      <w:pPr>
        <w:pStyle w:val="af7"/>
      </w:pPr>
      <w:r>
        <w:t xml:space="preserve">public static class </w:t>
      </w:r>
      <w:proofErr w:type="spellStart"/>
      <w:r>
        <w:t>BookDocumentEntityExtensions</w:t>
      </w:r>
      <w:proofErr w:type="spellEnd"/>
    </w:p>
    <w:p w14:paraId="61FFF293" w14:textId="77777777" w:rsidR="00CE4EC3" w:rsidRDefault="00CE4EC3" w:rsidP="00CE4EC3">
      <w:pPr>
        <w:pStyle w:val="af7"/>
      </w:pPr>
      <w:r>
        <w:t>{</w:t>
      </w:r>
    </w:p>
    <w:p w14:paraId="3309E6D1" w14:textId="77777777" w:rsidR="00CE4EC3" w:rsidRDefault="00CE4EC3" w:rsidP="00CE4EC3">
      <w:pPr>
        <w:pStyle w:val="af7"/>
      </w:pPr>
      <w:r>
        <w:t xml:space="preserve">    public static </w:t>
      </w:r>
      <w:proofErr w:type="spellStart"/>
      <w:r>
        <w:t>BookDto</w:t>
      </w:r>
      <w:proofErr w:type="spellEnd"/>
      <w:r>
        <w:t xml:space="preserve"> </w:t>
      </w:r>
      <w:proofErr w:type="spellStart"/>
      <w:proofErr w:type="gramStart"/>
      <w:r>
        <w:t>ToDto</w:t>
      </w:r>
      <w:proofErr w:type="spellEnd"/>
      <w:r>
        <w:t>(</w:t>
      </w:r>
      <w:proofErr w:type="gramEnd"/>
      <w:r>
        <w:t>this Book entity)</w:t>
      </w:r>
    </w:p>
    <w:p w14:paraId="1DE8AB9B" w14:textId="77777777" w:rsidR="00CE4EC3" w:rsidRDefault="00CE4EC3" w:rsidP="00CE4EC3">
      <w:pPr>
        <w:pStyle w:val="af7"/>
      </w:pPr>
      <w:r>
        <w:t xml:space="preserve">    {</w:t>
      </w:r>
    </w:p>
    <w:p w14:paraId="020C1E52" w14:textId="77777777" w:rsidR="00CE4EC3" w:rsidRDefault="00CE4EC3" w:rsidP="00CE4EC3">
      <w:pPr>
        <w:pStyle w:val="af7"/>
      </w:pPr>
      <w:r>
        <w:t xml:space="preserve">        var stats = </w:t>
      </w:r>
      <w:proofErr w:type="spellStart"/>
      <w:proofErr w:type="gramStart"/>
      <w:r>
        <w:t>entity.Stats.Any</w:t>
      </w:r>
      <w:proofErr w:type="spellEnd"/>
      <w:proofErr w:type="gramEnd"/>
      <w:r>
        <w:t xml:space="preserve">() ? </w:t>
      </w:r>
      <w:proofErr w:type="spellStart"/>
      <w:r>
        <w:t>entity.Stats.FirstOrDefault</w:t>
      </w:r>
      <w:proofErr w:type="spellEnd"/>
      <w:r>
        <w:t>() : null;</w:t>
      </w:r>
    </w:p>
    <w:p w14:paraId="25F3EE6E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BookDto</w:t>
      </w:r>
      <w:proofErr w:type="spellEnd"/>
    </w:p>
    <w:p w14:paraId="1A0EC61C" w14:textId="77777777" w:rsidR="00CE4EC3" w:rsidRDefault="00CE4EC3" w:rsidP="00CE4EC3">
      <w:pPr>
        <w:pStyle w:val="af7"/>
      </w:pPr>
      <w:r>
        <w:t xml:space="preserve">        {</w:t>
      </w:r>
    </w:p>
    <w:p w14:paraId="43D2E9FA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DocumentDetails</w:t>
      </w:r>
      <w:proofErr w:type="spellEnd"/>
      <w:r>
        <w:t xml:space="preserve"> = new </w:t>
      </w:r>
      <w:proofErr w:type="spellStart"/>
      <w:r>
        <w:t>BookDto.Details</w:t>
      </w:r>
      <w:proofErr w:type="spellEnd"/>
    </w:p>
    <w:p w14:paraId="0D66F271" w14:textId="77777777" w:rsidR="00CE4EC3" w:rsidRDefault="00CE4EC3" w:rsidP="00CE4EC3">
      <w:pPr>
        <w:pStyle w:val="af7"/>
      </w:pPr>
      <w:r>
        <w:t xml:space="preserve">            {</w:t>
      </w:r>
    </w:p>
    <w:p w14:paraId="416F8BA1" w14:textId="77777777" w:rsidR="00CE4EC3" w:rsidRDefault="00CE4EC3" w:rsidP="00CE4EC3">
      <w:pPr>
        <w:pStyle w:val="af7"/>
      </w:pPr>
      <w:r>
        <w:t xml:space="preserve">                Id = </w:t>
      </w:r>
      <w:proofErr w:type="spellStart"/>
      <w:proofErr w:type="gramStart"/>
      <w:r>
        <w:t>entity.Id</w:t>
      </w:r>
      <w:proofErr w:type="spellEnd"/>
      <w:proofErr w:type="gramEnd"/>
      <w:r>
        <w:t>,</w:t>
      </w:r>
    </w:p>
    <w:p w14:paraId="6F4C6A44" w14:textId="77777777" w:rsidR="00CE4EC3" w:rsidRDefault="00CE4EC3" w:rsidP="00CE4EC3">
      <w:pPr>
        <w:pStyle w:val="af7"/>
      </w:pPr>
      <w:r>
        <w:t xml:space="preserve">                Description = </w:t>
      </w:r>
      <w:proofErr w:type="spellStart"/>
      <w:proofErr w:type="gramStart"/>
      <w:r>
        <w:t>entity.Description</w:t>
      </w:r>
      <w:proofErr w:type="spellEnd"/>
      <w:proofErr w:type="gramEnd"/>
      <w:r>
        <w:t>,</w:t>
      </w:r>
    </w:p>
    <w:p w14:paraId="6195972E" w14:textId="77777777" w:rsidR="00CE4EC3" w:rsidRDefault="00CE4EC3" w:rsidP="00CE4EC3">
      <w:pPr>
        <w:pStyle w:val="af7"/>
      </w:pPr>
      <w:r>
        <w:t xml:space="preserve">                Isbn = </w:t>
      </w:r>
      <w:proofErr w:type="spellStart"/>
      <w:proofErr w:type="gramStart"/>
      <w:r>
        <w:t>entity.Isbn</w:t>
      </w:r>
      <w:proofErr w:type="spellEnd"/>
      <w:proofErr w:type="gramEnd"/>
      <w:r>
        <w:t>,</w:t>
      </w:r>
    </w:p>
    <w:p w14:paraId="42D5AFE1" w14:textId="77777777" w:rsidR="00CE4EC3" w:rsidRDefault="00CE4EC3" w:rsidP="00CE4EC3">
      <w:pPr>
        <w:pStyle w:val="af7"/>
      </w:pPr>
      <w:r>
        <w:t xml:space="preserve">                PublisherName = </w:t>
      </w:r>
      <w:proofErr w:type="spellStart"/>
      <w:proofErr w:type="gramStart"/>
      <w:r>
        <w:t>entity.PublisherName</w:t>
      </w:r>
      <w:proofErr w:type="spellEnd"/>
      <w:proofErr w:type="gramEnd"/>
      <w:r>
        <w:t>,</w:t>
      </w:r>
    </w:p>
    <w:p w14:paraId="1AC9215C" w14:textId="77777777" w:rsidR="00CE4EC3" w:rsidRDefault="00CE4EC3" w:rsidP="00CE4EC3">
      <w:pPr>
        <w:pStyle w:val="af7"/>
      </w:pPr>
      <w:r>
        <w:t xml:space="preserve">                Title = </w:t>
      </w:r>
      <w:proofErr w:type="spellStart"/>
      <w:proofErr w:type="gramStart"/>
      <w:r>
        <w:t>entity.Title</w:t>
      </w:r>
      <w:proofErr w:type="spellEnd"/>
      <w:proofErr w:type="gramEnd"/>
      <w:r>
        <w:t>,</w:t>
      </w:r>
    </w:p>
    <w:p w14:paraId="31117900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ThumbnailUrl</w:t>
      </w:r>
      <w:proofErr w:type="spellEnd"/>
      <w:r>
        <w:t xml:space="preserve"> = </w:t>
      </w:r>
      <w:proofErr w:type="spellStart"/>
      <w:proofErr w:type="gramStart"/>
      <w:r>
        <w:t>string.Empty</w:t>
      </w:r>
      <w:proofErr w:type="spellEnd"/>
      <w:proofErr w:type="gramEnd"/>
      <w:r>
        <w:t>,</w:t>
      </w:r>
    </w:p>
    <w:p w14:paraId="065BBFC8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PageCount</w:t>
      </w:r>
      <w:proofErr w:type="spellEnd"/>
      <w:r>
        <w:t xml:space="preserve"> = </w:t>
      </w:r>
      <w:proofErr w:type="spellStart"/>
      <w:proofErr w:type="gramStart"/>
      <w:r>
        <w:t>entity.PageCount</w:t>
      </w:r>
      <w:proofErr w:type="spellEnd"/>
      <w:proofErr w:type="gramEnd"/>
      <w:r>
        <w:t>,</w:t>
      </w:r>
    </w:p>
    <w:p w14:paraId="08D919C7" w14:textId="77777777" w:rsidR="00CE4EC3" w:rsidRDefault="00CE4EC3" w:rsidP="00CE4EC3">
      <w:pPr>
        <w:pStyle w:val="af7"/>
      </w:pPr>
      <w:r>
        <w:t xml:space="preserve">                Authors = </w:t>
      </w:r>
      <w:proofErr w:type="spellStart"/>
      <w:proofErr w:type="gramStart"/>
      <w:r>
        <w:t>entity.Authors</w:t>
      </w:r>
      <w:proofErr w:type="spellEnd"/>
      <w:proofErr w:type="gramEnd"/>
      <w:r>
        <w:t>,</w:t>
      </w:r>
    </w:p>
    <w:p w14:paraId="0BBE8AAA" w14:textId="77777777" w:rsidR="00CE4EC3" w:rsidRDefault="00CE4EC3" w:rsidP="00CE4EC3">
      <w:pPr>
        <w:pStyle w:val="af7"/>
      </w:pPr>
      <w:r>
        <w:t xml:space="preserve">                Tags = </w:t>
      </w:r>
      <w:proofErr w:type="spellStart"/>
      <w:proofErr w:type="gramStart"/>
      <w:r>
        <w:t>entity.Tags</w:t>
      </w:r>
      <w:proofErr w:type="spellEnd"/>
      <w:proofErr w:type="gramEnd"/>
      <w:r>
        <w:t>,</w:t>
      </w:r>
    </w:p>
    <w:p w14:paraId="27DA450C" w14:textId="77777777" w:rsidR="00CE4EC3" w:rsidRDefault="00CE4EC3" w:rsidP="00CE4EC3">
      <w:pPr>
        <w:pStyle w:val="af7"/>
      </w:pPr>
      <w:r>
        <w:t xml:space="preserve">            },</w:t>
      </w:r>
    </w:p>
    <w:p w14:paraId="7B97940E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FileMetadata</w:t>
      </w:r>
      <w:proofErr w:type="spellEnd"/>
      <w:r>
        <w:t xml:space="preserve"> = new </w:t>
      </w:r>
      <w:proofErr w:type="spellStart"/>
      <w:r>
        <w:t>BookDto.BookFileMetadata</w:t>
      </w:r>
      <w:proofErr w:type="spellEnd"/>
    </w:p>
    <w:p w14:paraId="0117CDDB" w14:textId="77777777" w:rsidR="00CE4EC3" w:rsidRDefault="00CE4EC3" w:rsidP="00CE4EC3">
      <w:pPr>
        <w:pStyle w:val="af7"/>
      </w:pPr>
      <w:r>
        <w:t xml:space="preserve">            {</w:t>
      </w:r>
    </w:p>
    <w:p w14:paraId="09410C46" w14:textId="77777777" w:rsidR="00CE4EC3" w:rsidRDefault="00CE4EC3" w:rsidP="00CE4EC3">
      <w:pPr>
        <w:pStyle w:val="af7"/>
      </w:pPr>
      <w:r>
        <w:t xml:space="preserve">                Size = </w:t>
      </w:r>
      <w:proofErr w:type="spellStart"/>
      <w:proofErr w:type="gramStart"/>
      <w:r>
        <w:t>entity.FileSize</w:t>
      </w:r>
      <w:proofErr w:type="spellEnd"/>
      <w:proofErr w:type="gramEnd"/>
      <w:r>
        <w:t>,</w:t>
      </w:r>
    </w:p>
    <w:p w14:paraId="1F80985F" w14:textId="77777777" w:rsidR="00CE4EC3" w:rsidRDefault="00CE4EC3" w:rsidP="00CE4EC3">
      <w:pPr>
        <w:pStyle w:val="af7"/>
      </w:pPr>
      <w:r>
        <w:t xml:space="preserve">                Type = </w:t>
      </w:r>
      <w:proofErr w:type="spellStart"/>
      <w:proofErr w:type="gramStart"/>
      <w:r>
        <w:t>entity.FileType</w:t>
      </w:r>
      <w:proofErr w:type="spellEnd"/>
      <w:proofErr w:type="gramEnd"/>
    </w:p>
    <w:p w14:paraId="236249AB" w14:textId="77777777" w:rsidR="00CE4EC3" w:rsidRDefault="00CE4EC3" w:rsidP="00CE4EC3">
      <w:pPr>
        <w:pStyle w:val="af7"/>
      </w:pPr>
      <w:r>
        <w:t xml:space="preserve">            },</w:t>
      </w:r>
    </w:p>
    <w:p w14:paraId="0CB0FC74" w14:textId="77777777" w:rsidR="00CE4EC3" w:rsidRDefault="00CE4EC3" w:rsidP="00CE4EC3">
      <w:pPr>
        <w:pStyle w:val="af7"/>
      </w:pPr>
      <w:r>
        <w:t xml:space="preserve">            Stats = </w:t>
      </w:r>
      <w:proofErr w:type="gramStart"/>
      <w:r>
        <w:t>stats !</w:t>
      </w:r>
      <w:proofErr w:type="gramEnd"/>
      <w:r>
        <w:t xml:space="preserve">= null ? new </w:t>
      </w:r>
      <w:proofErr w:type="spellStart"/>
      <w:r>
        <w:t>BookDto.UserStats</w:t>
      </w:r>
      <w:proofErr w:type="spellEnd"/>
    </w:p>
    <w:p w14:paraId="7CD1A95E" w14:textId="77777777" w:rsidR="00CE4EC3" w:rsidRDefault="00CE4EC3" w:rsidP="00CE4EC3">
      <w:pPr>
        <w:pStyle w:val="af7"/>
      </w:pPr>
      <w:r>
        <w:t xml:space="preserve">            {</w:t>
      </w:r>
    </w:p>
    <w:p w14:paraId="125B7EB0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TotalReadingTime</w:t>
      </w:r>
      <w:proofErr w:type="spellEnd"/>
      <w:r>
        <w:t xml:space="preserve"> = </w:t>
      </w:r>
      <w:proofErr w:type="spellStart"/>
      <w:proofErr w:type="gramStart"/>
      <w:r>
        <w:t>stats.TotalReadingTime</w:t>
      </w:r>
      <w:proofErr w:type="spellEnd"/>
      <w:proofErr w:type="gramEnd"/>
      <w:r>
        <w:t>,</w:t>
      </w:r>
    </w:p>
    <w:p w14:paraId="5B17E7A6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RecentAccessTime</w:t>
      </w:r>
      <w:proofErr w:type="spellEnd"/>
      <w:r>
        <w:t xml:space="preserve"> = </w:t>
      </w:r>
      <w:proofErr w:type="spellStart"/>
      <w:proofErr w:type="gramStart"/>
      <w:r>
        <w:t>stats.RecentAccess.ToDateTimeOffset</w:t>
      </w:r>
      <w:proofErr w:type="spellEnd"/>
      <w:proofErr w:type="gramEnd"/>
      <w:r>
        <w:t>(),</w:t>
      </w:r>
    </w:p>
    <w:p w14:paraId="3F1EB09C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LastViewedPage</w:t>
      </w:r>
      <w:proofErr w:type="spellEnd"/>
      <w:r>
        <w:t xml:space="preserve"> = </w:t>
      </w:r>
      <w:proofErr w:type="spellStart"/>
      <w:proofErr w:type="gramStart"/>
      <w:r>
        <w:t>stats.LastViewedPage</w:t>
      </w:r>
      <w:proofErr w:type="spellEnd"/>
      <w:proofErr w:type="gramEnd"/>
    </w:p>
    <w:p w14:paraId="176A1A54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} :</w:t>
      </w:r>
      <w:proofErr w:type="gramEnd"/>
      <w:r>
        <w:t xml:space="preserve"> null</w:t>
      </w:r>
    </w:p>
    <w:p w14:paraId="5C80D132" w14:textId="77777777" w:rsidR="00CE4EC3" w:rsidRDefault="00CE4EC3" w:rsidP="00CE4EC3">
      <w:pPr>
        <w:pStyle w:val="af7"/>
      </w:pPr>
      <w:r>
        <w:t xml:space="preserve">        };</w:t>
      </w:r>
    </w:p>
    <w:p w14:paraId="54E64C58" w14:textId="77777777" w:rsidR="00CE4EC3" w:rsidRDefault="00CE4EC3" w:rsidP="00CE4EC3">
      <w:pPr>
        <w:pStyle w:val="af7"/>
      </w:pPr>
      <w:r>
        <w:t xml:space="preserve">    }</w:t>
      </w:r>
    </w:p>
    <w:p w14:paraId="220BBC5D" w14:textId="77777777" w:rsidR="00CE4EC3" w:rsidRDefault="00CE4EC3" w:rsidP="00CE4EC3">
      <w:pPr>
        <w:pStyle w:val="af7"/>
      </w:pPr>
      <w:r>
        <w:t>}</w:t>
      </w:r>
    </w:p>
    <w:p w14:paraId="374600F2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BookMetadataDto.cs</w:t>
      </w:r>
      <w:proofErr w:type="spellEnd"/>
      <w:r>
        <w:t>:</w:t>
      </w:r>
    </w:p>
    <w:p w14:paraId="139F107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BookManager.Domain.Enums;</w:t>
      </w:r>
    </w:p>
    <w:p w14:paraId="58487DAD" w14:textId="77777777" w:rsidR="00CE4EC3" w:rsidRDefault="00CE4EC3" w:rsidP="00CE4EC3">
      <w:pPr>
        <w:pStyle w:val="af7"/>
      </w:pPr>
      <w:r>
        <w:t>using Tapper;</w:t>
      </w:r>
    </w:p>
    <w:p w14:paraId="700A2FC2" w14:textId="77777777" w:rsidR="00CE4EC3" w:rsidRDefault="00CE4EC3" w:rsidP="00CE4EC3">
      <w:pPr>
        <w:pStyle w:val="af7"/>
      </w:pPr>
    </w:p>
    <w:p w14:paraId="51D7247B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459F5807" w14:textId="77777777" w:rsidR="00CE4EC3" w:rsidRDefault="00CE4EC3" w:rsidP="00CE4EC3">
      <w:pPr>
        <w:pStyle w:val="af7"/>
      </w:pPr>
    </w:p>
    <w:p w14:paraId="0D00DA1D" w14:textId="77777777" w:rsidR="00CE4EC3" w:rsidRDefault="00CE4EC3" w:rsidP="00CE4EC3">
      <w:pPr>
        <w:pStyle w:val="af7"/>
      </w:pPr>
      <w:r>
        <w:t>[TranspilationSource]</w:t>
      </w:r>
    </w:p>
    <w:p w14:paraId="74BC4EA4" w14:textId="77777777" w:rsidR="00CE4EC3" w:rsidRDefault="00CE4EC3" w:rsidP="00CE4EC3">
      <w:pPr>
        <w:pStyle w:val="af7"/>
      </w:pPr>
      <w:r>
        <w:t>public sealed record BookMetadataDto</w:t>
      </w:r>
    </w:p>
    <w:p w14:paraId="7721EE0C" w14:textId="77777777" w:rsidR="00CE4EC3" w:rsidRDefault="00CE4EC3" w:rsidP="00CE4EC3">
      <w:pPr>
        <w:pStyle w:val="af7"/>
      </w:pPr>
      <w:r>
        <w:t>{</w:t>
      </w:r>
    </w:p>
    <w:p w14:paraId="6BB647F4" w14:textId="77777777" w:rsidR="00CE4EC3" w:rsidRDefault="00CE4EC3" w:rsidP="00CE4EC3">
      <w:pPr>
        <w:pStyle w:val="af7"/>
      </w:pPr>
      <w:r>
        <w:t xml:space="preserve">    public required string Filename </w:t>
      </w:r>
      <w:proofErr w:type="gramStart"/>
      <w:r>
        <w:t>{ get</w:t>
      </w:r>
      <w:proofErr w:type="gramEnd"/>
      <w:r>
        <w:t>; init; }</w:t>
      </w:r>
    </w:p>
    <w:p w14:paraId="4AF356BF" w14:textId="77777777" w:rsidR="00CE4EC3" w:rsidRDefault="00CE4EC3" w:rsidP="00CE4EC3">
      <w:pPr>
        <w:pStyle w:val="af7"/>
      </w:pPr>
      <w:r>
        <w:t xml:space="preserve">    public required long FileSizeInBytes </w:t>
      </w:r>
      <w:proofErr w:type="gramStart"/>
      <w:r>
        <w:t>{ get</w:t>
      </w:r>
      <w:proofErr w:type="gramEnd"/>
      <w:r>
        <w:t>; init; }</w:t>
      </w:r>
    </w:p>
    <w:p w14:paraId="7453C802" w14:textId="77777777" w:rsidR="00CE4EC3" w:rsidRDefault="00CE4EC3" w:rsidP="00CE4EC3">
      <w:pPr>
        <w:pStyle w:val="af7"/>
      </w:pPr>
      <w:r>
        <w:t xml:space="preserve">    public required BookFileType FileType </w:t>
      </w:r>
      <w:proofErr w:type="gramStart"/>
      <w:r>
        <w:t>{ get</w:t>
      </w:r>
      <w:proofErr w:type="gramEnd"/>
      <w:r>
        <w:t>; init; }</w:t>
      </w:r>
    </w:p>
    <w:p w14:paraId="4D2CE0C6" w14:textId="77777777" w:rsidR="00CE4EC3" w:rsidRDefault="00CE4EC3" w:rsidP="00CE4EC3">
      <w:pPr>
        <w:pStyle w:val="af7"/>
      </w:pPr>
    </w:p>
    <w:p w14:paraId="4DB7E312" w14:textId="77777777" w:rsidR="00CE4EC3" w:rsidRDefault="00CE4EC3" w:rsidP="00CE4EC3">
      <w:pPr>
        <w:pStyle w:val="af7"/>
      </w:pPr>
      <w:r>
        <w:t xml:space="preserve">    public string? Title </w:t>
      </w:r>
      <w:proofErr w:type="gramStart"/>
      <w:r>
        <w:t>{ get</w:t>
      </w:r>
      <w:proofErr w:type="gramEnd"/>
      <w:r>
        <w:t>; init; }</w:t>
      </w:r>
    </w:p>
    <w:p w14:paraId="228F0CE5" w14:textId="77777777" w:rsidR="00CE4EC3" w:rsidRDefault="00CE4EC3" w:rsidP="00CE4EC3">
      <w:pPr>
        <w:pStyle w:val="af7"/>
      </w:pPr>
      <w:r>
        <w:t xml:space="preserve">    public string? Isbn </w:t>
      </w:r>
      <w:proofErr w:type="gramStart"/>
      <w:r>
        <w:t>{ get</w:t>
      </w:r>
      <w:proofErr w:type="gramEnd"/>
      <w:r>
        <w:t>; init; }</w:t>
      </w:r>
    </w:p>
    <w:p w14:paraId="64EE817C" w14:textId="77777777" w:rsidR="00CE4EC3" w:rsidRDefault="00CE4EC3" w:rsidP="00CE4EC3">
      <w:pPr>
        <w:pStyle w:val="af7"/>
      </w:pPr>
      <w:r>
        <w:t xml:space="preserve">    public string? Description </w:t>
      </w:r>
      <w:proofErr w:type="gramStart"/>
      <w:r>
        <w:t>{ get</w:t>
      </w:r>
      <w:proofErr w:type="gramEnd"/>
      <w:r>
        <w:t>; init; }</w:t>
      </w:r>
    </w:p>
    <w:p w14:paraId="2CEA5926" w14:textId="77777777" w:rsidR="00CE4EC3" w:rsidRDefault="00CE4EC3" w:rsidP="00CE4EC3">
      <w:pPr>
        <w:pStyle w:val="af7"/>
      </w:pPr>
      <w:r>
        <w:t xml:space="preserve">    public string? PublisherName </w:t>
      </w:r>
      <w:proofErr w:type="gramStart"/>
      <w:r>
        <w:t>{ get</w:t>
      </w:r>
      <w:proofErr w:type="gramEnd"/>
      <w:r>
        <w:t>; init; }</w:t>
      </w:r>
    </w:p>
    <w:p w14:paraId="356ADE3F" w14:textId="77777777" w:rsidR="00CE4EC3" w:rsidRDefault="00CE4EC3" w:rsidP="00CE4EC3">
      <w:pPr>
        <w:pStyle w:val="af7"/>
      </w:pPr>
      <w:r>
        <w:t xml:space="preserve">    public IEnumerable&lt;string&gt;? Authors </w:t>
      </w:r>
      <w:proofErr w:type="gramStart"/>
      <w:r>
        <w:t>{ get</w:t>
      </w:r>
      <w:proofErr w:type="gramEnd"/>
      <w:r>
        <w:t>; init; }</w:t>
      </w:r>
    </w:p>
    <w:p w14:paraId="5FDCEFC0" w14:textId="77777777" w:rsidR="00CE4EC3" w:rsidRDefault="00CE4EC3" w:rsidP="00CE4EC3">
      <w:pPr>
        <w:pStyle w:val="af7"/>
      </w:pPr>
      <w:r>
        <w:t xml:space="preserve">    public IEnumerable&lt;string&gt;? Tags </w:t>
      </w:r>
      <w:proofErr w:type="gramStart"/>
      <w:r>
        <w:t>{ get</w:t>
      </w:r>
      <w:proofErr w:type="gramEnd"/>
      <w:r>
        <w:t>; init; }</w:t>
      </w:r>
    </w:p>
    <w:p w14:paraId="39E682ED" w14:textId="77777777" w:rsidR="00CE4EC3" w:rsidRDefault="00CE4EC3" w:rsidP="00CE4EC3">
      <w:pPr>
        <w:pStyle w:val="af7"/>
      </w:pPr>
      <w:r>
        <w:t>}</w:t>
      </w:r>
    </w:p>
    <w:p w14:paraId="5B398055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BookTextDto.cs</w:t>
      </w:r>
      <w:proofErr w:type="spellEnd"/>
      <w:r>
        <w:t>:</w:t>
      </w:r>
    </w:p>
    <w:p w14:paraId="47FD2C9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BookManager.Application.Common.DTOs;</w:t>
      </w:r>
    </w:p>
    <w:p w14:paraId="56A4BCC0" w14:textId="77777777" w:rsidR="00CE4EC3" w:rsidRDefault="00CE4EC3" w:rsidP="00CE4EC3">
      <w:pPr>
        <w:pStyle w:val="af7"/>
      </w:pPr>
    </w:p>
    <w:p w14:paraId="08EA036B" w14:textId="77777777" w:rsidR="00CE4EC3" w:rsidRDefault="00CE4EC3" w:rsidP="00CE4EC3">
      <w:pPr>
        <w:pStyle w:val="af7"/>
      </w:pPr>
      <w:r>
        <w:t>public record BookTextDto</w:t>
      </w:r>
    </w:p>
    <w:p w14:paraId="1491E868" w14:textId="77777777" w:rsidR="00CE4EC3" w:rsidRDefault="00CE4EC3" w:rsidP="00CE4EC3">
      <w:pPr>
        <w:pStyle w:val="af7"/>
      </w:pPr>
      <w:r>
        <w:t>{</w:t>
      </w:r>
    </w:p>
    <w:p w14:paraId="3C8D8AAA" w14:textId="77777777" w:rsidR="00CE4EC3" w:rsidRDefault="00CE4EC3" w:rsidP="00CE4EC3">
      <w:pPr>
        <w:pStyle w:val="af7"/>
      </w:pPr>
      <w:r>
        <w:t xml:space="preserve">    public required Guid BookDocumentId </w:t>
      </w:r>
      <w:proofErr w:type="gramStart"/>
      <w:r>
        <w:t>{ get</w:t>
      </w:r>
      <w:proofErr w:type="gramEnd"/>
      <w:r>
        <w:t>; init; }</w:t>
      </w:r>
    </w:p>
    <w:p w14:paraId="1D0D6E08" w14:textId="77777777" w:rsidR="00CE4EC3" w:rsidRDefault="00CE4EC3" w:rsidP="00CE4EC3">
      <w:pPr>
        <w:pStyle w:val="af7"/>
      </w:pPr>
    </w:p>
    <w:p w14:paraId="2742ED51" w14:textId="77777777" w:rsidR="00CE4EC3" w:rsidRDefault="00CE4EC3" w:rsidP="00CE4EC3">
      <w:pPr>
        <w:pStyle w:val="af7"/>
      </w:pPr>
      <w:r>
        <w:t xml:space="preserve">    public required string Text </w:t>
      </w:r>
      <w:proofErr w:type="gramStart"/>
      <w:r>
        <w:t>{ get</w:t>
      </w:r>
      <w:proofErr w:type="gramEnd"/>
      <w:r>
        <w:t>; init; }</w:t>
      </w:r>
    </w:p>
    <w:p w14:paraId="4D97100C" w14:textId="77777777" w:rsidR="00CE4EC3" w:rsidRDefault="00CE4EC3" w:rsidP="00CE4EC3">
      <w:pPr>
        <w:pStyle w:val="af7"/>
      </w:pPr>
    </w:p>
    <w:p w14:paraId="374F6B1C" w14:textId="77777777" w:rsidR="00CE4EC3" w:rsidRDefault="00CE4EC3" w:rsidP="00CE4EC3">
      <w:pPr>
        <w:pStyle w:val="af7"/>
      </w:pPr>
      <w:r>
        <w:t xml:space="preserve">    public int? PageNumber </w:t>
      </w:r>
      <w:proofErr w:type="gramStart"/>
      <w:r>
        <w:t>{ get</w:t>
      </w:r>
      <w:proofErr w:type="gramEnd"/>
      <w:r>
        <w:t>; init; }</w:t>
      </w:r>
    </w:p>
    <w:p w14:paraId="7CCCE756" w14:textId="77777777" w:rsidR="00CE4EC3" w:rsidRDefault="00CE4EC3" w:rsidP="00CE4EC3">
      <w:pPr>
        <w:pStyle w:val="af7"/>
      </w:pPr>
      <w:r>
        <w:t>}</w:t>
      </w:r>
    </w:p>
    <w:p w14:paraId="5BD3CA19" w14:textId="77777777" w:rsidR="00CE4EC3" w:rsidRDefault="00CE4EC3" w:rsidP="00CE4EC3">
      <w:pPr>
        <w:pStyle w:val="af7"/>
      </w:pPr>
    </w:p>
    <w:p w14:paraId="66FD04A9" w14:textId="77777777" w:rsidR="00CE4EC3" w:rsidRDefault="00CE4EC3" w:rsidP="00CE4EC3">
      <w:pPr>
        <w:pStyle w:val="af7"/>
      </w:pPr>
      <w:r>
        <w:t>public static class BookDocumentTextEntityExtensions</w:t>
      </w:r>
    </w:p>
    <w:p w14:paraId="13A8B099" w14:textId="77777777" w:rsidR="00CE4EC3" w:rsidRDefault="00CE4EC3" w:rsidP="00CE4EC3">
      <w:pPr>
        <w:pStyle w:val="af7"/>
      </w:pPr>
      <w:r>
        <w:t>{</w:t>
      </w:r>
    </w:p>
    <w:p w14:paraId="498B91F5" w14:textId="77777777" w:rsidR="00CE4EC3" w:rsidRDefault="00CE4EC3" w:rsidP="00CE4EC3">
      <w:pPr>
        <w:pStyle w:val="af7"/>
      </w:pPr>
      <w:r>
        <w:t xml:space="preserve">    public static BookTextDto </w:t>
      </w:r>
      <w:proofErr w:type="gramStart"/>
      <w:r>
        <w:t>ToDto(</w:t>
      </w:r>
      <w:proofErr w:type="gramEnd"/>
      <w:r>
        <w:t>this BookText entity)</w:t>
      </w:r>
    </w:p>
    <w:p w14:paraId="0A6B3C93" w14:textId="77777777" w:rsidR="00CE4EC3" w:rsidRDefault="00CE4EC3" w:rsidP="00CE4EC3">
      <w:pPr>
        <w:pStyle w:val="af7"/>
      </w:pPr>
      <w:r>
        <w:t xml:space="preserve">    {</w:t>
      </w:r>
    </w:p>
    <w:p w14:paraId="4EFF7B57" w14:textId="77777777" w:rsidR="00CE4EC3" w:rsidRDefault="00CE4EC3" w:rsidP="00CE4EC3">
      <w:pPr>
        <w:pStyle w:val="af7"/>
      </w:pPr>
      <w:r>
        <w:t xml:space="preserve">        return new BookTextDto</w:t>
      </w:r>
    </w:p>
    <w:p w14:paraId="3A2B8B54" w14:textId="77777777" w:rsidR="00CE4EC3" w:rsidRDefault="00CE4EC3" w:rsidP="00CE4EC3">
      <w:pPr>
        <w:pStyle w:val="af7"/>
      </w:pPr>
      <w:r>
        <w:t xml:space="preserve">        {</w:t>
      </w:r>
    </w:p>
    <w:p w14:paraId="338CDD5F" w14:textId="77777777" w:rsidR="00CE4EC3" w:rsidRDefault="00CE4EC3" w:rsidP="00CE4EC3">
      <w:pPr>
        <w:pStyle w:val="af7"/>
      </w:pPr>
      <w:r>
        <w:lastRenderedPageBreak/>
        <w:t xml:space="preserve">            BookDocumentId = </w:t>
      </w:r>
      <w:proofErr w:type="gramStart"/>
      <w:r>
        <w:t>entity.BookDocumentId</w:t>
      </w:r>
      <w:proofErr w:type="gramEnd"/>
      <w:r>
        <w:t>,</w:t>
      </w:r>
    </w:p>
    <w:p w14:paraId="3E1566C5" w14:textId="77777777" w:rsidR="00CE4EC3" w:rsidRDefault="00CE4EC3" w:rsidP="00CE4EC3">
      <w:pPr>
        <w:pStyle w:val="af7"/>
      </w:pPr>
      <w:r>
        <w:t xml:space="preserve">            Text = </w:t>
      </w:r>
      <w:proofErr w:type="gramStart"/>
      <w:r>
        <w:t>entity.Text</w:t>
      </w:r>
      <w:proofErr w:type="gramEnd"/>
      <w:r>
        <w:t>,</w:t>
      </w:r>
    </w:p>
    <w:p w14:paraId="56146490" w14:textId="77777777" w:rsidR="00CE4EC3" w:rsidRDefault="00CE4EC3" w:rsidP="00CE4EC3">
      <w:pPr>
        <w:pStyle w:val="af7"/>
      </w:pPr>
      <w:r>
        <w:t xml:space="preserve">            PageNumber = </w:t>
      </w:r>
      <w:proofErr w:type="gramStart"/>
      <w:r>
        <w:t>entity.PageNumber</w:t>
      </w:r>
      <w:proofErr w:type="gramEnd"/>
    </w:p>
    <w:p w14:paraId="6762CFB6" w14:textId="77777777" w:rsidR="00CE4EC3" w:rsidRDefault="00CE4EC3" w:rsidP="00CE4EC3">
      <w:pPr>
        <w:pStyle w:val="af7"/>
      </w:pPr>
      <w:r>
        <w:t xml:space="preserve">        };</w:t>
      </w:r>
    </w:p>
    <w:p w14:paraId="54C76C6E" w14:textId="77777777" w:rsidR="00CE4EC3" w:rsidRDefault="00CE4EC3" w:rsidP="00CE4EC3">
      <w:pPr>
        <w:pStyle w:val="af7"/>
      </w:pPr>
      <w:r>
        <w:t xml:space="preserve">    }</w:t>
      </w:r>
    </w:p>
    <w:p w14:paraId="0197A6B6" w14:textId="77777777" w:rsidR="00CE4EC3" w:rsidRDefault="00CE4EC3" w:rsidP="00CE4EC3">
      <w:pPr>
        <w:pStyle w:val="af7"/>
      </w:pPr>
      <w:r>
        <w:t>}</w:t>
      </w:r>
    </w:p>
    <w:p w14:paraId="31E33310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DetectLanguageDto.cs</w:t>
      </w:r>
      <w:proofErr w:type="spellEnd"/>
      <w:r>
        <w:t>:</w:t>
      </w:r>
    </w:p>
    <w:p w14:paraId="742AC75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282DB0AE" w14:textId="77777777" w:rsidR="00CE4EC3" w:rsidRDefault="00CE4EC3" w:rsidP="00CE4EC3">
      <w:pPr>
        <w:pStyle w:val="af7"/>
      </w:pPr>
    </w:p>
    <w:p w14:paraId="7BDFC645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52C634B5" w14:textId="77777777" w:rsidR="00CE4EC3" w:rsidRDefault="00CE4EC3" w:rsidP="00CE4EC3">
      <w:pPr>
        <w:pStyle w:val="af7"/>
      </w:pPr>
    </w:p>
    <w:p w14:paraId="18E0F679" w14:textId="77777777" w:rsidR="00CE4EC3" w:rsidRDefault="00CE4EC3" w:rsidP="00CE4EC3">
      <w:pPr>
        <w:pStyle w:val="af7"/>
      </w:pPr>
      <w:r>
        <w:t>[TranspilationSource]</w:t>
      </w:r>
    </w:p>
    <w:p w14:paraId="095C36F5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DetectLanguageRequestDto(</w:t>
      </w:r>
      <w:proofErr w:type="gramEnd"/>
      <w:r>
        <w:t>string Text);</w:t>
      </w:r>
    </w:p>
    <w:p w14:paraId="31B514EB" w14:textId="77777777" w:rsidR="00CE4EC3" w:rsidRDefault="00CE4EC3" w:rsidP="00CE4EC3">
      <w:pPr>
        <w:pStyle w:val="af7"/>
      </w:pPr>
    </w:p>
    <w:p w14:paraId="0AF052E4" w14:textId="77777777" w:rsidR="00CE4EC3" w:rsidRDefault="00CE4EC3" w:rsidP="00CE4EC3">
      <w:pPr>
        <w:pStyle w:val="af7"/>
      </w:pPr>
      <w:r>
        <w:t>[TranspilationSource]</w:t>
      </w:r>
    </w:p>
    <w:p w14:paraId="40A8AE4C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DetectLanguageResponseDto(</w:t>
      </w:r>
      <w:proofErr w:type="gramEnd"/>
      <w:r>
        <w:t>string DetectedLanguageCode);</w:t>
      </w:r>
    </w:p>
    <w:p w14:paraId="22337FAA" w14:textId="77777777" w:rsidR="00CE4EC3" w:rsidRDefault="00CE4EC3" w:rsidP="00AA3514">
      <w:pPr>
        <w:pStyle w:val="affc"/>
      </w:pPr>
      <w:r>
        <w:t>Файл FileChunkDto.cs:</w:t>
      </w:r>
    </w:p>
    <w:p w14:paraId="2CB55F5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BookManager.Application.Common.DTOs;</w:t>
      </w:r>
    </w:p>
    <w:p w14:paraId="45188558" w14:textId="77777777" w:rsidR="00CE4EC3" w:rsidRDefault="00CE4EC3" w:rsidP="00CE4EC3">
      <w:pPr>
        <w:pStyle w:val="af7"/>
      </w:pPr>
    </w:p>
    <w:p w14:paraId="58C065E5" w14:textId="77777777" w:rsidR="00CE4EC3" w:rsidRDefault="00CE4EC3" w:rsidP="00CE4EC3">
      <w:pPr>
        <w:pStyle w:val="af7"/>
      </w:pPr>
      <w:r>
        <w:t>public sealed record FileChunkDto</w:t>
      </w:r>
    </w:p>
    <w:p w14:paraId="6811F5BB" w14:textId="77777777" w:rsidR="00CE4EC3" w:rsidRDefault="00CE4EC3" w:rsidP="00CE4EC3">
      <w:pPr>
        <w:pStyle w:val="af7"/>
      </w:pPr>
      <w:r>
        <w:t>{</w:t>
      </w:r>
    </w:p>
    <w:p w14:paraId="140CE439" w14:textId="77777777" w:rsidR="00CE4EC3" w:rsidRDefault="00CE4EC3" w:rsidP="00CE4EC3">
      <w:pPr>
        <w:pStyle w:val="af7"/>
      </w:pPr>
      <w:r>
        <w:t xml:space="preserve">    public required string Hash </w:t>
      </w:r>
      <w:proofErr w:type="gramStart"/>
      <w:r>
        <w:t>{ get</w:t>
      </w:r>
      <w:proofErr w:type="gramEnd"/>
      <w:r>
        <w:t>; init; }</w:t>
      </w:r>
    </w:p>
    <w:p w14:paraId="4D9C17A7" w14:textId="77777777" w:rsidR="00CE4EC3" w:rsidRDefault="00CE4EC3" w:rsidP="00CE4EC3">
      <w:pPr>
        <w:pStyle w:val="af7"/>
      </w:pPr>
      <w:r>
        <w:t xml:space="preserve">    public required </w:t>
      </w:r>
      <w:proofErr w:type="gramStart"/>
      <w:r>
        <w:t>byte[</w:t>
      </w:r>
      <w:proofErr w:type="gramEnd"/>
      <w:r>
        <w:t>] Data { get; init; }</w:t>
      </w:r>
    </w:p>
    <w:p w14:paraId="78443D4D" w14:textId="77777777" w:rsidR="00CE4EC3" w:rsidRDefault="00CE4EC3" w:rsidP="00CE4EC3">
      <w:pPr>
        <w:pStyle w:val="af7"/>
      </w:pPr>
      <w:r>
        <w:t>}</w:t>
      </w:r>
    </w:p>
    <w:p w14:paraId="6CF0B8CB" w14:textId="77777777" w:rsidR="00CE4EC3" w:rsidRDefault="00CE4EC3" w:rsidP="00AA3514">
      <w:pPr>
        <w:pStyle w:val="affc"/>
      </w:pPr>
      <w:r>
        <w:t>Файл LanguageDto.cs:</w:t>
      </w:r>
    </w:p>
    <w:p w14:paraId="69EE2D7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715339D2" w14:textId="77777777" w:rsidR="00CE4EC3" w:rsidRDefault="00CE4EC3" w:rsidP="00CE4EC3">
      <w:pPr>
        <w:pStyle w:val="af7"/>
      </w:pPr>
    </w:p>
    <w:p w14:paraId="20DE1657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030BD490" w14:textId="77777777" w:rsidR="00CE4EC3" w:rsidRDefault="00CE4EC3" w:rsidP="00CE4EC3">
      <w:pPr>
        <w:pStyle w:val="af7"/>
      </w:pPr>
    </w:p>
    <w:p w14:paraId="77E63A54" w14:textId="77777777" w:rsidR="00CE4EC3" w:rsidRDefault="00CE4EC3" w:rsidP="00CE4EC3">
      <w:pPr>
        <w:pStyle w:val="af7"/>
      </w:pPr>
      <w:r>
        <w:t>[TranspilationSource]</w:t>
      </w:r>
    </w:p>
    <w:p w14:paraId="56589430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LanguageDto(</w:t>
      </w:r>
      <w:proofErr w:type="gramEnd"/>
      <w:r>
        <w:t>string Code, string Name);</w:t>
      </w:r>
    </w:p>
    <w:p w14:paraId="1F39E6F5" w14:textId="77777777" w:rsidR="00CE4EC3" w:rsidRDefault="00CE4EC3" w:rsidP="00AA3514">
      <w:pPr>
        <w:pStyle w:val="affc"/>
      </w:pPr>
      <w:r>
        <w:t xml:space="preserve">Файл </w:t>
      </w:r>
      <w:r w:rsidRPr="003A2515">
        <w:t>LastViewedPageUpdateRequest</w:t>
      </w:r>
      <w:r>
        <w:t>.cs:</w:t>
      </w:r>
    </w:p>
    <w:p w14:paraId="0B5DFF9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30236C12" w14:textId="77777777" w:rsidR="00CE4EC3" w:rsidRDefault="00CE4EC3" w:rsidP="00CE4EC3">
      <w:pPr>
        <w:pStyle w:val="af7"/>
      </w:pPr>
    </w:p>
    <w:p w14:paraId="59F5C00F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43D5F144" w14:textId="77777777" w:rsidR="00CE4EC3" w:rsidRDefault="00CE4EC3" w:rsidP="00CE4EC3">
      <w:pPr>
        <w:pStyle w:val="af7"/>
      </w:pPr>
    </w:p>
    <w:p w14:paraId="0195942D" w14:textId="77777777" w:rsidR="00CE4EC3" w:rsidRDefault="00CE4EC3" w:rsidP="00CE4EC3">
      <w:pPr>
        <w:pStyle w:val="af7"/>
      </w:pPr>
      <w:r>
        <w:t>[TranspilationSource]</w:t>
      </w:r>
    </w:p>
    <w:p w14:paraId="626226FC" w14:textId="77777777" w:rsidR="00CE4EC3" w:rsidRDefault="00CE4EC3" w:rsidP="00CE4EC3">
      <w:pPr>
        <w:pStyle w:val="af7"/>
      </w:pPr>
      <w:r>
        <w:t xml:space="preserve">public record </w:t>
      </w:r>
      <w:proofErr w:type="gramStart"/>
      <w:r>
        <w:t>LastViewedPageUpdateRequest(</w:t>
      </w:r>
      <w:proofErr w:type="gramEnd"/>
      <w:r>
        <w:t>int PageNumber);</w:t>
      </w:r>
    </w:p>
    <w:p w14:paraId="6A7E8AEE" w14:textId="77777777" w:rsidR="00CE4EC3" w:rsidRDefault="00CE4EC3" w:rsidP="00AA3514">
      <w:pPr>
        <w:pStyle w:val="affc"/>
      </w:pPr>
      <w:r>
        <w:t>Файл MerriamWebsterDefDto.cs:</w:t>
      </w:r>
    </w:p>
    <w:p w14:paraId="13A4BBA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System.Text.Json.Serialization;</w:t>
      </w:r>
    </w:p>
    <w:p w14:paraId="31BFE4CA" w14:textId="77777777" w:rsidR="00CE4EC3" w:rsidRDefault="00CE4EC3" w:rsidP="00CE4EC3">
      <w:pPr>
        <w:pStyle w:val="af7"/>
      </w:pPr>
    </w:p>
    <w:p w14:paraId="29B8DB2C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33BCECE5" w14:textId="77777777" w:rsidR="00CE4EC3" w:rsidRDefault="00CE4EC3" w:rsidP="00CE4EC3">
      <w:pPr>
        <w:pStyle w:val="af7"/>
      </w:pPr>
    </w:p>
    <w:p w14:paraId="71D8D2B9" w14:textId="77777777" w:rsidR="00CE4EC3" w:rsidRDefault="00CE4EC3" w:rsidP="00CE4EC3">
      <w:pPr>
        <w:pStyle w:val="af7"/>
      </w:pPr>
      <w:r>
        <w:t>// https://dictionaryapi.com/products/json</w:t>
      </w:r>
    </w:p>
    <w:p w14:paraId="2618F2A1" w14:textId="77777777" w:rsidR="00CE4EC3" w:rsidRDefault="00CE4EC3" w:rsidP="00CE4EC3">
      <w:pPr>
        <w:pStyle w:val="af7"/>
      </w:pPr>
      <w:r>
        <w:t>public sealed record MerriamWebsterDefDto</w:t>
      </w:r>
    </w:p>
    <w:p w14:paraId="2620C1DD" w14:textId="77777777" w:rsidR="00CE4EC3" w:rsidRDefault="00CE4EC3" w:rsidP="00CE4EC3">
      <w:pPr>
        <w:pStyle w:val="af7"/>
      </w:pPr>
      <w:r>
        <w:t>{</w:t>
      </w:r>
    </w:p>
    <w:p w14:paraId="51B9F7AD" w14:textId="77777777" w:rsidR="00CE4EC3" w:rsidRDefault="00CE4EC3" w:rsidP="00CE4EC3">
      <w:pPr>
        <w:pStyle w:val="af7"/>
      </w:pPr>
      <w:r>
        <w:t xml:space="preserve">    public EntryMetadata Meta </w:t>
      </w:r>
      <w:proofErr w:type="gramStart"/>
      <w:r>
        <w:t>{ get</w:t>
      </w:r>
      <w:proofErr w:type="gramEnd"/>
      <w:r>
        <w:t>; init; }</w:t>
      </w:r>
    </w:p>
    <w:p w14:paraId="37E4C7AE" w14:textId="77777777" w:rsidR="003A2515" w:rsidRDefault="003A2515" w:rsidP="00CE4EC3">
      <w:pPr>
        <w:pStyle w:val="af7"/>
      </w:pPr>
    </w:p>
    <w:p w14:paraId="2889858A" w14:textId="29CCFBCE" w:rsidR="00CE4EC3" w:rsidRDefault="00CE4EC3" w:rsidP="00CE4EC3">
      <w:pPr>
        <w:pStyle w:val="af7"/>
      </w:pPr>
      <w:r>
        <w:t xml:space="preserve">    [JsonPropertyName("hom")]</w:t>
      </w:r>
    </w:p>
    <w:p w14:paraId="04EB2D46" w14:textId="3C307388" w:rsidR="00CE4EC3" w:rsidRDefault="00CE4EC3" w:rsidP="00CE4EC3">
      <w:pPr>
        <w:pStyle w:val="af7"/>
      </w:pPr>
      <w:r>
        <w:t xml:space="preserve">    public int Homograph { get; init; }</w:t>
      </w:r>
    </w:p>
    <w:p w14:paraId="4D34858F" w14:textId="77777777" w:rsidR="00CE4EC3" w:rsidRDefault="00CE4EC3" w:rsidP="00CE4EC3">
      <w:pPr>
        <w:pStyle w:val="af7"/>
      </w:pPr>
      <w:r>
        <w:t xml:space="preserve">    [JsonPropertyName("fl")]</w:t>
      </w:r>
    </w:p>
    <w:p w14:paraId="72F4A274" w14:textId="77777777" w:rsidR="00CE4EC3" w:rsidRDefault="00CE4EC3" w:rsidP="00CE4EC3">
      <w:pPr>
        <w:pStyle w:val="af7"/>
      </w:pPr>
      <w:r>
        <w:t xml:space="preserve">    public string FunctionalLabel </w:t>
      </w:r>
      <w:proofErr w:type="gramStart"/>
      <w:r>
        <w:t>{ get</w:t>
      </w:r>
      <w:proofErr w:type="gramEnd"/>
      <w:r>
        <w:t>; init; } = string.Empty;</w:t>
      </w:r>
    </w:p>
    <w:p w14:paraId="1711421B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JsonPropertyName</w:t>
      </w:r>
      <w:proofErr w:type="spellEnd"/>
      <w:r>
        <w:t>("</w:t>
      </w:r>
      <w:proofErr w:type="spellStart"/>
      <w:r>
        <w:t>vrs</w:t>
      </w:r>
      <w:proofErr w:type="spellEnd"/>
      <w:r>
        <w:t>")]</w:t>
      </w:r>
    </w:p>
    <w:p w14:paraId="0C21C726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Variant[</w:t>
      </w:r>
      <w:proofErr w:type="gramEnd"/>
      <w:r>
        <w:t xml:space="preserve">] Variants { get; </w:t>
      </w:r>
      <w:proofErr w:type="spellStart"/>
      <w:r>
        <w:t>init</w:t>
      </w:r>
      <w:proofErr w:type="spellEnd"/>
      <w:r>
        <w:t>; } = [];</w:t>
      </w:r>
    </w:p>
    <w:p w14:paraId="5144D360" w14:textId="77777777" w:rsidR="003A2515" w:rsidRDefault="003A2515" w:rsidP="00CE4EC3">
      <w:pPr>
        <w:pStyle w:val="af7"/>
      </w:pPr>
    </w:p>
    <w:p w14:paraId="09449590" w14:textId="51F22366" w:rsidR="00CE4EC3" w:rsidRDefault="00CE4EC3" w:rsidP="00CE4EC3">
      <w:pPr>
        <w:pStyle w:val="af7"/>
      </w:pPr>
      <w:r>
        <w:t xml:space="preserve">    [</w:t>
      </w:r>
      <w:proofErr w:type="spellStart"/>
      <w:r>
        <w:t>JsonPropertyName</w:t>
      </w:r>
      <w:proofErr w:type="spellEnd"/>
      <w:r>
        <w:t>("</w:t>
      </w:r>
      <w:proofErr w:type="spellStart"/>
      <w:r>
        <w:t>hwi</w:t>
      </w:r>
      <w:proofErr w:type="spellEnd"/>
      <w:r>
        <w:t>")]</w:t>
      </w:r>
    </w:p>
    <w:p w14:paraId="272A7348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HeadwordInformation</w:t>
      </w:r>
      <w:proofErr w:type="spellEnd"/>
      <w:r>
        <w:t xml:space="preserve"> </w:t>
      </w:r>
      <w:proofErr w:type="spellStart"/>
      <w:r>
        <w:t>HeadwordInfo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03398D66" w14:textId="77777777" w:rsidR="003A2515" w:rsidRDefault="003A2515" w:rsidP="00CE4EC3">
      <w:pPr>
        <w:pStyle w:val="af7"/>
      </w:pPr>
    </w:p>
    <w:p w14:paraId="3852E946" w14:textId="5ECD40BD" w:rsidR="00CE4EC3" w:rsidRDefault="00CE4EC3" w:rsidP="00CE4EC3">
      <w:pPr>
        <w:pStyle w:val="af7"/>
      </w:pPr>
      <w:r>
        <w:t xml:space="preserve">    [</w:t>
      </w:r>
      <w:proofErr w:type="spellStart"/>
      <w:r>
        <w:t>JsonPropertyName</w:t>
      </w:r>
      <w:proofErr w:type="spellEnd"/>
      <w:r>
        <w:t>("def")]</w:t>
      </w:r>
    </w:p>
    <w:p w14:paraId="5FCBE6EA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object[</w:t>
      </w:r>
      <w:proofErr w:type="gramEnd"/>
      <w:r>
        <w:t xml:space="preserve">] </w:t>
      </w:r>
      <w:proofErr w:type="spellStart"/>
      <w:r>
        <w:t>DefinitionSection</w:t>
      </w:r>
      <w:proofErr w:type="spellEnd"/>
      <w:r>
        <w:t xml:space="preserve"> { get; </w:t>
      </w:r>
      <w:proofErr w:type="spellStart"/>
      <w:r>
        <w:t>init</w:t>
      </w:r>
      <w:proofErr w:type="spellEnd"/>
      <w:r>
        <w:t>; } = [];</w:t>
      </w:r>
    </w:p>
    <w:p w14:paraId="0E212E7D" w14:textId="77777777" w:rsidR="003A2515" w:rsidRDefault="003A2515" w:rsidP="00CE4EC3">
      <w:pPr>
        <w:pStyle w:val="af7"/>
      </w:pPr>
    </w:p>
    <w:p w14:paraId="2A6D41F1" w14:textId="586DFA1E" w:rsidR="00CE4EC3" w:rsidRDefault="00CE4EC3" w:rsidP="00CE4EC3">
      <w:pPr>
        <w:pStyle w:val="af7"/>
      </w:pPr>
      <w:r>
        <w:t xml:space="preserve">    [</w:t>
      </w:r>
      <w:proofErr w:type="spellStart"/>
      <w:r>
        <w:t>JsonPropertyName</w:t>
      </w:r>
      <w:proofErr w:type="spellEnd"/>
      <w:r>
        <w:t>("</w:t>
      </w:r>
      <w:proofErr w:type="spellStart"/>
      <w:r>
        <w:t>shortdef</w:t>
      </w:r>
      <w:proofErr w:type="spellEnd"/>
      <w:r>
        <w:t>")]</w:t>
      </w:r>
    </w:p>
    <w:p w14:paraId="3C87906B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ShortDefinition</w:t>
      </w:r>
      <w:proofErr w:type="spellEnd"/>
      <w:r>
        <w:t xml:space="preserve"> { get; </w:t>
      </w:r>
      <w:proofErr w:type="spellStart"/>
      <w:r>
        <w:t>init</w:t>
      </w:r>
      <w:proofErr w:type="spellEnd"/>
      <w:r>
        <w:t>; } = [];</w:t>
      </w:r>
    </w:p>
    <w:p w14:paraId="37BC38DB" w14:textId="77777777" w:rsidR="00CE4EC3" w:rsidRDefault="00CE4EC3" w:rsidP="00CE4EC3">
      <w:pPr>
        <w:pStyle w:val="af7"/>
      </w:pPr>
    </w:p>
    <w:p w14:paraId="4ADDF72F" w14:textId="77777777" w:rsidR="00CE4EC3" w:rsidRDefault="00CE4EC3" w:rsidP="00CE4EC3">
      <w:pPr>
        <w:pStyle w:val="af7"/>
      </w:pPr>
      <w:r>
        <w:t xml:space="preserve">    public record </w:t>
      </w:r>
      <w:proofErr w:type="spellStart"/>
      <w:proofErr w:type="gramStart"/>
      <w:r>
        <w:t>EntryMetadata</w:t>
      </w:r>
      <w:proofErr w:type="spellEnd"/>
      <w:r>
        <w:t>(</w:t>
      </w:r>
      <w:proofErr w:type="gramEnd"/>
    </w:p>
    <w:p w14:paraId="4060A6CF" w14:textId="77777777" w:rsidR="00CE4EC3" w:rsidRDefault="00CE4EC3" w:rsidP="00CE4EC3">
      <w:pPr>
        <w:pStyle w:val="af7"/>
      </w:pPr>
      <w:r>
        <w:t xml:space="preserve">        string Id,</w:t>
      </w:r>
    </w:p>
    <w:p w14:paraId="56EC19C8" w14:textId="77777777" w:rsidR="00CE4EC3" w:rsidRDefault="00CE4EC3" w:rsidP="00CE4EC3">
      <w:pPr>
        <w:pStyle w:val="af7"/>
      </w:pPr>
      <w:r>
        <w:t xml:space="preserve">        string Uuid,</w:t>
      </w:r>
    </w:p>
    <w:p w14:paraId="3AA5EB8B" w14:textId="77777777" w:rsidR="00CE4EC3" w:rsidRDefault="00CE4EC3" w:rsidP="00CE4EC3">
      <w:pPr>
        <w:pStyle w:val="af7"/>
      </w:pPr>
      <w:r>
        <w:lastRenderedPageBreak/>
        <w:t xml:space="preserve">        string Sort,</w:t>
      </w:r>
    </w:p>
    <w:p w14:paraId="0A49FDD4" w14:textId="77777777" w:rsidR="00CE4EC3" w:rsidRDefault="00CE4EC3" w:rsidP="00CE4EC3">
      <w:pPr>
        <w:pStyle w:val="af7"/>
      </w:pPr>
      <w:r>
        <w:t xml:space="preserve">        string Src,</w:t>
      </w:r>
    </w:p>
    <w:p w14:paraId="539B68AF" w14:textId="77777777" w:rsidR="00CE4EC3" w:rsidRDefault="00CE4EC3" w:rsidP="00CE4EC3">
      <w:pPr>
        <w:pStyle w:val="af7"/>
      </w:pPr>
      <w:r>
        <w:t xml:space="preserve">        string Section,</w:t>
      </w:r>
    </w:p>
    <w:p w14:paraId="0C0BE409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string[</w:t>
      </w:r>
      <w:proofErr w:type="gramEnd"/>
      <w:r>
        <w:t>] Stems,</w:t>
      </w:r>
    </w:p>
    <w:p w14:paraId="3F37D44F" w14:textId="77777777" w:rsidR="00CE4EC3" w:rsidRDefault="00CE4EC3" w:rsidP="00CE4EC3">
      <w:pPr>
        <w:pStyle w:val="af7"/>
      </w:pPr>
      <w:r>
        <w:t xml:space="preserve">        bool Offensive</w:t>
      </w:r>
    </w:p>
    <w:p w14:paraId="5BD8A686" w14:textId="77777777" w:rsidR="00CE4EC3" w:rsidRDefault="00CE4EC3" w:rsidP="00CE4EC3">
      <w:pPr>
        <w:pStyle w:val="af7"/>
      </w:pPr>
      <w:r>
        <w:t xml:space="preserve">    );</w:t>
      </w:r>
    </w:p>
    <w:p w14:paraId="21795BFE" w14:textId="77777777" w:rsidR="00CE4EC3" w:rsidRDefault="00CE4EC3" w:rsidP="00CE4EC3">
      <w:pPr>
        <w:pStyle w:val="af7"/>
      </w:pPr>
    </w:p>
    <w:p w14:paraId="47CAD5AC" w14:textId="77777777" w:rsidR="00CE4EC3" w:rsidRDefault="00CE4EC3" w:rsidP="00CE4EC3">
      <w:pPr>
        <w:pStyle w:val="af7"/>
      </w:pPr>
      <w:r>
        <w:t xml:space="preserve">    public record </w:t>
      </w:r>
      <w:proofErr w:type="spellStart"/>
      <w:r>
        <w:t>HeadwordInformation</w:t>
      </w:r>
      <w:proofErr w:type="spellEnd"/>
    </w:p>
    <w:p w14:paraId="4B73FC61" w14:textId="77777777" w:rsidR="00CE4EC3" w:rsidRDefault="00CE4EC3" w:rsidP="00CE4EC3">
      <w:pPr>
        <w:pStyle w:val="af7"/>
      </w:pPr>
      <w:r>
        <w:t xml:space="preserve">    {</w:t>
      </w:r>
    </w:p>
    <w:p w14:paraId="3BA5E75C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</w:t>
      </w:r>
      <w:proofErr w:type="spellStart"/>
      <w:r>
        <w:t>hw</w:t>
      </w:r>
      <w:proofErr w:type="spellEnd"/>
      <w:r>
        <w:t>")]</w:t>
      </w:r>
    </w:p>
    <w:p w14:paraId="66A99142" w14:textId="77777777" w:rsidR="00CE4EC3" w:rsidRDefault="00CE4EC3" w:rsidP="00CE4EC3">
      <w:pPr>
        <w:pStyle w:val="af7"/>
      </w:pPr>
      <w:r>
        <w:t xml:space="preserve">        public string Headword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12366CD7" w14:textId="77777777" w:rsidR="00CE4EC3" w:rsidRDefault="00CE4EC3" w:rsidP="00CE4EC3">
      <w:pPr>
        <w:pStyle w:val="af7"/>
      </w:pPr>
    </w:p>
    <w:p w14:paraId="4CFA421B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("prs")]</w:t>
      </w:r>
    </w:p>
    <w:p w14:paraId="37C6E305" w14:textId="77777777" w:rsidR="00CE4EC3" w:rsidRDefault="00CE4EC3" w:rsidP="00CE4EC3">
      <w:pPr>
        <w:pStyle w:val="af7"/>
      </w:pPr>
      <w:r>
        <w:t xml:space="preserve">        public </w:t>
      </w:r>
      <w:proofErr w:type="spellStart"/>
      <w:proofErr w:type="gramStart"/>
      <w:r>
        <w:t>Pronuciation</w:t>
      </w:r>
      <w:proofErr w:type="spellEnd"/>
      <w:r>
        <w:t>[</w:t>
      </w:r>
      <w:proofErr w:type="gramEnd"/>
      <w:r>
        <w:t xml:space="preserve">]? Pronunciations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64000F28" w14:textId="77777777" w:rsidR="00CE4EC3" w:rsidRDefault="00CE4EC3" w:rsidP="00CE4EC3">
      <w:pPr>
        <w:pStyle w:val="af7"/>
      </w:pPr>
      <w:r>
        <w:t xml:space="preserve">    }</w:t>
      </w:r>
    </w:p>
    <w:p w14:paraId="71525149" w14:textId="77777777" w:rsidR="00CE4EC3" w:rsidRDefault="00CE4EC3" w:rsidP="00CE4EC3">
      <w:pPr>
        <w:pStyle w:val="af7"/>
      </w:pPr>
    </w:p>
    <w:p w14:paraId="7E0562F7" w14:textId="77777777" w:rsidR="00CE4EC3" w:rsidRDefault="00CE4EC3" w:rsidP="00CE4EC3">
      <w:pPr>
        <w:pStyle w:val="af7"/>
      </w:pPr>
      <w:r>
        <w:t xml:space="preserve">    public record </w:t>
      </w:r>
      <w:proofErr w:type="spellStart"/>
      <w:r>
        <w:t>Pronuciation</w:t>
      </w:r>
      <w:proofErr w:type="spellEnd"/>
    </w:p>
    <w:p w14:paraId="2FB28AE7" w14:textId="77777777" w:rsidR="00CE4EC3" w:rsidRDefault="00CE4EC3" w:rsidP="00CE4EC3">
      <w:pPr>
        <w:pStyle w:val="af7"/>
      </w:pPr>
      <w:r>
        <w:t xml:space="preserve">    {</w:t>
      </w:r>
    </w:p>
    <w:p w14:paraId="6F878C6B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("mw")]</w:t>
      </w:r>
    </w:p>
    <w:p w14:paraId="3E22D02B" w14:textId="77777777" w:rsidR="00CE4EC3" w:rsidRDefault="00CE4EC3" w:rsidP="00CE4EC3">
      <w:pPr>
        <w:pStyle w:val="af7"/>
      </w:pPr>
      <w:r>
        <w:t xml:space="preserve">        public string </w:t>
      </w:r>
      <w:proofErr w:type="spellStart"/>
      <w:r>
        <w:t>WrittenPronunciation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5898DFA8" w14:textId="77777777" w:rsidR="00CE4EC3" w:rsidRDefault="00CE4EC3" w:rsidP="00CE4EC3">
      <w:pPr>
        <w:pStyle w:val="af7"/>
      </w:pPr>
    </w:p>
    <w:p w14:paraId="7BC9084B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("sound")]</w:t>
      </w:r>
    </w:p>
    <w:p w14:paraId="6A502466" w14:textId="77777777" w:rsidR="00CE4EC3" w:rsidRDefault="00CE4EC3" w:rsidP="00CE4EC3">
      <w:pPr>
        <w:pStyle w:val="af7"/>
      </w:pPr>
      <w:r>
        <w:t xml:space="preserve">        public </w:t>
      </w:r>
      <w:proofErr w:type="spellStart"/>
      <w:r>
        <w:t>AudioInfo</w:t>
      </w:r>
      <w:proofErr w:type="spellEnd"/>
      <w:r>
        <w:t xml:space="preserve"> Sound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 = null!;</w:t>
      </w:r>
    </w:p>
    <w:p w14:paraId="1F914056" w14:textId="77777777" w:rsidR="00CE4EC3" w:rsidRDefault="00CE4EC3" w:rsidP="00CE4EC3">
      <w:pPr>
        <w:pStyle w:val="af7"/>
      </w:pPr>
      <w:r>
        <w:t xml:space="preserve">    }</w:t>
      </w:r>
    </w:p>
    <w:p w14:paraId="225DF092" w14:textId="77777777" w:rsidR="00CE4EC3" w:rsidRDefault="00CE4EC3" w:rsidP="00CE4EC3">
      <w:pPr>
        <w:pStyle w:val="af7"/>
      </w:pPr>
    </w:p>
    <w:p w14:paraId="08E2D5E7" w14:textId="77777777" w:rsidR="00CE4EC3" w:rsidRDefault="00CE4EC3" w:rsidP="00CE4EC3">
      <w:pPr>
        <w:pStyle w:val="af7"/>
      </w:pPr>
      <w:r>
        <w:t xml:space="preserve">    public record </w:t>
      </w:r>
      <w:proofErr w:type="spellStart"/>
      <w:r>
        <w:t>AudioInfo</w:t>
      </w:r>
      <w:proofErr w:type="spellEnd"/>
    </w:p>
    <w:p w14:paraId="0134AFA0" w14:textId="77777777" w:rsidR="00CE4EC3" w:rsidRDefault="00CE4EC3" w:rsidP="00CE4EC3">
      <w:pPr>
        <w:pStyle w:val="af7"/>
      </w:pPr>
      <w:r>
        <w:t xml:space="preserve">    {</w:t>
      </w:r>
    </w:p>
    <w:p w14:paraId="5D424326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("audio")]</w:t>
      </w:r>
    </w:p>
    <w:p w14:paraId="5216E138" w14:textId="77777777" w:rsidR="00CE4EC3" w:rsidRDefault="00CE4EC3" w:rsidP="00CE4EC3">
      <w:pPr>
        <w:pStyle w:val="af7"/>
      </w:pPr>
      <w:r>
        <w:t xml:space="preserve">        public string FileName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52CB1389" w14:textId="77777777" w:rsidR="00CE4EC3" w:rsidRDefault="00CE4EC3" w:rsidP="00CE4EC3">
      <w:pPr>
        <w:pStyle w:val="af7"/>
      </w:pPr>
    </w:p>
    <w:p w14:paraId="53B941B7" w14:textId="77777777" w:rsidR="00CE4EC3" w:rsidRDefault="00CE4EC3" w:rsidP="00CE4EC3">
      <w:pPr>
        <w:pStyle w:val="af7"/>
      </w:pPr>
      <w:r>
        <w:t xml:space="preserve">        public string Ref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051AE63F" w14:textId="77777777" w:rsidR="00CE4EC3" w:rsidRDefault="00CE4EC3" w:rsidP="00CE4EC3">
      <w:pPr>
        <w:pStyle w:val="af7"/>
      </w:pPr>
      <w:r>
        <w:t xml:space="preserve">        public string Stat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73FFAD6A" w14:textId="77777777" w:rsidR="00CE4EC3" w:rsidRDefault="00CE4EC3" w:rsidP="00CE4EC3">
      <w:pPr>
        <w:pStyle w:val="af7"/>
      </w:pPr>
      <w:r>
        <w:t xml:space="preserve">    }</w:t>
      </w:r>
    </w:p>
    <w:p w14:paraId="32ACB3FE" w14:textId="77777777" w:rsidR="00CE4EC3" w:rsidRDefault="00CE4EC3" w:rsidP="00CE4EC3">
      <w:pPr>
        <w:pStyle w:val="af7"/>
      </w:pPr>
    </w:p>
    <w:p w14:paraId="2681F41D" w14:textId="77777777" w:rsidR="00CE4EC3" w:rsidRDefault="00CE4EC3" w:rsidP="00CE4EC3">
      <w:pPr>
        <w:pStyle w:val="af7"/>
      </w:pPr>
      <w:r>
        <w:t xml:space="preserve">    public record Variant</w:t>
      </w:r>
    </w:p>
    <w:p w14:paraId="627EB208" w14:textId="77777777" w:rsidR="00CE4EC3" w:rsidRDefault="00CE4EC3" w:rsidP="00CE4EC3">
      <w:pPr>
        <w:pStyle w:val="af7"/>
      </w:pPr>
      <w:r>
        <w:t xml:space="preserve">    {</w:t>
      </w:r>
    </w:p>
    <w:p w14:paraId="3180D145" w14:textId="77777777" w:rsidR="00CE4EC3" w:rsidRDefault="00CE4EC3" w:rsidP="00CE4EC3">
      <w:pPr>
        <w:pStyle w:val="af7"/>
      </w:pPr>
      <w:r>
        <w:t xml:space="preserve">        public string Va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 xml:space="preserve">; } = </w:t>
      </w:r>
      <w:proofErr w:type="spellStart"/>
      <w:r>
        <w:t>string.Empty</w:t>
      </w:r>
      <w:proofErr w:type="spellEnd"/>
      <w:r>
        <w:t>;</w:t>
      </w:r>
    </w:p>
    <w:p w14:paraId="35E92147" w14:textId="77777777" w:rsidR="00CE4EC3" w:rsidRDefault="00CE4EC3" w:rsidP="00CE4EC3">
      <w:pPr>
        <w:pStyle w:val="af7"/>
      </w:pPr>
    </w:p>
    <w:p w14:paraId="4BAE7922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</w:t>
      </w:r>
      <w:proofErr w:type="spellStart"/>
      <w:r>
        <w:t>vl</w:t>
      </w:r>
      <w:proofErr w:type="spellEnd"/>
      <w:r>
        <w:t>")]</w:t>
      </w:r>
    </w:p>
    <w:p w14:paraId="7F69ED1B" w14:textId="77777777" w:rsidR="00CE4EC3" w:rsidRDefault="00CE4EC3" w:rsidP="00CE4EC3">
      <w:pPr>
        <w:pStyle w:val="af7"/>
      </w:pPr>
      <w:r>
        <w:t xml:space="preserve">        public string? </w:t>
      </w:r>
      <w:proofErr w:type="spellStart"/>
      <w:r>
        <w:t>VariantLabel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1DBA2A42" w14:textId="77777777" w:rsidR="00CE4EC3" w:rsidRDefault="00CE4EC3" w:rsidP="00CE4EC3">
      <w:pPr>
        <w:pStyle w:val="af7"/>
      </w:pPr>
    </w:p>
    <w:p w14:paraId="09F3ECCA" w14:textId="77777777" w:rsidR="00CE4EC3" w:rsidRDefault="00CE4EC3" w:rsidP="00CE4EC3">
      <w:pPr>
        <w:pStyle w:val="af7"/>
      </w:pPr>
      <w:r>
        <w:t xml:space="preserve">        [</w:t>
      </w:r>
      <w:proofErr w:type="spellStart"/>
      <w:r>
        <w:t>JsonPropertyName</w:t>
      </w:r>
      <w:proofErr w:type="spellEnd"/>
      <w:r>
        <w:t>("prs")]</w:t>
      </w:r>
    </w:p>
    <w:p w14:paraId="6DCFA772" w14:textId="77777777" w:rsidR="00CE4EC3" w:rsidRDefault="00CE4EC3" w:rsidP="00CE4EC3">
      <w:pPr>
        <w:pStyle w:val="af7"/>
      </w:pPr>
      <w:r>
        <w:t xml:space="preserve">        public </w:t>
      </w:r>
      <w:proofErr w:type="spellStart"/>
      <w:proofErr w:type="gramStart"/>
      <w:r>
        <w:t>Pronuciation</w:t>
      </w:r>
      <w:proofErr w:type="spellEnd"/>
      <w:r>
        <w:t>[</w:t>
      </w:r>
      <w:proofErr w:type="gramEnd"/>
      <w:r>
        <w:t xml:space="preserve">]? Pronunciations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</w:t>
      </w:r>
    </w:p>
    <w:p w14:paraId="5257A4BE" w14:textId="77777777" w:rsidR="00CE4EC3" w:rsidRDefault="00CE4EC3" w:rsidP="00CE4EC3">
      <w:pPr>
        <w:pStyle w:val="af7"/>
      </w:pPr>
      <w:r>
        <w:t xml:space="preserve">    }</w:t>
      </w:r>
    </w:p>
    <w:p w14:paraId="0757EF42" w14:textId="77777777" w:rsidR="00CE4EC3" w:rsidRDefault="00CE4EC3" w:rsidP="00CE4EC3">
      <w:pPr>
        <w:pStyle w:val="af7"/>
      </w:pPr>
      <w:r>
        <w:t>}</w:t>
      </w:r>
    </w:p>
    <w:p w14:paraId="53826F79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PageDto.cs</w:t>
      </w:r>
      <w:proofErr w:type="spellEnd"/>
      <w:r>
        <w:t>:</w:t>
      </w:r>
    </w:p>
    <w:p w14:paraId="4DFB4D26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3CCB7CA0" w14:textId="77777777" w:rsidR="00CE4EC3" w:rsidRDefault="00CE4EC3" w:rsidP="00CE4EC3">
      <w:pPr>
        <w:pStyle w:val="af7"/>
      </w:pPr>
    </w:p>
    <w:p w14:paraId="6578ED73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6B3A411F" w14:textId="77777777" w:rsidR="00CE4EC3" w:rsidRDefault="00CE4EC3" w:rsidP="00CE4EC3">
      <w:pPr>
        <w:pStyle w:val="af7"/>
      </w:pPr>
    </w:p>
    <w:p w14:paraId="34E13521" w14:textId="77777777" w:rsidR="00CE4EC3" w:rsidRDefault="00CE4EC3" w:rsidP="00CE4EC3">
      <w:pPr>
        <w:pStyle w:val="af7"/>
      </w:pPr>
      <w:r>
        <w:t>[TranspilationSource]</w:t>
      </w:r>
    </w:p>
    <w:p w14:paraId="3EBFF7FF" w14:textId="77777777" w:rsidR="00CE4EC3" w:rsidRDefault="00CE4EC3" w:rsidP="00CE4EC3">
      <w:pPr>
        <w:pStyle w:val="af7"/>
      </w:pPr>
      <w:r>
        <w:t>public record PageDto&lt;T&gt;</w:t>
      </w:r>
    </w:p>
    <w:p w14:paraId="6599D6A3" w14:textId="77777777" w:rsidR="00CE4EC3" w:rsidRDefault="00CE4EC3" w:rsidP="00CE4EC3">
      <w:pPr>
        <w:pStyle w:val="af7"/>
      </w:pPr>
      <w:r>
        <w:t>{</w:t>
      </w:r>
    </w:p>
    <w:p w14:paraId="59CC25B9" w14:textId="77777777" w:rsidR="00CE4EC3" w:rsidRDefault="00CE4EC3" w:rsidP="00CE4EC3">
      <w:pPr>
        <w:pStyle w:val="af7"/>
      </w:pPr>
      <w:r>
        <w:t xml:space="preserve">    public IEnumerable&lt;T&gt; Items </w:t>
      </w:r>
      <w:proofErr w:type="gramStart"/>
      <w:r>
        <w:t>{ get</w:t>
      </w:r>
      <w:proofErr w:type="gramEnd"/>
      <w:r>
        <w:t>; set; } = new List&lt;T&gt;();</w:t>
      </w:r>
    </w:p>
    <w:p w14:paraId="07D00360" w14:textId="77777777" w:rsidR="00CE4EC3" w:rsidRDefault="00CE4EC3" w:rsidP="00CE4EC3">
      <w:pPr>
        <w:pStyle w:val="af7"/>
      </w:pPr>
      <w:r>
        <w:t xml:space="preserve">    public int PageSize </w:t>
      </w:r>
      <w:proofErr w:type="gramStart"/>
      <w:r>
        <w:t>{ get</w:t>
      </w:r>
      <w:proofErr w:type="gramEnd"/>
      <w:r>
        <w:t>; set; }</w:t>
      </w:r>
    </w:p>
    <w:p w14:paraId="521E3332" w14:textId="77777777" w:rsidR="00CE4EC3" w:rsidRDefault="00CE4EC3" w:rsidP="00CE4EC3">
      <w:pPr>
        <w:pStyle w:val="af7"/>
      </w:pPr>
      <w:r>
        <w:t xml:space="preserve">    public int PageNumber </w:t>
      </w:r>
      <w:proofErr w:type="gramStart"/>
      <w:r>
        <w:t>{ get</w:t>
      </w:r>
      <w:proofErr w:type="gramEnd"/>
      <w:r>
        <w:t>; set; }</w:t>
      </w:r>
    </w:p>
    <w:p w14:paraId="6B9EDD47" w14:textId="77777777" w:rsidR="00CE4EC3" w:rsidRDefault="00CE4EC3" w:rsidP="00CE4EC3">
      <w:pPr>
        <w:pStyle w:val="af7"/>
      </w:pPr>
      <w:r>
        <w:t xml:space="preserve">    public int PageCount </w:t>
      </w:r>
      <w:proofErr w:type="gramStart"/>
      <w:r>
        <w:t>{ get</w:t>
      </w:r>
      <w:proofErr w:type="gramEnd"/>
      <w:r>
        <w:t>; set; }</w:t>
      </w:r>
    </w:p>
    <w:p w14:paraId="489BDE02" w14:textId="77777777" w:rsidR="00CE4EC3" w:rsidRDefault="00CE4EC3" w:rsidP="00CE4EC3">
      <w:pPr>
        <w:pStyle w:val="af7"/>
      </w:pPr>
      <w:r>
        <w:t xml:space="preserve">    public int TotalItemCount </w:t>
      </w:r>
      <w:proofErr w:type="gramStart"/>
      <w:r>
        <w:t>{ get</w:t>
      </w:r>
      <w:proofErr w:type="gramEnd"/>
      <w:r>
        <w:t>; set; }</w:t>
      </w:r>
    </w:p>
    <w:p w14:paraId="405C6C1A" w14:textId="77777777" w:rsidR="003A2515" w:rsidRDefault="003A2515" w:rsidP="00CE4EC3">
      <w:pPr>
        <w:pStyle w:val="af7"/>
      </w:pPr>
    </w:p>
    <w:p w14:paraId="3734D5EB" w14:textId="7ADB0BB1" w:rsidR="00CE4EC3" w:rsidRPr="003A2515" w:rsidRDefault="00CE4EC3" w:rsidP="00CE4EC3">
      <w:pPr>
        <w:pStyle w:val="af7"/>
      </w:pPr>
      <w:r w:rsidRPr="003A2515">
        <w:t xml:space="preserve">    public static int GetNormalizedPageNumber(int pageNumber)</w:t>
      </w:r>
    </w:p>
    <w:p w14:paraId="00FF724A" w14:textId="77777777" w:rsidR="00CE4EC3" w:rsidRDefault="00CE4EC3" w:rsidP="00CE4EC3">
      <w:pPr>
        <w:pStyle w:val="af7"/>
      </w:pPr>
      <w:r w:rsidRPr="003A2515">
        <w:t xml:space="preserve">    </w:t>
      </w:r>
      <w:r>
        <w:t>{</w:t>
      </w:r>
    </w:p>
    <w:p w14:paraId="62D03328" w14:textId="77777777" w:rsidR="00CE4EC3" w:rsidRDefault="00CE4EC3" w:rsidP="00CE4EC3">
      <w:pPr>
        <w:pStyle w:val="af7"/>
      </w:pPr>
      <w:r>
        <w:t xml:space="preserve">        return pageNumber &lt;= </w:t>
      </w:r>
      <w:proofErr w:type="gramStart"/>
      <w:r>
        <w:t>0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pageNumber;</w:t>
      </w:r>
    </w:p>
    <w:p w14:paraId="68478129" w14:textId="77777777" w:rsidR="00CE4EC3" w:rsidRDefault="00CE4EC3" w:rsidP="00CE4EC3">
      <w:pPr>
        <w:pStyle w:val="af7"/>
      </w:pPr>
      <w:r>
        <w:t xml:space="preserve">    }</w:t>
      </w:r>
    </w:p>
    <w:p w14:paraId="1A330253" w14:textId="77777777" w:rsidR="00CE4EC3" w:rsidRDefault="00CE4EC3" w:rsidP="00CE4EC3">
      <w:pPr>
        <w:pStyle w:val="af7"/>
      </w:pPr>
    </w:p>
    <w:p w14:paraId="31ECEA5E" w14:textId="77777777" w:rsidR="00CE4EC3" w:rsidRDefault="00CE4EC3" w:rsidP="00CE4EC3">
      <w:pPr>
        <w:pStyle w:val="af7"/>
      </w:pPr>
      <w:r>
        <w:t xml:space="preserve">    public static int </w:t>
      </w:r>
      <w:proofErr w:type="gramStart"/>
      <w:r>
        <w:t>CountPage(</w:t>
      </w:r>
      <w:proofErr w:type="gramEnd"/>
      <w:r>
        <w:t>int totalItemCount, int pageSize)</w:t>
      </w:r>
    </w:p>
    <w:p w14:paraId="68E7E52C" w14:textId="77777777" w:rsidR="00CE4EC3" w:rsidRDefault="00CE4EC3" w:rsidP="00CE4EC3">
      <w:pPr>
        <w:pStyle w:val="af7"/>
      </w:pPr>
      <w:r>
        <w:t xml:space="preserve">    {</w:t>
      </w:r>
    </w:p>
    <w:p w14:paraId="234FBEB3" w14:textId="77777777" w:rsidR="00CE4EC3" w:rsidRDefault="00CE4EC3" w:rsidP="00CE4EC3">
      <w:pPr>
        <w:pStyle w:val="af7"/>
      </w:pPr>
      <w:r>
        <w:t xml:space="preserve">        var normalizedTotalItemCount = totalItemCount == </w:t>
      </w:r>
      <w:proofErr w:type="gramStart"/>
      <w:r>
        <w:t>0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totalItemCount;</w:t>
      </w:r>
    </w:p>
    <w:p w14:paraId="45539A37" w14:textId="77777777" w:rsidR="00CE4EC3" w:rsidRDefault="00CE4EC3" w:rsidP="00CE4EC3">
      <w:pPr>
        <w:pStyle w:val="af7"/>
      </w:pPr>
      <w:r>
        <w:t xml:space="preserve">        var normalizedPageSize = pageSize == </w:t>
      </w:r>
      <w:proofErr w:type="gramStart"/>
      <w:r>
        <w:t>0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pageSize;</w:t>
      </w:r>
    </w:p>
    <w:p w14:paraId="33500ADF" w14:textId="77777777" w:rsidR="00CE4EC3" w:rsidRDefault="00CE4EC3" w:rsidP="00CE4EC3">
      <w:pPr>
        <w:pStyle w:val="af7"/>
      </w:pPr>
      <w:r>
        <w:t xml:space="preserve">        return normalizedTotalItemCount / normalizedPageSize +</w:t>
      </w:r>
    </w:p>
    <w:p w14:paraId="20BDCD27" w14:textId="77777777" w:rsidR="00CE4EC3" w:rsidRDefault="00CE4EC3" w:rsidP="00CE4EC3">
      <w:pPr>
        <w:pStyle w:val="af7"/>
      </w:pPr>
      <w:r>
        <w:t xml:space="preserve">               (normalizedTotalItemCount % normalizedPageSize &gt; </w:t>
      </w:r>
      <w:proofErr w:type="gramStart"/>
      <w:r>
        <w:t>0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0);</w:t>
      </w:r>
    </w:p>
    <w:p w14:paraId="2C74173A" w14:textId="77777777" w:rsidR="00CE4EC3" w:rsidRDefault="00CE4EC3" w:rsidP="00CE4EC3">
      <w:pPr>
        <w:pStyle w:val="af7"/>
      </w:pPr>
      <w:r>
        <w:t xml:space="preserve">    }</w:t>
      </w:r>
    </w:p>
    <w:p w14:paraId="7CABDF89" w14:textId="77777777" w:rsidR="00CE4EC3" w:rsidRDefault="00CE4EC3" w:rsidP="00CE4EC3">
      <w:pPr>
        <w:pStyle w:val="af7"/>
      </w:pPr>
    </w:p>
    <w:p w14:paraId="68AB984F" w14:textId="77777777" w:rsidR="00CE4EC3" w:rsidRDefault="00CE4EC3" w:rsidP="00CE4EC3">
      <w:pPr>
        <w:pStyle w:val="af7"/>
      </w:pPr>
      <w:r>
        <w:t xml:space="preserve">    public sealed class Builder</w:t>
      </w:r>
    </w:p>
    <w:p w14:paraId="19FEED30" w14:textId="77777777" w:rsidR="00CE4EC3" w:rsidRDefault="00CE4EC3" w:rsidP="00CE4EC3">
      <w:pPr>
        <w:pStyle w:val="af7"/>
      </w:pPr>
      <w:r>
        <w:t xml:space="preserve">    {</w:t>
      </w:r>
    </w:p>
    <w:p w14:paraId="63DDFFC9" w14:textId="77777777" w:rsidR="00CE4EC3" w:rsidRDefault="00CE4EC3" w:rsidP="00CE4EC3">
      <w:pPr>
        <w:pStyle w:val="af7"/>
      </w:pPr>
      <w:r>
        <w:t xml:space="preserve">        private readonly PageDto&lt;T&gt; _pageDto = </w:t>
      </w:r>
      <w:proofErr w:type="gramStart"/>
      <w:r>
        <w:t>new(</w:t>
      </w:r>
      <w:proofErr w:type="gramEnd"/>
      <w:r>
        <w:t>);</w:t>
      </w:r>
    </w:p>
    <w:p w14:paraId="56AAA872" w14:textId="77777777" w:rsidR="00CE4EC3" w:rsidRDefault="00CE4EC3" w:rsidP="00CE4EC3">
      <w:pPr>
        <w:pStyle w:val="af7"/>
      </w:pPr>
    </w:p>
    <w:p w14:paraId="6C0D02DD" w14:textId="77777777" w:rsidR="00CE4EC3" w:rsidRDefault="00CE4EC3" w:rsidP="00CE4EC3">
      <w:pPr>
        <w:pStyle w:val="af7"/>
      </w:pPr>
      <w:r>
        <w:t xml:space="preserve">        private </w:t>
      </w:r>
      <w:proofErr w:type="gramStart"/>
      <w:r>
        <w:t>Builder(</w:t>
      </w:r>
      <w:proofErr w:type="gramEnd"/>
      <w:r>
        <w:t>)</w:t>
      </w:r>
    </w:p>
    <w:p w14:paraId="4A33D63D" w14:textId="77777777" w:rsidR="00CE4EC3" w:rsidRDefault="00CE4EC3" w:rsidP="00CE4EC3">
      <w:pPr>
        <w:pStyle w:val="af7"/>
      </w:pPr>
      <w:r>
        <w:t xml:space="preserve">        {</w:t>
      </w:r>
    </w:p>
    <w:p w14:paraId="41AEC909" w14:textId="77777777" w:rsidR="00CE4EC3" w:rsidRDefault="00CE4EC3" w:rsidP="00CE4EC3">
      <w:pPr>
        <w:pStyle w:val="af7"/>
      </w:pPr>
      <w:r>
        <w:t xml:space="preserve">        }</w:t>
      </w:r>
    </w:p>
    <w:p w14:paraId="6963472B" w14:textId="77777777" w:rsidR="00CE4EC3" w:rsidRDefault="00CE4EC3" w:rsidP="00CE4EC3">
      <w:pPr>
        <w:pStyle w:val="af7"/>
      </w:pPr>
    </w:p>
    <w:p w14:paraId="20AE21DA" w14:textId="77777777" w:rsidR="00CE4EC3" w:rsidRDefault="00CE4EC3" w:rsidP="00CE4EC3">
      <w:pPr>
        <w:pStyle w:val="af7"/>
      </w:pPr>
      <w:r>
        <w:t xml:space="preserve">        public static Builder </w:t>
      </w:r>
      <w:proofErr w:type="gramStart"/>
      <w:r>
        <w:t>Create(</w:t>
      </w:r>
      <w:proofErr w:type="gramEnd"/>
      <w:r>
        <w:t>)</w:t>
      </w:r>
    </w:p>
    <w:p w14:paraId="53556AE1" w14:textId="77777777" w:rsidR="00CE4EC3" w:rsidRDefault="00CE4EC3" w:rsidP="00CE4EC3">
      <w:pPr>
        <w:pStyle w:val="af7"/>
      </w:pPr>
      <w:r>
        <w:t xml:space="preserve">        {</w:t>
      </w:r>
    </w:p>
    <w:p w14:paraId="0EF22CE8" w14:textId="77777777" w:rsidR="00CE4EC3" w:rsidRDefault="00CE4EC3" w:rsidP="00CE4EC3">
      <w:pPr>
        <w:pStyle w:val="af7"/>
      </w:pPr>
      <w:r>
        <w:t xml:space="preserve">            return new </w:t>
      </w:r>
      <w:proofErr w:type="gramStart"/>
      <w:r>
        <w:t>Builder(</w:t>
      </w:r>
      <w:proofErr w:type="gramEnd"/>
      <w:r>
        <w:t>);</w:t>
      </w:r>
    </w:p>
    <w:p w14:paraId="7BB17AB9" w14:textId="77777777" w:rsidR="00CE4EC3" w:rsidRDefault="00CE4EC3" w:rsidP="00CE4EC3">
      <w:pPr>
        <w:pStyle w:val="af7"/>
      </w:pPr>
      <w:r>
        <w:t xml:space="preserve">        }</w:t>
      </w:r>
    </w:p>
    <w:p w14:paraId="62BDFF1F" w14:textId="77777777" w:rsidR="00CE4EC3" w:rsidRDefault="00CE4EC3" w:rsidP="00CE4EC3">
      <w:pPr>
        <w:pStyle w:val="af7"/>
      </w:pPr>
    </w:p>
    <w:p w14:paraId="2DF1221A" w14:textId="77777777" w:rsidR="00CE4EC3" w:rsidRDefault="00CE4EC3" w:rsidP="00CE4EC3">
      <w:pPr>
        <w:pStyle w:val="af7"/>
      </w:pPr>
      <w:r>
        <w:t xml:space="preserve">        public Builder </w:t>
      </w:r>
      <w:proofErr w:type="spellStart"/>
      <w:proofErr w:type="gramStart"/>
      <w:r>
        <w:t>SetItems</w:t>
      </w:r>
      <w:proofErr w:type="spellEnd"/>
      <w:r>
        <w:t>(</w:t>
      </w:r>
      <w:proofErr w:type="spellStart"/>
      <w:proofErr w:type="gramEnd"/>
      <w:r>
        <w:t>IEnumerable</w:t>
      </w:r>
      <w:proofErr w:type="spellEnd"/>
      <w:r>
        <w:t>&lt;T&gt; items)</w:t>
      </w:r>
    </w:p>
    <w:p w14:paraId="16B6111F" w14:textId="77777777" w:rsidR="00CE4EC3" w:rsidRDefault="00CE4EC3" w:rsidP="00CE4EC3">
      <w:pPr>
        <w:pStyle w:val="af7"/>
      </w:pPr>
      <w:r>
        <w:t xml:space="preserve">        {</w:t>
      </w:r>
    </w:p>
    <w:p w14:paraId="61BB8549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pageDto.Items</w:t>
      </w:r>
      <w:proofErr w:type="spellEnd"/>
      <w:r>
        <w:t xml:space="preserve"> = items;</w:t>
      </w:r>
    </w:p>
    <w:p w14:paraId="71F5361B" w14:textId="77777777" w:rsidR="00CE4EC3" w:rsidRDefault="00CE4EC3" w:rsidP="00CE4EC3">
      <w:pPr>
        <w:pStyle w:val="af7"/>
      </w:pPr>
      <w:r>
        <w:t xml:space="preserve">            return this;</w:t>
      </w:r>
    </w:p>
    <w:p w14:paraId="67299BEC" w14:textId="77777777" w:rsidR="00CE4EC3" w:rsidRDefault="00CE4EC3" w:rsidP="00CE4EC3">
      <w:pPr>
        <w:pStyle w:val="af7"/>
      </w:pPr>
      <w:r>
        <w:t xml:space="preserve">        }</w:t>
      </w:r>
    </w:p>
    <w:p w14:paraId="424F9F26" w14:textId="77777777" w:rsidR="00CE4EC3" w:rsidRDefault="00CE4EC3" w:rsidP="00CE4EC3">
      <w:pPr>
        <w:pStyle w:val="af7"/>
      </w:pPr>
    </w:p>
    <w:p w14:paraId="03995CA9" w14:textId="77777777" w:rsidR="00CE4EC3" w:rsidRDefault="00CE4EC3" w:rsidP="00CE4EC3">
      <w:pPr>
        <w:pStyle w:val="af7"/>
      </w:pPr>
      <w:r>
        <w:t xml:space="preserve">        public Builder </w:t>
      </w:r>
      <w:proofErr w:type="spellStart"/>
      <w:proofErr w:type="gramStart"/>
      <w:r>
        <w:t>SetPageSize</w:t>
      </w:r>
      <w:proofErr w:type="spellEnd"/>
      <w:r>
        <w:t>(</w:t>
      </w:r>
      <w:proofErr w:type="gramEnd"/>
      <w:r>
        <w:t xml:space="preserve">int </w:t>
      </w:r>
      <w:proofErr w:type="spellStart"/>
      <w:r>
        <w:t>pageSize</w:t>
      </w:r>
      <w:proofErr w:type="spellEnd"/>
      <w:r>
        <w:t>)</w:t>
      </w:r>
    </w:p>
    <w:p w14:paraId="2D84696E" w14:textId="77777777" w:rsidR="00CE4EC3" w:rsidRDefault="00CE4EC3" w:rsidP="00CE4EC3">
      <w:pPr>
        <w:pStyle w:val="af7"/>
      </w:pPr>
      <w:r>
        <w:t xml:space="preserve">        {</w:t>
      </w:r>
    </w:p>
    <w:p w14:paraId="4BCD76FA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pageDto.PageSize</w:t>
      </w:r>
      <w:proofErr w:type="spellEnd"/>
      <w:r>
        <w:t xml:space="preserve"> = </w:t>
      </w:r>
      <w:proofErr w:type="spellStart"/>
      <w:r>
        <w:t>pageSize</w:t>
      </w:r>
      <w:proofErr w:type="spellEnd"/>
      <w:r>
        <w:t>;</w:t>
      </w:r>
    </w:p>
    <w:p w14:paraId="245A42BE" w14:textId="77777777" w:rsidR="00CE4EC3" w:rsidRDefault="00CE4EC3" w:rsidP="00CE4EC3">
      <w:pPr>
        <w:pStyle w:val="af7"/>
      </w:pPr>
      <w:r>
        <w:t xml:space="preserve">            return this;</w:t>
      </w:r>
    </w:p>
    <w:p w14:paraId="35BF3868" w14:textId="77777777" w:rsidR="00CE4EC3" w:rsidRDefault="00CE4EC3" w:rsidP="00CE4EC3">
      <w:pPr>
        <w:pStyle w:val="af7"/>
      </w:pPr>
      <w:r>
        <w:t xml:space="preserve">        }</w:t>
      </w:r>
    </w:p>
    <w:p w14:paraId="03E3CF44" w14:textId="77777777" w:rsidR="00CE4EC3" w:rsidRDefault="00CE4EC3" w:rsidP="00CE4EC3">
      <w:pPr>
        <w:pStyle w:val="af7"/>
      </w:pPr>
    </w:p>
    <w:p w14:paraId="5593233E" w14:textId="77777777" w:rsidR="00CE4EC3" w:rsidRDefault="00CE4EC3" w:rsidP="00CE4EC3">
      <w:pPr>
        <w:pStyle w:val="af7"/>
      </w:pPr>
      <w:r>
        <w:t xml:space="preserve">        public Builder </w:t>
      </w:r>
      <w:proofErr w:type="spellStart"/>
      <w:proofErr w:type="gramStart"/>
      <w:r>
        <w:t>SetPageNumber</w:t>
      </w:r>
      <w:proofErr w:type="spellEnd"/>
      <w:r>
        <w:t>(</w:t>
      </w:r>
      <w:proofErr w:type="gramEnd"/>
      <w:r>
        <w:t xml:space="preserve">int </w:t>
      </w:r>
      <w:proofErr w:type="spellStart"/>
      <w:r>
        <w:t>pageNumber</w:t>
      </w:r>
      <w:proofErr w:type="spellEnd"/>
      <w:r>
        <w:t>)</w:t>
      </w:r>
    </w:p>
    <w:p w14:paraId="08BBDC91" w14:textId="77777777" w:rsidR="00CE4EC3" w:rsidRDefault="00CE4EC3" w:rsidP="00CE4EC3">
      <w:pPr>
        <w:pStyle w:val="af7"/>
      </w:pPr>
      <w:r>
        <w:t xml:space="preserve">        {</w:t>
      </w:r>
    </w:p>
    <w:p w14:paraId="2A094E64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pageDto.PageNumber</w:t>
      </w:r>
      <w:proofErr w:type="spellEnd"/>
      <w:r>
        <w:t xml:space="preserve"> = </w:t>
      </w:r>
      <w:proofErr w:type="spellStart"/>
      <w:r>
        <w:t>pageNumber</w:t>
      </w:r>
      <w:proofErr w:type="spellEnd"/>
      <w:r>
        <w:t>;</w:t>
      </w:r>
    </w:p>
    <w:p w14:paraId="42111025" w14:textId="77777777" w:rsidR="00CE4EC3" w:rsidRDefault="00CE4EC3" w:rsidP="00CE4EC3">
      <w:pPr>
        <w:pStyle w:val="af7"/>
      </w:pPr>
      <w:r>
        <w:t xml:space="preserve">            return this;</w:t>
      </w:r>
    </w:p>
    <w:p w14:paraId="23A52FAA" w14:textId="77777777" w:rsidR="00CE4EC3" w:rsidRDefault="00CE4EC3" w:rsidP="00CE4EC3">
      <w:pPr>
        <w:pStyle w:val="af7"/>
      </w:pPr>
      <w:r>
        <w:t xml:space="preserve">        }</w:t>
      </w:r>
    </w:p>
    <w:p w14:paraId="13224688" w14:textId="77777777" w:rsidR="00CE4EC3" w:rsidRDefault="00CE4EC3" w:rsidP="00CE4EC3">
      <w:pPr>
        <w:pStyle w:val="af7"/>
      </w:pPr>
    </w:p>
    <w:p w14:paraId="24F8849B" w14:textId="77777777" w:rsidR="00CE4EC3" w:rsidRDefault="00CE4EC3" w:rsidP="00CE4EC3">
      <w:pPr>
        <w:pStyle w:val="af7"/>
      </w:pPr>
      <w:r>
        <w:t xml:space="preserve">        public Builder </w:t>
      </w:r>
      <w:proofErr w:type="spellStart"/>
      <w:proofErr w:type="gramStart"/>
      <w:r>
        <w:t>SetPageCount</w:t>
      </w:r>
      <w:proofErr w:type="spellEnd"/>
      <w:r>
        <w:t>(</w:t>
      </w:r>
      <w:proofErr w:type="gramEnd"/>
      <w:r>
        <w:t xml:space="preserve">int </w:t>
      </w:r>
      <w:proofErr w:type="spellStart"/>
      <w:r>
        <w:t>pageCount</w:t>
      </w:r>
      <w:proofErr w:type="spellEnd"/>
      <w:r>
        <w:t>)</w:t>
      </w:r>
    </w:p>
    <w:p w14:paraId="6D0406CC" w14:textId="77777777" w:rsidR="00CE4EC3" w:rsidRDefault="00CE4EC3" w:rsidP="00CE4EC3">
      <w:pPr>
        <w:pStyle w:val="af7"/>
      </w:pPr>
      <w:r>
        <w:t xml:space="preserve">        {</w:t>
      </w:r>
    </w:p>
    <w:p w14:paraId="4E85ADCE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pageDto.PageCount</w:t>
      </w:r>
      <w:proofErr w:type="spellEnd"/>
      <w:r>
        <w:t xml:space="preserve"> = </w:t>
      </w:r>
      <w:proofErr w:type="spellStart"/>
      <w:r>
        <w:t>pageCount</w:t>
      </w:r>
      <w:proofErr w:type="spellEnd"/>
      <w:r>
        <w:t>;</w:t>
      </w:r>
    </w:p>
    <w:p w14:paraId="79698EAD" w14:textId="77777777" w:rsidR="00CE4EC3" w:rsidRDefault="00CE4EC3" w:rsidP="00CE4EC3">
      <w:pPr>
        <w:pStyle w:val="af7"/>
      </w:pPr>
      <w:r>
        <w:t xml:space="preserve">            return this;</w:t>
      </w:r>
    </w:p>
    <w:p w14:paraId="619370B1" w14:textId="77777777" w:rsidR="00CE4EC3" w:rsidRDefault="00CE4EC3" w:rsidP="00CE4EC3">
      <w:pPr>
        <w:pStyle w:val="af7"/>
      </w:pPr>
      <w:r>
        <w:t xml:space="preserve">        }</w:t>
      </w:r>
    </w:p>
    <w:p w14:paraId="70571B3A" w14:textId="77777777" w:rsidR="00CE4EC3" w:rsidRDefault="00CE4EC3" w:rsidP="00CE4EC3">
      <w:pPr>
        <w:pStyle w:val="af7"/>
      </w:pPr>
    </w:p>
    <w:p w14:paraId="58BC739C" w14:textId="77777777" w:rsidR="00CE4EC3" w:rsidRDefault="00CE4EC3" w:rsidP="00CE4EC3">
      <w:pPr>
        <w:pStyle w:val="af7"/>
      </w:pPr>
      <w:r>
        <w:t xml:space="preserve">        public Builder </w:t>
      </w:r>
      <w:proofErr w:type="spellStart"/>
      <w:proofErr w:type="gramStart"/>
      <w:r>
        <w:t>SetTotalItemCount</w:t>
      </w:r>
      <w:proofErr w:type="spellEnd"/>
      <w:r>
        <w:t>(</w:t>
      </w:r>
      <w:proofErr w:type="gramEnd"/>
      <w:r>
        <w:t xml:space="preserve">int </w:t>
      </w:r>
      <w:proofErr w:type="spellStart"/>
      <w:r>
        <w:t>totalItemCount</w:t>
      </w:r>
      <w:proofErr w:type="spellEnd"/>
      <w:r>
        <w:t>)</w:t>
      </w:r>
    </w:p>
    <w:p w14:paraId="50AC051B" w14:textId="77777777" w:rsidR="00CE4EC3" w:rsidRDefault="00CE4EC3" w:rsidP="00CE4EC3">
      <w:pPr>
        <w:pStyle w:val="af7"/>
      </w:pPr>
      <w:r>
        <w:t xml:space="preserve">        {</w:t>
      </w:r>
    </w:p>
    <w:p w14:paraId="724CCA0D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pageDto.TotalItemCount</w:t>
      </w:r>
      <w:proofErr w:type="spellEnd"/>
      <w:r>
        <w:t xml:space="preserve"> = </w:t>
      </w:r>
      <w:proofErr w:type="spellStart"/>
      <w:r>
        <w:t>totalItemCount</w:t>
      </w:r>
      <w:proofErr w:type="spellEnd"/>
      <w:r>
        <w:t>;</w:t>
      </w:r>
    </w:p>
    <w:p w14:paraId="06F04E7C" w14:textId="77777777" w:rsidR="00CE4EC3" w:rsidRDefault="00CE4EC3" w:rsidP="00CE4EC3">
      <w:pPr>
        <w:pStyle w:val="af7"/>
      </w:pPr>
      <w:r>
        <w:t xml:space="preserve">            return this;</w:t>
      </w:r>
    </w:p>
    <w:p w14:paraId="4BFFA4F7" w14:textId="77777777" w:rsidR="00CE4EC3" w:rsidRDefault="00CE4EC3" w:rsidP="00CE4EC3">
      <w:pPr>
        <w:pStyle w:val="af7"/>
      </w:pPr>
      <w:r>
        <w:t xml:space="preserve">        }</w:t>
      </w:r>
    </w:p>
    <w:p w14:paraId="2968813B" w14:textId="77777777" w:rsidR="00CE4EC3" w:rsidRDefault="00CE4EC3" w:rsidP="00CE4EC3">
      <w:pPr>
        <w:pStyle w:val="af7"/>
      </w:pPr>
    </w:p>
    <w:p w14:paraId="293284AF" w14:textId="77777777" w:rsidR="00CE4EC3" w:rsidRDefault="00CE4EC3" w:rsidP="00CE4EC3">
      <w:pPr>
        <w:pStyle w:val="af7"/>
      </w:pPr>
      <w:r>
        <w:t xml:space="preserve">        public </w:t>
      </w:r>
      <w:proofErr w:type="spellStart"/>
      <w:r>
        <w:t>PageDto</w:t>
      </w:r>
      <w:proofErr w:type="spellEnd"/>
      <w:r>
        <w:t xml:space="preserve">&lt;T&gt; </w:t>
      </w:r>
      <w:proofErr w:type="gramStart"/>
      <w:r>
        <w:t>Build(</w:t>
      </w:r>
      <w:proofErr w:type="gramEnd"/>
      <w:r>
        <w:t>)</w:t>
      </w:r>
    </w:p>
    <w:p w14:paraId="1218F5A9" w14:textId="77777777" w:rsidR="00CE4EC3" w:rsidRDefault="00CE4EC3" w:rsidP="00CE4EC3">
      <w:pPr>
        <w:pStyle w:val="af7"/>
      </w:pPr>
      <w:r>
        <w:t xml:space="preserve">        {</w:t>
      </w:r>
    </w:p>
    <w:p w14:paraId="6294FDD4" w14:textId="77777777" w:rsidR="00CE4EC3" w:rsidRDefault="00CE4EC3" w:rsidP="00CE4EC3">
      <w:pPr>
        <w:pStyle w:val="af7"/>
      </w:pPr>
      <w:r>
        <w:t xml:space="preserve">            return _</w:t>
      </w:r>
      <w:proofErr w:type="spellStart"/>
      <w:r>
        <w:t>pageDto</w:t>
      </w:r>
      <w:proofErr w:type="spellEnd"/>
      <w:r>
        <w:t>;</w:t>
      </w:r>
    </w:p>
    <w:p w14:paraId="08DA9904" w14:textId="77777777" w:rsidR="00CE4EC3" w:rsidRDefault="00CE4EC3" w:rsidP="00CE4EC3">
      <w:pPr>
        <w:pStyle w:val="af7"/>
      </w:pPr>
      <w:r>
        <w:t xml:space="preserve">        }</w:t>
      </w:r>
    </w:p>
    <w:p w14:paraId="452CF09D" w14:textId="77777777" w:rsidR="00CE4EC3" w:rsidRDefault="00CE4EC3" w:rsidP="00CE4EC3">
      <w:pPr>
        <w:pStyle w:val="af7"/>
      </w:pPr>
      <w:r>
        <w:t xml:space="preserve">    }</w:t>
      </w:r>
    </w:p>
    <w:p w14:paraId="68179FC8" w14:textId="77777777" w:rsidR="00CE4EC3" w:rsidRDefault="00CE4EC3" w:rsidP="00CE4EC3">
      <w:pPr>
        <w:pStyle w:val="af7"/>
      </w:pPr>
      <w:r>
        <w:t>}</w:t>
      </w:r>
    </w:p>
    <w:p w14:paraId="6D59B94F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PageRequestDto.cs</w:t>
      </w:r>
      <w:proofErr w:type="spellEnd"/>
      <w:r>
        <w:t>:</w:t>
      </w:r>
    </w:p>
    <w:p w14:paraId="2626FCF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System.Linq.Expressions;</w:t>
      </w:r>
    </w:p>
    <w:p w14:paraId="40C46853" w14:textId="77777777" w:rsidR="00CE4EC3" w:rsidRDefault="00CE4EC3" w:rsidP="00CE4EC3">
      <w:pPr>
        <w:pStyle w:val="af7"/>
      </w:pPr>
      <w:r>
        <w:t>using Tapper;</w:t>
      </w:r>
    </w:p>
    <w:p w14:paraId="49E32001" w14:textId="77777777" w:rsidR="00CE4EC3" w:rsidRDefault="00CE4EC3" w:rsidP="00CE4EC3">
      <w:pPr>
        <w:pStyle w:val="af7"/>
      </w:pPr>
    </w:p>
    <w:p w14:paraId="294F96C3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6D578CDB" w14:textId="77777777" w:rsidR="00CE4EC3" w:rsidRDefault="00CE4EC3" w:rsidP="00CE4EC3">
      <w:pPr>
        <w:pStyle w:val="af7"/>
      </w:pPr>
    </w:p>
    <w:p w14:paraId="52C39B7A" w14:textId="77777777" w:rsidR="00CE4EC3" w:rsidRDefault="00CE4EC3" w:rsidP="00CE4EC3">
      <w:pPr>
        <w:pStyle w:val="af7"/>
      </w:pPr>
      <w:r>
        <w:t>[TranspilationSource]</w:t>
      </w:r>
    </w:p>
    <w:p w14:paraId="35308325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PageRequestDto(</w:t>
      </w:r>
      <w:proofErr w:type="gramEnd"/>
    </w:p>
    <w:p w14:paraId="2123E488" w14:textId="77777777" w:rsidR="00CE4EC3" w:rsidRDefault="00CE4EC3" w:rsidP="00CE4EC3">
      <w:pPr>
        <w:pStyle w:val="af7"/>
      </w:pPr>
      <w:r>
        <w:t xml:space="preserve">    int PageNumber,</w:t>
      </w:r>
    </w:p>
    <w:p w14:paraId="7902F0D2" w14:textId="77777777" w:rsidR="00CE4EC3" w:rsidRDefault="00CE4EC3" w:rsidP="00CE4EC3">
      <w:pPr>
        <w:pStyle w:val="af7"/>
      </w:pPr>
      <w:r>
        <w:t xml:space="preserve">    int PageSize,</w:t>
      </w:r>
    </w:p>
    <w:p w14:paraId="00DDAA12" w14:textId="77777777" w:rsidR="00CE4EC3" w:rsidRDefault="00CE4EC3" w:rsidP="00CE4EC3">
      <w:pPr>
        <w:pStyle w:val="af7"/>
      </w:pPr>
      <w:r>
        <w:t xml:space="preserve">    string? SortBy = null,</w:t>
      </w:r>
    </w:p>
    <w:p w14:paraId="52D218BB" w14:textId="77777777" w:rsidR="00CE4EC3" w:rsidRDefault="00CE4EC3" w:rsidP="00CE4EC3">
      <w:pPr>
        <w:pStyle w:val="af7"/>
      </w:pPr>
      <w:r>
        <w:t xml:space="preserve">    SortOrder SortOrder = SortOrder.Asc);</w:t>
      </w:r>
    </w:p>
    <w:p w14:paraId="610B8D82" w14:textId="77777777" w:rsidR="00CE4EC3" w:rsidRDefault="00CE4EC3" w:rsidP="00CE4EC3">
      <w:pPr>
        <w:pStyle w:val="af7"/>
      </w:pPr>
    </w:p>
    <w:p w14:paraId="134095C9" w14:textId="77777777" w:rsidR="00CE4EC3" w:rsidRDefault="00CE4EC3" w:rsidP="00CE4EC3">
      <w:pPr>
        <w:pStyle w:val="af7"/>
      </w:pPr>
      <w:r>
        <w:t>[TranspilationSource]</w:t>
      </w:r>
    </w:p>
    <w:p w14:paraId="2FBF0687" w14:textId="77777777" w:rsidR="00CE4EC3" w:rsidRDefault="00CE4EC3" w:rsidP="00CE4EC3">
      <w:pPr>
        <w:pStyle w:val="af7"/>
      </w:pPr>
      <w:r>
        <w:t>public enum SortOrder</w:t>
      </w:r>
    </w:p>
    <w:p w14:paraId="4E6A3FF6" w14:textId="77777777" w:rsidR="00CE4EC3" w:rsidRDefault="00CE4EC3" w:rsidP="00CE4EC3">
      <w:pPr>
        <w:pStyle w:val="af7"/>
      </w:pPr>
      <w:r>
        <w:t>{</w:t>
      </w:r>
    </w:p>
    <w:p w14:paraId="5D248ED1" w14:textId="77777777" w:rsidR="00CE4EC3" w:rsidRDefault="00CE4EC3" w:rsidP="00CE4EC3">
      <w:pPr>
        <w:pStyle w:val="af7"/>
      </w:pPr>
      <w:r>
        <w:t xml:space="preserve">    Asc,</w:t>
      </w:r>
    </w:p>
    <w:p w14:paraId="5E87C895" w14:textId="77777777" w:rsidR="00CE4EC3" w:rsidRDefault="00CE4EC3" w:rsidP="00CE4EC3">
      <w:pPr>
        <w:pStyle w:val="af7"/>
      </w:pPr>
      <w:r>
        <w:t xml:space="preserve">    Desc</w:t>
      </w:r>
    </w:p>
    <w:p w14:paraId="1A26E21C" w14:textId="77777777" w:rsidR="00CE4EC3" w:rsidRDefault="00CE4EC3" w:rsidP="00CE4EC3">
      <w:pPr>
        <w:pStyle w:val="af7"/>
      </w:pPr>
      <w:r>
        <w:t>}</w:t>
      </w:r>
    </w:p>
    <w:p w14:paraId="60BD07D0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RawImageDto.cs</w:t>
      </w:r>
      <w:proofErr w:type="spellEnd"/>
      <w:r>
        <w:t>:</w:t>
      </w:r>
    </w:p>
    <w:p w14:paraId="4EE1A6E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BookManager.Application.Common.DTOs;</w:t>
      </w:r>
    </w:p>
    <w:p w14:paraId="41CBEA4B" w14:textId="77777777" w:rsidR="00CE4EC3" w:rsidRDefault="00CE4EC3" w:rsidP="00CE4EC3">
      <w:pPr>
        <w:pStyle w:val="af7"/>
      </w:pPr>
    </w:p>
    <w:p w14:paraId="46E80FF2" w14:textId="77777777" w:rsidR="00CE4EC3" w:rsidRDefault="00CE4EC3" w:rsidP="00CE4EC3">
      <w:pPr>
        <w:pStyle w:val="af7"/>
      </w:pPr>
      <w:r>
        <w:t>public record RawImageDto(</w:t>
      </w:r>
      <w:proofErr w:type="gramStart"/>
      <w:r>
        <w:t>byte[</w:t>
      </w:r>
      <w:proofErr w:type="gramEnd"/>
      <w:r>
        <w:t>] Data, int Width, int Height);</w:t>
      </w:r>
    </w:p>
    <w:p w14:paraId="4FB88271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SearchRequestDto.cs</w:t>
      </w:r>
      <w:proofErr w:type="spellEnd"/>
      <w:r>
        <w:t>:</w:t>
      </w:r>
    </w:p>
    <w:p w14:paraId="7471067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2F12B04B" w14:textId="77777777" w:rsidR="00CE4EC3" w:rsidRDefault="00CE4EC3" w:rsidP="00CE4EC3">
      <w:pPr>
        <w:pStyle w:val="af7"/>
      </w:pPr>
    </w:p>
    <w:p w14:paraId="7B0200CA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16E53388" w14:textId="77777777" w:rsidR="00CE4EC3" w:rsidRDefault="00CE4EC3" w:rsidP="00CE4EC3">
      <w:pPr>
        <w:pStyle w:val="af7"/>
      </w:pPr>
    </w:p>
    <w:p w14:paraId="71F69C7B" w14:textId="77777777" w:rsidR="00CE4EC3" w:rsidRDefault="00CE4EC3" w:rsidP="00CE4EC3">
      <w:pPr>
        <w:pStyle w:val="af7"/>
      </w:pPr>
      <w:r>
        <w:t>[TranspilationSource]</w:t>
      </w:r>
    </w:p>
    <w:p w14:paraId="1CDDFDBE" w14:textId="77777777" w:rsidR="00CE4EC3" w:rsidRDefault="00CE4EC3" w:rsidP="00CE4EC3">
      <w:pPr>
        <w:pStyle w:val="af7"/>
      </w:pPr>
      <w:r>
        <w:t>public sealed class SearchRequestDto</w:t>
      </w:r>
    </w:p>
    <w:p w14:paraId="0B5C1A99" w14:textId="77777777" w:rsidR="00CE4EC3" w:rsidRDefault="00CE4EC3" w:rsidP="00CE4EC3">
      <w:pPr>
        <w:pStyle w:val="af7"/>
      </w:pPr>
      <w:r>
        <w:t>{</w:t>
      </w:r>
    </w:p>
    <w:p w14:paraId="67751860" w14:textId="77777777" w:rsidR="00CE4EC3" w:rsidRDefault="00CE4EC3" w:rsidP="00CE4EC3">
      <w:pPr>
        <w:pStyle w:val="af7"/>
      </w:pPr>
      <w:r>
        <w:t xml:space="preserve">    public int PageSize </w:t>
      </w:r>
      <w:proofErr w:type="gramStart"/>
      <w:r>
        <w:t>{ get</w:t>
      </w:r>
      <w:proofErr w:type="gramEnd"/>
      <w:r>
        <w:t>; set; }</w:t>
      </w:r>
    </w:p>
    <w:p w14:paraId="12350EF1" w14:textId="77777777" w:rsidR="00CE4EC3" w:rsidRDefault="00CE4EC3" w:rsidP="00CE4EC3">
      <w:pPr>
        <w:pStyle w:val="af7"/>
      </w:pPr>
      <w:r>
        <w:t xml:space="preserve">    public int PageNumber </w:t>
      </w:r>
      <w:proofErr w:type="gramStart"/>
      <w:r>
        <w:t>{ get</w:t>
      </w:r>
      <w:proofErr w:type="gramEnd"/>
      <w:r>
        <w:t>; set; }</w:t>
      </w:r>
    </w:p>
    <w:p w14:paraId="188AF4E4" w14:textId="77777777" w:rsidR="00CE4EC3" w:rsidRDefault="00CE4EC3" w:rsidP="00CE4EC3">
      <w:pPr>
        <w:pStyle w:val="af7"/>
      </w:pPr>
      <w:r>
        <w:t xml:space="preserve">    public string? SortProperty </w:t>
      </w:r>
      <w:proofErr w:type="gramStart"/>
      <w:r>
        <w:t>{ get</w:t>
      </w:r>
      <w:proofErr w:type="gramEnd"/>
      <w:r>
        <w:t>; init; }</w:t>
      </w:r>
    </w:p>
    <w:p w14:paraId="25E1914B" w14:textId="77777777" w:rsidR="00CE4EC3" w:rsidRDefault="00CE4EC3" w:rsidP="00CE4EC3">
      <w:pPr>
        <w:pStyle w:val="af7"/>
      </w:pPr>
      <w:r>
        <w:t xml:space="preserve">    public SortOrder? SortOrder </w:t>
      </w:r>
      <w:proofErr w:type="gramStart"/>
      <w:r>
        <w:t>{ get</w:t>
      </w:r>
      <w:proofErr w:type="gramEnd"/>
      <w:r>
        <w:t>; init; }</w:t>
      </w:r>
    </w:p>
    <w:p w14:paraId="598FA224" w14:textId="77777777" w:rsidR="00CE4EC3" w:rsidRDefault="00CE4EC3" w:rsidP="00CE4EC3">
      <w:pPr>
        <w:pStyle w:val="af7"/>
      </w:pPr>
    </w:p>
    <w:p w14:paraId="764C2C3F" w14:textId="77777777" w:rsidR="00CE4EC3" w:rsidRDefault="00CE4EC3" w:rsidP="00CE4EC3">
      <w:pPr>
        <w:pStyle w:val="af7"/>
      </w:pPr>
      <w:r>
        <w:t xml:space="preserve">    public string? Title </w:t>
      </w:r>
      <w:proofErr w:type="gramStart"/>
      <w:r>
        <w:t>{ get</w:t>
      </w:r>
      <w:proofErr w:type="gramEnd"/>
      <w:r>
        <w:t>; set; }</w:t>
      </w:r>
    </w:p>
    <w:p w14:paraId="634A5FAD" w14:textId="77777777" w:rsidR="00CE4EC3" w:rsidRDefault="00CE4EC3" w:rsidP="00CE4EC3">
      <w:pPr>
        <w:pStyle w:val="af7"/>
      </w:pPr>
      <w:r>
        <w:t xml:space="preserve">    public string? Description </w:t>
      </w:r>
      <w:proofErr w:type="gramStart"/>
      <w:r>
        <w:t>{ get</w:t>
      </w:r>
      <w:proofErr w:type="gramEnd"/>
      <w:r>
        <w:t>; set; }</w:t>
      </w:r>
    </w:p>
    <w:p w14:paraId="3745542D" w14:textId="77777777" w:rsidR="00CE4EC3" w:rsidRDefault="00CE4EC3" w:rsidP="00CE4EC3">
      <w:pPr>
        <w:pStyle w:val="af7"/>
      </w:pPr>
      <w:r>
        <w:t xml:space="preserve">    public string? Isbn </w:t>
      </w:r>
      <w:proofErr w:type="gramStart"/>
      <w:r>
        <w:t>{ get</w:t>
      </w:r>
      <w:proofErr w:type="gramEnd"/>
      <w:r>
        <w:t>; set; }</w:t>
      </w:r>
    </w:p>
    <w:p w14:paraId="79BB2480" w14:textId="77777777" w:rsidR="00CE4EC3" w:rsidRDefault="00CE4EC3" w:rsidP="00CE4EC3">
      <w:pPr>
        <w:pStyle w:val="af7"/>
      </w:pPr>
      <w:r>
        <w:t xml:space="preserve">    public string? PublisherName </w:t>
      </w:r>
      <w:proofErr w:type="gramStart"/>
      <w:r>
        <w:t>{ get</w:t>
      </w:r>
      <w:proofErr w:type="gramEnd"/>
      <w:r>
        <w:t>; set; }</w:t>
      </w:r>
    </w:p>
    <w:p w14:paraId="1B7440C2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string[</w:t>
      </w:r>
      <w:proofErr w:type="gramEnd"/>
      <w:r>
        <w:t xml:space="preserve">]? Authors </w:t>
      </w:r>
      <w:proofErr w:type="gramStart"/>
      <w:r>
        <w:t>{ get</w:t>
      </w:r>
      <w:proofErr w:type="gramEnd"/>
      <w:r>
        <w:t>; set; }</w:t>
      </w:r>
    </w:p>
    <w:p w14:paraId="55E50880" w14:textId="77777777" w:rsidR="00CE4EC3" w:rsidRDefault="00CE4EC3" w:rsidP="00CE4EC3">
      <w:pPr>
        <w:pStyle w:val="af7"/>
      </w:pPr>
      <w:r>
        <w:t>}</w:t>
      </w:r>
    </w:p>
    <w:p w14:paraId="4E83EEEA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TextSearchRequestDto.cs</w:t>
      </w:r>
      <w:proofErr w:type="spellEnd"/>
      <w:r>
        <w:t>:</w:t>
      </w:r>
    </w:p>
    <w:p w14:paraId="36716DB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BookManager.Application.Common.DTOs;</w:t>
      </w:r>
    </w:p>
    <w:p w14:paraId="388BA043" w14:textId="77777777" w:rsidR="00CE4EC3" w:rsidRDefault="00CE4EC3" w:rsidP="00CE4EC3">
      <w:pPr>
        <w:pStyle w:val="af7"/>
      </w:pPr>
    </w:p>
    <w:p w14:paraId="5F8FF172" w14:textId="77777777" w:rsidR="00CE4EC3" w:rsidRDefault="00CE4EC3" w:rsidP="00CE4EC3">
      <w:pPr>
        <w:pStyle w:val="af7"/>
      </w:pPr>
      <w:r>
        <w:t>public record TextSearchRequestDto</w:t>
      </w:r>
    </w:p>
    <w:p w14:paraId="302E8AB7" w14:textId="77777777" w:rsidR="00CE4EC3" w:rsidRDefault="00CE4EC3" w:rsidP="00CE4EC3">
      <w:pPr>
        <w:pStyle w:val="af7"/>
      </w:pPr>
      <w:r>
        <w:t>{</w:t>
      </w:r>
    </w:p>
    <w:p w14:paraId="048C6254" w14:textId="77777777" w:rsidR="00CE4EC3" w:rsidRDefault="00CE4EC3" w:rsidP="00CE4EC3">
      <w:pPr>
        <w:pStyle w:val="af7"/>
      </w:pPr>
      <w:r>
        <w:t xml:space="preserve">    public int PageSize </w:t>
      </w:r>
      <w:proofErr w:type="gramStart"/>
      <w:r>
        <w:t>{ get</w:t>
      </w:r>
      <w:proofErr w:type="gramEnd"/>
      <w:r>
        <w:t>; init; }</w:t>
      </w:r>
    </w:p>
    <w:p w14:paraId="18A4EDCF" w14:textId="77777777" w:rsidR="00CE4EC3" w:rsidRDefault="00CE4EC3" w:rsidP="00CE4EC3">
      <w:pPr>
        <w:pStyle w:val="af7"/>
      </w:pPr>
      <w:r>
        <w:t xml:space="preserve">    public int PageNumber </w:t>
      </w:r>
      <w:proofErr w:type="gramStart"/>
      <w:r>
        <w:t>{ get</w:t>
      </w:r>
      <w:proofErr w:type="gramEnd"/>
      <w:r>
        <w:t>; init; }</w:t>
      </w:r>
    </w:p>
    <w:p w14:paraId="0A43E802" w14:textId="77777777" w:rsidR="00CE4EC3" w:rsidRDefault="00CE4EC3" w:rsidP="00CE4EC3">
      <w:pPr>
        <w:pStyle w:val="af7"/>
      </w:pPr>
      <w:r>
        <w:t xml:space="preserve">    public string Pattern </w:t>
      </w:r>
      <w:proofErr w:type="gramStart"/>
      <w:r>
        <w:t>{ get</w:t>
      </w:r>
      <w:proofErr w:type="gramEnd"/>
      <w:r>
        <w:t>; init; } = string.Empty;</w:t>
      </w:r>
    </w:p>
    <w:p w14:paraId="6A2844FA" w14:textId="77777777" w:rsidR="00CE4EC3" w:rsidRDefault="00CE4EC3" w:rsidP="00CE4EC3">
      <w:pPr>
        <w:pStyle w:val="af7"/>
      </w:pPr>
      <w:r>
        <w:t>}</w:t>
      </w:r>
    </w:p>
    <w:p w14:paraId="25EB2A20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TextSummarizationDto.cs</w:t>
      </w:r>
      <w:proofErr w:type="spellEnd"/>
      <w:r>
        <w:t>:</w:t>
      </w:r>
    </w:p>
    <w:p w14:paraId="49BBD86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4669CBE6" w14:textId="77777777" w:rsidR="00CE4EC3" w:rsidRDefault="00CE4EC3" w:rsidP="00CE4EC3">
      <w:pPr>
        <w:pStyle w:val="af7"/>
      </w:pPr>
    </w:p>
    <w:p w14:paraId="63C00048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57D7C02B" w14:textId="77777777" w:rsidR="00CE4EC3" w:rsidRDefault="00CE4EC3" w:rsidP="00CE4EC3">
      <w:pPr>
        <w:pStyle w:val="af7"/>
      </w:pPr>
    </w:p>
    <w:p w14:paraId="0AF40EB0" w14:textId="77777777" w:rsidR="00CE4EC3" w:rsidRDefault="00CE4EC3" w:rsidP="00CE4EC3">
      <w:pPr>
        <w:pStyle w:val="af7"/>
      </w:pPr>
      <w:r>
        <w:t>[TranspilationSource]</w:t>
      </w:r>
    </w:p>
    <w:p w14:paraId="4FE419FA" w14:textId="77777777" w:rsidR="00CE4EC3" w:rsidRDefault="00CE4EC3" w:rsidP="00CE4EC3">
      <w:pPr>
        <w:pStyle w:val="af7"/>
      </w:pPr>
      <w:r>
        <w:t xml:space="preserve">public record </w:t>
      </w:r>
      <w:proofErr w:type="gramStart"/>
      <w:r>
        <w:t>TextSummarizationRequestDto(</w:t>
      </w:r>
      <w:proofErr w:type="gramEnd"/>
      <w:r>
        <w:t>string Text);</w:t>
      </w:r>
    </w:p>
    <w:p w14:paraId="7CC573D1" w14:textId="77777777" w:rsidR="00CE4EC3" w:rsidRDefault="00CE4EC3" w:rsidP="00CE4EC3">
      <w:pPr>
        <w:pStyle w:val="af7"/>
      </w:pPr>
    </w:p>
    <w:p w14:paraId="3DF91DA0" w14:textId="77777777" w:rsidR="00CE4EC3" w:rsidRDefault="00CE4EC3" w:rsidP="00CE4EC3">
      <w:pPr>
        <w:pStyle w:val="af7"/>
      </w:pPr>
      <w:r>
        <w:t>[TranspilationSource]</w:t>
      </w:r>
    </w:p>
    <w:p w14:paraId="18F250FA" w14:textId="77777777" w:rsidR="00CE4EC3" w:rsidRDefault="00CE4EC3" w:rsidP="00CE4EC3">
      <w:pPr>
        <w:pStyle w:val="af7"/>
      </w:pPr>
      <w:r>
        <w:t xml:space="preserve">public record </w:t>
      </w:r>
      <w:proofErr w:type="gramStart"/>
      <w:r>
        <w:t>TextSummarizationResponseDto(</w:t>
      </w:r>
      <w:proofErr w:type="gramEnd"/>
      <w:r>
        <w:t>string SummarizedText);</w:t>
      </w:r>
    </w:p>
    <w:p w14:paraId="23195619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TotalTimeUpdateRequestDto.cs</w:t>
      </w:r>
      <w:proofErr w:type="spellEnd"/>
      <w:r>
        <w:t>:</w:t>
      </w:r>
    </w:p>
    <w:p w14:paraId="1E08B74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4F6CE3FB" w14:textId="77777777" w:rsidR="00CE4EC3" w:rsidRDefault="00CE4EC3" w:rsidP="00CE4EC3">
      <w:pPr>
        <w:pStyle w:val="af7"/>
      </w:pPr>
    </w:p>
    <w:p w14:paraId="1F72FA50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18F998A5" w14:textId="77777777" w:rsidR="00CE4EC3" w:rsidRDefault="00CE4EC3" w:rsidP="00CE4EC3">
      <w:pPr>
        <w:pStyle w:val="af7"/>
      </w:pPr>
    </w:p>
    <w:p w14:paraId="3A61B3A7" w14:textId="77777777" w:rsidR="00CE4EC3" w:rsidRDefault="00CE4EC3" w:rsidP="00CE4EC3">
      <w:pPr>
        <w:pStyle w:val="af7"/>
      </w:pPr>
      <w:r>
        <w:t>[TranspilationSource]</w:t>
      </w:r>
    </w:p>
    <w:p w14:paraId="5135F2F8" w14:textId="77777777" w:rsidR="00CE4EC3" w:rsidRDefault="00CE4EC3" w:rsidP="00CE4EC3">
      <w:pPr>
        <w:pStyle w:val="af7"/>
      </w:pPr>
      <w:r>
        <w:t>public class TotalTimeUpdateRequestDto</w:t>
      </w:r>
    </w:p>
    <w:p w14:paraId="1DB7041D" w14:textId="77777777" w:rsidR="00CE4EC3" w:rsidRDefault="00CE4EC3" w:rsidP="00CE4EC3">
      <w:pPr>
        <w:pStyle w:val="af7"/>
      </w:pPr>
      <w:r>
        <w:t>{</w:t>
      </w:r>
    </w:p>
    <w:p w14:paraId="11259538" w14:textId="77777777" w:rsidR="00CE4EC3" w:rsidRDefault="00CE4EC3" w:rsidP="00CE4EC3">
      <w:pPr>
        <w:pStyle w:val="af7"/>
      </w:pPr>
      <w:r>
        <w:t xml:space="preserve">    public long Seconds </w:t>
      </w:r>
      <w:proofErr w:type="gramStart"/>
      <w:r>
        <w:t>{ get</w:t>
      </w:r>
      <w:proofErr w:type="gramEnd"/>
      <w:r>
        <w:t>; init; }</w:t>
      </w:r>
    </w:p>
    <w:p w14:paraId="69DA4029" w14:textId="77777777" w:rsidR="00CE4EC3" w:rsidRDefault="00CE4EC3" w:rsidP="00CE4EC3">
      <w:pPr>
        <w:pStyle w:val="af7"/>
      </w:pPr>
      <w:r>
        <w:t>}</w:t>
      </w:r>
    </w:p>
    <w:p w14:paraId="74DC5549" w14:textId="77777777" w:rsidR="00CE4EC3" w:rsidRDefault="00CE4EC3" w:rsidP="00AA3514">
      <w:pPr>
        <w:pStyle w:val="affc"/>
      </w:pPr>
      <w:r>
        <w:t xml:space="preserve">Файл </w:t>
      </w:r>
      <w:proofErr w:type="spellStart"/>
      <w:r>
        <w:t>TranslationDto.cs</w:t>
      </w:r>
      <w:proofErr w:type="spellEnd"/>
      <w:r>
        <w:t>:</w:t>
      </w:r>
    </w:p>
    <w:p w14:paraId="43C0BD0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54211BA6" w14:textId="77777777" w:rsidR="00CE4EC3" w:rsidRDefault="00CE4EC3" w:rsidP="00CE4EC3">
      <w:pPr>
        <w:pStyle w:val="af7"/>
      </w:pPr>
    </w:p>
    <w:p w14:paraId="152E822E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3444CE24" w14:textId="77777777" w:rsidR="00CE4EC3" w:rsidRDefault="00CE4EC3" w:rsidP="00CE4EC3">
      <w:pPr>
        <w:pStyle w:val="af7"/>
      </w:pPr>
    </w:p>
    <w:p w14:paraId="4EA51418" w14:textId="77777777" w:rsidR="00CE4EC3" w:rsidRDefault="00CE4EC3" w:rsidP="00CE4EC3">
      <w:pPr>
        <w:pStyle w:val="af7"/>
      </w:pPr>
      <w:r>
        <w:t>[TranspilationSource]</w:t>
      </w:r>
    </w:p>
    <w:p w14:paraId="2E00AE78" w14:textId="77777777" w:rsidR="00CE4EC3" w:rsidRDefault="00CE4EC3" w:rsidP="00CE4EC3">
      <w:pPr>
        <w:pStyle w:val="af7"/>
      </w:pPr>
      <w:r>
        <w:t>public sealed record TranslationRequestDto</w:t>
      </w:r>
    </w:p>
    <w:p w14:paraId="6B31EB96" w14:textId="77777777" w:rsidR="00CE4EC3" w:rsidRDefault="00CE4EC3" w:rsidP="00CE4EC3">
      <w:pPr>
        <w:pStyle w:val="af7"/>
      </w:pPr>
      <w:r>
        <w:t>{</w:t>
      </w:r>
    </w:p>
    <w:p w14:paraId="7527C9F5" w14:textId="77777777" w:rsidR="00CE4EC3" w:rsidRDefault="00CE4EC3" w:rsidP="00CE4EC3">
      <w:pPr>
        <w:pStyle w:val="af7"/>
      </w:pPr>
      <w:r>
        <w:t xml:space="preserve">    public string? SourceLanguage </w:t>
      </w:r>
      <w:proofErr w:type="gramStart"/>
      <w:r>
        <w:t>{ get</w:t>
      </w:r>
      <w:proofErr w:type="gramEnd"/>
      <w:r>
        <w:t>; init; }</w:t>
      </w:r>
    </w:p>
    <w:p w14:paraId="127BAE93" w14:textId="77777777" w:rsidR="00CE4EC3" w:rsidRDefault="00CE4EC3" w:rsidP="00CE4EC3">
      <w:pPr>
        <w:pStyle w:val="af7"/>
      </w:pPr>
      <w:r>
        <w:t xml:space="preserve">    public string TargetLanguage </w:t>
      </w:r>
      <w:proofErr w:type="gramStart"/>
      <w:r>
        <w:t>{ get</w:t>
      </w:r>
      <w:proofErr w:type="gramEnd"/>
      <w:r>
        <w:t>; init; } = string.Empty;</w:t>
      </w:r>
    </w:p>
    <w:p w14:paraId="2DE4E68A" w14:textId="77777777" w:rsidR="00CE4EC3" w:rsidRDefault="00CE4EC3" w:rsidP="00CE4EC3">
      <w:pPr>
        <w:pStyle w:val="af7"/>
      </w:pPr>
      <w:r>
        <w:t xml:space="preserve">    public string SourceText </w:t>
      </w:r>
      <w:proofErr w:type="gramStart"/>
      <w:r>
        <w:t>{ get</w:t>
      </w:r>
      <w:proofErr w:type="gramEnd"/>
      <w:r>
        <w:t>; init; } = string.Empty;</w:t>
      </w:r>
    </w:p>
    <w:p w14:paraId="416D0B42" w14:textId="77777777" w:rsidR="00CE4EC3" w:rsidRDefault="00CE4EC3" w:rsidP="00CE4EC3">
      <w:pPr>
        <w:pStyle w:val="af7"/>
      </w:pPr>
      <w:r>
        <w:t>}</w:t>
      </w:r>
    </w:p>
    <w:p w14:paraId="0F55B5A0" w14:textId="77777777" w:rsidR="00CE4EC3" w:rsidRDefault="00CE4EC3" w:rsidP="00CE4EC3">
      <w:pPr>
        <w:pStyle w:val="af7"/>
      </w:pPr>
    </w:p>
    <w:p w14:paraId="66257C03" w14:textId="77777777" w:rsidR="00CE4EC3" w:rsidRDefault="00CE4EC3" w:rsidP="00CE4EC3">
      <w:pPr>
        <w:pStyle w:val="af7"/>
      </w:pPr>
      <w:r>
        <w:t>[TranspilationSource]</w:t>
      </w:r>
    </w:p>
    <w:p w14:paraId="47136478" w14:textId="77777777" w:rsidR="00CE4EC3" w:rsidRDefault="00CE4EC3" w:rsidP="00CE4EC3">
      <w:pPr>
        <w:pStyle w:val="af7"/>
      </w:pPr>
      <w:r>
        <w:t>public sealed record TranslationResponseDto</w:t>
      </w:r>
    </w:p>
    <w:p w14:paraId="4E022037" w14:textId="77777777" w:rsidR="00CE4EC3" w:rsidRDefault="00CE4EC3" w:rsidP="00CE4EC3">
      <w:pPr>
        <w:pStyle w:val="af7"/>
      </w:pPr>
      <w:r>
        <w:t>{</w:t>
      </w:r>
    </w:p>
    <w:p w14:paraId="429AC8E7" w14:textId="77777777" w:rsidR="00CE4EC3" w:rsidRDefault="00CE4EC3" w:rsidP="00CE4EC3">
      <w:pPr>
        <w:pStyle w:val="af7"/>
      </w:pPr>
      <w:r>
        <w:t xml:space="preserve">    public string? DetectedSourceLanguage </w:t>
      </w:r>
      <w:proofErr w:type="gramStart"/>
      <w:r>
        <w:t>{ get</w:t>
      </w:r>
      <w:proofErr w:type="gramEnd"/>
      <w:r>
        <w:t>; init; }</w:t>
      </w:r>
    </w:p>
    <w:p w14:paraId="471A2779" w14:textId="77777777" w:rsidR="00CE4EC3" w:rsidRDefault="00CE4EC3" w:rsidP="00CE4EC3">
      <w:pPr>
        <w:pStyle w:val="af7"/>
      </w:pPr>
      <w:r>
        <w:t xml:space="preserve">    public string TargetLanguage </w:t>
      </w:r>
      <w:proofErr w:type="gramStart"/>
      <w:r>
        <w:t>{ get</w:t>
      </w:r>
      <w:proofErr w:type="gramEnd"/>
      <w:r>
        <w:t>; init; } = string.Empty;</w:t>
      </w:r>
    </w:p>
    <w:p w14:paraId="516939D4" w14:textId="77777777" w:rsidR="00CE4EC3" w:rsidRDefault="00CE4EC3" w:rsidP="00CE4EC3">
      <w:pPr>
        <w:pStyle w:val="af7"/>
      </w:pPr>
      <w:r>
        <w:t xml:space="preserve">    public string TranslatedText </w:t>
      </w:r>
      <w:proofErr w:type="gramStart"/>
      <w:r>
        <w:t>{ get</w:t>
      </w:r>
      <w:proofErr w:type="gramEnd"/>
      <w:r>
        <w:t>; init; } = string.Empty;</w:t>
      </w:r>
    </w:p>
    <w:p w14:paraId="4CDC50EF" w14:textId="77777777" w:rsidR="00CE4EC3" w:rsidRDefault="00CE4EC3" w:rsidP="00CE4EC3">
      <w:pPr>
        <w:pStyle w:val="af7"/>
      </w:pPr>
      <w:r>
        <w:t>}</w:t>
      </w:r>
    </w:p>
    <w:p w14:paraId="3B19AF46" w14:textId="77777777" w:rsidR="00CE4EC3" w:rsidRDefault="00CE4EC3" w:rsidP="00CE4EC3">
      <w:pPr>
        <w:pStyle w:val="af7"/>
      </w:pPr>
    </w:p>
    <w:p w14:paraId="6365F116" w14:textId="77777777" w:rsidR="00CE4EC3" w:rsidRDefault="00CE4EC3" w:rsidP="00AA3514">
      <w:pPr>
        <w:pStyle w:val="affc"/>
      </w:pPr>
      <w:r>
        <w:lastRenderedPageBreak/>
        <w:t>Файл UserAddRequest.cs:</w:t>
      </w:r>
    </w:p>
    <w:p w14:paraId="58DEBEF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74511219" w14:textId="77777777" w:rsidR="00CE4EC3" w:rsidRDefault="00CE4EC3" w:rsidP="00CE4EC3">
      <w:pPr>
        <w:pStyle w:val="af7"/>
      </w:pPr>
    </w:p>
    <w:p w14:paraId="65303966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0616E2B0" w14:textId="77777777" w:rsidR="00CE4EC3" w:rsidRDefault="00CE4EC3" w:rsidP="00CE4EC3">
      <w:pPr>
        <w:pStyle w:val="af7"/>
      </w:pPr>
    </w:p>
    <w:p w14:paraId="37032B3E" w14:textId="77777777" w:rsidR="00CE4EC3" w:rsidRDefault="00CE4EC3" w:rsidP="00CE4EC3">
      <w:pPr>
        <w:pStyle w:val="af7"/>
      </w:pPr>
      <w:r>
        <w:t>[TranspilationSource]</w:t>
      </w:r>
    </w:p>
    <w:p w14:paraId="0F9EB0EF" w14:textId="77777777" w:rsidR="00CE4EC3" w:rsidRDefault="00CE4EC3" w:rsidP="00CE4EC3">
      <w:pPr>
        <w:pStyle w:val="af7"/>
      </w:pPr>
      <w:r>
        <w:t>public record UserAddRequest</w:t>
      </w:r>
    </w:p>
    <w:p w14:paraId="55F67845" w14:textId="77777777" w:rsidR="00CE4EC3" w:rsidRDefault="00CE4EC3" w:rsidP="00CE4EC3">
      <w:pPr>
        <w:pStyle w:val="af7"/>
      </w:pPr>
      <w:r>
        <w:t>{</w:t>
      </w:r>
    </w:p>
    <w:p w14:paraId="6B70D8CA" w14:textId="77777777" w:rsidR="00CE4EC3" w:rsidRDefault="00CE4EC3" w:rsidP="00CE4EC3">
      <w:pPr>
        <w:pStyle w:val="af7"/>
      </w:pPr>
      <w:r>
        <w:t xml:space="preserve">    public required string Name </w:t>
      </w:r>
      <w:proofErr w:type="gramStart"/>
      <w:r>
        <w:t>{ get</w:t>
      </w:r>
      <w:proofErr w:type="gramEnd"/>
      <w:r>
        <w:t>; init; }</w:t>
      </w:r>
    </w:p>
    <w:p w14:paraId="6339A289" w14:textId="77777777" w:rsidR="00CE4EC3" w:rsidRDefault="00CE4EC3" w:rsidP="00CE4EC3">
      <w:pPr>
        <w:pStyle w:val="af7"/>
      </w:pPr>
      <w:r>
        <w:t xml:space="preserve">    public required string PinCode </w:t>
      </w:r>
      <w:proofErr w:type="gramStart"/>
      <w:r>
        <w:t>{ get</w:t>
      </w:r>
      <w:proofErr w:type="gramEnd"/>
      <w:r>
        <w:t>; init; }</w:t>
      </w:r>
    </w:p>
    <w:p w14:paraId="351D4400" w14:textId="77777777" w:rsidR="00CE4EC3" w:rsidRDefault="00CE4EC3" w:rsidP="00CE4EC3">
      <w:pPr>
        <w:pStyle w:val="af7"/>
      </w:pPr>
      <w:r>
        <w:t>}</w:t>
      </w:r>
    </w:p>
    <w:p w14:paraId="3EC692DC" w14:textId="77777777" w:rsidR="00CE4EC3" w:rsidRDefault="00CE4EC3" w:rsidP="00AA3514">
      <w:pPr>
        <w:pStyle w:val="affc"/>
      </w:pPr>
      <w:r>
        <w:t>Файл UserDto.cs:</w:t>
      </w:r>
    </w:p>
    <w:p w14:paraId="62FCDA1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19485C5C" w14:textId="77777777" w:rsidR="00CE4EC3" w:rsidRDefault="00CE4EC3" w:rsidP="00CE4EC3">
      <w:pPr>
        <w:pStyle w:val="af7"/>
      </w:pPr>
    </w:p>
    <w:p w14:paraId="080BF663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4DF7F9F3" w14:textId="77777777" w:rsidR="00CE4EC3" w:rsidRDefault="00CE4EC3" w:rsidP="00CE4EC3">
      <w:pPr>
        <w:pStyle w:val="af7"/>
      </w:pPr>
    </w:p>
    <w:p w14:paraId="3D3CABC8" w14:textId="77777777" w:rsidR="00CE4EC3" w:rsidRDefault="00CE4EC3" w:rsidP="00CE4EC3">
      <w:pPr>
        <w:pStyle w:val="af7"/>
      </w:pPr>
      <w:r>
        <w:t>[TranspilationSource]</w:t>
      </w:r>
    </w:p>
    <w:p w14:paraId="5B96DC97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UserDto(</w:t>
      </w:r>
      <w:proofErr w:type="gramEnd"/>
      <w:r>
        <w:t>Guid Id, string Name);</w:t>
      </w:r>
    </w:p>
    <w:p w14:paraId="45996AE4" w14:textId="77777777" w:rsidR="00CE4EC3" w:rsidRDefault="00CE4EC3" w:rsidP="00CE4EC3">
      <w:pPr>
        <w:pStyle w:val="af7"/>
      </w:pPr>
    </w:p>
    <w:p w14:paraId="29A68518" w14:textId="77777777" w:rsidR="00CE4EC3" w:rsidRDefault="00CE4EC3" w:rsidP="00CE4EC3">
      <w:pPr>
        <w:pStyle w:val="af7"/>
      </w:pPr>
      <w:r>
        <w:t>public static class UserEntityExtensions</w:t>
      </w:r>
    </w:p>
    <w:p w14:paraId="744CC282" w14:textId="77777777" w:rsidR="00CE4EC3" w:rsidRDefault="00CE4EC3" w:rsidP="00CE4EC3">
      <w:pPr>
        <w:pStyle w:val="af7"/>
      </w:pPr>
      <w:r>
        <w:t>{</w:t>
      </w:r>
    </w:p>
    <w:p w14:paraId="3FCED86F" w14:textId="77777777" w:rsidR="00CE4EC3" w:rsidRDefault="00CE4EC3" w:rsidP="00CE4EC3">
      <w:pPr>
        <w:pStyle w:val="af7"/>
      </w:pPr>
      <w:r>
        <w:t xml:space="preserve">    public static UserDto </w:t>
      </w:r>
      <w:proofErr w:type="gramStart"/>
      <w:r>
        <w:t>ToDto(</w:t>
      </w:r>
      <w:proofErr w:type="gramEnd"/>
      <w:r>
        <w:t>this User user)</w:t>
      </w:r>
    </w:p>
    <w:p w14:paraId="7D51E0AE" w14:textId="77777777" w:rsidR="00CE4EC3" w:rsidRDefault="00CE4EC3" w:rsidP="00CE4EC3">
      <w:pPr>
        <w:pStyle w:val="af7"/>
      </w:pPr>
      <w:r>
        <w:t xml:space="preserve">    {</w:t>
      </w:r>
    </w:p>
    <w:p w14:paraId="4925628E" w14:textId="77777777" w:rsidR="00CE4EC3" w:rsidRDefault="00CE4EC3" w:rsidP="00CE4EC3">
      <w:pPr>
        <w:pStyle w:val="af7"/>
      </w:pPr>
      <w:r>
        <w:t xml:space="preserve">        return new </w:t>
      </w:r>
      <w:proofErr w:type="gramStart"/>
      <w:r>
        <w:t>UserDto(</w:t>
      </w:r>
      <w:proofErr w:type="gramEnd"/>
      <w:r>
        <w:t>user.Id, user.UserName ?? "");</w:t>
      </w:r>
    </w:p>
    <w:p w14:paraId="3A42B86E" w14:textId="77777777" w:rsidR="00CE4EC3" w:rsidRDefault="00CE4EC3" w:rsidP="00CE4EC3">
      <w:pPr>
        <w:pStyle w:val="af7"/>
      </w:pPr>
      <w:r>
        <w:t xml:space="preserve">    }</w:t>
      </w:r>
    </w:p>
    <w:p w14:paraId="2CAA1B72" w14:textId="77777777" w:rsidR="00CE4EC3" w:rsidRDefault="00CE4EC3" w:rsidP="00CE4EC3">
      <w:pPr>
        <w:pStyle w:val="af7"/>
      </w:pPr>
      <w:r>
        <w:t>}</w:t>
      </w:r>
    </w:p>
    <w:p w14:paraId="14EBA2D5" w14:textId="77777777" w:rsidR="00CE4EC3" w:rsidRDefault="00CE4EC3" w:rsidP="00AA3514">
      <w:pPr>
        <w:pStyle w:val="affc"/>
      </w:pPr>
      <w:r>
        <w:t>Файл WordDictionaryDTOs.cs:</w:t>
      </w:r>
    </w:p>
    <w:p w14:paraId="2ED2849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5D3686ED" w14:textId="77777777" w:rsidR="00CE4EC3" w:rsidRDefault="00CE4EC3" w:rsidP="00CE4EC3">
      <w:pPr>
        <w:pStyle w:val="af7"/>
      </w:pPr>
    </w:p>
    <w:p w14:paraId="0FE310A9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BookManager.Application.Common.DTOs</w:t>
      </w:r>
      <w:proofErr w:type="gramEnd"/>
      <w:r>
        <w:t>;</w:t>
      </w:r>
    </w:p>
    <w:p w14:paraId="1502DFB7" w14:textId="77777777" w:rsidR="00CE4EC3" w:rsidRDefault="00CE4EC3" w:rsidP="00CE4EC3">
      <w:pPr>
        <w:pStyle w:val="af7"/>
      </w:pPr>
    </w:p>
    <w:p w14:paraId="2A4D2B6D" w14:textId="77777777" w:rsidR="00CE4EC3" w:rsidRDefault="00CE4EC3" w:rsidP="00CE4EC3">
      <w:pPr>
        <w:pStyle w:val="af7"/>
      </w:pPr>
      <w:r>
        <w:t>[TranspilationSource]</w:t>
      </w:r>
    </w:p>
    <w:p w14:paraId="6D87B40F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WordDefinitionDto(</w:t>
      </w:r>
      <w:proofErr w:type="gramEnd"/>
      <w:r>
        <w:t>string PartOfSpeech, string SubjectName, string Definition)</w:t>
      </w:r>
    </w:p>
    <w:p w14:paraId="0A139DE3" w14:textId="77777777" w:rsidR="00CE4EC3" w:rsidRDefault="00CE4EC3" w:rsidP="00CE4EC3">
      <w:pPr>
        <w:pStyle w:val="af7"/>
      </w:pPr>
      <w:r>
        <w:t>{</w:t>
      </w:r>
    </w:p>
    <w:p w14:paraId="2D9CB973" w14:textId="77777777" w:rsidR="00CE4EC3" w:rsidRDefault="00CE4EC3" w:rsidP="00CE4EC3">
      <w:pPr>
        <w:pStyle w:val="af7"/>
      </w:pPr>
      <w:r>
        <w:t xml:space="preserve">    public DictionaryWordDefinition </w:t>
      </w:r>
      <w:proofErr w:type="gramStart"/>
      <w:r>
        <w:t>ToEntity(</w:t>
      </w:r>
      <w:proofErr w:type="gramEnd"/>
      <w:r>
        <w:t>)</w:t>
      </w:r>
    </w:p>
    <w:p w14:paraId="70833C27" w14:textId="77777777" w:rsidR="00CE4EC3" w:rsidRDefault="00CE4EC3" w:rsidP="00CE4EC3">
      <w:pPr>
        <w:pStyle w:val="af7"/>
      </w:pPr>
      <w:r>
        <w:t xml:space="preserve">    {</w:t>
      </w:r>
    </w:p>
    <w:p w14:paraId="75A79A07" w14:textId="77777777" w:rsidR="00CE4EC3" w:rsidRDefault="00CE4EC3" w:rsidP="00CE4EC3">
      <w:pPr>
        <w:pStyle w:val="af7"/>
      </w:pPr>
      <w:r>
        <w:t xml:space="preserve">        return new DictionaryWordDefinition</w:t>
      </w:r>
    </w:p>
    <w:p w14:paraId="39CCF41B" w14:textId="77777777" w:rsidR="00CE4EC3" w:rsidRDefault="00CE4EC3" w:rsidP="00CE4EC3">
      <w:pPr>
        <w:pStyle w:val="af7"/>
      </w:pPr>
      <w:r>
        <w:t xml:space="preserve">        {</w:t>
      </w:r>
    </w:p>
    <w:p w14:paraId="06BD8980" w14:textId="77777777" w:rsidR="00CE4EC3" w:rsidRDefault="00CE4EC3" w:rsidP="00CE4EC3">
      <w:pPr>
        <w:pStyle w:val="af7"/>
      </w:pPr>
      <w:r>
        <w:t xml:space="preserve">            SubjectName = SubjectName,</w:t>
      </w:r>
    </w:p>
    <w:p w14:paraId="3050B73D" w14:textId="77777777" w:rsidR="00CE4EC3" w:rsidRDefault="00CE4EC3" w:rsidP="00CE4EC3">
      <w:pPr>
        <w:pStyle w:val="af7"/>
      </w:pPr>
      <w:r>
        <w:t xml:space="preserve">            PartOfSpeech = PartOfSpeech,</w:t>
      </w:r>
    </w:p>
    <w:p w14:paraId="23925A6E" w14:textId="77777777" w:rsidR="00CE4EC3" w:rsidRDefault="00CE4EC3" w:rsidP="00CE4EC3">
      <w:pPr>
        <w:pStyle w:val="af7"/>
      </w:pPr>
      <w:r>
        <w:t xml:space="preserve">            Definition = Definition</w:t>
      </w:r>
    </w:p>
    <w:p w14:paraId="40A3FB70" w14:textId="77777777" w:rsidR="00CE4EC3" w:rsidRDefault="00CE4EC3" w:rsidP="00CE4EC3">
      <w:pPr>
        <w:pStyle w:val="af7"/>
      </w:pPr>
      <w:r>
        <w:t xml:space="preserve">        };</w:t>
      </w:r>
    </w:p>
    <w:p w14:paraId="6DF1CA7B" w14:textId="77777777" w:rsidR="00CE4EC3" w:rsidRDefault="00CE4EC3" w:rsidP="00CE4EC3">
      <w:pPr>
        <w:pStyle w:val="af7"/>
      </w:pPr>
      <w:r>
        <w:t xml:space="preserve">    }</w:t>
      </w:r>
    </w:p>
    <w:p w14:paraId="6FF1C5DE" w14:textId="77777777" w:rsidR="00CE4EC3" w:rsidRDefault="00CE4EC3" w:rsidP="00CE4EC3">
      <w:pPr>
        <w:pStyle w:val="af7"/>
      </w:pPr>
      <w:r>
        <w:t>}</w:t>
      </w:r>
    </w:p>
    <w:p w14:paraId="2940D926" w14:textId="77777777" w:rsidR="00CE4EC3" w:rsidRDefault="00CE4EC3" w:rsidP="00CE4EC3">
      <w:pPr>
        <w:pStyle w:val="af7"/>
      </w:pPr>
    </w:p>
    <w:p w14:paraId="37D75841" w14:textId="77777777" w:rsidR="00CE4EC3" w:rsidRDefault="00CE4EC3" w:rsidP="00CE4EC3">
      <w:pPr>
        <w:pStyle w:val="af7"/>
      </w:pPr>
      <w:r>
        <w:t>[TranspilationSource]</w:t>
      </w:r>
    </w:p>
    <w:p w14:paraId="5B617A19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WordAlias(</w:t>
      </w:r>
      <w:proofErr w:type="gramEnd"/>
      <w:r>
        <w:t>string Alias)</w:t>
      </w:r>
    </w:p>
    <w:p w14:paraId="4595EBAC" w14:textId="77777777" w:rsidR="00CE4EC3" w:rsidRDefault="00CE4EC3" w:rsidP="00CE4EC3">
      <w:pPr>
        <w:pStyle w:val="af7"/>
      </w:pPr>
      <w:r>
        <w:t>{</w:t>
      </w:r>
    </w:p>
    <w:p w14:paraId="237EF01D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DictionaryWordAlias</w:t>
      </w:r>
      <w:proofErr w:type="spellEnd"/>
      <w:r>
        <w:t xml:space="preserve"> </w:t>
      </w:r>
      <w:proofErr w:type="spellStart"/>
      <w:proofErr w:type="gramStart"/>
      <w:r>
        <w:t>ToEntity</w:t>
      </w:r>
      <w:proofErr w:type="spellEnd"/>
      <w:r>
        <w:t>(</w:t>
      </w:r>
      <w:proofErr w:type="gramEnd"/>
      <w:r>
        <w:t>)</w:t>
      </w:r>
    </w:p>
    <w:p w14:paraId="57CE5F14" w14:textId="77777777" w:rsidR="00CE4EC3" w:rsidRDefault="00CE4EC3" w:rsidP="00CE4EC3">
      <w:pPr>
        <w:pStyle w:val="af7"/>
      </w:pPr>
      <w:r>
        <w:t xml:space="preserve">    {</w:t>
      </w:r>
    </w:p>
    <w:p w14:paraId="2322543D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DictionaryWordAlias</w:t>
      </w:r>
      <w:proofErr w:type="spellEnd"/>
    </w:p>
    <w:p w14:paraId="7706770E" w14:textId="77777777" w:rsidR="00CE4EC3" w:rsidRDefault="00CE4EC3" w:rsidP="00CE4EC3">
      <w:pPr>
        <w:pStyle w:val="af7"/>
      </w:pPr>
      <w:r>
        <w:t xml:space="preserve">        {</w:t>
      </w:r>
    </w:p>
    <w:p w14:paraId="4E125E8E" w14:textId="77777777" w:rsidR="00CE4EC3" w:rsidRDefault="00CE4EC3" w:rsidP="00CE4EC3">
      <w:pPr>
        <w:pStyle w:val="af7"/>
      </w:pPr>
      <w:r>
        <w:t xml:space="preserve">            Alias = Alias</w:t>
      </w:r>
    </w:p>
    <w:p w14:paraId="31C23AD7" w14:textId="77777777" w:rsidR="00CE4EC3" w:rsidRDefault="00CE4EC3" w:rsidP="00CE4EC3">
      <w:pPr>
        <w:pStyle w:val="af7"/>
      </w:pPr>
      <w:r>
        <w:t xml:space="preserve">        };</w:t>
      </w:r>
    </w:p>
    <w:p w14:paraId="03580800" w14:textId="77777777" w:rsidR="00CE4EC3" w:rsidRDefault="00CE4EC3" w:rsidP="00CE4EC3">
      <w:pPr>
        <w:pStyle w:val="af7"/>
      </w:pPr>
      <w:r>
        <w:t xml:space="preserve">    }</w:t>
      </w:r>
    </w:p>
    <w:p w14:paraId="63379CD3" w14:textId="77777777" w:rsidR="00CE4EC3" w:rsidRDefault="00CE4EC3" w:rsidP="00CE4EC3">
      <w:pPr>
        <w:pStyle w:val="af7"/>
      </w:pPr>
      <w:r>
        <w:t>}</w:t>
      </w:r>
    </w:p>
    <w:p w14:paraId="678826AA" w14:textId="77777777" w:rsidR="00CE4EC3" w:rsidRDefault="00CE4EC3" w:rsidP="00CE4EC3">
      <w:pPr>
        <w:pStyle w:val="af7"/>
      </w:pPr>
    </w:p>
    <w:p w14:paraId="6D4023B1" w14:textId="77777777" w:rsidR="00CE4EC3" w:rsidRDefault="00CE4EC3" w:rsidP="00CE4EC3">
      <w:pPr>
        <w:pStyle w:val="af7"/>
      </w:pPr>
      <w:r>
        <w:t>[</w:t>
      </w:r>
      <w:proofErr w:type="spellStart"/>
      <w:r>
        <w:t>TranspilationSource</w:t>
      </w:r>
      <w:proofErr w:type="spellEnd"/>
      <w:r>
        <w:t>]</w:t>
      </w:r>
    </w:p>
    <w:p w14:paraId="50A638A2" w14:textId="77777777" w:rsidR="00CE4EC3" w:rsidRDefault="00CE4EC3" w:rsidP="00CE4EC3">
      <w:pPr>
        <w:pStyle w:val="af7"/>
      </w:pPr>
      <w:r>
        <w:t xml:space="preserve">public sealed record </w:t>
      </w:r>
      <w:proofErr w:type="spellStart"/>
      <w:proofErr w:type="gramStart"/>
      <w:r>
        <w:t>WordDto</w:t>
      </w:r>
      <w:proofErr w:type="spellEnd"/>
      <w:r>
        <w:t>(</w:t>
      </w:r>
      <w:proofErr w:type="gramEnd"/>
    </w:p>
    <w:p w14:paraId="13D77818" w14:textId="77777777" w:rsidR="00CE4EC3" w:rsidRDefault="00CE4EC3" w:rsidP="00CE4EC3">
      <w:pPr>
        <w:pStyle w:val="af7"/>
      </w:pPr>
      <w:r>
        <w:t xml:space="preserve">    string Word,</w:t>
      </w:r>
    </w:p>
    <w:p w14:paraId="4C26F102" w14:textId="77777777" w:rsidR="00CE4EC3" w:rsidRDefault="00CE4EC3" w:rsidP="00CE4EC3">
      <w:pPr>
        <w:pStyle w:val="af7"/>
      </w:pPr>
      <w:r>
        <w:t xml:space="preserve">    string? Transcription,</w:t>
      </w:r>
    </w:p>
    <w:p w14:paraId="0CF8ADBA" w14:textId="77777777" w:rsidR="00CE4EC3" w:rsidRDefault="00CE4EC3" w:rsidP="00CE4EC3">
      <w:pPr>
        <w:pStyle w:val="af7"/>
      </w:pPr>
      <w:r>
        <w:t xml:space="preserve">    string? </w:t>
      </w:r>
      <w:proofErr w:type="spellStart"/>
      <w:r>
        <w:t>LanguageCode</w:t>
      </w:r>
      <w:proofErr w:type="spellEnd"/>
      <w:r>
        <w:t>,</w:t>
      </w:r>
    </w:p>
    <w:p w14:paraId="3B2D5D70" w14:textId="77777777" w:rsidR="00CE4EC3" w:rsidRDefault="00CE4EC3" w:rsidP="00CE4EC3">
      <w:pPr>
        <w:pStyle w:val="af7"/>
      </w:pPr>
      <w:r>
        <w:t xml:space="preserve">    </w:t>
      </w:r>
      <w:proofErr w:type="spellStart"/>
      <w:r>
        <w:t>ICollection</w:t>
      </w:r>
      <w:proofErr w:type="spellEnd"/>
      <w:r>
        <w:t>&lt;</w:t>
      </w:r>
      <w:proofErr w:type="spellStart"/>
      <w:r>
        <w:t>WordAlias</w:t>
      </w:r>
      <w:proofErr w:type="spellEnd"/>
      <w:r>
        <w:t>&gt; Aliases,</w:t>
      </w:r>
    </w:p>
    <w:p w14:paraId="56665340" w14:textId="77777777" w:rsidR="00CE4EC3" w:rsidRDefault="00CE4EC3" w:rsidP="00CE4EC3">
      <w:pPr>
        <w:pStyle w:val="af7"/>
      </w:pPr>
      <w:r>
        <w:t xml:space="preserve">    </w:t>
      </w:r>
      <w:proofErr w:type="spellStart"/>
      <w:r>
        <w:t>ICollection</w:t>
      </w:r>
      <w:proofErr w:type="spellEnd"/>
      <w:r>
        <w:t>&lt;</w:t>
      </w:r>
      <w:proofErr w:type="spellStart"/>
      <w:r>
        <w:t>WordDefinitionDto</w:t>
      </w:r>
      <w:proofErr w:type="spellEnd"/>
      <w:r>
        <w:t>&gt; Definitions)</w:t>
      </w:r>
    </w:p>
    <w:p w14:paraId="2E94959E" w14:textId="77777777" w:rsidR="00CE4EC3" w:rsidRDefault="00CE4EC3" w:rsidP="00CE4EC3">
      <w:pPr>
        <w:pStyle w:val="af7"/>
      </w:pPr>
      <w:r>
        <w:t>{</w:t>
      </w:r>
    </w:p>
    <w:p w14:paraId="153CA04C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DictionaryWord</w:t>
      </w:r>
      <w:proofErr w:type="spellEnd"/>
      <w:r>
        <w:t xml:space="preserve"> </w:t>
      </w:r>
      <w:proofErr w:type="spellStart"/>
      <w:proofErr w:type="gramStart"/>
      <w:r>
        <w:t>ToEntity</w:t>
      </w:r>
      <w:proofErr w:type="spellEnd"/>
      <w:r>
        <w:t>(</w:t>
      </w:r>
      <w:proofErr w:type="gramEnd"/>
      <w:r>
        <w:t>)</w:t>
      </w:r>
    </w:p>
    <w:p w14:paraId="51DE4B8A" w14:textId="77777777" w:rsidR="00CE4EC3" w:rsidRDefault="00CE4EC3" w:rsidP="00CE4EC3">
      <w:pPr>
        <w:pStyle w:val="af7"/>
      </w:pPr>
      <w:r>
        <w:t xml:space="preserve">    {</w:t>
      </w:r>
    </w:p>
    <w:p w14:paraId="5804D55B" w14:textId="77777777" w:rsidR="00CE4EC3" w:rsidRDefault="00CE4EC3" w:rsidP="00CE4EC3">
      <w:pPr>
        <w:pStyle w:val="af7"/>
      </w:pPr>
      <w:r>
        <w:t xml:space="preserve">        var word = new </w:t>
      </w:r>
      <w:proofErr w:type="spellStart"/>
      <w:r>
        <w:t>DictionaryWord</w:t>
      </w:r>
      <w:proofErr w:type="spellEnd"/>
    </w:p>
    <w:p w14:paraId="4C79F74C" w14:textId="77777777" w:rsidR="00CE4EC3" w:rsidRDefault="00CE4EC3" w:rsidP="00CE4EC3">
      <w:pPr>
        <w:pStyle w:val="af7"/>
      </w:pPr>
      <w:r>
        <w:t xml:space="preserve">        {</w:t>
      </w:r>
    </w:p>
    <w:p w14:paraId="7E110662" w14:textId="77777777" w:rsidR="00CE4EC3" w:rsidRDefault="00CE4EC3" w:rsidP="00CE4EC3">
      <w:pPr>
        <w:pStyle w:val="af7"/>
      </w:pPr>
      <w:r>
        <w:t xml:space="preserve">            Word = Word,</w:t>
      </w:r>
    </w:p>
    <w:p w14:paraId="6E2ECD64" w14:textId="77777777" w:rsidR="00CE4EC3" w:rsidRDefault="00CE4EC3" w:rsidP="00CE4EC3">
      <w:pPr>
        <w:pStyle w:val="af7"/>
      </w:pPr>
      <w:r>
        <w:t xml:space="preserve">            Transcription = Transcription,</w:t>
      </w:r>
    </w:p>
    <w:p w14:paraId="148A75D5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LanguageCode</w:t>
      </w:r>
      <w:proofErr w:type="spellEnd"/>
      <w:r>
        <w:t xml:space="preserve"> = </w:t>
      </w:r>
      <w:proofErr w:type="spellStart"/>
      <w:r>
        <w:t>LanguageCode</w:t>
      </w:r>
      <w:proofErr w:type="spellEnd"/>
    </w:p>
    <w:p w14:paraId="1ED733A3" w14:textId="77777777" w:rsidR="00CE4EC3" w:rsidRDefault="00CE4EC3" w:rsidP="00CE4EC3">
      <w:pPr>
        <w:pStyle w:val="af7"/>
      </w:pPr>
      <w:r>
        <w:lastRenderedPageBreak/>
        <w:t xml:space="preserve">        };</w:t>
      </w:r>
    </w:p>
    <w:p w14:paraId="40E4C417" w14:textId="77777777" w:rsidR="00CE4EC3" w:rsidRDefault="00CE4EC3" w:rsidP="00CE4EC3">
      <w:pPr>
        <w:pStyle w:val="af7"/>
      </w:pPr>
    </w:p>
    <w:p w14:paraId="234371F6" w14:textId="77777777" w:rsidR="00CE4EC3" w:rsidRDefault="00CE4EC3" w:rsidP="00CE4EC3">
      <w:pPr>
        <w:pStyle w:val="af7"/>
      </w:pPr>
      <w:r>
        <w:t xml:space="preserve">        foreach (var definition in </w:t>
      </w:r>
      <w:proofErr w:type="spellStart"/>
      <w:r>
        <w:t>Definitions.Select</w:t>
      </w:r>
      <w:proofErr w:type="spellEnd"/>
      <w:r>
        <w:t xml:space="preserve">(def =&gt; </w:t>
      </w:r>
      <w:proofErr w:type="spellStart"/>
      <w:proofErr w:type="gramStart"/>
      <w:r>
        <w:t>def.ToEntity</w:t>
      </w:r>
      <w:proofErr w:type="spellEnd"/>
      <w:proofErr w:type="gramEnd"/>
      <w:r>
        <w:t>()))</w:t>
      </w:r>
    </w:p>
    <w:p w14:paraId="6D77A868" w14:textId="77777777" w:rsidR="00CE4EC3" w:rsidRDefault="00CE4EC3" w:rsidP="00CE4EC3">
      <w:pPr>
        <w:pStyle w:val="af7"/>
      </w:pPr>
      <w:r>
        <w:t xml:space="preserve">        {</w:t>
      </w:r>
    </w:p>
    <w:p w14:paraId="228486E8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word.Definitions.Add</w:t>
      </w:r>
      <w:proofErr w:type="spellEnd"/>
      <w:proofErr w:type="gramEnd"/>
      <w:r>
        <w:t>(definition);</w:t>
      </w:r>
    </w:p>
    <w:p w14:paraId="51384620" w14:textId="77777777" w:rsidR="00CE4EC3" w:rsidRDefault="00CE4EC3" w:rsidP="00CE4EC3">
      <w:pPr>
        <w:pStyle w:val="af7"/>
      </w:pPr>
      <w:r>
        <w:t xml:space="preserve">        }</w:t>
      </w:r>
    </w:p>
    <w:p w14:paraId="76E71D47" w14:textId="77777777" w:rsidR="00CE4EC3" w:rsidRDefault="00CE4EC3" w:rsidP="00CE4EC3">
      <w:pPr>
        <w:pStyle w:val="af7"/>
      </w:pPr>
    </w:p>
    <w:p w14:paraId="1B5B1CF7" w14:textId="77777777" w:rsidR="00CE4EC3" w:rsidRDefault="00CE4EC3" w:rsidP="00CE4EC3">
      <w:pPr>
        <w:pStyle w:val="af7"/>
      </w:pPr>
      <w:r>
        <w:t xml:space="preserve">        return word;</w:t>
      </w:r>
    </w:p>
    <w:p w14:paraId="1172E010" w14:textId="77777777" w:rsidR="00CE4EC3" w:rsidRDefault="00CE4EC3" w:rsidP="00CE4EC3">
      <w:pPr>
        <w:pStyle w:val="af7"/>
      </w:pPr>
      <w:r>
        <w:t xml:space="preserve">    }</w:t>
      </w:r>
    </w:p>
    <w:p w14:paraId="7F0A7F5B" w14:textId="77777777" w:rsidR="00CE4EC3" w:rsidRDefault="00CE4EC3" w:rsidP="00CE4EC3">
      <w:pPr>
        <w:pStyle w:val="af7"/>
      </w:pPr>
      <w:r>
        <w:t>}</w:t>
      </w:r>
    </w:p>
    <w:p w14:paraId="50C4B314" w14:textId="77777777" w:rsidR="00CE4EC3" w:rsidRDefault="00CE4EC3" w:rsidP="00CE4EC3">
      <w:pPr>
        <w:pStyle w:val="af7"/>
      </w:pPr>
    </w:p>
    <w:p w14:paraId="2516EB32" w14:textId="77777777" w:rsidR="00CE4EC3" w:rsidRDefault="00CE4EC3" w:rsidP="00CE4EC3">
      <w:pPr>
        <w:pStyle w:val="af7"/>
      </w:pPr>
      <w:r>
        <w:t xml:space="preserve">public static class </w:t>
      </w:r>
      <w:proofErr w:type="spellStart"/>
      <w:r>
        <w:t>DictionaryWordExtension</w:t>
      </w:r>
      <w:proofErr w:type="spellEnd"/>
    </w:p>
    <w:p w14:paraId="7B49AA56" w14:textId="77777777" w:rsidR="00CE4EC3" w:rsidRDefault="00CE4EC3" w:rsidP="00CE4EC3">
      <w:pPr>
        <w:pStyle w:val="af7"/>
      </w:pPr>
      <w:r>
        <w:t>{</w:t>
      </w:r>
    </w:p>
    <w:p w14:paraId="5418A8E4" w14:textId="77777777" w:rsidR="00CE4EC3" w:rsidRDefault="00CE4EC3" w:rsidP="00CE4EC3">
      <w:pPr>
        <w:pStyle w:val="af7"/>
      </w:pPr>
      <w:r>
        <w:t xml:space="preserve">    public static </w:t>
      </w:r>
      <w:proofErr w:type="spellStart"/>
      <w:r>
        <w:t>WordDto</w:t>
      </w:r>
      <w:proofErr w:type="spellEnd"/>
      <w:r>
        <w:t xml:space="preserve"> </w:t>
      </w:r>
      <w:proofErr w:type="spellStart"/>
      <w:proofErr w:type="gramStart"/>
      <w:r>
        <w:t>ToDto</w:t>
      </w:r>
      <w:proofErr w:type="spellEnd"/>
      <w:r>
        <w:t>(</w:t>
      </w:r>
      <w:proofErr w:type="gramEnd"/>
      <w:r>
        <w:t xml:space="preserve">this </w:t>
      </w:r>
      <w:proofErr w:type="spellStart"/>
      <w:r>
        <w:t>DictionaryWord</w:t>
      </w:r>
      <w:proofErr w:type="spellEnd"/>
      <w:r>
        <w:t xml:space="preserve"> word)</w:t>
      </w:r>
    </w:p>
    <w:p w14:paraId="51141236" w14:textId="77777777" w:rsidR="00CE4EC3" w:rsidRDefault="00CE4EC3" w:rsidP="00CE4EC3">
      <w:pPr>
        <w:pStyle w:val="af7"/>
      </w:pPr>
      <w:r>
        <w:t xml:space="preserve">    {</w:t>
      </w:r>
    </w:p>
    <w:p w14:paraId="0A0B843A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proofErr w:type="gramStart"/>
      <w:r>
        <w:t>WordDto</w:t>
      </w:r>
      <w:proofErr w:type="spellEnd"/>
      <w:r>
        <w:t>(</w:t>
      </w:r>
      <w:proofErr w:type="gramEnd"/>
    </w:p>
    <w:p w14:paraId="76DC5A0B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word.Word</w:t>
      </w:r>
      <w:proofErr w:type="spellEnd"/>
      <w:proofErr w:type="gramEnd"/>
      <w:r>
        <w:t>,</w:t>
      </w:r>
    </w:p>
    <w:p w14:paraId="7E7741F1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word.Transcription</w:t>
      </w:r>
      <w:proofErr w:type="spellEnd"/>
      <w:proofErr w:type="gramEnd"/>
      <w:r>
        <w:t>,</w:t>
      </w:r>
    </w:p>
    <w:p w14:paraId="4029B4C2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word.LanguageCode</w:t>
      </w:r>
      <w:proofErr w:type="spellEnd"/>
      <w:proofErr w:type="gramEnd"/>
      <w:r>
        <w:t>,</w:t>
      </w:r>
    </w:p>
    <w:p w14:paraId="1B085A35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word.Aliases.Select</w:t>
      </w:r>
      <w:proofErr w:type="spellEnd"/>
      <w:proofErr w:type="gramEnd"/>
      <w:r>
        <w:t xml:space="preserve">(a =&gt; </w:t>
      </w:r>
      <w:proofErr w:type="spellStart"/>
      <w:r>
        <w:t>a.ToDto</w:t>
      </w:r>
      <w:proofErr w:type="spellEnd"/>
      <w:r>
        <w:t>()).</w:t>
      </w:r>
      <w:proofErr w:type="spellStart"/>
      <w:r>
        <w:t>ToList</w:t>
      </w:r>
      <w:proofErr w:type="spellEnd"/>
      <w:r>
        <w:t>(),</w:t>
      </w:r>
    </w:p>
    <w:p w14:paraId="2A797407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word.Definitions.Select</w:t>
      </w:r>
      <w:proofErr w:type="spellEnd"/>
      <w:proofErr w:type="gramEnd"/>
      <w:r>
        <w:t>(</w:t>
      </w:r>
      <w:proofErr w:type="spellStart"/>
      <w:r>
        <w:t>wordDef</w:t>
      </w:r>
      <w:proofErr w:type="spellEnd"/>
      <w:r>
        <w:t xml:space="preserve"> =&gt; </w:t>
      </w:r>
      <w:proofErr w:type="spellStart"/>
      <w:r>
        <w:t>wordDef.ToDto</w:t>
      </w:r>
      <w:proofErr w:type="spellEnd"/>
      <w:r>
        <w:t>()).</w:t>
      </w:r>
      <w:proofErr w:type="spellStart"/>
      <w:r>
        <w:t>ToList</w:t>
      </w:r>
      <w:proofErr w:type="spellEnd"/>
      <w:r>
        <w:t>()</w:t>
      </w:r>
    </w:p>
    <w:p w14:paraId="1065030B" w14:textId="77777777" w:rsidR="00CE4EC3" w:rsidRDefault="00CE4EC3" w:rsidP="00CE4EC3">
      <w:pPr>
        <w:pStyle w:val="af7"/>
      </w:pPr>
      <w:r>
        <w:t xml:space="preserve">        );</w:t>
      </w:r>
    </w:p>
    <w:p w14:paraId="0E326FF3" w14:textId="77777777" w:rsidR="00CE4EC3" w:rsidRDefault="00CE4EC3" w:rsidP="00CE4EC3">
      <w:pPr>
        <w:pStyle w:val="af7"/>
      </w:pPr>
      <w:r>
        <w:t xml:space="preserve">    }</w:t>
      </w:r>
    </w:p>
    <w:p w14:paraId="3FFD8489" w14:textId="77777777" w:rsidR="00CE4EC3" w:rsidRDefault="00CE4EC3" w:rsidP="00CE4EC3">
      <w:pPr>
        <w:pStyle w:val="af7"/>
      </w:pPr>
    </w:p>
    <w:p w14:paraId="7BD24BA4" w14:textId="77777777" w:rsidR="00CE4EC3" w:rsidRDefault="00CE4EC3" w:rsidP="00CE4EC3">
      <w:pPr>
        <w:pStyle w:val="af7"/>
      </w:pPr>
      <w:r>
        <w:t xml:space="preserve">    public static </w:t>
      </w:r>
      <w:proofErr w:type="spellStart"/>
      <w:r>
        <w:t>WordDefinitionDto</w:t>
      </w:r>
      <w:proofErr w:type="spellEnd"/>
      <w:r>
        <w:t xml:space="preserve"> </w:t>
      </w:r>
      <w:proofErr w:type="spellStart"/>
      <w:proofErr w:type="gramStart"/>
      <w:r>
        <w:t>ToDto</w:t>
      </w:r>
      <w:proofErr w:type="spellEnd"/>
      <w:r>
        <w:t>(</w:t>
      </w:r>
      <w:proofErr w:type="gramEnd"/>
      <w:r>
        <w:t xml:space="preserve">this </w:t>
      </w:r>
      <w:proofErr w:type="spellStart"/>
      <w:r>
        <w:t>DictionaryWordDefinition</w:t>
      </w:r>
      <w:proofErr w:type="spellEnd"/>
      <w:r>
        <w:t xml:space="preserve"> definition)</w:t>
      </w:r>
    </w:p>
    <w:p w14:paraId="4DACC48B" w14:textId="77777777" w:rsidR="00CE4EC3" w:rsidRDefault="00CE4EC3" w:rsidP="00CE4EC3">
      <w:pPr>
        <w:pStyle w:val="af7"/>
      </w:pPr>
      <w:r>
        <w:t xml:space="preserve">    {</w:t>
      </w:r>
    </w:p>
    <w:p w14:paraId="77FCECF9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proofErr w:type="gramStart"/>
      <w:r>
        <w:t>WordDefinitionDto</w:t>
      </w:r>
      <w:proofErr w:type="spellEnd"/>
      <w:r>
        <w:t>(</w:t>
      </w:r>
      <w:proofErr w:type="spellStart"/>
      <w:proofErr w:type="gramEnd"/>
      <w:r>
        <w:t>definition.PartOfSpeech</w:t>
      </w:r>
      <w:proofErr w:type="spellEnd"/>
      <w:r>
        <w:t xml:space="preserve">, </w:t>
      </w:r>
      <w:proofErr w:type="spellStart"/>
      <w:r>
        <w:t>definition.SubjectName</w:t>
      </w:r>
      <w:proofErr w:type="spellEnd"/>
      <w:r>
        <w:t xml:space="preserve">, </w:t>
      </w:r>
      <w:proofErr w:type="spellStart"/>
      <w:r>
        <w:t>definition.Definition</w:t>
      </w:r>
      <w:proofErr w:type="spellEnd"/>
      <w:r>
        <w:t>);</w:t>
      </w:r>
    </w:p>
    <w:p w14:paraId="3D1BFC8D" w14:textId="77777777" w:rsidR="00CE4EC3" w:rsidRDefault="00CE4EC3" w:rsidP="00CE4EC3">
      <w:pPr>
        <w:pStyle w:val="af7"/>
      </w:pPr>
      <w:r>
        <w:t xml:space="preserve">    }</w:t>
      </w:r>
    </w:p>
    <w:p w14:paraId="75B47CDE" w14:textId="77777777" w:rsidR="00CE4EC3" w:rsidRDefault="00CE4EC3" w:rsidP="00CE4EC3">
      <w:pPr>
        <w:pStyle w:val="af7"/>
      </w:pPr>
    </w:p>
    <w:p w14:paraId="28275413" w14:textId="77777777" w:rsidR="00CE4EC3" w:rsidRDefault="00CE4EC3" w:rsidP="00CE4EC3">
      <w:pPr>
        <w:pStyle w:val="af7"/>
      </w:pPr>
      <w:r>
        <w:t xml:space="preserve">    public static </w:t>
      </w:r>
      <w:proofErr w:type="spellStart"/>
      <w:r>
        <w:t>WordAlias</w:t>
      </w:r>
      <w:proofErr w:type="spellEnd"/>
      <w:r>
        <w:t xml:space="preserve"> </w:t>
      </w:r>
      <w:proofErr w:type="spellStart"/>
      <w:proofErr w:type="gramStart"/>
      <w:r>
        <w:t>ToDto</w:t>
      </w:r>
      <w:proofErr w:type="spellEnd"/>
      <w:r>
        <w:t>(</w:t>
      </w:r>
      <w:proofErr w:type="gramEnd"/>
      <w:r>
        <w:t xml:space="preserve">this </w:t>
      </w:r>
      <w:proofErr w:type="spellStart"/>
      <w:r>
        <w:t>DictionaryWordAlias</w:t>
      </w:r>
      <w:proofErr w:type="spellEnd"/>
      <w:r>
        <w:t xml:space="preserve"> alias)</w:t>
      </w:r>
    </w:p>
    <w:p w14:paraId="07D12776" w14:textId="77777777" w:rsidR="00CE4EC3" w:rsidRDefault="00CE4EC3" w:rsidP="00CE4EC3">
      <w:pPr>
        <w:pStyle w:val="af7"/>
      </w:pPr>
      <w:r>
        <w:t xml:space="preserve">    {</w:t>
      </w:r>
    </w:p>
    <w:p w14:paraId="7DE38313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WordAlias</w:t>
      </w:r>
      <w:proofErr w:type="spellEnd"/>
      <w:r>
        <w:t>(</w:t>
      </w:r>
      <w:proofErr w:type="spellStart"/>
      <w:proofErr w:type="gramStart"/>
      <w:r>
        <w:t>alias.Alias</w:t>
      </w:r>
      <w:proofErr w:type="spellEnd"/>
      <w:proofErr w:type="gramEnd"/>
      <w:r>
        <w:t>);</w:t>
      </w:r>
    </w:p>
    <w:p w14:paraId="1C286C5C" w14:textId="77777777" w:rsidR="00CE4EC3" w:rsidRDefault="00CE4EC3" w:rsidP="00CE4EC3">
      <w:pPr>
        <w:pStyle w:val="af7"/>
      </w:pPr>
      <w:r>
        <w:t xml:space="preserve">    }</w:t>
      </w:r>
    </w:p>
    <w:p w14:paraId="55D1D405" w14:textId="77777777" w:rsidR="00CE4EC3" w:rsidRDefault="00CE4EC3" w:rsidP="00CE4EC3">
      <w:pPr>
        <w:pStyle w:val="af7"/>
      </w:pPr>
      <w:r>
        <w:t>}</w:t>
      </w:r>
    </w:p>
    <w:p w14:paraId="6DBFB268" w14:textId="77777777" w:rsidR="00CE4EC3" w:rsidRDefault="00CE4EC3" w:rsidP="00CE4EC3">
      <w:pPr>
        <w:pStyle w:val="af7"/>
      </w:pPr>
    </w:p>
    <w:p w14:paraId="6E2C43E1" w14:textId="77777777" w:rsidR="00CE4EC3" w:rsidRDefault="00CE4EC3" w:rsidP="00CE4EC3">
      <w:pPr>
        <w:pStyle w:val="af7"/>
      </w:pPr>
      <w:r>
        <w:t xml:space="preserve">public record </w:t>
      </w:r>
      <w:proofErr w:type="spellStart"/>
      <w:r>
        <w:t>WordsApiWordDefinitionResponseDto</w:t>
      </w:r>
      <w:proofErr w:type="spellEnd"/>
    </w:p>
    <w:p w14:paraId="3334F192" w14:textId="77777777" w:rsidR="00CE4EC3" w:rsidRDefault="00CE4EC3" w:rsidP="00CE4EC3">
      <w:pPr>
        <w:pStyle w:val="af7"/>
      </w:pPr>
      <w:r>
        <w:t>{</w:t>
      </w:r>
    </w:p>
    <w:p w14:paraId="112437FF" w14:textId="77777777" w:rsidR="00CE4EC3" w:rsidRDefault="00CE4EC3" w:rsidP="00CE4EC3">
      <w:pPr>
        <w:pStyle w:val="af7"/>
      </w:pPr>
      <w:r>
        <w:t xml:space="preserve">    public string Word </w:t>
      </w:r>
      <w:proofErr w:type="gramStart"/>
      <w:r>
        <w:t>{ get</w:t>
      </w:r>
      <w:proofErr w:type="gramEnd"/>
      <w:r>
        <w:t xml:space="preserve">; </w:t>
      </w:r>
      <w:proofErr w:type="spellStart"/>
      <w:r>
        <w:t>init</w:t>
      </w:r>
      <w:proofErr w:type="spellEnd"/>
      <w:r>
        <w:t>; } = null!;</w:t>
      </w:r>
    </w:p>
    <w:p w14:paraId="3584EFD4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IEnumerable</w:t>
      </w:r>
      <w:proofErr w:type="spellEnd"/>
      <w:r>
        <w:t>&lt;</w:t>
      </w:r>
      <w:proofErr w:type="spellStart"/>
      <w:r>
        <w:t>WordDefinition</w:t>
      </w:r>
      <w:proofErr w:type="spellEnd"/>
      <w:r>
        <w:t xml:space="preserve">&gt; Definitions </w:t>
      </w:r>
      <w:proofErr w:type="gramStart"/>
      <w:r>
        <w:t>{ get</w:t>
      </w:r>
      <w:proofErr w:type="gramEnd"/>
      <w:r>
        <w:t>; } = new List&lt;</w:t>
      </w:r>
      <w:proofErr w:type="spellStart"/>
      <w:r>
        <w:t>WordDefinition</w:t>
      </w:r>
      <w:proofErr w:type="spellEnd"/>
      <w:r>
        <w:t>&gt;();</w:t>
      </w:r>
    </w:p>
    <w:p w14:paraId="47F168B7" w14:textId="77777777" w:rsidR="00CE4EC3" w:rsidRDefault="00CE4EC3" w:rsidP="00CE4EC3">
      <w:pPr>
        <w:pStyle w:val="af7"/>
      </w:pPr>
    </w:p>
    <w:p w14:paraId="134B0003" w14:textId="77777777" w:rsidR="00CE4EC3" w:rsidRDefault="00CE4EC3" w:rsidP="00CE4EC3">
      <w:pPr>
        <w:pStyle w:val="af7"/>
      </w:pPr>
      <w:r>
        <w:t xml:space="preserve">    public record </w:t>
      </w:r>
      <w:proofErr w:type="spellStart"/>
      <w:proofErr w:type="gramStart"/>
      <w:r>
        <w:t>WordDefinition</w:t>
      </w:r>
      <w:proofErr w:type="spellEnd"/>
      <w:r>
        <w:t>(</w:t>
      </w:r>
      <w:proofErr w:type="gramEnd"/>
      <w:r>
        <w:t xml:space="preserve">string Definition, string </w:t>
      </w:r>
      <w:proofErr w:type="spellStart"/>
      <w:r>
        <w:t>PartOfSpeech</w:t>
      </w:r>
      <w:proofErr w:type="spellEnd"/>
      <w:r>
        <w:t>);</w:t>
      </w:r>
    </w:p>
    <w:p w14:paraId="3F4C2A2A" w14:textId="77777777" w:rsidR="00CE4EC3" w:rsidRDefault="00CE4EC3" w:rsidP="00CE4EC3">
      <w:pPr>
        <w:pStyle w:val="af7"/>
      </w:pPr>
      <w:r>
        <w:t>}</w:t>
      </w:r>
    </w:p>
    <w:p w14:paraId="67FA5423" w14:textId="77777777" w:rsidR="00CE4EC3" w:rsidRDefault="00CE4EC3" w:rsidP="00AA3514">
      <w:pPr>
        <w:pStyle w:val="affc"/>
      </w:pPr>
      <w:r>
        <w:t>Файл EntityNotFoundException.cs:</w:t>
      </w:r>
    </w:p>
    <w:p w14:paraId="097ABC7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BookManager.Application.Common.Exceptions;</w:t>
      </w:r>
    </w:p>
    <w:p w14:paraId="449D4E2A" w14:textId="77777777" w:rsidR="00CE4EC3" w:rsidRDefault="00CE4EC3" w:rsidP="00CE4EC3">
      <w:pPr>
        <w:pStyle w:val="af7"/>
      </w:pPr>
    </w:p>
    <w:p w14:paraId="61CC83C9" w14:textId="77777777" w:rsidR="00CE4EC3" w:rsidRDefault="00CE4EC3" w:rsidP="00CE4EC3">
      <w:pPr>
        <w:pStyle w:val="af7"/>
      </w:pPr>
      <w:r>
        <w:t>public class EntityNotFoundException : Exception;</w:t>
      </w:r>
    </w:p>
    <w:p w14:paraId="7DE8B0C0" w14:textId="77777777" w:rsidR="00CE4EC3" w:rsidRDefault="00CE4EC3" w:rsidP="00AA3514">
      <w:pPr>
        <w:pStyle w:val="affc"/>
      </w:pPr>
      <w:r>
        <w:t>Файл FileAlreadyExistsException.cs:</w:t>
      </w:r>
    </w:p>
    <w:p w14:paraId="62D1A3D1" w14:textId="77777777" w:rsidR="00CE4EC3" w:rsidRDefault="00CE4EC3" w:rsidP="00CE4EC3">
      <w:pPr>
        <w:pStyle w:val="af7"/>
      </w:pPr>
      <w:r>
        <w:t>namespace BookManager.Application.Common.Exceptions;</w:t>
      </w:r>
    </w:p>
    <w:p w14:paraId="1F8682B0" w14:textId="77777777" w:rsidR="00CE4EC3" w:rsidRDefault="00CE4EC3" w:rsidP="00CE4EC3">
      <w:pPr>
        <w:pStyle w:val="af7"/>
      </w:pPr>
    </w:p>
    <w:p w14:paraId="065053C9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FileAlreadyExistsException :</w:t>
      </w:r>
      <w:proofErr w:type="gramEnd"/>
      <w:r>
        <w:t xml:space="preserve"> Exception</w:t>
      </w:r>
    </w:p>
    <w:p w14:paraId="52AB0230" w14:textId="77777777" w:rsidR="00CE4EC3" w:rsidRDefault="00CE4EC3" w:rsidP="00CE4EC3">
      <w:pPr>
        <w:pStyle w:val="af7"/>
      </w:pPr>
      <w:r>
        <w:t>{</w:t>
      </w:r>
    </w:p>
    <w:p w14:paraId="057FBFD0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FileAlreadyExistsException(</w:t>
      </w:r>
      <w:proofErr w:type="gramEnd"/>
      <w:r>
        <w:t>) : base("The file already exists!")</w:t>
      </w:r>
    </w:p>
    <w:p w14:paraId="10EE2FE9" w14:textId="77777777" w:rsidR="00CE4EC3" w:rsidRDefault="00CE4EC3" w:rsidP="00CE4EC3">
      <w:pPr>
        <w:pStyle w:val="af7"/>
      </w:pPr>
      <w:r>
        <w:t xml:space="preserve">    {</w:t>
      </w:r>
    </w:p>
    <w:p w14:paraId="1CB0AA9B" w14:textId="77777777" w:rsidR="00CE4EC3" w:rsidRDefault="00CE4EC3" w:rsidP="00CE4EC3">
      <w:pPr>
        <w:pStyle w:val="af7"/>
      </w:pPr>
      <w:r>
        <w:t xml:space="preserve">    }</w:t>
      </w:r>
    </w:p>
    <w:p w14:paraId="408DAF2F" w14:textId="77777777" w:rsidR="00CE4EC3" w:rsidRDefault="00CE4EC3" w:rsidP="00CE4EC3">
      <w:pPr>
        <w:pStyle w:val="af7"/>
      </w:pPr>
      <w:r>
        <w:t>}</w:t>
      </w:r>
    </w:p>
    <w:p w14:paraId="168684BB" w14:textId="77777777" w:rsidR="00CE4EC3" w:rsidRDefault="00CE4EC3" w:rsidP="00AA3514">
      <w:pPr>
        <w:pStyle w:val="affc"/>
      </w:pPr>
      <w:r>
        <w:t>Файл InvalidFileHashException.cs:</w:t>
      </w:r>
    </w:p>
    <w:p w14:paraId="419EA791" w14:textId="77777777" w:rsidR="00CE4EC3" w:rsidRDefault="00CE4EC3" w:rsidP="00CE4EC3">
      <w:pPr>
        <w:pStyle w:val="af7"/>
      </w:pPr>
      <w:r>
        <w:t>namespace BookManager.Application.Common.Exceptions;</w:t>
      </w:r>
    </w:p>
    <w:p w14:paraId="7E8F30E6" w14:textId="77777777" w:rsidR="00CE4EC3" w:rsidRDefault="00CE4EC3" w:rsidP="00CE4EC3">
      <w:pPr>
        <w:pStyle w:val="af7"/>
      </w:pPr>
    </w:p>
    <w:p w14:paraId="5653F5D8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InvalidFileHashException :</w:t>
      </w:r>
      <w:proofErr w:type="gramEnd"/>
      <w:r>
        <w:t xml:space="preserve"> Exception</w:t>
      </w:r>
    </w:p>
    <w:p w14:paraId="6E0B36E8" w14:textId="77777777" w:rsidR="00CE4EC3" w:rsidRDefault="00CE4EC3" w:rsidP="00CE4EC3">
      <w:pPr>
        <w:pStyle w:val="af7"/>
      </w:pPr>
      <w:r>
        <w:t>{</w:t>
      </w:r>
    </w:p>
    <w:p w14:paraId="3F466183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InvalidFileHashException(</w:t>
      </w:r>
      <w:proofErr w:type="gramEnd"/>
      <w:r>
        <w:t>) : base("The file integrity hash is not valid!")</w:t>
      </w:r>
    </w:p>
    <w:p w14:paraId="0A17A28E" w14:textId="77777777" w:rsidR="00CE4EC3" w:rsidRDefault="00CE4EC3" w:rsidP="00CE4EC3">
      <w:pPr>
        <w:pStyle w:val="af7"/>
      </w:pPr>
      <w:r>
        <w:t xml:space="preserve">    {</w:t>
      </w:r>
    </w:p>
    <w:p w14:paraId="47C3CB65" w14:textId="77777777" w:rsidR="00CE4EC3" w:rsidRDefault="00CE4EC3" w:rsidP="00CE4EC3">
      <w:pPr>
        <w:pStyle w:val="af7"/>
      </w:pPr>
      <w:r>
        <w:t xml:space="preserve">    }</w:t>
      </w:r>
    </w:p>
    <w:p w14:paraId="3D5EC92B" w14:textId="77777777" w:rsidR="00CE4EC3" w:rsidRDefault="00CE4EC3" w:rsidP="00CE4EC3">
      <w:pPr>
        <w:pStyle w:val="af7"/>
      </w:pPr>
      <w:r>
        <w:t>}</w:t>
      </w:r>
    </w:p>
    <w:p w14:paraId="78584A8A" w14:textId="77777777" w:rsidR="00CE4EC3" w:rsidRDefault="00CE4EC3" w:rsidP="00AA3514">
      <w:pPr>
        <w:pStyle w:val="affc"/>
      </w:pPr>
      <w:r>
        <w:t>Файл MaxFileSizeException.cs:</w:t>
      </w:r>
    </w:p>
    <w:p w14:paraId="6E307AC1" w14:textId="77777777" w:rsidR="00CE4EC3" w:rsidRDefault="00CE4EC3" w:rsidP="00CE4EC3">
      <w:pPr>
        <w:pStyle w:val="af7"/>
      </w:pPr>
      <w:r>
        <w:t>namespace BookManager.Application.Common.Exceptions;</w:t>
      </w:r>
    </w:p>
    <w:p w14:paraId="54E22A3C" w14:textId="77777777" w:rsidR="00CE4EC3" w:rsidRDefault="00CE4EC3" w:rsidP="00CE4EC3">
      <w:pPr>
        <w:pStyle w:val="af7"/>
      </w:pPr>
    </w:p>
    <w:p w14:paraId="037B1DD6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MaxFileSizeException :</w:t>
      </w:r>
      <w:proofErr w:type="gramEnd"/>
      <w:r>
        <w:t xml:space="preserve"> Exception</w:t>
      </w:r>
    </w:p>
    <w:p w14:paraId="25344CA5" w14:textId="77777777" w:rsidR="00CE4EC3" w:rsidRDefault="00CE4EC3" w:rsidP="00CE4EC3">
      <w:pPr>
        <w:pStyle w:val="af7"/>
      </w:pPr>
      <w:r>
        <w:t>{</w:t>
      </w:r>
    </w:p>
    <w:p w14:paraId="626D2EBB" w14:textId="77777777" w:rsidR="00CE4EC3" w:rsidRDefault="00CE4EC3" w:rsidP="00CE4EC3">
      <w:pPr>
        <w:pStyle w:val="af7"/>
      </w:pPr>
      <w:r>
        <w:lastRenderedPageBreak/>
        <w:t xml:space="preserve">    public </w:t>
      </w:r>
      <w:proofErr w:type="gramStart"/>
      <w:r>
        <w:t>MaxFileSizeException(</w:t>
      </w:r>
      <w:proofErr w:type="gramEnd"/>
      <w:r>
        <w:t>) : base("The maximum file size has been exceeded.")</w:t>
      </w:r>
    </w:p>
    <w:p w14:paraId="11A69F24" w14:textId="77777777" w:rsidR="00CE4EC3" w:rsidRDefault="00CE4EC3" w:rsidP="00CE4EC3">
      <w:pPr>
        <w:pStyle w:val="af7"/>
      </w:pPr>
      <w:r>
        <w:t xml:space="preserve">    {</w:t>
      </w:r>
    </w:p>
    <w:p w14:paraId="4033EE70" w14:textId="77777777" w:rsidR="00CE4EC3" w:rsidRDefault="00CE4EC3" w:rsidP="00CE4EC3">
      <w:pPr>
        <w:pStyle w:val="af7"/>
      </w:pPr>
      <w:r>
        <w:t xml:space="preserve">    }</w:t>
      </w:r>
    </w:p>
    <w:p w14:paraId="234F07AB" w14:textId="77777777" w:rsidR="00CE4EC3" w:rsidRDefault="00CE4EC3" w:rsidP="00CE4EC3">
      <w:pPr>
        <w:pStyle w:val="af7"/>
      </w:pPr>
      <w:r>
        <w:t>}</w:t>
      </w:r>
    </w:p>
    <w:p w14:paraId="29E601D1" w14:textId="77777777" w:rsidR="00CE4EC3" w:rsidRDefault="00CE4EC3" w:rsidP="00AA3514">
      <w:pPr>
        <w:pStyle w:val="affc"/>
      </w:pPr>
      <w:r>
        <w:t>Файл NotAvailableException.cs:</w:t>
      </w:r>
    </w:p>
    <w:p w14:paraId="77E0687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BookManager.Application.Common.Exceptions;</w:t>
      </w:r>
    </w:p>
    <w:p w14:paraId="7714B09D" w14:textId="77777777" w:rsidR="00CE4EC3" w:rsidRDefault="00CE4EC3" w:rsidP="00CE4EC3">
      <w:pPr>
        <w:pStyle w:val="af7"/>
      </w:pPr>
    </w:p>
    <w:p w14:paraId="6FC85BF6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NotAvailableException(</w:t>
      </w:r>
      <w:proofErr w:type="gramEnd"/>
      <w:r>
        <w:t>string message): Exception($"NotAvailableException: {message}");</w:t>
      </w:r>
    </w:p>
    <w:p w14:paraId="747CDFFB" w14:textId="77777777" w:rsidR="00CE4EC3" w:rsidRDefault="00CE4EC3" w:rsidP="00AA3514">
      <w:pPr>
        <w:pStyle w:val="affc"/>
      </w:pPr>
      <w:r>
        <w:t>Файл UserAccountExceptions.cs:</w:t>
      </w:r>
    </w:p>
    <w:p w14:paraId="75A98482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BookManager.Application.Common.Exceptions;</w:t>
      </w:r>
    </w:p>
    <w:p w14:paraId="034D77D3" w14:textId="77777777" w:rsidR="00CE4EC3" w:rsidRDefault="00CE4EC3" w:rsidP="00CE4EC3">
      <w:pPr>
        <w:pStyle w:val="af7"/>
      </w:pPr>
    </w:p>
    <w:p w14:paraId="4DFA9239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UserCreationException(</w:t>
      </w:r>
      <w:proofErr w:type="gramEnd"/>
      <w:r>
        <w:t>string message): Exception(message);</w:t>
      </w:r>
    </w:p>
    <w:p w14:paraId="20C873DF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UserUpdateException(</w:t>
      </w:r>
      <w:proofErr w:type="gramEnd"/>
      <w:r>
        <w:t>string message): Exception(message);</w:t>
      </w:r>
    </w:p>
    <w:p w14:paraId="4511F05A" w14:textId="77777777" w:rsidR="00CE4EC3" w:rsidRDefault="00CE4EC3" w:rsidP="00CE4EC3">
      <w:pPr>
        <w:pStyle w:val="af7"/>
      </w:pPr>
    </w:p>
    <w:p w14:paraId="5C3E8B54" w14:textId="77777777" w:rsidR="00CE4EC3" w:rsidRDefault="00CE4EC3" w:rsidP="00AA3514">
      <w:pPr>
        <w:pStyle w:val="affc"/>
      </w:pPr>
      <w:r>
        <w:t>Файл IFileStorage.cs:</w:t>
      </w:r>
    </w:p>
    <w:p w14:paraId="6673FF2A" w14:textId="77777777" w:rsidR="00CE4EC3" w:rsidRDefault="00CE4EC3" w:rsidP="00CE4EC3">
      <w:pPr>
        <w:pStyle w:val="af7"/>
      </w:pPr>
      <w:r>
        <w:t>namespace BookManager.Application.Common.Interfaces;</w:t>
      </w:r>
    </w:p>
    <w:p w14:paraId="0B10CC72" w14:textId="77777777" w:rsidR="00CE4EC3" w:rsidRDefault="00CE4EC3" w:rsidP="00CE4EC3">
      <w:pPr>
        <w:pStyle w:val="af7"/>
      </w:pPr>
    </w:p>
    <w:p w14:paraId="1E7FF141" w14:textId="77777777" w:rsidR="00CE4EC3" w:rsidRDefault="00CE4EC3" w:rsidP="00CE4EC3">
      <w:pPr>
        <w:pStyle w:val="af7"/>
      </w:pPr>
      <w:r>
        <w:t>public interface IFileStorage</w:t>
      </w:r>
    </w:p>
    <w:p w14:paraId="2D571B2A" w14:textId="77777777" w:rsidR="00CE4EC3" w:rsidRDefault="00CE4EC3" w:rsidP="00CE4EC3">
      <w:pPr>
        <w:pStyle w:val="af7"/>
      </w:pPr>
      <w:r>
        <w:t>{</w:t>
      </w:r>
    </w:p>
    <w:p w14:paraId="01B9D7DA" w14:textId="77777777" w:rsidR="00CE4EC3" w:rsidRDefault="00CE4EC3" w:rsidP="00CE4EC3">
      <w:pPr>
        <w:pStyle w:val="af7"/>
      </w:pPr>
      <w:r>
        <w:t xml:space="preserve">    Task&lt;FileInfo&gt; </w:t>
      </w:r>
      <w:proofErr w:type="gramStart"/>
      <w:r>
        <w:t>SaveFileAsync(</w:t>
      </w:r>
      <w:proofErr w:type="gramEnd"/>
      <w:r>
        <w:t>string filename, Stream stream);</w:t>
      </w:r>
    </w:p>
    <w:p w14:paraId="519A8582" w14:textId="77777777" w:rsidR="00CE4EC3" w:rsidRDefault="00CE4EC3" w:rsidP="00CE4EC3">
      <w:pPr>
        <w:pStyle w:val="af7"/>
      </w:pPr>
    </w:p>
    <w:p w14:paraId="3000B8BA" w14:textId="77777777" w:rsidR="00CE4EC3" w:rsidRDefault="00CE4EC3" w:rsidP="00CE4EC3">
      <w:pPr>
        <w:pStyle w:val="af7"/>
      </w:pPr>
      <w:r>
        <w:t xml:space="preserve">    FileStream </w:t>
      </w:r>
      <w:proofErr w:type="gramStart"/>
      <w:r>
        <w:t>GetFileStream(</w:t>
      </w:r>
      <w:proofErr w:type="gramEnd"/>
      <w:r>
        <w:t>string filename);</w:t>
      </w:r>
    </w:p>
    <w:p w14:paraId="26BB82A6" w14:textId="77777777" w:rsidR="00CE4EC3" w:rsidRDefault="00CE4EC3" w:rsidP="00CE4EC3">
      <w:pPr>
        <w:pStyle w:val="af7"/>
      </w:pPr>
    </w:p>
    <w:p w14:paraId="028FF44C" w14:textId="77777777" w:rsidR="00CE4EC3" w:rsidRDefault="00CE4EC3" w:rsidP="00CE4EC3">
      <w:pPr>
        <w:pStyle w:val="af7"/>
      </w:pPr>
      <w:r>
        <w:t xml:space="preserve">    IAsyncEnumerable&lt;</w:t>
      </w:r>
      <w:proofErr w:type="gramStart"/>
      <w:r>
        <w:t>byte[</w:t>
      </w:r>
      <w:proofErr w:type="gramEnd"/>
      <w:r>
        <w:t>]&gt; ReadFileAsync(string filename);</w:t>
      </w:r>
    </w:p>
    <w:p w14:paraId="679BC0DA" w14:textId="77777777" w:rsidR="00CE4EC3" w:rsidRDefault="00CE4EC3" w:rsidP="00CE4EC3">
      <w:pPr>
        <w:pStyle w:val="af7"/>
      </w:pPr>
    </w:p>
    <w:p w14:paraId="5D4262B5" w14:textId="77777777" w:rsidR="00CE4EC3" w:rsidRDefault="00CE4EC3" w:rsidP="00CE4EC3">
      <w:pPr>
        <w:pStyle w:val="af7"/>
      </w:pPr>
      <w:r>
        <w:t xml:space="preserve">    string </w:t>
      </w:r>
      <w:proofErr w:type="gramStart"/>
      <w:r>
        <w:t>GetFileHash(</w:t>
      </w:r>
      <w:proofErr w:type="gramEnd"/>
      <w:r>
        <w:t>string filename);</w:t>
      </w:r>
    </w:p>
    <w:p w14:paraId="56D19FBB" w14:textId="77777777" w:rsidR="00CE4EC3" w:rsidRDefault="00CE4EC3" w:rsidP="00CE4EC3">
      <w:pPr>
        <w:pStyle w:val="af7"/>
      </w:pPr>
    </w:p>
    <w:p w14:paraId="42E9AAF1" w14:textId="77777777" w:rsidR="00CE4EC3" w:rsidRDefault="00CE4EC3" w:rsidP="00CE4EC3">
      <w:pPr>
        <w:pStyle w:val="af7"/>
      </w:pPr>
      <w:r>
        <w:t xml:space="preserve">    void </w:t>
      </w:r>
      <w:proofErr w:type="gramStart"/>
      <w:r>
        <w:t>DeleteFile(</w:t>
      </w:r>
      <w:proofErr w:type="gramEnd"/>
      <w:r>
        <w:t>string filename);</w:t>
      </w:r>
    </w:p>
    <w:p w14:paraId="194FA982" w14:textId="77777777" w:rsidR="00CE4EC3" w:rsidRDefault="00CE4EC3" w:rsidP="00CE4EC3">
      <w:pPr>
        <w:pStyle w:val="af7"/>
      </w:pPr>
      <w:r>
        <w:t>}</w:t>
      </w:r>
    </w:p>
    <w:p w14:paraId="20269E6B" w14:textId="77777777" w:rsidR="00CE4EC3" w:rsidRDefault="00CE4EC3" w:rsidP="00AA3514">
      <w:pPr>
        <w:pStyle w:val="affc"/>
      </w:pPr>
      <w:r>
        <w:t>Файл IAppDbContext.cs:</w:t>
      </w:r>
    </w:p>
    <w:p w14:paraId="04983F93" w14:textId="77777777" w:rsidR="00CE4EC3" w:rsidRDefault="00CE4EC3" w:rsidP="00CE4EC3">
      <w:pPr>
        <w:pStyle w:val="af7"/>
      </w:pPr>
      <w:r>
        <w:t>namespace BookManager.Application.Common.Interfaces.Persistence;</w:t>
      </w:r>
    </w:p>
    <w:p w14:paraId="5FCB8F91" w14:textId="77777777" w:rsidR="00CE4EC3" w:rsidRDefault="00CE4EC3" w:rsidP="00CE4EC3">
      <w:pPr>
        <w:pStyle w:val="af7"/>
      </w:pPr>
    </w:p>
    <w:p w14:paraId="1F4F8B1D" w14:textId="77777777" w:rsidR="00CE4EC3" w:rsidRDefault="00CE4EC3" w:rsidP="00CE4EC3">
      <w:pPr>
        <w:pStyle w:val="af7"/>
      </w:pPr>
      <w:r>
        <w:t>public interface IAppDbContext</w:t>
      </w:r>
    </w:p>
    <w:p w14:paraId="49989E6B" w14:textId="77777777" w:rsidR="00CE4EC3" w:rsidRDefault="00CE4EC3" w:rsidP="00CE4EC3">
      <w:pPr>
        <w:pStyle w:val="af7"/>
      </w:pPr>
      <w:r>
        <w:t>{</w:t>
      </w:r>
    </w:p>
    <w:p w14:paraId="7F024243" w14:textId="77777777" w:rsidR="00CE4EC3" w:rsidRDefault="00CE4EC3" w:rsidP="00CE4EC3">
      <w:pPr>
        <w:pStyle w:val="af7"/>
      </w:pPr>
      <w:r>
        <w:t xml:space="preserve">    DbSet&lt;BookCollection&gt; BookCollections </w:t>
      </w:r>
      <w:proofErr w:type="gramStart"/>
      <w:r>
        <w:t>{ get</w:t>
      </w:r>
      <w:proofErr w:type="gramEnd"/>
      <w:r>
        <w:t>; }</w:t>
      </w:r>
    </w:p>
    <w:p w14:paraId="14B50AEA" w14:textId="77777777" w:rsidR="00CE4EC3" w:rsidRDefault="00CE4EC3" w:rsidP="00CE4EC3">
      <w:pPr>
        <w:pStyle w:val="af7"/>
      </w:pPr>
    </w:p>
    <w:p w14:paraId="00706F2E" w14:textId="77777777" w:rsidR="00CE4EC3" w:rsidRDefault="00CE4EC3" w:rsidP="00CE4EC3">
      <w:pPr>
        <w:pStyle w:val="af7"/>
      </w:pPr>
      <w:r>
        <w:t xml:space="preserve">    DbSet&lt;Book&gt; Books </w:t>
      </w:r>
      <w:proofErr w:type="gramStart"/>
      <w:r>
        <w:t>{ get</w:t>
      </w:r>
      <w:proofErr w:type="gramEnd"/>
      <w:r>
        <w:t>; }</w:t>
      </w:r>
    </w:p>
    <w:p w14:paraId="7465E5B7" w14:textId="77777777" w:rsidR="00CE4EC3" w:rsidRDefault="00CE4EC3" w:rsidP="00CE4EC3">
      <w:pPr>
        <w:pStyle w:val="af7"/>
      </w:pPr>
    </w:p>
    <w:p w14:paraId="042A8B8E" w14:textId="77777777" w:rsidR="00CE4EC3" w:rsidRDefault="00CE4EC3" w:rsidP="00CE4EC3">
      <w:pPr>
        <w:pStyle w:val="af7"/>
      </w:pPr>
      <w:r>
        <w:t xml:space="preserve">    DbSet&lt;BookText&gt; BookTexts </w:t>
      </w:r>
      <w:proofErr w:type="gramStart"/>
      <w:r>
        <w:t>{ get</w:t>
      </w:r>
      <w:proofErr w:type="gramEnd"/>
      <w:r>
        <w:t>; }</w:t>
      </w:r>
    </w:p>
    <w:p w14:paraId="6F387F27" w14:textId="77777777" w:rsidR="00CE4EC3" w:rsidRDefault="00CE4EC3" w:rsidP="00CE4EC3">
      <w:pPr>
        <w:pStyle w:val="af7"/>
      </w:pPr>
    </w:p>
    <w:p w14:paraId="657300B0" w14:textId="77777777" w:rsidR="00CE4EC3" w:rsidRDefault="00CE4EC3" w:rsidP="00CE4EC3">
      <w:pPr>
        <w:pStyle w:val="af7"/>
      </w:pPr>
      <w:r>
        <w:t xml:space="preserve">    DbSet&lt;User&gt; Users </w:t>
      </w:r>
      <w:proofErr w:type="gramStart"/>
      <w:r>
        <w:t>{ get</w:t>
      </w:r>
      <w:proofErr w:type="gramEnd"/>
      <w:r>
        <w:t>; }</w:t>
      </w:r>
    </w:p>
    <w:p w14:paraId="07EE5428" w14:textId="77777777" w:rsidR="00CE4EC3" w:rsidRDefault="00CE4EC3" w:rsidP="00CE4EC3">
      <w:pPr>
        <w:pStyle w:val="af7"/>
      </w:pPr>
    </w:p>
    <w:p w14:paraId="5D1F2B71" w14:textId="77777777" w:rsidR="00CE4EC3" w:rsidRDefault="00CE4EC3" w:rsidP="00CE4EC3">
      <w:pPr>
        <w:pStyle w:val="af7"/>
      </w:pPr>
      <w:r>
        <w:t xml:space="preserve">    DbSet&lt;BookUserStats&gt; BookUserStatsSet </w:t>
      </w:r>
      <w:proofErr w:type="gramStart"/>
      <w:r>
        <w:t>{ get</w:t>
      </w:r>
      <w:proofErr w:type="gramEnd"/>
      <w:r>
        <w:t>; }</w:t>
      </w:r>
    </w:p>
    <w:p w14:paraId="0FD26EA3" w14:textId="77777777" w:rsidR="00CE4EC3" w:rsidRDefault="00CE4EC3" w:rsidP="00CE4EC3">
      <w:pPr>
        <w:pStyle w:val="af7"/>
      </w:pPr>
    </w:p>
    <w:p w14:paraId="16EB1BDD" w14:textId="77777777" w:rsidR="00CE4EC3" w:rsidRDefault="00CE4EC3" w:rsidP="00CE4EC3">
      <w:pPr>
        <w:pStyle w:val="af7"/>
      </w:pPr>
      <w:r>
        <w:t xml:space="preserve">    DbSet&lt;DictionaryWord&gt; DictionaryWords </w:t>
      </w:r>
      <w:proofErr w:type="gramStart"/>
      <w:r>
        <w:t>{ get</w:t>
      </w:r>
      <w:proofErr w:type="gramEnd"/>
      <w:r>
        <w:t>; }</w:t>
      </w:r>
    </w:p>
    <w:p w14:paraId="5498AD0C" w14:textId="77777777" w:rsidR="00CE4EC3" w:rsidRDefault="00CE4EC3" w:rsidP="00CE4EC3">
      <w:pPr>
        <w:pStyle w:val="af7"/>
      </w:pPr>
    </w:p>
    <w:p w14:paraId="0033954E" w14:textId="77777777" w:rsidR="00CE4EC3" w:rsidRDefault="00CE4EC3" w:rsidP="00CE4EC3">
      <w:pPr>
        <w:pStyle w:val="af7"/>
      </w:pPr>
      <w:r>
        <w:t xml:space="preserve">    Task&lt;int&gt; </w:t>
      </w:r>
      <w:proofErr w:type="gramStart"/>
      <w:r>
        <w:t>SaveChangesAsync(</w:t>
      </w:r>
      <w:proofErr w:type="gramEnd"/>
      <w:r>
        <w:t>CancellationToken cancellationToken = default);</w:t>
      </w:r>
    </w:p>
    <w:p w14:paraId="55F3930C" w14:textId="77777777" w:rsidR="00CE4EC3" w:rsidRDefault="00CE4EC3" w:rsidP="00CE4EC3">
      <w:pPr>
        <w:pStyle w:val="af7"/>
      </w:pPr>
      <w:r>
        <w:t>}</w:t>
      </w:r>
    </w:p>
    <w:p w14:paraId="7C5D18A9" w14:textId="77777777" w:rsidR="00CE4EC3" w:rsidRDefault="00CE4EC3" w:rsidP="00AA3514">
      <w:pPr>
        <w:pStyle w:val="affc"/>
      </w:pPr>
      <w:r>
        <w:t>Файл IAuthenticationService.cs:</w:t>
      </w:r>
    </w:p>
    <w:p w14:paraId="1A8809CD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6FECC16E" w14:textId="77777777" w:rsidR="00CE4EC3" w:rsidRDefault="00CE4EC3" w:rsidP="00CE4EC3">
      <w:pPr>
        <w:pStyle w:val="af7"/>
      </w:pPr>
    </w:p>
    <w:p w14:paraId="68C58F7F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;</w:t>
      </w:r>
    </w:p>
    <w:p w14:paraId="7E1EE2C2" w14:textId="77777777" w:rsidR="00CE4EC3" w:rsidRDefault="00CE4EC3" w:rsidP="00CE4EC3">
      <w:pPr>
        <w:pStyle w:val="af7"/>
      </w:pPr>
    </w:p>
    <w:p w14:paraId="01EE34B3" w14:textId="77777777" w:rsidR="00CE4EC3" w:rsidRDefault="00CE4EC3" w:rsidP="00CE4EC3">
      <w:pPr>
        <w:pStyle w:val="af7"/>
      </w:pPr>
      <w:r>
        <w:t>public interface IAuthenticationService</w:t>
      </w:r>
    </w:p>
    <w:p w14:paraId="2A687332" w14:textId="77777777" w:rsidR="00CE4EC3" w:rsidRDefault="00CE4EC3" w:rsidP="00CE4EC3">
      <w:pPr>
        <w:pStyle w:val="af7"/>
      </w:pPr>
      <w:r>
        <w:t>{</w:t>
      </w:r>
    </w:p>
    <w:p w14:paraId="0418198A" w14:textId="77777777" w:rsidR="00CE4EC3" w:rsidRDefault="00CE4EC3" w:rsidP="00CE4EC3">
      <w:pPr>
        <w:pStyle w:val="af7"/>
      </w:pPr>
      <w:r>
        <w:t xml:space="preserve">    public Task&lt;AuthenticationResponseDto&gt; </w:t>
      </w:r>
      <w:proofErr w:type="gramStart"/>
      <w:r>
        <w:t>SignIn(</w:t>
      </w:r>
      <w:proofErr w:type="gramEnd"/>
      <w:r>
        <w:t>AuthenticationRequestDto request);</w:t>
      </w:r>
    </w:p>
    <w:p w14:paraId="2B987B7B" w14:textId="77777777" w:rsidR="00CE4EC3" w:rsidRDefault="00CE4EC3" w:rsidP="00CE4EC3">
      <w:pPr>
        <w:pStyle w:val="af7"/>
      </w:pPr>
      <w:r>
        <w:t xml:space="preserve">    public Task&lt;AuthenticationResponseDto&gt; </w:t>
      </w:r>
      <w:proofErr w:type="gramStart"/>
      <w:r>
        <w:t>RefreshToken(</w:t>
      </w:r>
      <w:proofErr w:type="gramEnd"/>
      <w:r>
        <w:t>string refreshTokenString);</w:t>
      </w:r>
    </w:p>
    <w:p w14:paraId="13C5E7F1" w14:textId="77777777" w:rsidR="00CE4EC3" w:rsidRDefault="00CE4EC3" w:rsidP="00CE4EC3">
      <w:pPr>
        <w:pStyle w:val="af7"/>
      </w:pPr>
      <w:r>
        <w:t>}</w:t>
      </w:r>
    </w:p>
    <w:p w14:paraId="2A5FBC41" w14:textId="77777777" w:rsidR="00CE4EC3" w:rsidRDefault="00CE4EC3" w:rsidP="00AA3514">
      <w:pPr>
        <w:pStyle w:val="affc"/>
      </w:pPr>
      <w:r>
        <w:t>Файл IBookCollectionService.cs:</w:t>
      </w:r>
    </w:p>
    <w:p w14:paraId="35C5C9D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7FDC970A" w14:textId="77777777" w:rsidR="00CE4EC3" w:rsidRDefault="00CE4EC3" w:rsidP="00CE4EC3">
      <w:pPr>
        <w:pStyle w:val="af7"/>
      </w:pPr>
    </w:p>
    <w:p w14:paraId="4C9B5058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7D662797" w14:textId="77777777" w:rsidR="00CE4EC3" w:rsidRDefault="00CE4EC3" w:rsidP="00CE4EC3">
      <w:pPr>
        <w:pStyle w:val="af7"/>
      </w:pPr>
    </w:p>
    <w:p w14:paraId="5309D413" w14:textId="77777777" w:rsidR="00CE4EC3" w:rsidRDefault="00CE4EC3" w:rsidP="00CE4EC3">
      <w:pPr>
        <w:pStyle w:val="af7"/>
      </w:pPr>
      <w:r>
        <w:t>public interface IBookCollectionService</w:t>
      </w:r>
    </w:p>
    <w:p w14:paraId="3B19BF6F" w14:textId="77777777" w:rsidR="00CE4EC3" w:rsidRDefault="00CE4EC3" w:rsidP="00CE4EC3">
      <w:pPr>
        <w:pStyle w:val="af7"/>
      </w:pPr>
      <w:r>
        <w:lastRenderedPageBreak/>
        <w:t>{</w:t>
      </w:r>
    </w:p>
    <w:p w14:paraId="65D1D9B1" w14:textId="77777777" w:rsidR="00CE4EC3" w:rsidRDefault="00CE4EC3" w:rsidP="00CE4EC3">
      <w:pPr>
        <w:pStyle w:val="af7"/>
      </w:pPr>
      <w:r>
        <w:t xml:space="preserve">    public Task&lt;IEnumerable&lt;BookCollectionDto&gt;&gt; </w:t>
      </w:r>
      <w:proofErr w:type="gramStart"/>
      <w:r>
        <w:t>GetAllAsync(</w:t>
      </w:r>
      <w:proofErr w:type="gramEnd"/>
      <w:r>
        <w:t>);</w:t>
      </w:r>
    </w:p>
    <w:p w14:paraId="3E99495F" w14:textId="77777777" w:rsidR="00CE4EC3" w:rsidRDefault="00CE4EC3" w:rsidP="00CE4EC3">
      <w:pPr>
        <w:pStyle w:val="af7"/>
      </w:pPr>
    </w:p>
    <w:p w14:paraId="19A094D6" w14:textId="77777777" w:rsidR="00CE4EC3" w:rsidRDefault="00CE4EC3" w:rsidP="00CE4EC3">
      <w:pPr>
        <w:pStyle w:val="af7"/>
      </w:pPr>
      <w:r>
        <w:t xml:space="preserve">    public Task&lt;BookCollectionDto&gt; </w:t>
      </w:r>
      <w:proofErr w:type="gramStart"/>
      <w:r>
        <w:t>CreateAsync(</w:t>
      </w:r>
      <w:proofErr w:type="gramEnd"/>
      <w:r>
        <w:t>BookCollectionModRequest request);</w:t>
      </w:r>
    </w:p>
    <w:p w14:paraId="407A889E" w14:textId="77777777" w:rsidR="00CE4EC3" w:rsidRDefault="00CE4EC3" w:rsidP="00CE4EC3">
      <w:pPr>
        <w:pStyle w:val="af7"/>
      </w:pPr>
    </w:p>
    <w:p w14:paraId="37D7FC0D" w14:textId="77777777" w:rsidR="00CE4EC3" w:rsidRDefault="00CE4EC3" w:rsidP="00CE4EC3">
      <w:pPr>
        <w:pStyle w:val="af7"/>
      </w:pPr>
      <w:r>
        <w:t xml:space="preserve">    public Task&lt;BookCollectionDto&gt; </w:t>
      </w:r>
      <w:proofErr w:type="gramStart"/>
      <w:r>
        <w:t>UpdateAsync(</w:t>
      </w:r>
      <w:proofErr w:type="gramEnd"/>
      <w:r>
        <w:t>Guid id, BookCollectionModRequest request);</w:t>
      </w:r>
    </w:p>
    <w:p w14:paraId="73ED52B7" w14:textId="77777777" w:rsidR="00CE4EC3" w:rsidRDefault="00CE4EC3" w:rsidP="00CE4EC3">
      <w:pPr>
        <w:pStyle w:val="af7"/>
      </w:pPr>
    </w:p>
    <w:p w14:paraId="728B2812" w14:textId="77777777" w:rsidR="00CE4EC3" w:rsidRDefault="00CE4EC3" w:rsidP="00CE4EC3">
      <w:pPr>
        <w:pStyle w:val="af7"/>
      </w:pPr>
      <w:r>
        <w:t xml:space="preserve">    public Task </w:t>
      </w:r>
      <w:proofErr w:type="gramStart"/>
      <w:r>
        <w:t>DeleteAsync(</w:t>
      </w:r>
      <w:proofErr w:type="gramEnd"/>
      <w:r>
        <w:t>Guid id);</w:t>
      </w:r>
    </w:p>
    <w:p w14:paraId="5F8D2277" w14:textId="77777777" w:rsidR="00CE4EC3" w:rsidRDefault="00CE4EC3" w:rsidP="00CE4EC3">
      <w:pPr>
        <w:pStyle w:val="af7"/>
      </w:pPr>
      <w:r>
        <w:t>}</w:t>
      </w:r>
    </w:p>
    <w:p w14:paraId="447006AC" w14:textId="77777777" w:rsidR="00CE4EC3" w:rsidRDefault="00CE4EC3" w:rsidP="00AA3514">
      <w:pPr>
        <w:pStyle w:val="affc"/>
      </w:pPr>
      <w:r>
        <w:t>Файл IBookFileHandler.cs:</w:t>
      </w:r>
    </w:p>
    <w:p w14:paraId="18BCCD5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1E1EB98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BookManager.Domain.Enums</w:t>
      </w:r>
      <w:proofErr w:type="gramEnd"/>
      <w:r>
        <w:t>;</w:t>
      </w:r>
    </w:p>
    <w:p w14:paraId="1BBF7277" w14:textId="77777777" w:rsidR="00CE4EC3" w:rsidRDefault="00CE4EC3" w:rsidP="00CE4EC3">
      <w:pPr>
        <w:pStyle w:val="af7"/>
      </w:pPr>
    </w:p>
    <w:p w14:paraId="1A970896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2F3135AA" w14:textId="77777777" w:rsidR="00CE4EC3" w:rsidRDefault="00CE4EC3" w:rsidP="00CE4EC3">
      <w:pPr>
        <w:pStyle w:val="af7"/>
      </w:pPr>
    </w:p>
    <w:p w14:paraId="0DE48610" w14:textId="77777777" w:rsidR="00CE4EC3" w:rsidRDefault="00CE4EC3" w:rsidP="00CE4EC3">
      <w:pPr>
        <w:pStyle w:val="af7"/>
      </w:pPr>
      <w:r>
        <w:t>public interface IBookFileHandler</w:t>
      </w:r>
    </w:p>
    <w:p w14:paraId="12F7DC59" w14:textId="77777777" w:rsidR="00CE4EC3" w:rsidRDefault="00CE4EC3" w:rsidP="00CE4EC3">
      <w:pPr>
        <w:pStyle w:val="af7"/>
      </w:pPr>
      <w:r>
        <w:t>{</w:t>
      </w:r>
    </w:p>
    <w:p w14:paraId="49CCEF37" w14:textId="77777777" w:rsidR="00CE4EC3" w:rsidRDefault="00CE4EC3" w:rsidP="00CE4EC3">
      <w:pPr>
        <w:pStyle w:val="af7"/>
      </w:pPr>
      <w:r>
        <w:t xml:space="preserve">    public BookFileType FileType </w:t>
      </w:r>
      <w:proofErr w:type="gramStart"/>
      <w:r>
        <w:t>{ get</w:t>
      </w:r>
      <w:proofErr w:type="gramEnd"/>
      <w:r>
        <w:t>; }</w:t>
      </w:r>
    </w:p>
    <w:p w14:paraId="5601E340" w14:textId="77777777" w:rsidR="00CE4EC3" w:rsidRDefault="00CE4EC3" w:rsidP="00CE4EC3">
      <w:pPr>
        <w:pStyle w:val="af7"/>
      </w:pPr>
    </w:p>
    <w:p w14:paraId="2177F906" w14:textId="77777777" w:rsidR="00CE4EC3" w:rsidRDefault="00CE4EC3" w:rsidP="00CE4EC3">
      <w:pPr>
        <w:pStyle w:val="af7"/>
      </w:pPr>
      <w:r>
        <w:t xml:space="preserve">    public int? </w:t>
      </w:r>
      <w:proofErr w:type="gramStart"/>
      <w:r>
        <w:t>CountNumberOfPages(</w:t>
      </w:r>
      <w:proofErr w:type="gramEnd"/>
      <w:r>
        <w:t>Stream bookStream);</w:t>
      </w:r>
    </w:p>
    <w:p w14:paraId="12992ECE" w14:textId="77777777" w:rsidR="00CE4EC3" w:rsidRDefault="00CE4EC3" w:rsidP="00CE4EC3">
      <w:pPr>
        <w:pStyle w:val="af7"/>
      </w:pPr>
    </w:p>
    <w:p w14:paraId="19A53D3A" w14:textId="77777777" w:rsidR="00CE4EC3" w:rsidRDefault="00CE4EC3" w:rsidP="00CE4EC3">
      <w:pPr>
        <w:pStyle w:val="af7"/>
      </w:pPr>
      <w:r>
        <w:t xml:space="preserve">    public IEnumerable&lt;string&gt; </w:t>
      </w:r>
      <w:proofErr w:type="gramStart"/>
      <w:r>
        <w:t>GetAuthorList(</w:t>
      </w:r>
      <w:proofErr w:type="gramEnd"/>
      <w:r>
        <w:t>Stream bookStream);</w:t>
      </w:r>
    </w:p>
    <w:p w14:paraId="732A89DF" w14:textId="77777777" w:rsidR="00CE4EC3" w:rsidRDefault="00CE4EC3" w:rsidP="00CE4EC3">
      <w:pPr>
        <w:pStyle w:val="af7"/>
      </w:pPr>
    </w:p>
    <w:p w14:paraId="41F82BDE" w14:textId="77777777" w:rsidR="00CE4EC3" w:rsidRDefault="00CE4EC3" w:rsidP="00CE4EC3">
      <w:pPr>
        <w:pStyle w:val="af7"/>
      </w:pPr>
      <w:r>
        <w:t xml:space="preserve">    public RawImageDto? </w:t>
      </w:r>
      <w:proofErr w:type="gramStart"/>
      <w:r>
        <w:t>GetPreviewImage(</w:t>
      </w:r>
      <w:proofErr w:type="gramEnd"/>
      <w:r>
        <w:t>Stream bookStream);</w:t>
      </w:r>
    </w:p>
    <w:p w14:paraId="68B7C73A" w14:textId="77777777" w:rsidR="00CE4EC3" w:rsidRDefault="00CE4EC3" w:rsidP="00CE4EC3">
      <w:pPr>
        <w:pStyle w:val="af7"/>
      </w:pPr>
    </w:p>
    <w:p w14:paraId="6D62E544" w14:textId="77777777" w:rsidR="00CE4EC3" w:rsidRDefault="00CE4EC3" w:rsidP="00CE4EC3">
      <w:pPr>
        <w:pStyle w:val="af7"/>
      </w:pPr>
      <w:r>
        <w:t xml:space="preserve">    public Task&lt;Stream&gt; </w:t>
      </w:r>
      <w:proofErr w:type="gramStart"/>
      <w:r>
        <w:t>GetJpegImageAsync(</w:t>
      </w:r>
      <w:proofErr w:type="gramEnd"/>
      <w:r>
        <w:t>RawImageDto rawImage);</w:t>
      </w:r>
    </w:p>
    <w:p w14:paraId="060262CF" w14:textId="77777777" w:rsidR="00CE4EC3" w:rsidRDefault="00CE4EC3" w:rsidP="00CE4EC3">
      <w:pPr>
        <w:pStyle w:val="af7"/>
      </w:pPr>
    </w:p>
    <w:p w14:paraId="2495517A" w14:textId="77777777" w:rsidR="00CE4EC3" w:rsidRDefault="00CE4EC3" w:rsidP="00CE4EC3">
      <w:pPr>
        <w:pStyle w:val="af7"/>
      </w:pPr>
      <w:r>
        <w:t xml:space="preserve">    public string? </w:t>
      </w:r>
      <w:proofErr w:type="gramStart"/>
      <w:r>
        <w:t>GetBookTitle(</w:t>
      </w:r>
      <w:proofErr w:type="gramEnd"/>
      <w:r>
        <w:t>Stream bookStream);</w:t>
      </w:r>
    </w:p>
    <w:p w14:paraId="0F638A98" w14:textId="77777777" w:rsidR="00CE4EC3" w:rsidRDefault="00CE4EC3" w:rsidP="00CE4EC3">
      <w:pPr>
        <w:pStyle w:val="af7"/>
      </w:pPr>
    </w:p>
    <w:p w14:paraId="78C89174" w14:textId="77777777" w:rsidR="00CE4EC3" w:rsidRDefault="00CE4EC3" w:rsidP="00CE4EC3">
      <w:pPr>
        <w:pStyle w:val="af7"/>
      </w:pPr>
      <w:r>
        <w:t xml:space="preserve">    public IAsyncEnumerable&lt;BookText&gt; </w:t>
      </w:r>
      <w:proofErr w:type="gramStart"/>
      <w:r>
        <w:t>StreamBookTexts(</w:t>
      </w:r>
      <w:proofErr w:type="gramEnd"/>
      <w:r>
        <w:t>Guid bookId, Stream stream);</w:t>
      </w:r>
    </w:p>
    <w:p w14:paraId="4180FDBC" w14:textId="77777777" w:rsidR="00CE4EC3" w:rsidRDefault="00CE4EC3" w:rsidP="00CE4EC3">
      <w:pPr>
        <w:pStyle w:val="af7"/>
      </w:pPr>
      <w:r>
        <w:t>}</w:t>
      </w:r>
    </w:p>
    <w:p w14:paraId="0C92F309" w14:textId="77777777" w:rsidR="00CE4EC3" w:rsidRDefault="00CE4EC3" w:rsidP="00AA3514">
      <w:pPr>
        <w:pStyle w:val="affc"/>
      </w:pPr>
      <w:r>
        <w:t>Файл IBookService.cs:</w:t>
      </w:r>
    </w:p>
    <w:p w14:paraId="7C825CA9" w14:textId="77777777" w:rsidR="00CE4EC3" w:rsidRDefault="00CE4EC3" w:rsidP="00CE4EC3">
      <w:pPr>
        <w:pStyle w:val="af7"/>
      </w:pPr>
      <w:r>
        <w:t>using System.Linq.Expressions;</w:t>
      </w:r>
    </w:p>
    <w:p w14:paraId="3029A8A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493889E7" w14:textId="77777777" w:rsidR="00CE4EC3" w:rsidRDefault="00CE4EC3" w:rsidP="00CE4EC3">
      <w:pPr>
        <w:pStyle w:val="af7"/>
      </w:pPr>
    </w:p>
    <w:p w14:paraId="190F3E55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78D70D6E" w14:textId="77777777" w:rsidR="00CE4EC3" w:rsidRDefault="00CE4EC3" w:rsidP="00CE4EC3">
      <w:pPr>
        <w:pStyle w:val="af7"/>
      </w:pPr>
    </w:p>
    <w:p w14:paraId="6D2B2AE5" w14:textId="77777777" w:rsidR="00CE4EC3" w:rsidRDefault="00CE4EC3" w:rsidP="00CE4EC3">
      <w:pPr>
        <w:pStyle w:val="af7"/>
      </w:pPr>
      <w:r>
        <w:t>public interface IBookService</w:t>
      </w:r>
    </w:p>
    <w:p w14:paraId="2C198FCC" w14:textId="77777777" w:rsidR="00CE4EC3" w:rsidRDefault="00CE4EC3" w:rsidP="00CE4EC3">
      <w:pPr>
        <w:pStyle w:val="af7"/>
      </w:pPr>
      <w:r>
        <w:t>{</w:t>
      </w:r>
    </w:p>
    <w:p w14:paraId="6BAE61A5" w14:textId="77777777" w:rsidR="00CE4EC3" w:rsidRDefault="00CE4EC3" w:rsidP="00CE4EC3">
      <w:pPr>
        <w:pStyle w:val="af7"/>
      </w:pPr>
      <w:r>
        <w:t xml:space="preserve">    public Task&lt;PageDto&lt;BookDto&gt;&gt; </w:t>
      </w:r>
      <w:proofErr w:type="gramStart"/>
      <w:r>
        <w:t>GetPageAsync(</w:t>
      </w:r>
      <w:proofErr w:type="gramEnd"/>
    </w:p>
    <w:p w14:paraId="1BE4DD4C" w14:textId="77777777" w:rsidR="00CE4EC3" w:rsidRDefault="00CE4EC3" w:rsidP="00CE4EC3">
      <w:pPr>
        <w:pStyle w:val="af7"/>
      </w:pPr>
      <w:r>
        <w:t xml:space="preserve">        PageRequestDto request,</w:t>
      </w:r>
    </w:p>
    <w:p w14:paraId="360A64E2" w14:textId="77777777" w:rsidR="00CE4EC3" w:rsidRDefault="00CE4EC3" w:rsidP="00CE4EC3">
      <w:pPr>
        <w:pStyle w:val="af7"/>
      </w:pPr>
      <w:r>
        <w:t xml:space="preserve">        Expression&lt;Func&lt;Book, bool&gt;&gt;? predicate = null,</w:t>
      </w:r>
    </w:p>
    <w:p w14:paraId="47CCF563" w14:textId="77777777" w:rsidR="00CE4EC3" w:rsidRDefault="00CE4EC3" w:rsidP="00CE4EC3">
      <w:pPr>
        <w:pStyle w:val="af7"/>
      </w:pPr>
      <w:r>
        <w:t xml:space="preserve">        User? user = null</w:t>
      </w:r>
    </w:p>
    <w:p w14:paraId="1CEEB527" w14:textId="77777777" w:rsidR="00CE4EC3" w:rsidRDefault="00CE4EC3" w:rsidP="00CE4EC3">
      <w:pPr>
        <w:pStyle w:val="af7"/>
      </w:pPr>
      <w:r>
        <w:t xml:space="preserve">        );</w:t>
      </w:r>
    </w:p>
    <w:p w14:paraId="0CA85903" w14:textId="77777777" w:rsidR="00CE4EC3" w:rsidRDefault="00CE4EC3" w:rsidP="00CE4EC3">
      <w:pPr>
        <w:pStyle w:val="af7"/>
      </w:pPr>
    </w:p>
    <w:p w14:paraId="316B7247" w14:textId="77777777" w:rsidR="00CE4EC3" w:rsidRDefault="00CE4EC3" w:rsidP="00CE4EC3">
      <w:pPr>
        <w:pStyle w:val="af7"/>
      </w:pPr>
      <w:r>
        <w:t xml:space="preserve">    public Task&lt;BookDto?&gt; </w:t>
      </w:r>
      <w:proofErr w:type="gramStart"/>
      <w:r>
        <w:t>GetByIdAsync(</w:t>
      </w:r>
      <w:proofErr w:type="gramEnd"/>
      <w:r>
        <w:t>Guid bookId, Guid? userId = null);</w:t>
      </w:r>
    </w:p>
    <w:p w14:paraId="020BCB63" w14:textId="77777777" w:rsidR="00CE4EC3" w:rsidRDefault="00CE4EC3" w:rsidP="00CE4EC3">
      <w:pPr>
        <w:pStyle w:val="af7"/>
      </w:pPr>
    </w:p>
    <w:p w14:paraId="19865448" w14:textId="77777777" w:rsidR="00CE4EC3" w:rsidRDefault="00CE4EC3" w:rsidP="00CE4EC3">
      <w:pPr>
        <w:pStyle w:val="af7"/>
      </w:pPr>
      <w:r>
        <w:t xml:space="preserve">    public Task&lt;BookDto&gt; </w:t>
      </w:r>
      <w:proofErr w:type="gramStart"/>
      <w:r>
        <w:t>AddBookAsync(</w:t>
      </w:r>
      <w:proofErr w:type="gramEnd"/>
      <w:r>
        <w:t>Stream fileStream, BookMetadataDto bookMetadata);</w:t>
      </w:r>
    </w:p>
    <w:p w14:paraId="515C144A" w14:textId="77777777" w:rsidR="00CE4EC3" w:rsidRDefault="00CE4EC3" w:rsidP="00CE4EC3">
      <w:pPr>
        <w:pStyle w:val="af7"/>
      </w:pPr>
    </w:p>
    <w:p w14:paraId="54834C53" w14:textId="77777777" w:rsidR="00CE4EC3" w:rsidRDefault="00CE4EC3" w:rsidP="00CE4EC3">
      <w:pPr>
        <w:pStyle w:val="af7"/>
      </w:pPr>
      <w:r>
        <w:t xml:space="preserve">    public Task&lt;BookDto&gt; </w:t>
      </w:r>
      <w:proofErr w:type="gramStart"/>
      <w:r>
        <w:t>UpdateBookDetailsAsync(</w:t>
      </w:r>
      <w:proofErr w:type="gramEnd"/>
      <w:r>
        <w:t>Guid id, BookDetailsUpdateDto details);</w:t>
      </w:r>
    </w:p>
    <w:p w14:paraId="4C13E624" w14:textId="77777777" w:rsidR="00CE4EC3" w:rsidRDefault="00CE4EC3" w:rsidP="00CE4EC3">
      <w:pPr>
        <w:pStyle w:val="af7"/>
      </w:pPr>
    </w:p>
    <w:p w14:paraId="3270D2B0" w14:textId="77777777" w:rsidR="00CE4EC3" w:rsidRDefault="00CE4EC3" w:rsidP="00CE4EC3">
      <w:pPr>
        <w:pStyle w:val="af7"/>
      </w:pPr>
      <w:r>
        <w:t xml:space="preserve">    public Task </w:t>
      </w:r>
      <w:proofErr w:type="gramStart"/>
      <w:r>
        <w:t>UpdateTotalTimeAsync(</w:t>
      </w:r>
      <w:proofErr w:type="gramEnd"/>
      <w:r>
        <w:t>Guid bookId, Guid userId, long seconds);</w:t>
      </w:r>
    </w:p>
    <w:p w14:paraId="2D4F7B16" w14:textId="77777777" w:rsidR="00CE4EC3" w:rsidRDefault="00CE4EC3" w:rsidP="00CE4EC3">
      <w:pPr>
        <w:pStyle w:val="af7"/>
      </w:pPr>
    </w:p>
    <w:p w14:paraId="5D31C9F7" w14:textId="77777777" w:rsidR="00CE4EC3" w:rsidRDefault="00CE4EC3" w:rsidP="00CE4EC3">
      <w:pPr>
        <w:pStyle w:val="af7"/>
      </w:pPr>
      <w:r>
        <w:t xml:space="preserve">    public Task&lt;FileStream&gt; </w:t>
      </w:r>
      <w:proofErr w:type="gramStart"/>
      <w:r>
        <w:t>GetBookFileStreamAsync(</w:t>
      </w:r>
      <w:proofErr w:type="gramEnd"/>
      <w:r>
        <w:t>Guid id, User user);</w:t>
      </w:r>
    </w:p>
    <w:p w14:paraId="5A1DF3CD" w14:textId="77777777" w:rsidR="00CE4EC3" w:rsidRDefault="00CE4EC3" w:rsidP="00CE4EC3">
      <w:pPr>
        <w:pStyle w:val="af7"/>
      </w:pPr>
    </w:p>
    <w:p w14:paraId="4A1EEEF7" w14:textId="77777777" w:rsidR="00CE4EC3" w:rsidRDefault="00CE4EC3" w:rsidP="00CE4EC3">
      <w:pPr>
        <w:pStyle w:val="af7"/>
      </w:pPr>
      <w:r>
        <w:t xml:space="preserve">    public Task&lt;FileStream?&gt; </w:t>
      </w:r>
      <w:proofErr w:type="gramStart"/>
      <w:r>
        <w:t>GetBookCoverImageFileStream(</w:t>
      </w:r>
      <w:proofErr w:type="gramEnd"/>
      <w:r>
        <w:t>Guid bookId);</w:t>
      </w:r>
    </w:p>
    <w:p w14:paraId="1FC25E5D" w14:textId="77777777" w:rsidR="00CE4EC3" w:rsidRDefault="00CE4EC3" w:rsidP="00CE4EC3">
      <w:pPr>
        <w:pStyle w:val="af7"/>
      </w:pPr>
    </w:p>
    <w:p w14:paraId="7EAAC716" w14:textId="77777777" w:rsidR="00CE4EC3" w:rsidRDefault="00CE4EC3" w:rsidP="00CE4EC3">
      <w:pPr>
        <w:pStyle w:val="af7"/>
      </w:pPr>
      <w:r>
        <w:t xml:space="preserve">    public Task </w:t>
      </w:r>
      <w:proofErr w:type="gramStart"/>
      <w:r>
        <w:t>DeleteBookAsync(</w:t>
      </w:r>
      <w:proofErr w:type="gramEnd"/>
      <w:r>
        <w:t>Guid id);</w:t>
      </w:r>
    </w:p>
    <w:p w14:paraId="78A484C2" w14:textId="77777777" w:rsidR="00CE4EC3" w:rsidRDefault="00CE4EC3" w:rsidP="00CE4EC3">
      <w:pPr>
        <w:pStyle w:val="af7"/>
      </w:pPr>
    </w:p>
    <w:p w14:paraId="5A860AB9" w14:textId="77777777" w:rsidR="00CE4EC3" w:rsidRDefault="00CE4EC3" w:rsidP="00CE4EC3">
      <w:pPr>
        <w:pStyle w:val="af7"/>
      </w:pPr>
      <w:r>
        <w:t xml:space="preserve">    public Task </w:t>
      </w:r>
      <w:proofErr w:type="gramStart"/>
      <w:r>
        <w:t>UpdateLastViewedPageAsync(</w:t>
      </w:r>
      <w:proofErr w:type="gramEnd"/>
      <w:r>
        <w:t>int page, Guid userId, Guid bookId);</w:t>
      </w:r>
    </w:p>
    <w:p w14:paraId="63564BF9" w14:textId="77777777" w:rsidR="00CE4EC3" w:rsidRDefault="00CE4EC3" w:rsidP="00CE4EC3">
      <w:pPr>
        <w:pStyle w:val="af7"/>
      </w:pPr>
      <w:r>
        <w:t>}</w:t>
      </w:r>
    </w:p>
    <w:p w14:paraId="00AD7776" w14:textId="77777777" w:rsidR="00CE4EC3" w:rsidRDefault="00CE4EC3" w:rsidP="00AA3514">
      <w:pPr>
        <w:pStyle w:val="affc"/>
      </w:pPr>
      <w:r>
        <w:t>Файл IIndexingService.cs:</w:t>
      </w:r>
    </w:p>
    <w:p w14:paraId="19CCA1D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BookManager.Application.Common.Interfaces.Services;</w:t>
      </w:r>
    </w:p>
    <w:p w14:paraId="5A6982E2" w14:textId="77777777" w:rsidR="00CE4EC3" w:rsidRDefault="00CE4EC3" w:rsidP="00CE4EC3">
      <w:pPr>
        <w:pStyle w:val="af7"/>
      </w:pPr>
    </w:p>
    <w:p w14:paraId="1CCEEBE9" w14:textId="77777777" w:rsidR="00CE4EC3" w:rsidRDefault="00CE4EC3" w:rsidP="00CE4EC3">
      <w:pPr>
        <w:pStyle w:val="af7"/>
      </w:pPr>
      <w:r>
        <w:t>public interface IIndexingService</w:t>
      </w:r>
    </w:p>
    <w:p w14:paraId="493D16AC" w14:textId="77777777" w:rsidR="00CE4EC3" w:rsidRDefault="00CE4EC3" w:rsidP="00CE4EC3">
      <w:pPr>
        <w:pStyle w:val="af7"/>
      </w:pPr>
      <w:r>
        <w:t>{</w:t>
      </w:r>
    </w:p>
    <w:p w14:paraId="479B93D5" w14:textId="77777777" w:rsidR="00CE4EC3" w:rsidRDefault="00CE4EC3" w:rsidP="00CE4EC3">
      <w:pPr>
        <w:pStyle w:val="af7"/>
      </w:pPr>
      <w:r>
        <w:t xml:space="preserve">    Task </w:t>
      </w:r>
      <w:proofErr w:type="gramStart"/>
      <w:r>
        <w:t>IndexDocumentAsync(</w:t>
      </w:r>
      <w:proofErr w:type="gramEnd"/>
      <w:r>
        <w:t>Guid bookId, CancellationToken cancellationToken);</w:t>
      </w:r>
    </w:p>
    <w:p w14:paraId="368339EE" w14:textId="77777777" w:rsidR="00CE4EC3" w:rsidRDefault="00CE4EC3" w:rsidP="00CE4EC3">
      <w:pPr>
        <w:pStyle w:val="af7"/>
      </w:pPr>
      <w:r>
        <w:t xml:space="preserve">    Task&lt;int&gt; </w:t>
      </w:r>
      <w:proofErr w:type="gramStart"/>
      <w:r>
        <w:t>DeleteDocumentTextsAsync(</w:t>
      </w:r>
      <w:proofErr w:type="gramEnd"/>
      <w:r>
        <w:t>Guid bookDocumentId, CancellationToken cancellationToken);</w:t>
      </w:r>
    </w:p>
    <w:p w14:paraId="63523A59" w14:textId="77777777" w:rsidR="00CE4EC3" w:rsidRDefault="00CE4EC3" w:rsidP="00CE4EC3">
      <w:pPr>
        <w:pStyle w:val="af7"/>
      </w:pPr>
      <w:r>
        <w:t>}</w:t>
      </w:r>
    </w:p>
    <w:p w14:paraId="64954ED5" w14:textId="77777777" w:rsidR="00CE4EC3" w:rsidRDefault="00CE4EC3" w:rsidP="00AA3514">
      <w:pPr>
        <w:pStyle w:val="affc"/>
      </w:pPr>
      <w:r>
        <w:t>Файл ISearchService.cs:</w:t>
      </w:r>
    </w:p>
    <w:p w14:paraId="4EFE2DCD" w14:textId="77777777" w:rsidR="00CE4EC3" w:rsidRDefault="00CE4EC3" w:rsidP="00CE4EC3">
      <w:pPr>
        <w:pStyle w:val="af7"/>
      </w:pPr>
      <w:r>
        <w:rPr>
          <w:rFonts w:ascii="Tahoma" w:hAnsi="Tahoma" w:cs="Tahoma"/>
        </w:rPr>
        <w:lastRenderedPageBreak/>
        <w:t>﻿</w:t>
      </w:r>
      <w:r>
        <w:t>using BookManager.Application.Common.DTOs;</w:t>
      </w:r>
    </w:p>
    <w:p w14:paraId="082FE4F2" w14:textId="77777777" w:rsidR="00CE4EC3" w:rsidRDefault="00CE4EC3" w:rsidP="00CE4EC3">
      <w:pPr>
        <w:pStyle w:val="af7"/>
      </w:pPr>
    </w:p>
    <w:p w14:paraId="306ED8BA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277D35FB" w14:textId="77777777" w:rsidR="00CE4EC3" w:rsidRDefault="00CE4EC3" w:rsidP="00CE4EC3">
      <w:pPr>
        <w:pStyle w:val="af7"/>
      </w:pPr>
    </w:p>
    <w:p w14:paraId="098CB2EE" w14:textId="77777777" w:rsidR="00CE4EC3" w:rsidRDefault="00CE4EC3" w:rsidP="00CE4EC3">
      <w:pPr>
        <w:pStyle w:val="af7"/>
      </w:pPr>
      <w:r>
        <w:t>public interface ISearchService</w:t>
      </w:r>
    </w:p>
    <w:p w14:paraId="75B918A5" w14:textId="77777777" w:rsidR="00CE4EC3" w:rsidRDefault="00CE4EC3" w:rsidP="00CE4EC3">
      <w:pPr>
        <w:pStyle w:val="af7"/>
      </w:pPr>
      <w:r>
        <w:t>{</w:t>
      </w:r>
    </w:p>
    <w:p w14:paraId="58F35705" w14:textId="77777777" w:rsidR="00CE4EC3" w:rsidRDefault="00CE4EC3" w:rsidP="00CE4EC3">
      <w:pPr>
        <w:pStyle w:val="af7"/>
      </w:pPr>
      <w:r>
        <w:t xml:space="preserve">    public Task&lt;PageDto&lt;BookDto&gt;&gt; </w:t>
      </w:r>
      <w:proofErr w:type="gramStart"/>
      <w:r>
        <w:t>SearchByBookDetailsAsync(</w:t>
      </w:r>
      <w:proofErr w:type="gramEnd"/>
      <w:r>
        <w:t>SearchRequestDto searchRequest, User? user = null);</w:t>
      </w:r>
    </w:p>
    <w:p w14:paraId="0A5E3602" w14:textId="77777777" w:rsidR="00CE4EC3" w:rsidRDefault="00CE4EC3" w:rsidP="00CE4EC3">
      <w:pPr>
        <w:pStyle w:val="af7"/>
      </w:pPr>
      <w:r>
        <w:t xml:space="preserve">    public Task&lt;PageDto&lt;BookTextDto&gt;&gt; </w:t>
      </w:r>
      <w:proofErr w:type="gramStart"/>
      <w:r>
        <w:t>SearchByBookTexts(</w:t>
      </w:r>
      <w:proofErr w:type="gramEnd"/>
      <w:r>
        <w:t>TextSearchRequestDto request);</w:t>
      </w:r>
    </w:p>
    <w:p w14:paraId="5B4AA060" w14:textId="77777777" w:rsidR="00CE4EC3" w:rsidRDefault="00CE4EC3" w:rsidP="00CE4EC3">
      <w:pPr>
        <w:pStyle w:val="af7"/>
      </w:pPr>
      <w:r>
        <w:t>}</w:t>
      </w:r>
    </w:p>
    <w:p w14:paraId="58F75ED0" w14:textId="77777777" w:rsidR="00CE4EC3" w:rsidRDefault="00CE4EC3" w:rsidP="00AA3514">
      <w:pPr>
        <w:pStyle w:val="affc"/>
      </w:pPr>
      <w:r>
        <w:t>Файл ITextSummarizationService.cs:</w:t>
      </w:r>
    </w:p>
    <w:p w14:paraId="24FD268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1EBC0880" w14:textId="77777777" w:rsidR="00CE4EC3" w:rsidRDefault="00CE4EC3" w:rsidP="00CE4EC3">
      <w:pPr>
        <w:pStyle w:val="af7"/>
      </w:pPr>
    </w:p>
    <w:p w14:paraId="2E9EC8DA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1C8C2F6F" w14:textId="77777777" w:rsidR="00CE4EC3" w:rsidRDefault="00CE4EC3" w:rsidP="00CE4EC3">
      <w:pPr>
        <w:pStyle w:val="af7"/>
      </w:pPr>
    </w:p>
    <w:p w14:paraId="49047FCD" w14:textId="77777777" w:rsidR="00CE4EC3" w:rsidRDefault="00CE4EC3" w:rsidP="00CE4EC3">
      <w:pPr>
        <w:pStyle w:val="af7"/>
      </w:pPr>
      <w:r>
        <w:t>public interface ITextSummarizationService</w:t>
      </w:r>
    </w:p>
    <w:p w14:paraId="4CA7CA71" w14:textId="77777777" w:rsidR="00CE4EC3" w:rsidRDefault="00CE4EC3" w:rsidP="00CE4EC3">
      <w:pPr>
        <w:pStyle w:val="af7"/>
      </w:pPr>
      <w:r>
        <w:t>{</w:t>
      </w:r>
    </w:p>
    <w:p w14:paraId="5C0E2B43" w14:textId="77777777" w:rsidR="00CE4EC3" w:rsidRDefault="00CE4EC3" w:rsidP="00CE4EC3">
      <w:pPr>
        <w:pStyle w:val="af7"/>
      </w:pPr>
      <w:r>
        <w:t xml:space="preserve">    public Task&lt;TextSummarizationResponseDto&gt; </w:t>
      </w:r>
      <w:proofErr w:type="gramStart"/>
      <w:r>
        <w:t>SummarizeTextAsync(</w:t>
      </w:r>
      <w:proofErr w:type="gramEnd"/>
      <w:r>
        <w:t>TextSummarizationRequestDto request);</w:t>
      </w:r>
    </w:p>
    <w:p w14:paraId="269E9DDB" w14:textId="77777777" w:rsidR="00CE4EC3" w:rsidRDefault="00CE4EC3" w:rsidP="00CE4EC3">
      <w:pPr>
        <w:pStyle w:val="af7"/>
      </w:pPr>
      <w:r>
        <w:t>}</w:t>
      </w:r>
    </w:p>
    <w:p w14:paraId="2E1A9F58" w14:textId="77777777" w:rsidR="00CE4EC3" w:rsidRDefault="00CE4EC3" w:rsidP="00AA3514">
      <w:pPr>
        <w:pStyle w:val="affc"/>
      </w:pPr>
      <w:r>
        <w:t>Файл IThirdPartyDictionaryProvider.cs:</w:t>
      </w:r>
    </w:p>
    <w:p w14:paraId="4E5FC31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4ACB43AF" w14:textId="77777777" w:rsidR="00CE4EC3" w:rsidRDefault="00CE4EC3" w:rsidP="00CE4EC3">
      <w:pPr>
        <w:pStyle w:val="af7"/>
      </w:pPr>
    </w:p>
    <w:p w14:paraId="72F0689D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0BEA3949" w14:textId="77777777" w:rsidR="00CE4EC3" w:rsidRDefault="00CE4EC3" w:rsidP="00CE4EC3">
      <w:pPr>
        <w:pStyle w:val="af7"/>
      </w:pPr>
    </w:p>
    <w:p w14:paraId="33A46EE0" w14:textId="77777777" w:rsidR="00CE4EC3" w:rsidRDefault="00CE4EC3" w:rsidP="00CE4EC3">
      <w:pPr>
        <w:pStyle w:val="af7"/>
      </w:pPr>
      <w:r>
        <w:t>public interface IThirdPartyDictionaryProvider</w:t>
      </w:r>
    </w:p>
    <w:p w14:paraId="463E5A8C" w14:textId="77777777" w:rsidR="00CE4EC3" w:rsidRDefault="00CE4EC3" w:rsidP="00CE4EC3">
      <w:pPr>
        <w:pStyle w:val="af7"/>
      </w:pPr>
      <w:r>
        <w:t>{</w:t>
      </w:r>
    </w:p>
    <w:p w14:paraId="61247829" w14:textId="77777777" w:rsidR="00CE4EC3" w:rsidRDefault="00CE4EC3" w:rsidP="00CE4EC3">
      <w:pPr>
        <w:pStyle w:val="af7"/>
      </w:pPr>
      <w:r>
        <w:t xml:space="preserve">    public string ProviderName </w:t>
      </w:r>
      <w:proofErr w:type="gramStart"/>
      <w:r>
        <w:t>{ get</w:t>
      </w:r>
      <w:proofErr w:type="gramEnd"/>
      <w:r>
        <w:t>; }</w:t>
      </w:r>
    </w:p>
    <w:p w14:paraId="4F22ABCA" w14:textId="77777777" w:rsidR="00CE4EC3" w:rsidRDefault="00CE4EC3" w:rsidP="00CE4EC3">
      <w:pPr>
        <w:pStyle w:val="af7"/>
      </w:pPr>
    </w:p>
    <w:p w14:paraId="002537A2" w14:textId="77777777" w:rsidR="00CE4EC3" w:rsidRDefault="00CE4EC3" w:rsidP="00CE4EC3">
      <w:pPr>
        <w:pStyle w:val="af7"/>
      </w:pPr>
      <w:r>
        <w:t xml:space="preserve">    public Task&lt;IEnumerable&lt;WordDto&gt;&gt; </w:t>
      </w:r>
      <w:proofErr w:type="gramStart"/>
      <w:r>
        <w:t>GetDefinitionAsync(</w:t>
      </w:r>
      <w:proofErr w:type="gramEnd"/>
      <w:r>
        <w:t>string word);</w:t>
      </w:r>
    </w:p>
    <w:p w14:paraId="2ED3EDC3" w14:textId="77777777" w:rsidR="00CE4EC3" w:rsidRDefault="00CE4EC3" w:rsidP="00CE4EC3">
      <w:pPr>
        <w:pStyle w:val="af7"/>
      </w:pPr>
      <w:r>
        <w:t>}</w:t>
      </w:r>
    </w:p>
    <w:p w14:paraId="13551641" w14:textId="77777777" w:rsidR="00CE4EC3" w:rsidRDefault="00CE4EC3" w:rsidP="00AA3514">
      <w:pPr>
        <w:pStyle w:val="affc"/>
      </w:pPr>
      <w:r>
        <w:t>Файл ITranslationService.cs:</w:t>
      </w:r>
    </w:p>
    <w:p w14:paraId="42437742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3142E8EF" w14:textId="77777777" w:rsidR="00CE4EC3" w:rsidRDefault="00CE4EC3" w:rsidP="00CE4EC3">
      <w:pPr>
        <w:pStyle w:val="af7"/>
      </w:pPr>
    </w:p>
    <w:p w14:paraId="6EEED703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5BBB8526" w14:textId="77777777" w:rsidR="00CE4EC3" w:rsidRDefault="00CE4EC3" w:rsidP="00CE4EC3">
      <w:pPr>
        <w:pStyle w:val="af7"/>
      </w:pPr>
    </w:p>
    <w:p w14:paraId="43EFF4C5" w14:textId="77777777" w:rsidR="00CE4EC3" w:rsidRDefault="00CE4EC3" w:rsidP="00CE4EC3">
      <w:pPr>
        <w:pStyle w:val="af7"/>
      </w:pPr>
      <w:r>
        <w:t>public interface ITranslationService</w:t>
      </w:r>
    </w:p>
    <w:p w14:paraId="678E0DF8" w14:textId="77777777" w:rsidR="00CE4EC3" w:rsidRDefault="00CE4EC3" w:rsidP="00CE4EC3">
      <w:pPr>
        <w:pStyle w:val="af7"/>
      </w:pPr>
      <w:r>
        <w:t>{</w:t>
      </w:r>
    </w:p>
    <w:p w14:paraId="4FBACC38" w14:textId="77777777" w:rsidR="00CE4EC3" w:rsidRDefault="00CE4EC3" w:rsidP="00CE4EC3">
      <w:pPr>
        <w:pStyle w:val="af7"/>
      </w:pPr>
      <w:r>
        <w:t xml:space="preserve">    public Task&lt;IEnumerable&lt;LanguageDto&gt;&gt; </w:t>
      </w:r>
      <w:proofErr w:type="gramStart"/>
      <w:r>
        <w:t>ListLanguagesAsync(</w:t>
      </w:r>
      <w:proofErr w:type="gramEnd"/>
      <w:r>
        <w:t>);</w:t>
      </w:r>
    </w:p>
    <w:p w14:paraId="4C39541D" w14:textId="77777777" w:rsidR="00CE4EC3" w:rsidRDefault="00CE4EC3" w:rsidP="00CE4EC3">
      <w:pPr>
        <w:pStyle w:val="af7"/>
      </w:pPr>
    </w:p>
    <w:p w14:paraId="4E5CB939" w14:textId="77777777" w:rsidR="00CE4EC3" w:rsidRDefault="00CE4EC3" w:rsidP="00CE4EC3">
      <w:pPr>
        <w:pStyle w:val="af7"/>
      </w:pPr>
      <w:r>
        <w:t xml:space="preserve">    public Task&lt;DetectLanguageResponseDto&gt; </w:t>
      </w:r>
      <w:proofErr w:type="gramStart"/>
      <w:r>
        <w:t>DetectLanguageAsync(</w:t>
      </w:r>
      <w:proofErr w:type="gramEnd"/>
      <w:r>
        <w:t>DetectLanguageRequestDto request);</w:t>
      </w:r>
    </w:p>
    <w:p w14:paraId="563A8DA2" w14:textId="77777777" w:rsidR="00CE4EC3" w:rsidRDefault="00CE4EC3" w:rsidP="00CE4EC3">
      <w:pPr>
        <w:pStyle w:val="af7"/>
      </w:pPr>
    </w:p>
    <w:p w14:paraId="1F585619" w14:textId="77777777" w:rsidR="00CE4EC3" w:rsidRDefault="00CE4EC3" w:rsidP="00CE4EC3">
      <w:pPr>
        <w:pStyle w:val="af7"/>
      </w:pPr>
      <w:r>
        <w:t xml:space="preserve">    public Task&lt;TranslationResponseDto&gt; </w:t>
      </w:r>
      <w:proofErr w:type="gramStart"/>
      <w:r>
        <w:t>TranslateAsync(</w:t>
      </w:r>
      <w:proofErr w:type="gramEnd"/>
      <w:r>
        <w:t>TranslationRequestDto request);</w:t>
      </w:r>
    </w:p>
    <w:p w14:paraId="1AEBB32F" w14:textId="77777777" w:rsidR="00CE4EC3" w:rsidRDefault="00CE4EC3" w:rsidP="00CE4EC3">
      <w:pPr>
        <w:pStyle w:val="af7"/>
      </w:pPr>
      <w:r>
        <w:t>}</w:t>
      </w:r>
    </w:p>
    <w:p w14:paraId="5F45CB18" w14:textId="77777777" w:rsidR="00CE4EC3" w:rsidRDefault="00CE4EC3" w:rsidP="00AA3514">
      <w:pPr>
        <w:pStyle w:val="affc"/>
      </w:pPr>
      <w:r>
        <w:t>Файл IUserService.cs:</w:t>
      </w:r>
    </w:p>
    <w:p w14:paraId="138D3A5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2C035D7E" w14:textId="77777777" w:rsidR="00CE4EC3" w:rsidRDefault="00CE4EC3" w:rsidP="00CE4EC3">
      <w:pPr>
        <w:pStyle w:val="af7"/>
      </w:pPr>
    </w:p>
    <w:p w14:paraId="18266E5D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1564931F" w14:textId="77777777" w:rsidR="00CE4EC3" w:rsidRDefault="00CE4EC3" w:rsidP="00CE4EC3">
      <w:pPr>
        <w:pStyle w:val="af7"/>
      </w:pPr>
    </w:p>
    <w:p w14:paraId="4E6CBB9E" w14:textId="77777777" w:rsidR="00CE4EC3" w:rsidRDefault="00CE4EC3" w:rsidP="00CE4EC3">
      <w:pPr>
        <w:pStyle w:val="af7"/>
      </w:pPr>
      <w:r>
        <w:t>public interface IUserService</w:t>
      </w:r>
    </w:p>
    <w:p w14:paraId="3C666E72" w14:textId="77777777" w:rsidR="00CE4EC3" w:rsidRDefault="00CE4EC3" w:rsidP="00CE4EC3">
      <w:pPr>
        <w:pStyle w:val="af7"/>
      </w:pPr>
      <w:r>
        <w:t>{</w:t>
      </w:r>
    </w:p>
    <w:p w14:paraId="40A7E148" w14:textId="77777777" w:rsidR="00CE4EC3" w:rsidRDefault="00CE4EC3" w:rsidP="00CE4EC3">
      <w:pPr>
        <w:pStyle w:val="af7"/>
      </w:pPr>
      <w:r>
        <w:t xml:space="preserve">    public IAsyncEnumerable&lt;UserDto&gt; </w:t>
      </w:r>
      <w:proofErr w:type="gramStart"/>
      <w:r>
        <w:t>GetAllUsers(</w:t>
      </w:r>
      <w:proofErr w:type="gramEnd"/>
      <w:r>
        <w:t>);</w:t>
      </w:r>
    </w:p>
    <w:p w14:paraId="037A6725" w14:textId="77777777" w:rsidR="00CE4EC3" w:rsidRDefault="00CE4EC3" w:rsidP="00CE4EC3">
      <w:pPr>
        <w:pStyle w:val="af7"/>
      </w:pPr>
      <w:r>
        <w:t xml:space="preserve">    public Task&lt;UserDto&gt; </w:t>
      </w:r>
      <w:proofErr w:type="gramStart"/>
      <w:r>
        <w:t>CreateUser(</w:t>
      </w:r>
      <w:proofErr w:type="gramEnd"/>
      <w:r>
        <w:t>UserAddRequest request);</w:t>
      </w:r>
    </w:p>
    <w:p w14:paraId="09D39DB5" w14:textId="77777777" w:rsidR="00CE4EC3" w:rsidRDefault="00CE4EC3" w:rsidP="00CE4EC3">
      <w:pPr>
        <w:pStyle w:val="af7"/>
      </w:pPr>
      <w:r>
        <w:t xml:space="preserve">    public Task&lt;UserDto&gt; </w:t>
      </w:r>
      <w:proofErr w:type="gramStart"/>
      <w:r>
        <w:t>UpdateUser(</w:t>
      </w:r>
      <w:proofErr w:type="gramEnd"/>
      <w:r>
        <w:t>Guid id, UserAddRequest request);</w:t>
      </w:r>
    </w:p>
    <w:p w14:paraId="1655E320" w14:textId="77777777" w:rsidR="00CE4EC3" w:rsidRDefault="00CE4EC3" w:rsidP="00CE4EC3">
      <w:pPr>
        <w:pStyle w:val="af7"/>
      </w:pPr>
      <w:r>
        <w:t xml:space="preserve">    public Task </w:t>
      </w:r>
      <w:proofErr w:type="gramStart"/>
      <w:r>
        <w:t>DeleteUser(</w:t>
      </w:r>
      <w:proofErr w:type="gramEnd"/>
      <w:r>
        <w:t>Guid id);</w:t>
      </w:r>
    </w:p>
    <w:p w14:paraId="77F70934" w14:textId="77777777" w:rsidR="00CE4EC3" w:rsidRDefault="00CE4EC3" w:rsidP="00CE4EC3">
      <w:pPr>
        <w:pStyle w:val="af7"/>
      </w:pPr>
      <w:r>
        <w:t>}</w:t>
      </w:r>
    </w:p>
    <w:p w14:paraId="5B291423" w14:textId="77777777" w:rsidR="00CE4EC3" w:rsidRDefault="00CE4EC3" w:rsidP="00AA3514">
      <w:pPr>
        <w:pStyle w:val="affc"/>
      </w:pPr>
      <w:r>
        <w:t>Файл IWordDictionaryService.cs:</w:t>
      </w:r>
    </w:p>
    <w:p w14:paraId="51F6737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76B91DAE" w14:textId="77777777" w:rsidR="00CE4EC3" w:rsidRDefault="00CE4EC3" w:rsidP="00CE4EC3">
      <w:pPr>
        <w:pStyle w:val="af7"/>
      </w:pPr>
    </w:p>
    <w:p w14:paraId="36B4A0E9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BookManager.Application.Common.Interfaces</w:t>
      </w:r>
      <w:proofErr w:type="gramEnd"/>
      <w:r>
        <w:t>.Services;</w:t>
      </w:r>
    </w:p>
    <w:p w14:paraId="4A8DD87F" w14:textId="77777777" w:rsidR="00CE4EC3" w:rsidRDefault="00CE4EC3" w:rsidP="00CE4EC3">
      <w:pPr>
        <w:pStyle w:val="af7"/>
      </w:pPr>
    </w:p>
    <w:p w14:paraId="3EB74F69" w14:textId="77777777" w:rsidR="00CE4EC3" w:rsidRDefault="00CE4EC3" w:rsidP="00CE4EC3">
      <w:pPr>
        <w:pStyle w:val="af7"/>
      </w:pPr>
      <w:r>
        <w:t>public interface IWordDictionaryService</w:t>
      </w:r>
    </w:p>
    <w:p w14:paraId="196E4FBB" w14:textId="77777777" w:rsidR="00CE4EC3" w:rsidRDefault="00CE4EC3" w:rsidP="00CE4EC3">
      <w:pPr>
        <w:pStyle w:val="af7"/>
      </w:pPr>
      <w:r>
        <w:t>{</w:t>
      </w:r>
    </w:p>
    <w:p w14:paraId="37F57195" w14:textId="77777777" w:rsidR="00CE4EC3" w:rsidRDefault="00CE4EC3" w:rsidP="00CE4EC3">
      <w:pPr>
        <w:pStyle w:val="af7"/>
      </w:pPr>
      <w:r>
        <w:t xml:space="preserve">    public IEnumerable&lt;string&gt; </w:t>
      </w:r>
      <w:proofErr w:type="gramStart"/>
      <w:r>
        <w:t>GetThirdPartyProviderNames(</w:t>
      </w:r>
      <w:proofErr w:type="gramEnd"/>
      <w:r>
        <w:t>);</w:t>
      </w:r>
    </w:p>
    <w:p w14:paraId="5E1320E4" w14:textId="77777777" w:rsidR="00CE4EC3" w:rsidRDefault="00CE4EC3" w:rsidP="00CE4EC3">
      <w:pPr>
        <w:pStyle w:val="af7"/>
      </w:pPr>
    </w:p>
    <w:p w14:paraId="1EE1BAC6" w14:textId="77777777" w:rsidR="00CE4EC3" w:rsidRDefault="00CE4EC3" w:rsidP="00CE4EC3">
      <w:pPr>
        <w:pStyle w:val="af7"/>
      </w:pPr>
      <w:r>
        <w:t xml:space="preserve">    public Task&lt;IEnumerable&lt;WordDto&gt;&gt; </w:t>
      </w:r>
      <w:proofErr w:type="gramStart"/>
      <w:r>
        <w:t>FindAsync(</w:t>
      </w:r>
      <w:proofErr w:type="gramEnd"/>
      <w:r>
        <w:t>string word);</w:t>
      </w:r>
    </w:p>
    <w:p w14:paraId="54C6FFA4" w14:textId="77777777" w:rsidR="00CE4EC3" w:rsidRDefault="00CE4EC3" w:rsidP="00CE4EC3">
      <w:pPr>
        <w:pStyle w:val="af7"/>
      </w:pPr>
    </w:p>
    <w:p w14:paraId="714A1BE1" w14:textId="77777777" w:rsidR="00CE4EC3" w:rsidRDefault="00CE4EC3" w:rsidP="00CE4EC3">
      <w:pPr>
        <w:pStyle w:val="af7"/>
      </w:pPr>
      <w:r>
        <w:t xml:space="preserve">    public Task&lt;IEnumerable&lt;WordDto&gt;&gt; </w:t>
      </w:r>
      <w:proofErr w:type="gramStart"/>
      <w:r>
        <w:t>FindInExtDictAsync(</w:t>
      </w:r>
      <w:proofErr w:type="gramEnd"/>
      <w:r>
        <w:t>string word, string thirdPartyProviderName);</w:t>
      </w:r>
    </w:p>
    <w:p w14:paraId="431C76C2" w14:textId="77777777" w:rsidR="00CE4EC3" w:rsidRDefault="00CE4EC3" w:rsidP="00CE4EC3">
      <w:pPr>
        <w:pStyle w:val="af7"/>
      </w:pPr>
    </w:p>
    <w:p w14:paraId="3604B93C" w14:textId="77777777" w:rsidR="00CE4EC3" w:rsidRDefault="00CE4EC3" w:rsidP="00CE4EC3">
      <w:pPr>
        <w:pStyle w:val="af7"/>
      </w:pPr>
      <w:r>
        <w:lastRenderedPageBreak/>
        <w:t xml:space="preserve">    public Task&lt;</w:t>
      </w:r>
      <w:proofErr w:type="spellStart"/>
      <w:r>
        <w:t>WordDto</w:t>
      </w:r>
      <w:proofErr w:type="spellEnd"/>
      <w:r>
        <w:t xml:space="preserve">&gt; </w:t>
      </w:r>
      <w:proofErr w:type="spellStart"/>
      <w:proofErr w:type="gramStart"/>
      <w:r>
        <w:t>AddWordAsync</w:t>
      </w:r>
      <w:proofErr w:type="spellEnd"/>
      <w:r>
        <w:t>(</w:t>
      </w:r>
      <w:proofErr w:type="spellStart"/>
      <w:proofErr w:type="gramEnd"/>
      <w:r>
        <w:t>WordDto</w:t>
      </w:r>
      <w:proofErr w:type="spellEnd"/>
      <w:r>
        <w:t xml:space="preserve"> word);</w:t>
      </w:r>
    </w:p>
    <w:p w14:paraId="6E42F495" w14:textId="77777777" w:rsidR="00CE4EC3" w:rsidRDefault="00CE4EC3" w:rsidP="00CE4EC3">
      <w:pPr>
        <w:pStyle w:val="af7"/>
      </w:pPr>
    </w:p>
    <w:p w14:paraId="19ADE467" w14:textId="77777777" w:rsidR="00CE4EC3" w:rsidRDefault="00CE4EC3" w:rsidP="00CE4EC3">
      <w:pPr>
        <w:pStyle w:val="af7"/>
      </w:pPr>
      <w:r>
        <w:t xml:space="preserve">    public Task&lt;</w:t>
      </w:r>
      <w:proofErr w:type="spellStart"/>
      <w:r>
        <w:t>WordDto</w:t>
      </w:r>
      <w:proofErr w:type="spellEnd"/>
      <w:r>
        <w:t xml:space="preserve">&gt; </w:t>
      </w:r>
      <w:proofErr w:type="spellStart"/>
      <w:proofErr w:type="gramStart"/>
      <w:r>
        <w:t>UpdateWordAsync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wordId</w:t>
      </w:r>
      <w:proofErr w:type="spellEnd"/>
      <w:r>
        <w:t xml:space="preserve">, </w:t>
      </w:r>
      <w:proofErr w:type="spellStart"/>
      <w:r>
        <w:t>WordDto</w:t>
      </w:r>
      <w:proofErr w:type="spellEnd"/>
      <w:r>
        <w:t xml:space="preserve"> word);</w:t>
      </w:r>
    </w:p>
    <w:p w14:paraId="3F200907" w14:textId="77777777" w:rsidR="00CE4EC3" w:rsidRDefault="00CE4EC3" w:rsidP="00CE4EC3">
      <w:pPr>
        <w:pStyle w:val="af7"/>
      </w:pPr>
    </w:p>
    <w:p w14:paraId="4B072191" w14:textId="77777777" w:rsidR="00CE4EC3" w:rsidRDefault="00CE4EC3" w:rsidP="00CE4EC3">
      <w:pPr>
        <w:pStyle w:val="af7"/>
      </w:pPr>
      <w:r>
        <w:t xml:space="preserve">    public Task </w:t>
      </w:r>
      <w:proofErr w:type="spellStart"/>
      <w:proofErr w:type="gramStart"/>
      <w:r>
        <w:t>DeleteWordAsync</w:t>
      </w:r>
      <w:proofErr w:type="spellEnd"/>
      <w:r>
        <w:t>(</w:t>
      </w:r>
      <w:proofErr w:type="gramEnd"/>
      <w:r>
        <w:t>string word);</w:t>
      </w:r>
    </w:p>
    <w:p w14:paraId="6B9F9136" w14:textId="77777777" w:rsidR="00CE4EC3" w:rsidRDefault="00CE4EC3" w:rsidP="00CE4EC3">
      <w:pPr>
        <w:pStyle w:val="af7"/>
      </w:pPr>
      <w:r>
        <w:t>}</w:t>
      </w:r>
    </w:p>
    <w:p w14:paraId="6392C724" w14:textId="77777777" w:rsidR="00CE4EC3" w:rsidRDefault="00CE4EC3" w:rsidP="00AA3514">
      <w:pPr>
        <w:pStyle w:val="affc"/>
      </w:pPr>
      <w:r>
        <w:t>Файл DependencyInjection.cs:</w:t>
      </w:r>
    </w:p>
    <w:p w14:paraId="10EE9A1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BookManager.Application.Common.Config;</w:t>
      </w:r>
    </w:p>
    <w:p w14:paraId="2C9AB21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45AFADC5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;</w:t>
      </w:r>
    </w:p>
    <w:p w14:paraId="7FAA30F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3F262C4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BookManager.Application.Indexing</w:t>
      </w:r>
      <w:proofErr w:type="gramEnd"/>
      <w:r>
        <w:t>;</w:t>
      </w:r>
    </w:p>
    <w:p w14:paraId="367CAB6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BookManager.Application.Notification</w:t>
      </w:r>
      <w:proofErr w:type="gramEnd"/>
      <w:r>
        <w:t>;</w:t>
      </w:r>
    </w:p>
    <w:p w14:paraId="67C9716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BookManager.Application.Persistence</w:t>
      </w:r>
      <w:proofErr w:type="gramEnd"/>
      <w:r>
        <w:t>;</w:t>
      </w:r>
    </w:p>
    <w:p w14:paraId="361153F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BookManager.Application.Persistence.FileSystem</w:t>
      </w:r>
      <w:proofErr w:type="gramEnd"/>
      <w:r>
        <w:t>;</w:t>
      </w:r>
    </w:p>
    <w:p w14:paraId="51CEFDC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BookManager.Application.Services</w:t>
      </w:r>
      <w:proofErr w:type="gramEnd"/>
      <w:r>
        <w:t>;</w:t>
      </w:r>
    </w:p>
    <w:p w14:paraId="0CE9927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BookManager.Application.Validators</w:t>
      </w:r>
      <w:proofErr w:type="gramEnd"/>
      <w:r>
        <w:t>;</w:t>
      </w:r>
    </w:p>
    <w:p w14:paraId="77A54974" w14:textId="77777777" w:rsidR="00CE4EC3" w:rsidRDefault="00CE4EC3" w:rsidP="00CE4EC3">
      <w:pPr>
        <w:pStyle w:val="af7"/>
      </w:pPr>
      <w:r>
        <w:t>using FluentValidation;</w:t>
      </w:r>
    </w:p>
    <w:p w14:paraId="1AFFE001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Microsoft.AspNetCore.Identity</w:t>
      </w:r>
      <w:proofErr w:type="gramEnd"/>
      <w:r>
        <w:t>;</w:t>
      </w:r>
    </w:p>
    <w:p w14:paraId="65413963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Microsoft.Extensions.Configuration</w:t>
      </w:r>
      <w:proofErr w:type="gramEnd"/>
      <w:r>
        <w:t>;</w:t>
      </w:r>
    </w:p>
    <w:p w14:paraId="12437F8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Microsoft.Extensions.DependencyInjection</w:t>
      </w:r>
      <w:proofErr w:type="gramEnd"/>
      <w:r>
        <w:t>;</w:t>
      </w:r>
    </w:p>
    <w:p w14:paraId="42813657" w14:textId="77777777" w:rsidR="00CE4EC3" w:rsidRDefault="00CE4EC3" w:rsidP="00CE4EC3">
      <w:pPr>
        <w:pStyle w:val="af7"/>
      </w:pPr>
      <w:r>
        <w:t>using NodaTime;</w:t>
      </w:r>
    </w:p>
    <w:p w14:paraId="720E7394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NodaTime.Serialization.SystemTextJson</w:t>
      </w:r>
      <w:proofErr w:type="gramEnd"/>
      <w:r>
        <w:t>;</w:t>
      </w:r>
    </w:p>
    <w:p w14:paraId="2F74FC03" w14:textId="77777777" w:rsidR="00CE4EC3" w:rsidRDefault="00CE4EC3" w:rsidP="00CE4EC3">
      <w:pPr>
        <w:pStyle w:val="af7"/>
      </w:pPr>
      <w:r>
        <w:t>using Npgsql;</w:t>
      </w:r>
    </w:p>
    <w:p w14:paraId="35F4D3AF" w14:textId="77777777" w:rsidR="00CE4EC3" w:rsidRDefault="00CE4EC3" w:rsidP="00CE4EC3">
      <w:pPr>
        <w:pStyle w:val="af7"/>
      </w:pPr>
      <w:r>
        <w:t xml:space="preserve">using Constants = </w:t>
      </w:r>
      <w:proofErr w:type="spellStart"/>
      <w:proofErr w:type="gramStart"/>
      <w:r>
        <w:t>BookManager.Application.Common.Constants</w:t>
      </w:r>
      <w:proofErr w:type="spellEnd"/>
      <w:proofErr w:type="gramEnd"/>
      <w:r>
        <w:t>;</w:t>
      </w:r>
    </w:p>
    <w:p w14:paraId="0C69BD30" w14:textId="77777777" w:rsidR="00CE4EC3" w:rsidRDefault="00CE4EC3" w:rsidP="00CE4EC3">
      <w:pPr>
        <w:pStyle w:val="af7"/>
      </w:pPr>
    </w:p>
    <w:p w14:paraId="4F8BA165" w14:textId="77777777" w:rsidR="00CE4EC3" w:rsidRDefault="00CE4EC3" w:rsidP="00CE4EC3">
      <w:pPr>
        <w:pStyle w:val="af7"/>
      </w:pPr>
      <w:r>
        <w:t xml:space="preserve">namespace </w:t>
      </w:r>
      <w:proofErr w:type="spellStart"/>
      <w:r>
        <w:t>BookManager.Application</w:t>
      </w:r>
      <w:proofErr w:type="spellEnd"/>
      <w:r>
        <w:t>;</w:t>
      </w:r>
    </w:p>
    <w:p w14:paraId="3ABB7A0E" w14:textId="77777777" w:rsidR="00CE4EC3" w:rsidRDefault="00CE4EC3" w:rsidP="00CE4EC3">
      <w:pPr>
        <w:pStyle w:val="af7"/>
      </w:pPr>
    </w:p>
    <w:p w14:paraId="4546472C" w14:textId="77777777" w:rsidR="00CE4EC3" w:rsidRDefault="00CE4EC3" w:rsidP="00CE4EC3">
      <w:pPr>
        <w:pStyle w:val="af7"/>
      </w:pPr>
      <w:r>
        <w:t xml:space="preserve">public static class </w:t>
      </w:r>
      <w:proofErr w:type="spellStart"/>
      <w:r>
        <w:t>DependencyInjection</w:t>
      </w:r>
      <w:proofErr w:type="spellEnd"/>
    </w:p>
    <w:p w14:paraId="342545E4" w14:textId="77777777" w:rsidR="00CE4EC3" w:rsidRDefault="00CE4EC3" w:rsidP="00CE4EC3">
      <w:pPr>
        <w:pStyle w:val="af7"/>
      </w:pPr>
      <w:r>
        <w:t>{</w:t>
      </w:r>
    </w:p>
    <w:p w14:paraId="14F70CAE" w14:textId="77777777" w:rsidR="00CE4EC3" w:rsidRDefault="00CE4EC3" w:rsidP="00CE4EC3">
      <w:pPr>
        <w:pStyle w:val="af7"/>
      </w:pPr>
      <w:r>
        <w:t xml:space="preserve">    public static </w:t>
      </w:r>
      <w:proofErr w:type="spellStart"/>
      <w:r>
        <w:t>IServiceCollection</w:t>
      </w:r>
      <w:proofErr w:type="spellEnd"/>
      <w:r>
        <w:t xml:space="preserve"> </w:t>
      </w:r>
      <w:proofErr w:type="spellStart"/>
      <w:proofErr w:type="gramStart"/>
      <w:r>
        <w:t>ConfigureDataPersistence</w:t>
      </w:r>
      <w:proofErr w:type="spellEnd"/>
      <w:r>
        <w:t>(</w:t>
      </w:r>
      <w:proofErr w:type="gramEnd"/>
    </w:p>
    <w:p w14:paraId="64AE224F" w14:textId="77777777" w:rsidR="00CE4EC3" w:rsidRDefault="00CE4EC3" w:rsidP="00CE4EC3">
      <w:pPr>
        <w:pStyle w:val="af7"/>
      </w:pPr>
      <w:r>
        <w:t xml:space="preserve">        this </w:t>
      </w:r>
      <w:proofErr w:type="spellStart"/>
      <w:r>
        <w:t>IServiceCollection</w:t>
      </w:r>
      <w:proofErr w:type="spellEnd"/>
      <w:r>
        <w:t xml:space="preserve"> services,</w:t>
      </w:r>
    </w:p>
    <w:p w14:paraId="07672C42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IConfiguration</w:t>
      </w:r>
      <w:proofErr w:type="spellEnd"/>
      <w:r>
        <w:t xml:space="preserve"> configuration)</w:t>
      </w:r>
    </w:p>
    <w:p w14:paraId="1C19A79C" w14:textId="77777777" w:rsidR="00CE4EC3" w:rsidRDefault="00CE4EC3" w:rsidP="00CE4EC3">
      <w:pPr>
        <w:pStyle w:val="af7"/>
      </w:pPr>
      <w:r>
        <w:t xml:space="preserve">    {</w:t>
      </w:r>
    </w:p>
    <w:p w14:paraId="1F3FD807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conStrBuilder</w:t>
      </w:r>
      <w:proofErr w:type="spellEnd"/>
      <w:r>
        <w:t xml:space="preserve"> = new NpgsqlConnectionStringBuilder(</w:t>
      </w:r>
      <w:proofErr w:type="gramStart"/>
      <w:r>
        <w:t>configuration.GetConnectionString</w:t>
      </w:r>
      <w:proofErr w:type="gramEnd"/>
      <w:r>
        <w:t>("Main"))</w:t>
      </w:r>
    </w:p>
    <w:p w14:paraId="6F4F3B8A" w14:textId="77777777" w:rsidR="00CE4EC3" w:rsidRDefault="00CE4EC3" w:rsidP="00CE4EC3">
      <w:pPr>
        <w:pStyle w:val="af7"/>
      </w:pPr>
      <w:r>
        <w:t xml:space="preserve">        {</w:t>
      </w:r>
    </w:p>
    <w:p w14:paraId="4DAC0369" w14:textId="77777777" w:rsidR="00CE4EC3" w:rsidRDefault="00CE4EC3" w:rsidP="00CE4EC3">
      <w:pPr>
        <w:pStyle w:val="af7"/>
      </w:pPr>
      <w:r>
        <w:t xml:space="preserve">            Password = configuration["</w:t>
      </w:r>
      <w:proofErr w:type="spellStart"/>
      <w:r>
        <w:t>DbPassword</w:t>
      </w:r>
      <w:proofErr w:type="spellEnd"/>
      <w:r>
        <w:t>"]</w:t>
      </w:r>
    </w:p>
    <w:p w14:paraId="5B0BAABC" w14:textId="77777777" w:rsidR="00CE4EC3" w:rsidRDefault="00CE4EC3" w:rsidP="00CE4EC3">
      <w:pPr>
        <w:pStyle w:val="af7"/>
      </w:pPr>
      <w:r>
        <w:t xml:space="preserve">        };</w:t>
      </w:r>
    </w:p>
    <w:p w14:paraId="69A1D519" w14:textId="77777777" w:rsidR="00CE4EC3" w:rsidRDefault="00CE4EC3" w:rsidP="00CE4EC3">
      <w:pPr>
        <w:pStyle w:val="af7"/>
      </w:pPr>
      <w:r>
        <w:t xml:space="preserve">        var connection = </w:t>
      </w:r>
      <w:proofErr w:type="spellStart"/>
      <w:r>
        <w:t>conStrBuilder.ConnectionString</w:t>
      </w:r>
      <w:proofErr w:type="spellEnd"/>
      <w:r>
        <w:t>;</w:t>
      </w:r>
    </w:p>
    <w:p w14:paraId="00790204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services.AddDbContextFactory</w:t>
      </w:r>
      <w:proofErr w:type="spellEnd"/>
      <w:proofErr w:type="gramEnd"/>
      <w:r>
        <w:t>&lt;</w:t>
      </w:r>
      <w:proofErr w:type="spellStart"/>
      <w:r>
        <w:t>AppDbContext</w:t>
      </w:r>
      <w:proofErr w:type="spellEnd"/>
      <w:r>
        <w:t>&gt;(options =&gt;</w:t>
      </w:r>
    </w:p>
    <w:p w14:paraId="3D4F1671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options.UseNpgsql</w:t>
      </w:r>
      <w:proofErr w:type="spellEnd"/>
      <w:proofErr w:type="gramEnd"/>
      <w:r>
        <w:t xml:space="preserve">(connection, o =&gt; </w:t>
      </w:r>
      <w:proofErr w:type="spellStart"/>
      <w:r>
        <w:t>o.UseNodaTime</w:t>
      </w:r>
      <w:proofErr w:type="spellEnd"/>
      <w:r>
        <w:t>())</w:t>
      </w:r>
    </w:p>
    <w:p w14:paraId="1E1CAF5E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.</w:t>
      </w:r>
      <w:proofErr w:type="spellStart"/>
      <w:r>
        <w:t>UseSnakeCaseNamingConvention</w:t>
      </w:r>
      <w:proofErr w:type="spellEnd"/>
      <w:proofErr w:type="gramEnd"/>
      <w:r>
        <w:t>());</w:t>
      </w:r>
    </w:p>
    <w:p w14:paraId="4D805E92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IAppDbContext</w:t>
      </w:r>
      <w:proofErr w:type="spellEnd"/>
      <w:r>
        <w:t xml:space="preserve">&gt;(provider =&gt; </w:t>
      </w:r>
      <w:proofErr w:type="spellStart"/>
      <w:r>
        <w:t>provider.GetRequiredService</w:t>
      </w:r>
      <w:proofErr w:type="spellEnd"/>
      <w:r>
        <w:t>&lt;</w:t>
      </w:r>
      <w:proofErr w:type="spellStart"/>
      <w:r>
        <w:t>AppDbContext</w:t>
      </w:r>
      <w:proofErr w:type="spellEnd"/>
      <w:r>
        <w:t>&gt;());</w:t>
      </w:r>
    </w:p>
    <w:p w14:paraId="50B8F46F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services.AddIdentityCore</w:t>
      </w:r>
      <w:proofErr w:type="spellEnd"/>
      <w:proofErr w:type="gramEnd"/>
      <w:r>
        <w:t>&lt;User&gt;(options =&gt;</w:t>
      </w:r>
    </w:p>
    <w:p w14:paraId="628627A7" w14:textId="77777777" w:rsidR="00CE4EC3" w:rsidRDefault="00CE4EC3" w:rsidP="00CE4EC3">
      <w:pPr>
        <w:pStyle w:val="af7"/>
      </w:pPr>
      <w:r>
        <w:t xml:space="preserve">            {</w:t>
      </w:r>
    </w:p>
    <w:p w14:paraId="4FAC2FFF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proofErr w:type="gramStart"/>
      <w:r>
        <w:t>options.Password.RequireLowercase</w:t>
      </w:r>
      <w:proofErr w:type="spellEnd"/>
      <w:proofErr w:type="gramEnd"/>
      <w:r>
        <w:t xml:space="preserve"> = false;</w:t>
      </w:r>
    </w:p>
    <w:p w14:paraId="1BBA2CEB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proofErr w:type="gramStart"/>
      <w:r>
        <w:t>options.Password.RequireUppercase</w:t>
      </w:r>
      <w:proofErr w:type="spellEnd"/>
      <w:proofErr w:type="gramEnd"/>
      <w:r>
        <w:t xml:space="preserve"> = false;</w:t>
      </w:r>
    </w:p>
    <w:p w14:paraId="505A00B2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proofErr w:type="gramStart"/>
      <w:r>
        <w:t>options.Password.RequireDigit</w:t>
      </w:r>
      <w:proofErr w:type="spellEnd"/>
      <w:proofErr w:type="gramEnd"/>
      <w:r>
        <w:t xml:space="preserve"> = true;</w:t>
      </w:r>
    </w:p>
    <w:p w14:paraId="27D997E3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proofErr w:type="gramStart"/>
      <w:r>
        <w:t>options.Password.RequireNonAlphanumeric</w:t>
      </w:r>
      <w:proofErr w:type="spellEnd"/>
      <w:proofErr w:type="gramEnd"/>
      <w:r>
        <w:t xml:space="preserve"> = false;</w:t>
      </w:r>
    </w:p>
    <w:p w14:paraId="61A4B688" w14:textId="77777777" w:rsidR="00CE4EC3" w:rsidRDefault="00CE4EC3" w:rsidP="00CE4EC3">
      <w:pPr>
        <w:pStyle w:val="af7"/>
      </w:pPr>
      <w:r>
        <w:t xml:space="preserve">            })</w:t>
      </w:r>
    </w:p>
    <w:p w14:paraId="06FB5BCC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AddRoles</w:t>
      </w:r>
      <w:proofErr w:type="spellEnd"/>
      <w:proofErr w:type="gramEnd"/>
      <w:r>
        <w:t>&lt;</w:t>
      </w:r>
      <w:proofErr w:type="spellStart"/>
      <w:r>
        <w:t>IdentityRole</w:t>
      </w:r>
      <w:proofErr w:type="spellEnd"/>
      <w:r>
        <w:t>&lt;Guid&gt;&gt;()</w:t>
      </w:r>
    </w:p>
    <w:p w14:paraId="73FD5329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AddEntityFrameworkStores</w:t>
      </w:r>
      <w:proofErr w:type="spellEnd"/>
      <w:proofErr w:type="gramEnd"/>
      <w:r>
        <w:t>&lt;</w:t>
      </w:r>
      <w:proofErr w:type="spellStart"/>
      <w:r>
        <w:t>AppDbContext</w:t>
      </w:r>
      <w:proofErr w:type="spellEnd"/>
      <w:r>
        <w:t>&gt;();</w:t>
      </w:r>
    </w:p>
    <w:p w14:paraId="586C329F" w14:textId="77777777" w:rsidR="00CE4EC3" w:rsidRDefault="00CE4EC3" w:rsidP="00CE4EC3">
      <w:pPr>
        <w:pStyle w:val="af7"/>
      </w:pPr>
    </w:p>
    <w:p w14:paraId="49DED8CD" w14:textId="77777777" w:rsidR="00CE4EC3" w:rsidRDefault="00CE4EC3" w:rsidP="00CE4EC3">
      <w:pPr>
        <w:pStyle w:val="af7"/>
      </w:pPr>
      <w:r>
        <w:t xml:space="preserve">        return services;</w:t>
      </w:r>
    </w:p>
    <w:p w14:paraId="052FFE8D" w14:textId="77777777" w:rsidR="00CE4EC3" w:rsidRDefault="00CE4EC3" w:rsidP="00CE4EC3">
      <w:pPr>
        <w:pStyle w:val="af7"/>
      </w:pPr>
      <w:r>
        <w:t xml:space="preserve">    }</w:t>
      </w:r>
    </w:p>
    <w:p w14:paraId="1D45250A" w14:textId="77777777" w:rsidR="00CE4EC3" w:rsidRDefault="00CE4EC3" w:rsidP="00CE4EC3">
      <w:pPr>
        <w:pStyle w:val="af7"/>
      </w:pPr>
    </w:p>
    <w:p w14:paraId="00AAC4DB" w14:textId="77777777" w:rsidR="00CE4EC3" w:rsidRDefault="00CE4EC3" w:rsidP="00CE4EC3">
      <w:pPr>
        <w:pStyle w:val="af7"/>
      </w:pPr>
      <w:r>
        <w:t xml:space="preserve">    public static </w:t>
      </w:r>
      <w:proofErr w:type="spellStart"/>
      <w:r>
        <w:t>IServiceCollection</w:t>
      </w:r>
      <w:proofErr w:type="spellEnd"/>
      <w:r>
        <w:t xml:space="preserve"> </w:t>
      </w:r>
      <w:proofErr w:type="spellStart"/>
      <w:proofErr w:type="gramStart"/>
      <w:r>
        <w:t>AddApplicationServices</w:t>
      </w:r>
      <w:proofErr w:type="spellEnd"/>
      <w:r>
        <w:t>(</w:t>
      </w:r>
      <w:proofErr w:type="gramEnd"/>
      <w:r>
        <w:t xml:space="preserve">this </w:t>
      </w:r>
      <w:proofErr w:type="spellStart"/>
      <w:r>
        <w:t>IServiceCollection</w:t>
      </w:r>
      <w:proofErr w:type="spellEnd"/>
      <w:r>
        <w:t xml:space="preserve"> services,</w:t>
      </w:r>
    </w:p>
    <w:p w14:paraId="324EBF54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IConfiguration</w:t>
      </w:r>
      <w:proofErr w:type="spellEnd"/>
      <w:r>
        <w:t xml:space="preserve"> configuration)</w:t>
      </w:r>
    </w:p>
    <w:p w14:paraId="120ED515" w14:textId="77777777" w:rsidR="00CE4EC3" w:rsidRDefault="00CE4EC3" w:rsidP="00CE4EC3">
      <w:pPr>
        <w:pStyle w:val="af7"/>
      </w:pPr>
      <w:r>
        <w:t xml:space="preserve">    {</w:t>
      </w:r>
    </w:p>
    <w:p w14:paraId="5E114442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services.Configure</w:t>
      </w:r>
      <w:proofErr w:type="gramEnd"/>
      <w:r>
        <w:t>&lt;MerriamWebsterOptions&gt;(configuration.GetSection(MerriamWebsterOptions.MerriamWebster));</w:t>
      </w:r>
    </w:p>
    <w:p w14:paraId="57746DF5" w14:textId="77777777" w:rsidR="00CE4EC3" w:rsidRDefault="00CE4EC3" w:rsidP="00CE4EC3">
      <w:pPr>
        <w:pStyle w:val="af7"/>
      </w:pPr>
    </w:p>
    <w:p w14:paraId="28AB2739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services.AddSingleton</w:t>
      </w:r>
      <w:proofErr w:type="spellEnd"/>
      <w:proofErr w:type="gramEnd"/>
      <w:r>
        <w:t>&lt;</w:t>
      </w:r>
      <w:proofErr w:type="spellStart"/>
      <w:r>
        <w:t>IFileStorage</w:t>
      </w:r>
      <w:proofErr w:type="spellEnd"/>
      <w:r>
        <w:t>, FileStorage&gt;();</w:t>
      </w:r>
    </w:p>
    <w:p w14:paraId="490C79AB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services.AddSingleton</w:t>
      </w:r>
      <w:proofErr w:type="spellEnd"/>
      <w:proofErr w:type="gramEnd"/>
      <w:r>
        <w:t>&lt;</w:t>
      </w:r>
      <w:proofErr w:type="spellStart"/>
      <w:r>
        <w:t>IIndexingTaskQueue</w:t>
      </w:r>
      <w:proofErr w:type="spellEnd"/>
      <w:r>
        <w:t xml:space="preserve">&gt;(_ =&gt; new </w:t>
      </w:r>
      <w:proofErr w:type="spellStart"/>
      <w:r>
        <w:t>IndexingTaskQueue</w:t>
      </w:r>
      <w:proofErr w:type="spellEnd"/>
      <w:r>
        <w:t>(</w:t>
      </w:r>
      <w:proofErr w:type="spellStart"/>
      <w:r>
        <w:t>Constants.Default.IndexingQueueCapacity</w:t>
      </w:r>
      <w:proofErr w:type="spellEnd"/>
      <w:r>
        <w:t>));</w:t>
      </w:r>
    </w:p>
    <w:p w14:paraId="7EA4654A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services.ConfigureHttpJsonOptions</w:t>
      </w:r>
      <w:proofErr w:type="spellEnd"/>
      <w:proofErr w:type="gramEnd"/>
      <w:r>
        <w:t>(</w:t>
      </w:r>
      <w:proofErr w:type="spellStart"/>
      <w:r>
        <w:t>jsonOptions</w:t>
      </w:r>
      <w:proofErr w:type="spellEnd"/>
      <w:r>
        <w:t xml:space="preserve"> =&gt;</w:t>
      </w:r>
    </w:p>
    <w:p w14:paraId="03CED5BA" w14:textId="77777777" w:rsidR="00CE4EC3" w:rsidRDefault="00CE4EC3" w:rsidP="00CE4EC3">
      <w:pPr>
        <w:pStyle w:val="af7"/>
      </w:pPr>
      <w:r>
        <w:t xml:space="preserve">        {</w:t>
      </w:r>
    </w:p>
    <w:p w14:paraId="30E9EE34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jsonOptions.SerializerOptions.ConfigureForNodaTime</w:t>
      </w:r>
      <w:proofErr w:type="gramEnd"/>
      <w:r>
        <w:t>(DateTimeZoneProviders.Tzdb);</w:t>
      </w:r>
    </w:p>
    <w:p w14:paraId="19640C1F" w14:textId="77777777" w:rsidR="00CE4EC3" w:rsidRDefault="00CE4EC3" w:rsidP="00CE4EC3">
      <w:pPr>
        <w:pStyle w:val="af7"/>
      </w:pPr>
      <w:r>
        <w:t xml:space="preserve">        });</w:t>
      </w:r>
    </w:p>
    <w:p w14:paraId="2E31C2D3" w14:textId="77777777" w:rsidR="00CE4EC3" w:rsidRDefault="00CE4EC3" w:rsidP="00CE4EC3">
      <w:pPr>
        <w:pStyle w:val="af7"/>
      </w:pPr>
    </w:p>
    <w:p w14:paraId="460BF005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IBookService</w:t>
      </w:r>
      <w:proofErr w:type="spellEnd"/>
      <w:r>
        <w:t xml:space="preserve">, </w:t>
      </w:r>
      <w:proofErr w:type="spellStart"/>
      <w:r>
        <w:t>BookService</w:t>
      </w:r>
      <w:proofErr w:type="spellEnd"/>
      <w:r>
        <w:t>&gt;();</w:t>
      </w:r>
    </w:p>
    <w:p w14:paraId="5303C1B6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IUserService</w:t>
      </w:r>
      <w:proofErr w:type="spellEnd"/>
      <w:r>
        <w:t xml:space="preserve">, </w:t>
      </w:r>
      <w:proofErr w:type="spellStart"/>
      <w:r>
        <w:t>UserService</w:t>
      </w:r>
      <w:proofErr w:type="spellEnd"/>
      <w:r>
        <w:t>&gt;();</w:t>
      </w:r>
    </w:p>
    <w:p w14:paraId="522B5169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ISearchService</w:t>
      </w:r>
      <w:proofErr w:type="spellEnd"/>
      <w:r>
        <w:t xml:space="preserve">, </w:t>
      </w:r>
      <w:proofErr w:type="spellStart"/>
      <w:r>
        <w:t>SearchService</w:t>
      </w:r>
      <w:proofErr w:type="spellEnd"/>
      <w:r>
        <w:t>&gt;();</w:t>
      </w:r>
    </w:p>
    <w:p w14:paraId="62DF115E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IIndexingService</w:t>
      </w:r>
      <w:proofErr w:type="spellEnd"/>
      <w:r>
        <w:t>, IndexingService&gt;();</w:t>
      </w:r>
    </w:p>
    <w:p w14:paraId="22AA3664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IAuthenticationService</w:t>
      </w:r>
      <w:proofErr w:type="spellEnd"/>
      <w:r>
        <w:t xml:space="preserve">, </w:t>
      </w:r>
      <w:proofErr w:type="spellStart"/>
      <w:r>
        <w:t>AuthenticationService</w:t>
      </w:r>
      <w:proofErr w:type="spellEnd"/>
      <w:r>
        <w:t>&gt;();</w:t>
      </w:r>
    </w:p>
    <w:p w14:paraId="76F55BBD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IBookFileHandler</w:t>
      </w:r>
      <w:proofErr w:type="spellEnd"/>
      <w:r>
        <w:t xml:space="preserve">, </w:t>
      </w:r>
      <w:proofErr w:type="spellStart"/>
      <w:r>
        <w:t>PdfBookFileHandler</w:t>
      </w:r>
      <w:proofErr w:type="spellEnd"/>
      <w:r>
        <w:t>&gt;();</w:t>
      </w:r>
    </w:p>
    <w:p w14:paraId="3DCD5174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ITranslationService</w:t>
      </w:r>
      <w:proofErr w:type="spellEnd"/>
      <w:r>
        <w:t xml:space="preserve">, </w:t>
      </w:r>
      <w:proofErr w:type="spellStart"/>
      <w:r>
        <w:t>YTranslationService</w:t>
      </w:r>
      <w:proofErr w:type="spellEnd"/>
      <w:r>
        <w:t>&gt;();</w:t>
      </w:r>
    </w:p>
    <w:p w14:paraId="08BAA948" w14:textId="77777777" w:rsidR="00CE4EC3" w:rsidRDefault="00CE4EC3" w:rsidP="00CE4EC3">
      <w:pPr>
        <w:pStyle w:val="af7"/>
      </w:pPr>
      <w:r>
        <w:lastRenderedPageBreak/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ITextSummarizationService</w:t>
      </w:r>
      <w:proofErr w:type="spellEnd"/>
      <w:r>
        <w:t xml:space="preserve">, </w:t>
      </w:r>
      <w:proofErr w:type="spellStart"/>
      <w:r>
        <w:t>YTextSummarizationService</w:t>
      </w:r>
      <w:proofErr w:type="spellEnd"/>
      <w:r>
        <w:t>&gt;();</w:t>
      </w:r>
    </w:p>
    <w:p w14:paraId="7BFCF656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IWordDictionaryService</w:t>
      </w:r>
      <w:proofErr w:type="spellEnd"/>
      <w:r>
        <w:t xml:space="preserve">, </w:t>
      </w:r>
      <w:proofErr w:type="spellStart"/>
      <w:r>
        <w:t>DictionaryService</w:t>
      </w:r>
      <w:proofErr w:type="spellEnd"/>
      <w:r>
        <w:t>&gt;();</w:t>
      </w:r>
    </w:p>
    <w:p w14:paraId="32833083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IBookCollectionService</w:t>
      </w:r>
      <w:proofErr w:type="spellEnd"/>
      <w:r>
        <w:t xml:space="preserve">, </w:t>
      </w:r>
      <w:proofErr w:type="spellStart"/>
      <w:r>
        <w:t>BookCollectionService</w:t>
      </w:r>
      <w:proofErr w:type="spellEnd"/>
      <w:r>
        <w:t>&gt;();</w:t>
      </w:r>
    </w:p>
    <w:p w14:paraId="6DE8E163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services.AddTransient</w:t>
      </w:r>
      <w:proofErr w:type="spellEnd"/>
      <w:proofErr w:type="gramEnd"/>
      <w:r>
        <w:t>&lt;</w:t>
      </w:r>
      <w:proofErr w:type="spellStart"/>
      <w:r>
        <w:t>IThirdPartyDictionaryProvider</w:t>
      </w:r>
      <w:proofErr w:type="spellEnd"/>
      <w:r>
        <w:t xml:space="preserve">, </w:t>
      </w:r>
      <w:proofErr w:type="spellStart"/>
      <w:r>
        <w:t>MerriamWebsterDictionaryProvider</w:t>
      </w:r>
      <w:proofErr w:type="spellEnd"/>
      <w:r>
        <w:t>&gt;();</w:t>
      </w:r>
    </w:p>
    <w:p w14:paraId="1A1B7DF7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services.AddTransient</w:t>
      </w:r>
      <w:proofErr w:type="spellEnd"/>
      <w:proofErr w:type="gramEnd"/>
      <w:r>
        <w:t>&lt;</w:t>
      </w:r>
      <w:proofErr w:type="spellStart"/>
      <w:r>
        <w:t>IThirdPartyDictionaryProvider</w:t>
      </w:r>
      <w:proofErr w:type="spellEnd"/>
      <w:r>
        <w:t xml:space="preserve">, </w:t>
      </w:r>
      <w:proofErr w:type="spellStart"/>
      <w:r>
        <w:t>YAiDictionaryProvider</w:t>
      </w:r>
      <w:proofErr w:type="spellEnd"/>
      <w:r>
        <w:t>&gt;();</w:t>
      </w:r>
    </w:p>
    <w:p w14:paraId="2BBC2EE5" w14:textId="77777777" w:rsidR="00CE4EC3" w:rsidRDefault="00CE4EC3" w:rsidP="00CE4EC3">
      <w:pPr>
        <w:pStyle w:val="af7"/>
      </w:pPr>
    </w:p>
    <w:p w14:paraId="6D5FC993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IValidator</w:t>
      </w:r>
      <w:proofErr w:type="spellEnd"/>
      <w:r>
        <w:t>&lt;</w:t>
      </w:r>
      <w:proofErr w:type="spellStart"/>
      <w:r>
        <w:t>PageRequestDto</w:t>
      </w:r>
      <w:proofErr w:type="spellEnd"/>
      <w:r>
        <w:t xml:space="preserve">&gt;, </w:t>
      </w:r>
      <w:proofErr w:type="spellStart"/>
      <w:r>
        <w:t>PageRequestValidator</w:t>
      </w:r>
      <w:proofErr w:type="spellEnd"/>
      <w:r>
        <w:t>&gt;();</w:t>
      </w:r>
    </w:p>
    <w:p w14:paraId="0EC50A0F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IValidator</w:t>
      </w:r>
      <w:proofErr w:type="spellEnd"/>
      <w:r>
        <w:t>&lt;</w:t>
      </w:r>
      <w:proofErr w:type="spellStart"/>
      <w:r>
        <w:t>UserAddRequest</w:t>
      </w:r>
      <w:proofErr w:type="spellEnd"/>
      <w:r>
        <w:t xml:space="preserve">&gt;, </w:t>
      </w:r>
      <w:proofErr w:type="spellStart"/>
      <w:r>
        <w:t>UserAddRequestValidator</w:t>
      </w:r>
      <w:proofErr w:type="spellEnd"/>
      <w:r>
        <w:t>&gt;();</w:t>
      </w:r>
    </w:p>
    <w:p w14:paraId="381FAC74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services.AddScoped</w:t>
      </w:r>
      <w:proofErr w:type="spellEnd"/>
      <w:proofErr w:type="gramEnd"/>
      <w:r>
        <w:t>&lt;</w:t>
      </w:r>
      <w:proofErr w:type="spellStart"/>
      <w:r>
        <w:t>IValidator</w:t>
      </w:r>
      <w:proofErr w:type="spellEnd"/>
      <w:r>
        <w:t>&lt;</w:t>
      </w:r>
      <w:proofErr w:type="spellStart"/>
      <w:r>
        <w:t>WordDto</w:t>
      </w:r>
      <w:proofErr w:type="spellEnd"/>
      <w:r>
        <w:t xml:space="preserve">&gt;, </w:t>
      </w:r>
      <w:proofErr w:type="spellStart"/>
      <w:r>
        <w:t>WordDtoValidator</w:t>
      </w:r>
      <w:proofErr w:type="spellEnd"/>
      <w:r>
        <w:t>&gt;();</w:t>
      </w:r>
    </w:p>
    <w:p w14:paraId="3227B12A" w14:textId="77777777" w:rsidR="00CE4EC3" w:rsidRDefault="00CE4EC3" w:rsidP="00CE4EC3">
      <w:pPr>
        <w:pStyle w:val="af7"/>
      </w:pPr>
    </w:p>
    <w:p w14:paraId="37C455A0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services.AddHttpClient</w:t>
      </w:r>
      <w:proofErr w:type="spellEnd"/>
      <w:proofErr w:type="gramEnd"/>
      <w:r>
        <w:t>&lt;</w:t>
      </w:r>
      <w:proofErr w:type="spellStart"/>
      <w:r>
        <w:t>ITextSummarizationService</w:t>
      </w:r>
      <w:proofErr w:type="spellEnd"/>
      <w:r>
        <w:t xml:space="preserve">, </w:t>
      </w:r>
      <w:proofErr w:type="spellStart"/>
      <w:r>
        <w:t>YTextSummarizationService</w:t>
      </w:r>
      <w:proofErr w:type="spellEnd"/>
      <w:r>
        <w:t>&gt;(</w:t>
      </w:r>
      <w:proofErr w:type="spellStart"/>
      <w:r>
        <w:t>httpClient</w:t>
      </w:r>
      <w:proofErr w:type="spellEnd"/>
      <w:r>
        <w:t xml:space="preserve"> =&gt;</w:t>
      </w:r>
    </w:p>
    <w:p w14:paraId="0215ABE7" w14:textId="77777777" w:rsidR="00CE4EC3" w:rsidRDefault="00CE4EC3" w:rsidP="00CE4EC3">
      <w:pPr>
        <w:pStyle w:val="af7"/>
      </w:pPr>
      <w:r>
        <w:t xml:space="preserve">        {</w:t>
      </w:r>
    </w:p>
    <w:p w14:paraId="1470690E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httpClient.BaseAddress</w:t>
      </w:r>
      <w:proofErr w:type="spellEnd"/>
      <w:r>
        <w:t xml:space="preserve"> = new Uri("https://llm.api.cloud.yandex.net");</w:t>
      </w:r>
    </w:p>
    <w:p w14:paraId="377AF10A" w14:textId="77777777" w:rsidR="00CE4EC3" w:rsidRDefault="00CE4EC3" w:rsidP="00CE4EC3">
      <w:pPr>
        <w:pStyle w:val="af7"/>
      </w:pPr>
      <w:r>
        <w:t xml:space="preserve">        });</w:t>
      </w:r>
    </w:p>
    <w:p w14:paraId="027DEAE6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services.AddHttpClient</w:t>
      </w:r>
      <w:proofErr w:type="spellEnd"/>
      <w:proofErr w:type="gramEnd"/>
      <w:r>
        <w:t>&lt;</w:t>
      </w:r>
      <w:proofErr w:type="spellStart"/>
      <w:r>
        <w:t>YAiDictionaryProvider</w:t>
      </w:r>
      <w:proofErr w:type="spellEnd"/>
      <w:r>
        <w:t>&gt;();</w:t>
      </w:r>
    </w:p>
    <w:p w14:paraId="33A91A00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services.AddHttpClient</w:t>
      </w:r>
      <w:proofErr w:type="spellEnd"/>
      <w:proofErr w:type="gramEnd"/>
      <w:r>
        <w:t>&lt;</w:t>
      </w:r>
      <w:proofErr w:type="spellStart"/>
      <w:r>
        <w:t>MerriamWebsterDictionaryProvider</w:t>
      </w:r>
      <w:proofErr w:type="spellEnd"/>
      <w:r>
        <w:t>&gt;();</w:t>
      </w:r>
    </w:p>
    <w:p w14:paraId="79573E6D" w14:textId="77777777" w:rsidR="00CE4EC3" w:rsidRDefault="00CE4EC3" w:rsidP="00CE4EC3">
      <w:pPr>
        <w:pStyle w:val="af7"/>
      </w:pPr>
    </w:p>
    <w:p w14:paraId="2302D6EF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services.AddHostedService</w:t>
      </w:r>
      <w:proofErr w:type="spellEnd"/>
      <w:proofErr w:type="gramEnd"/>
      <w:r>
        <w:t>&lt;</w:t>
      </w:r>
      <w:proofErr w:type="spellStart"/>
      <w:r>
        <w:t>IndexingHostedService</w:t>
      </w:r>
      <w:proofErr w:type="spellEnd"/>
      <w:r>
        <w:t>&gt;();</w:t>
      </w:r>
    </w:p>
    <w:p w14:paraId="3EFC41B3" w14:textId="77777777" w:rsidR="00CE4EC3" w:rsidRDefault="00CE4EC3" w:rsidP="00CE4EC3">
      <w:pPr>
        <w:pStyle w:val="af7"/>
      </w:pPr>
    </w:p>
    <w:p w14:paraId="6E7156AD" w14:textId="77777777" w:rsidR="00CE4EC3" w:rsidRDefault="00CE4EC3" w:rsidP="00CE4EC3">
      <w:pPr>
        <w:pStyle w:val="af7"/>
      </w:pPr>
      <w:r>
        <w:t xml:space="preserve">        return services;</w:t>
      </w:r>
    </w:p>
    <w:p w14:paraId="0D172536" w14:textId="77777777" w:rsidR="00CE4EC3" w:rsidRDefault="00CE4EC3" w:rsidP="00CE4EC3">
      <w:pPr>
        <w:pStyle w:val="af7"/>
      </w:pPr>
      <w:r>
        <w:t xml:space="preserve">    }</w:t>
      </w:r>
    </w:p>
    <w:p w14:paraId="4BFB2D8E" w14:textId="77777777" w:rsidR="00CE4EC3" w:rsidRDefault="00CE4EC3" w:rsidP="00CE4EC3">
      <w:pPr>
        <w:pStyle w:val="af7"/>
      </w:pPr>
    </w:p>
    <w:p w14:paraId="71A0B9A7" w14:textId="77777777" w:rsidR="00CE4EC3" w:rsidRDefault="00CE4EC3" w:rsidP="00AA3514">
      <w:pPr>
        <w:pStyle w:val="affc"/>
      </w:pPr>
      <w:r>
        <w:t>Файл IndexingHostedService.cs:</w:t>
      </w:r>
    </w:p>
    <w:p w14:paraId="3DFF3F8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BookManager.Application.Common.Interfaces.Services;</w:t>
      </w:r>
    </w:p>
    <w:p w14:paraId="0435855A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BookManager.Application.Notification</w:t>
      </w:r>
      <w:proofErr w:type="gramEnd"/>
      <w:r>
        <w:t>;</w:t>
      </w:r>
    </w:p>
    <w:p w14:paraId="1449769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Microsoft.Extensions.DependencyInjection</w:t>
      </w:r>
      <w:proofErr w:type="gramEnd"/>
      <w:r>
        <w:t>;</w:t>
      </w:r>
    </w:p>
    <w:p w14:paraId="6157F8E4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Microsoft.Extensions.Hosting</w:t>
      </w:r>
      <w:proofErr w:type="gramEnd"/>
      <w:r>
        <w:t>;</w:t>
      </w:r>
    </w:p>
    <w:p w14:paraId="06F421D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Microsoft.Extensions.Logging</w:t>
      </w:r>
      <w:proofErr w:type="gramEnd"/>
      <w:r>
        <w:t>;</w:t>
      </w:r>
    </w:p>
    <w:p w14:paraId="5EC2F4DE" w14:textId="77777777" w:rsidR="00CE4EC3" w:rsidRDefault="00CE4EC3" w:rsidP="00CE4EC3">
      <w:pPr>
        <w:pStyle w:val="af7"/>
      </w:pPr>
      <w:r>
        <w:t>using NodaTime;</w:t>
      </w:r>
    </w:p>
    <w:p w14:paraId="7838D897" w14:textId="77777777" w:rsidR="00CE4EC3" w:rsidRDefault="00CE4EC3" w:rsidP="00CE4EC3">
      <w:pPr>
        <w:pStyle w:val="af7"/>
      </w:pPr>
    </w:p>
    <w:p w14:paraId="37DA00EF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BookManager.Application.Indexing</w:t>
      </w:r>
      <w:proofErr w:type="gramEnd"/>
      <w:r>
        <w:t>;</w:t>
      </w:r>
    </w:p>
    <w:p w14:paraId="41628FD7" w14:textId="77777777" w:rsidR="00CE4EC3" w:rsidRDefault="00CE4EC3" w:rsidP="00CE4EC3">
      <w:pPr>
        <w:pStyle w:val="af7"/>
      </w:pPr>
    </w:p>
    <w:p w14:paraId="7D34FBBA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IndexingHostedService(</w:t>
      </w:r>
      <w:proofErr w:type="gramEnd"/>
    </w:p>
    <w:p w14:paraId="74A9F97D" w14:textId="77777777" w:rsidR="00CE4EC3" w:rsidRDefault="00CE4EC3" w:rsidP="00CE4EC3">
      <w:pPr>
        <w:pStyle w:val="af7"/>
      </w:pPr>
      <w:r>
        <w:t xml:space="preserve">    ILogger&lt;IndexingHostedService&gt; logger,</w:t>
      </w:r>
    </w:p>
    <w:p w14:paraId="37D53868" w14:textId="77777777" w:rsidR="00CE4EC3" w:rsidRDefault="00CE4EC3" w:rsidP="00CE4EC3">
      <w:pPr>
        <w:pStyle w:val="af7"/>
      </w:pPr>
      <w:r>
        <w:t xml:space="preserve">    IEnumerable&lt;INotificationService&gt; notificationServices,</w:t>
      </w:r>
    </w:p>
    <w:p w14:paraId="09E1BB56" w14:textId="77777777" w:rsidR="00CE4EC3" w:rsidRDefault="00CE4EC3" w:rsidP="00CE4EC3">
      <w:pPr>
        <w:pStyle w:val="af7"/>
      </w:pPr>
      <w:r>
        <w:t xml:space="preserve">    IIndexingTaskQueue queue,</w:t>
      </w:r>
    </w:p>
    <w:p w14:paraId="33DC85A5" w14:textId="77777777" w:rsidR="00CE4EC3" w:rsidRDefault="00CE4EC3" w:rsidP="00CE4EC3">
      <w:pPr>
        <w:pStyle w:val="af7"/>
      </w:pPr>
      <w:r>
        <w:t xml:space="preserve">    IServiceProvider serviceProvider</w:t>
      </w:r>
    </w:p>
    <w:p w14:paraId="2DFFD5A5" w14:textId="77777777" w:rsidR="00CE4EC3" w:rsidRDefault="00CE4EC3" w:rsidP="00CE4EC3">
      <w:pPr>
        <w:pStyle w:val="af7"/>
      </w:pPr>
      <w:proofErr w:type="gramStart"/>
      <w:r>
        <w:t>) :</w:t>
      </w:r>
      <w:proofErr w:type="gramEnd"/>
      <w:r>
        <w:t xml:space="preserve"> BackgroundService</w:t>
      </w:r>
    </w:p>
    <w:p w14:paraId="4AB3F874" w14:textId="77777777" w:rsidR="00CE4EC3" w:rsidRDefault="00CE4EC3" w:rsidP="00CE4EC3">
      <w:pPr>
        <w:pStyle w:val="af7"/>
      </w:pPr>
      <w:r>
        <w:t>{</w:t>
      </w:r>
    </w:p>
    <w:p w14:paraId="754F47FD" w14:textId="77777777" w:rsidR="00CE4EC3" w:rsidRDefault="00CE4EC3" w:rsidP="00CE4EC3">
      <w:pPr>
        <w:pStyle w:val="af7"/>
      </w:pPr>
      <w:r>
        <w:t xml:space="preserve">    public override async Task </w:t>
      </w:r>
      <w:proofErr w:type="gramStart"/>
      <w:r>
        <w:t>StopAsync(</w:t>
      </w:r>
      <w:proofErr w:type="gramEnd"/>
      <w:r>
        <w:t>CancellationToken stoppingToken)</w:t>
      </w:r>
    </w:p>
    <w:p w14:paraId="7D89AA8B" w14:textId="77777777" w:rsidR="00CE4EC3" w:rsidRDefault="00CE4EC3" w:rsidP="00CE4EC3">
      <w:pPr>
        <w:pStyle w:val="af7"/>
      </w:pPr>
      <w:r>
        <w:t xml:space="preserve">    {</w:t>
      </w:r>
    </w:p>
    <w:p w14:paraId="25609D98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logger.LogInformation</w:t>
      </w:r>
      <w:proofErr w:type="gramEnd"/>
      <w:r>
        <w:t>("Queued Indexing Hosted Service is stopping.");</w:t>
      </w:r>
    </w:p>
    <w:p w14:paraId="068A96E1" w14:textId="77777777" w:rsidR="00CE4EC3" w:rsidRDefault="00CE4EC3" w:rsidP="00CE4EC3">
      <w:pPr>
        <w:pStyle w:val="af7"/>
      </w:pPr>
    </w:p>
    <w:p w14:paraId="0DCAF43B" w14:textId="77777777" w:rsidR="00CE4EC3" w:rsidRDefault="00CE4EC3" w:rsidP="00CE4EC3">
      <w:pPr>
        <w:pStyle w:val="af7"/>
      </w:pPr>
      <w:r>
        <w:t xml:space="preserve">        await </w:t>
      </w:r>
      <w:proofErr w:type="gramStart"/>
      <w:r>
        <w:t>base.StopAsync</w:t>
      </w:r>
      <w:proofErr w:type="gramEnd"/>
      <w:r>
        <w:t>(stoppingToken);</w:t>
      </w:r>
    </w:p>
    <w:p w14:paraId="3E0841A4" w14:textId="77777777" w:rsidR="00CE4EC3" w:rsidRDefault="00CE4EC3" w:rsidP="00CE4EC3">
      <w:pPr>
        <w:pStyle w:val="af7"/>
      </w:pPr>
      <w:r>
        <w:t xml:space="preserve">    }</w:t>
      </w:r>
    </w:p>
    <w:p w14:paraId="5DCB11FC" w14:textId="77777777" w:rsidR="00CE4EC3" w:rsidRDefault="00CE4EC3" w:rsidP="00CE4EC3">
      <w:pPr>
        <w:pStyle w:val="af7"/>
      </w:pPr>
    </w:p>
    <w:p w14:paraId="527DCF7B" w14:textId="77777777" w:rsidR="00CE4EC3" w:rsidRDefault="00CE4EC3" w:rsidP="00CE4EC3">
      <w:pPr>
        <w:pStyle w:val="af7"/>
      </w:pPr>
      <w:r>
        <w:t xml:space="preserve">    protected override async Task </w:t>
      </w:r>
      <w:proofErr w:type="gramStart"/>
      <w:r>
        <w:t>ExecuteAsync(</w:t>
      </w:r>
      <w:proofErr w:type="spellStart"/>
      <w:proofErr w:type="gramEnd"/>
      <w:r>
        <w:t>CancellationToken</w:t>
      </w:r>
      <w:proofErr w:type="spellEnd"/>
      <w:r>
        <w:t xml:space="preserve"> </w:t>
      </w:r>
      <w:proofErr w:type="spellStart"/>
      <w:r>
        <w:t>stoppingToken</w:t>
      </w:r>
      <w:proofErr w:type="spellEnd"/>
      <w:r>
        <w:t>)</w:t>
      </w:r>
    </w:p>
    <w:p w14:paraId="3F8D80D8" w14:textId="77777777" w:rsidR="00CE4EC3" w:rsidRDefault="00CE4EC3" w:rsidP="00CE4EC3">
      <w:pPr>
        <w:pStyle w:val="af7"/>
      </w:pPr>
      <w:r>
        <w:t xml:space="preserve">    {</w:t>
      </w:r>
    </w:p>
    <w:p w14:paraId="3294AC2C" w14:textId="77777777" w:rsidR="00CE4EC3" w:rsidRDefault="00CE4EC3" w:rsidP="00CE4EC3">
      <w:pPr>
        <w:pStyle w:val="af7"/>
      </w:pPr>
      <w:r>
        <w:t xml:space="preserve">        while </w:t>
      </w:r>
      <w:proofErr w:type="gramStart"/>
      <w:r>
        <w:t>(!</w:t>
      </w:r>
      <w:proofErr w:type="spellStart"/>
      <w:r>
        <w:t>stoppingToken.IsCancellationRequested</w:t>
      </w:r>
      <w:proofErr w:type="spellEnd"/>
      <w:proofErr w:type="gramEnd"/>
      <w:r>
        <w:t>)</w:t>
      </w:r>
    </w:p>
    <w:p w14:paraId="0C9DD553" w14:textId="77777777" w:rsidR="00CE4EC3" w:rsidRDefault="00CE4EC3" w:rsidP="00CE4EC3">
      <w:pPr>
        <w:pStyle w:val="af7"/>
      </w:pPr>
      <w:r>
        <w:t xml:space="preserve">        {</w:t>
      </w:r>
    </w:p>
    <w:p w14:paraId="1E0D939E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workItem</w:t>
      </w:r>
      <w:proofErr w:type="spellEnd"/>
      <w:r>
        <w:t xml:space="preserve"> = await </w:t>
      </w:r>
      <w:proofErr w:type="spellStart"/>
      <w:proofErr w:type="gramStart"/>
      <w:r>
        <w:t>queue.DequeueAsync</w:t>
      </w:r>
      <w:proofErr w:type="spellEnd"/>
      <w:proofErr w:type="gramEnd"/>
      <w:r>
        <w:t>(</w:t>
      </w:r>
      <w:proofErr w:type="spellStart"/>
      <w:r>
        <w:t>stoppingToken</w:t>
      </w:r>
      <w:proofErr w:type="spellEnd"/>
      <w:r>
        <w:t>);</w:t>
      </w:r>
    </w:p>
    <w:p w14:paraId="09E4CC4C" w14:textId="77777777" w:rsidR="00CE4EC3" w:rsidRDefault="00CE4EC3" w:rsidP="00CE4EC3">
      <w:pPr>
        <w:pStyle w:val="af7"/>
      </w:pPr>
    </w:p>
    <w:p w14:paraId="297E466B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HandleWorkItem</w:t>
      </w:r>
      <w:proofErr w:type="spellEnd"/>
      <w:r>
        <w:t>(</w:t>
      </w:r>
      <w:proofErr w:type="spellStart"/>
      <w:proofErr w:type="gramEnd"/>
      <w:r>
        <w:t>stoppingToken</w:t>
      </w:r>
      <w:proofErr w:type="spellEnd"/>
      <w:r>
        <w:t xml:space="preserve">, </w:t>
      </w:r>
      <w:proofErr w:type="spellStart"/>
      <w:r>
        <w:t>workItem</w:t>
      </w:r>
      <w:proofErr w:type="spellEnd"/>
      <w:r>
        <w:t>);</w:t>
      </w:r>
    </w:p>
    <w:p w14:paraId="6C60434C" w14:textId="77777777" w:rsidR="00CE4EC3" w:rsidRDefault="00CE4EC3" w:rsidP="00CE4EC3">
      <w:pPr>
        <w:pStyle w:val="af7"/>
      </w:pPr>
      <w:r>
        <w:t xml:space="preserve">        }</w:t>
      </w:r>
    </w:p>
    <w:p w14:paraId="44029EF0" w14:textId="77777777" w:rsidR="00CE4EC3" w:rsidRDefault="00CE4EC3" w:rsidP="00CE4EC3">
      <w:pPr>
        <w:pStyle w:val="af7"/>
      </w:pPr>
      <w:r>
        <w:t xml:space="preserve">    }</w:t>
      </w:r>
    </w:p>
    <w:p w14:paraId="33983F6B" w14:textId="77777777" w:rsidR="00CE4EC3" w:rsidRDefault="00CE4EC3" w:rsidP="00CE4EC3">
      <w:pPr>
        <w:pStyle w:val="af7"/>
      </w:pPr>
    </w:p>
    <w:p w14:paraId="72C5CABA" w14:textId="77777777" w:rsidR="00CE4EC3" w:rsidRDefault="00CE4EC3" w:rsidP="00CE4EC3">
      <w:pPr>
        <w:pStyle w:val="af7"/>
      </w:pPr>
      <w:r>
        <w:t xml:space="preserve">    private async Task </w:t>
      </w:r>
      <w:proofErr w:type="spellStart"/>
      <w:proofErr w:type="gramStart"/>
      <w:r>
        <w:t>HandleWorkItem</w:t>
      </w:r>
      <w:proofErr w:type="spellEnd"/>
      <w:r>
        <w:t>(</w:t>
      </w:r>
      <w:proofErr w:type="spellStart"/>
      <w:proofErr w:type="gramEnd"/>
      <w:r>
        <w:t>CancellationToken</w:t>
      </w:r>
      <w:proofErr w:type="spellEnd"/>
      <w:r>
        <w:t xml:space="preserve"> </w:t>
      </w:r>
      <w:proofErr w:type="spellStart"/>
      <w:r>
        <w:t>stoppingToken</w:t>
      </w:r>
      <w:proofErr w:type="spellEnd"/>
      <w:r>
        <w:t xml:space="preserve">, </w:t>
      </w:r>
      <w:proofErr w:type="spellStart"/>
      <w:r>
        <w:t>IndexingWorkItem</w:t>
      </w:r>
      <w:proofErr w:type="spellEnd"/>
      <w:r>
        <w:t xml:space="preserve"> </w:t>
      </w:r>
      <w:proofErr w:type="spellStart"/>
      <w:r>
        <w:t>workItem</w:t>
      </w:r>
      <w:proofErr w:type="spellEnd"/>
      <w:r>
        <w:t>)</w:t>
      </w:r>
    </w:p>
    <w:p w14:paraId="28FF4020" w14:textId="77777777" w:rsidR="00CE4EC3" w:rsidRDefault="00CE4EC3" w:rsidP="00CE4EC3">
      <w:pPr>
        <w:pStyle w:val="af7"/>
      </w:pPr>
      <w:r>
        <w:t xml:space="preserve">    {</w:t>
      </w:r>
    </w:p>
    <w:p w14:paraId="634BDD85" w14:textId="77777777" w:rsidR="00CE4EC3" w:rsidRDefault="00CE4EC3" w:rsidP="00CE4EC3">
      <w:pPr>
        <w:pStyle w:val="af7"/>
      </w:pPr>
      <w:r>
        <w:t xml:space="preserve">        try</w:t>
      </w:r>
    </w:p>
    <w:p w14:paraId="707E259C" w14:textId="77777777" w:rsidR="00CE4EC3" w:rsidRDefault="00CE4EC3" w:rsidP="00CE4EC3">
      <w:pPr>
        <w:pStyle w:val="af7"/>
      </w:pPr>
      <w:r>
        <w:t xml:space="preserve">        {</w:t>
      </w:r>
    </w:p>
    <w:p w14:paraId="3275B9E6" w14:textId="77777777" w:rsidR="00CE4EC3" w:rsidRDefault="00CE4EC3" w:rsidP="00CE4EC3">
      <w:pPr>
        <w:pStyle w:val="af7"/>
      </w:pPr>
      <w:r>
        <w:t xml:space="preserve">            using var scope = </w:t>
      </w:r>
      <w:proofErr w:type="spellStart"/>
      <w:r>
        <w:t>serviceProvider.CreateScope</w:t>
      </w:r>
      <w:proofErr w:type="spellEnd"/>
      <w:r>
        <w:t>();</w:t>
      </w:r>
    </w:p>
    <w:p w14:paraId="69697981" w14:textId="77777777" w:rsidR="00CE4EC3" w:rsidRDefault="00CE4EC3" w:rsidP="00CE4EC3">
      <w:pPr>
        <w:pStyle w:val="af7"/>
      </w:pPr>
      <w:r>
        <w:t xml:space="preserve">            var service = </w:t>
      </w:r>
      <w:proofErr w:type="spellStart"/>
      <w:proofErr w:type="gramStart"/>
      <w:r>
        <w:t>scope.ServiceProvider.GetRequiredService</w:t>
      </w:r>
      <w:proofErr w:type="spellEnd"/>
      <w:proofErr w:type="gramEnd"/>
      <w:r>
        <w:t>&lt;</w:t>
      </w:r>
      <w:proofErr w:type="spellStart"/>
      <w:r>
        <w:t>IIndexingService</w:t>
      </w:r>
      <w:proofErr w:type="spellEnd"/>
      <w:r>
        <w:t>&gt;();</w:t>
      </w:r>
    </w:p>
    <w:p w14:paraId="0E67389C" w14:textId="77777777" w:rsidR="00CE4EC3" w:rsidRDefault="00CE4EC3" w:rsidP="00CE4EC3">
      <w:pPr>
        <w:pStyle w:val="af7"/>
      </w:pPr>
      <w:r>
        <w:t xml:space="preserve">            int </w:t>
      </w:r>
      <w:proofErr w:type="spellStart"/>
      <w:r>
        <w:t>deletedCount</w:t>
      </w:r>
      <w:proofErr w:type="spellEnd"/>
      <w:r>
        <w:t>;</w:t>
      </w:r>
    </w:p>
    <w:p w14:paraId="28F37DFB" w14:textId="77777777" w:rsidR="00CE4EC3" w:rsidRDefault="00CE4EC3" w:rsidP="00CE4EC3">
      <w:pPr>
        <w:pStyle w:val="af7"/>
      </w:pPr>
      <w:r>
        <w:t xml:space="preserve">            switch (</w:t>
      </w:r>
      <w:proofErr w:type="spellStart"/>
      <w:r>
        <w:t>workItem.OperationType</w:t>
      </w:r>
      <w:proofErr w:type="spellEnd"/>
      <w:r>
        <w:t>)</w:t>
      </w:r>
    </w:p>
    <w:p w14:paraId="2034E0B3" w14:textId="77777777" w:rsidR="00CE4EC3" w:rsidRDefault="00CE4EC3" w:rsidP="00CE4EC3">
      <w:pPr>
        <w:pStyle w:val="af7"/>
      </w:pPr>
      <w:r>
        <w:t xml:space="preserve">            {</w:t>
      </w:r>
    </w:p>
    <w:p w14:paraId="279CF6B0" w14:textId="77777777" w:rsidR="00CE4EC3" w:rsidRDefault="00CE4EC3" w:rsidP="00CE4EC3">
      <w:pPr>
        <w:pStyle w:val="af7"/>
      </w:pPr>
      <w:r>
        <w:t xml:space="preserve">                case </w:t>
      </w:r>
      <w:proofErr w:type="spellStart"/>
      <w:r>
        <w:t>IndexingWorkItemOperationType.Created</w:t>
      </w:r>
      <w:proofErr w:type="spellEnd"/>
      <w:r>
        <w:t>:</w:t>
      </w:r>
    </w:p>
    <w:p w14:paraId="4BB0989A" w14:textId="77777777" w:rsidR="00CE4EC3" w:rsidRDefault="00CE4EC3" w:rsidP="00CE4EC3">
      <w:pPr>
        <w:pStyle w:val="af7"/>
      </w:pPr>
      <w:r>
        <w:t xml:space="preserve">                    await </w:t>
      </w:r>
      <w:proofErr w:type="spellStart"/>
      <w:proofErr w:type="gramStart"/>
      <w:r>
        <w:t>service.IndexDocumentAsync</w:t>
      </w:r>
      <w:proofErr w:type="spellEnd"/>
      <w:proofErr w:type="gramEnd"/>
      <w:r>
        <w:t>(</w:t>
      </w:r>
      <w:proofErr w:type="spellStart"/>
      <w:r>
        <w:t>workItem.BookDocumentId</w:t>
      </w:r>
      <w:proofErr w:type="spellEnd"/>
      <w:r>
        <w:t xml:space="preserve">, </w:t>
      </w:r>
      <w:proofErr w:type="spellStart"/>
      <w:r>
        <w:t>stoppingToken</w:t>
      </w:r>
      <w:proofErr w:type="spellEnd"/>
      <w:r>
        <w:t>);</w:t>
      </w:r>
    </w:p>
    <w:p w14:paraId="50DB1D8B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proofErr w:type="gramStart"/>
      <w:r>
        <w:t>logger.LogInformation</w:t>
      </w:r>
      <w:proofErr w:type="spellEnd"/>
      <w:proofErr w:type="gramEnd"/>
      <w:r>
        <w:t>(</w:t>
      </w:r>
    </w:p>
    <w:p w14:paraId="01092FEC" w14:textId="77777777" w:rsidR="00CE4EC3" w:rsidRDefault="00CE4EC3" w:rsidP="00CE4EC3">
      <w:pPr>
        <w:pStyle w:val="af7"/>
      </w:pPr>
      <w:r>
        <w:t xml:space="preserve">                        "The text of the document {} was added for full-text search.",</w:t>
      </w:r>
    </w:p>
    <w:p w14:paraId="58801CB7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r>
        <w:t>workItem.BookDocumentId</w:t>
      </w:r>
      <w:proofErr w:type="spellEnd"/>
    </w:p>
    <w:p w14:paraId="45DA8A39" w14:textId="77777777" w:rsidR="00CE4EC3" w:rsidRDefault="00CE4EC3" w:rsidP="00CE4EC3">
      <w:pPr>
        <w:pStyle w:val="af7"/>
      </w:pPr>
      <w:r>
        <w:t xml:space="preserve">                    );</w:t>
      </w:r>
    </w:p>
    <w:p w14:paraId="6BF587AB" w14:textId="77777777" w:rsidR="00CE4EC3" w:rsidRDefault="00CE4EC3" w:rsidP="00CE4EC3">
      <w:pPr>
        <w:pStyle w:val="af7"/>
      </w:pPr>
      <w:r>
        <w:t xml:space="preserve">                    var </w:t>
      </w:r>
      <w:proofErr w:type="spellStart"/>
      <w:r>
        <w:t>bookIndexedNotification</w:t>
      </w:r>
      <w:proofErr w:type="spellEnd"/>
      <w:r>
        <w:t xml:space="preserve"> = new </w:t>
      </w:r>
      <w:proofErr w:type="spellStart"/>
      <w:r>
        <w:t>Notification.Notification</w:t>
      </w:r>
      <w:proofErr w:type="spellEnd"/>
      <w:r>
        <w:t>(</w:t>
      </w:r>
    </w:p>
    <w:p w14:paraId="45629897" w14:textId="77777777" w:rsidR="00CE4EC3" w:rsidRDefault="00CE4EC3" w:rsidP="00CE4EC3">
      <w:pPr>
        <w:pStyle w:val="af7"/>
      </w:pPr>
      <w:r>
        <w:t xml:space="preserve">                        $"The text of the document {</w:t>
      </w:r>
      <w:proofErr w:type="spellStart"/>
      <w:r>
        <w:t>workItem.BookDocumentId</w:t>
      </w:r>
      <w:proofErr w:type="spellEnd"/>
      <w:r>
        <w:t>} was added for full-text search.",</w:t>
      </w:r>
    </w:p>
    <w:p w14:paraId="7284C13A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proofErr w:type="gramStart"/>
      <w:r>
        <w:t>SystemClock.Instance.GetCurrentInstant</w:t>
      </w:r>
      <w:proofErr w:type="spellEnd"/>
      <w:proofErr w:type="gramEnd"/>
      <w:r>
        <w:t>()</w:t>
      </w:r>
    </w:p>
    <w:p w14:paraId="69F5CF3F" w14:textId="77777777" w:rsidR="00CE4EC3" w:rsidRDefault="00CE4EC3" w:rsidP="00CE4EC3">
      <w:pPr>
        <w:pStyle w:val="af7"/>
      </w:pPr>
      <w:r>
        <w:t xml:space="preserve">                    );</w:t>
      </w:r>
    </w:p>
    <w:p w14:paraId="161C836C" w14:textId="77777777" w:rsidR="00CE4EC3" w:rsidRDefault="00CE4EC3" w:rsidP="00CE4EC3">
      <w:pPr>
        <w:pStyle w:val="af7"/>
      </w:pPr>
      <w:r>
        <w:lastRenderedPageBreak/>
        <w:t xml:space="preserve">                    await </w:t>
      </w:r>
      <w:proofErr w:type="gramStart"/>
      <w:r>
        <w:t>Notify(</w:t>
      </w:r>
      <w:proofErr w:type="spellStart"/>
      <w:proofErr w:type="gramEnd"/>
      <w:r>
        <w:t>bookIndexedNotification</w:t>
      </w:r>
      <w:proofErr w:type="spellEnd"/>
      <w:r>
        <w:t xml:space="preserve">, </w:t>
      </w:r>
      <w:proofErr w:type="spellStart"/>
      <w:r>
        <w:t>stoppingToken</w:t>
      </w:r>
      <w:proofErr w:type="spellEnd"/>
      <w:r>
        <w:t>);</w:t>
      </w:r>
    </w:p>
    <w:p w14:paraId="5EEA9069" w14:textId="77777777" w:rsidR="00CE4EC3" w:rsidRDefault="00CE4EC3" w:rsidP="00CE4EC3">
      <w:pPr>
        <w:pStyle w:val="af7"/>
      </w:pPr>
      <w:r>
        <w:t xml:space="preserve">                    break;</w:t>
      </w:r>
    </w:p>
    <w:p w14:paraId="67B3059A" w14:textId="77777777" w:rsidR="00CE4EC3" w:rsidRDefault="00CE4EC3" w:rsidP="00CE4EC3">
      <w:pPr>
        <w:pStyle w:val="af7"/>
      </w:pPr>
      <w:r>
        <w:t xml:space="preserve">                case </w:t>
      </w:r>
      <w:proofErr w:type="spellStart"/>
      <w:r>
        <w:t>IndexingWorkItemOperationType.Replaced</w:t>
      </w:r>
      <w:proofErr w:type="spellEnd"/>
      <w:r>
        <w:t>:</w:t>
      </w:r>
    </w:p>
    <w:p w14:paraId="59EACFA4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deletedCount</w:t>
      </w:r>
      <w:proofErr w:type="spellEnd"/>
      <w:r>
        <w:t xml:space="preserve"> = await </w:t>
      </w:r>
      <w:proofErr w:type="spellStart"/>
      <w:proofErr w:type="gramStart"/>
      <w:r>
        <w:t>service.DeleteDocumentTextsAsync</w:t>
      </w:r>
      <w:proofErr w:type="spellEnd"/>
      <w:proofErr w:type="gramEnd"/>
      <w:r>
        <w:t>(</w:t>
      </w:r>
      <w:proofErr w:type="spellStart"/>
      <w:r>
        <w:t>workItem.BookDocumentId</w:t>
      </w:r>
      <w:proofErr w:type="spellEnd"/>
      <w:r>
        <w:t xml:space="preserve">, </w:t>
      </w:r>
      <w:proofErr w:type="spellStart"/>
      <w:r>
        <w:t>stoppingToken</w:t>
      </w:r>
      <w:proofErr w:type="spellEnd"/>
      <w:r>
        <w:t>);</w:t>
      </w:r>
    </w:p>
    <w:p w14:paraId="202CB998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proofErr w:type="gramStart"/>
      <w:r>
        <w:t>logger.LogInformation</w:t>
      </w:r>
      <w:proofErr w:type="spellEnd"/>
      <w:proofErr w:type="gramEnd"/>
      <w:r>
        <w:t>(</w:t>
      </w:r>
    </w:p>
    <w:p w14:paraId="6ED8CF16" w14:textId="77777777" w:rsidR="00CE4EC3" w:rsidRDefault="00CE4EC3" w:rsidP="00CE4EC3">
      <w:pPr>
        <w:pStyle w:val="af7"/>
      </w:pPr>
      <w:r>
        <w:t xml:space="preserve">                        "The text of the {} document was deleted successfully. (deleted rows = {})",</w:t>
      </w:r>
    </w:p>
    <w:p w14:paraId="0E8D7B27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r>
        <w:t>workItem.BookDocumentId</w:t>
      </w:r>
      <w:proofErr w:type="spellEnd"/>
      <w:r>
        <w:t>,</w:t>
      </w:r>
    </w:p>
    <w:p w14:paraId="64BA39E4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r>
        <w:t>deletedCount</w:t>
      </w:r>
      <w:proofErr w:type="spellEnd"/>
    </w:p>
    <w:p w14:paraId="574BDEE8" w14:textId="77777777" w:rsidR="00CE4EC3" w:rsidRDefault="00CE4EC3" w:rsidP="00CE4EC3">
      <w:pPr>
        <w:pStyle w:val="af7"/>
      </w:pPr>
      <w:r>
        <w:t xml:space="preserve">                    );</w:t>
      </w:r>
    </w:p>
    <w:p w14:paraId="14B34685" w14:textId="77777777" w:rsidR="00CE4EC3" w:rsidRDefault="00CE4EC3" w:rsidP="00CE4EC3">
      <w:pPr>
        <w:pStyle w:val="af7"/>
      </w:pPr>
      <w:r>
        <w:t xml:space="preserve">                    await </w:t>
      </w:r>
      <w:proofErr w:type="spellStart"/>
      <w:proofErr w:type="gramStart"/>
      <w:r>
        <w:t>service.IndexDocumentAsync</w:t>
      </w:r>
      <w:proofErr w:type="spellEnd"/>
      <w:proofErr w:type="gramEnd"/>
      <w:r>
        <w:t>(</w:t>
      </w:r>
      <w:proofErr w:type="spellStart"/>
      <w:r>
        <w:t>workItem.BookDocumentId</w:t>
      </w:r>
      <w:proofErr w:type="spellEnd"/>
      <w:r>
        <w:t xml:space="preserve">, </w:t>
      </w:r>
      <w:proofErr w:type="spellStart"/>
      <w:r>
        <w:t>stoppingToken</w:t>
      </w:r>
      <w:proofErr w:type="spellEnd"/>
      <w:r>
        <w:t>);</w:t>
      </w:r>
    </w:p>
    <w:p w14:paraId="3CA526CC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proofErr w:type="gramStart"/>
      <w:r>
        <w:t>logger.LogInformation</w:t>
      </w:r>
      <w:proofErr w:type="spellEnd"/>
      <w:proofErr w:type="gramEnd"/>
      <w:r>
        <w:t>(</w:t>
      </w:r>
    </w:p>
    <w:p w14:paraId="26CE28B7" w14:textId="77777777" w:rsidR="00CE4EC3" w:rsidRDefault="00CE4EC3" w:rsidP="00CE4EC3">
      <w:pPr>
        <w:pStyle w:val="af7"/>
      </w:pPr>
      <w:r>
        <w:t xml:space="preserve">                        "The text of the document {} was added for full-text search.",</w:t>
      </w:r>
    </w:p>
    <w:p w14:paraId="4DFCCEB2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r>
        <w:t>workItem.BookDocumentId</w:t>
      </w:r>
      <w:proofErr w:type="spellEnd"/>
    </w:p>
    <w:p w14:paraId="769250D0" w14:textId="77777777" w:rsidR="00CE4EC3" w:rsidRDefault="00CE4EC3" w:rsidP="00CE4EC3">
      <w:pPr>
        <w:pStyle w:val="af7"/>
      </w:pPr>
      <w:r>
        <w:t xml:space="preserve">                    );</w:t>
      </w:r>
    </w:p>
    <w:p w14:paraId="663326B5" w14:textId="77777777" w:rsidR="00CE4EC3" w:rsidRDefault="00CE4EC3" w:rsidP="00CE4EC3">
      <w:pPr>
        <w:pStyle w:val="af7"/>
      </w:pPr>
      <w:r>
        <w:t xml:space="preserve">                    var </w:t>
      </w:r>
      <w:proofErr w:type="spellStart"/>
      <w:r>
        <w:t>updatedNotification</w:t>
      </w:r>
      <w:proofErr w:type="spellEnd"/>
      <w:r>
        <w:t xml:space="preserve"> = new </w:t>
      </w:r>
      <w:proofErr w:type="spellStart"/>
      <w:r>
        <w:t>Notification.Notification</w:t>
      </w:r>
      <w:proofErr w:type="spellEnd"/>
      <w:r>
        <w:t>(</w:t>
      </w:r>
    </w:p>
    <w:p w14:paraId="5360E45D" w14:textId="77777777" w:rsidR="00CE4EC3" w:rsidRDefault="00CE4EC3" w:rsidP="00CE4EC3">
      <w:pPr>
        <w:pStyle w:val="af7"/>
      </w:pPr>
      <w:r>
        <w:t xml:space="preserve">                        $"The text of the document {</w:t>
      </w:r>
      <w:proofErr w:type="spellStart"/>
      <w:r>
        <w:t>workItem.BookDocumentId</w:t>
      </w:r>
      <w:proofErr w:type="spellEnd"/>
      <w:r>
        <w:t>} was updated for full-text search.",</w:t>
      </w:r>
    </w:p>
    <w:p w14:paraId="4725B23B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proofErr w:type="gramStart"/>
      <w:r>
        <w:t>SystemClock.Instance.GetCurrentInstant</w:t>
      </w:r>
      <w:proofErr w:type="spellEnd"/>
      <w:proofErr w:type="gramEnd"/>
      <w:r>
        <w:t>()</w:t>
      </w:r>
    </w:p>
    <w:p w14:paraId="0C33513C" w14:textId="77777777" w:rsidR="00CE4EC3" w:rsidRDefault="00CE4EC3" w:rsidP="00CE4EC3">
      <w:pPr>
        <w:pStyle w:val="af7"/>
      </w:pPr>
      <w:r>
        <w:t xml:space="preserve">                    );</w:t>
      </w:r>
    </w:p>
    <w:p w14:paraId="27C02F6F" w14:textId="77777777" w:rsidR="00CE4EC3" w:rsidRDefault="00CE4EC3" w:rsidP="00CE4EC3">
      <w:pPr>
        <w:pStyle w:val="af7"/>
      </w:pPr>
      <w:r>
        <w:t xml:space="preserve">                    await </w:t>
      </w:r>
      <w:proofErr w:type="gramStart"/>
      <w:r>
        <w:t>Notify(</w:t>
      </w:r>
      <w:proofErr w:type="spellStart"/>
      <w:proofErr w:type="gramEnd"/>
      <w:r>
        <w:t>updatedNotification</w:t>
      </w:r>
      <w:proofErr w:type="spellEnd"/>
      <w:r>
        <w:t xml:space="preserve">, </w:t>
      </w:r>
      <w:proofErr w:type="spellStart"/>
      <w:r>
        <w:t>stoppingToken</w:t>
      </w:r>
      <w:proofErr w:type="spellEnd"/>
      <w:r>
        <w:t>);</w:t>
      </w:r>
    </w:p>
    <w:p w14:paraId="12E8777D" w14:textId="77777777" w:rsidR="00CE4EC3" w:rsidRDefault="00CE4EC3" w:rsidP="00CE4EC3">
      <w:pPr>
        <w:pStyle w:val="af7"/>
      </w:pPr>
      <w:r>
        <w:t xml:space="preserve">                    break;</w:t>
      </w:r>
    </w:p>
    <w:p w14:paraId="7B3CB8CB" w14:textId="77777777" w:rsidR="00CE4EC3" w:rsidRDefault="00CE4EC3" w:rsidP="00CE4EC3">
      <w:pPr>
        <w:pStyle w:val="af7"/>
      </w:pPr>
      <w:r>
        <w:t xml:space="preserve">                case </w:t>
      </w:r>
      <w:proofErr w:type="spellStart"/>
      <w:r>
        <w:t>IndexingWorkItemOperationType.Deleted</w:t>
      </w:r>
      <w:proofErr w:type="spellEnd"/>
      <w:r>
        <w:t>:</w:t>
      </w:r>
    </w:p>
    <w:p w14:paraId="638A4166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deletedCount</w:t>
      </w:r>
      <w:proofErr w:type="spellEnd"/>
      <w:r>
        <w:t xml:space="preserve"> = await </w:t>
      </w:r>
      <w:proofErr w:type="spellStart"/>
      <w:proofErr w:type="gramStart"/>
      <w:r>
        <w:t>service.DeleteDocumentTextsAsync</w:t>
      </w:r>
      <w:proofErr w:type="spellEnd"/>
      <w:proofErr w:type="gramEnd"/>
      <w:r>
        <w:t>(</w:t>
      </w:r>
      <w:proofErr w:type="spellStart"/>
      <w:r>
        <w:t>workItem.BookDocumentId</w:t>
      </w:r>
      <w:proofErr w:type="spellEnd"/>
      <w:r>
        <w:t xml:space="preserve">, </w:t>
      </w:r>
      <w:proofErr w:type="spellStart"/>
      <w:r>
        <w:t>stoppingToken</w:t>
      </w:r>
      <w:proofErr w:type="spellEnd"/>
      <w:r>
        <w:t>);</w:t>
      </w:r>
    </w:p>
    <w:p w14:paraId="49FBD76C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proofErr w:type="gramStart"/>
      <w:r>
        <w:t>logger.LogInformation</w:t>
      </w:r>
      <w:proofErr w:type="spellEnd"/>
      <w:proofErr w:type="gramEnd"/>
      <w:r>
        <w:t>(</w:t>
      </w:r>
    </w:p>
    <w:p w14:paraId="5D841D41" w14:textId="77777777" w:rsidR="00CE4EC3" w:rsidRDefault="00CE4EC3" w:rsidP="00CE4EC3">
      <w:pPr>
        <w:pStyle w:val="af7"/>
      </w:pPr>
      <w:r>
        <w:t xml:space="preserve">                        "The text of {} for indexing was deleted successfully. (deleted rows = {})",</w:t>
      </w:r>
    </w:p>
    <w:p w14:paraId="30632A58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r>
        <w:t>workItem.BookDocumentId</w:t>
      </w:r>
      <w:proofErr w:type="spellEnd"/>
      <w:r>
        <w:t>,</w:t>
      </w:r>
    </w:p>
    <w:p w14:paraId="675C42BD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r>
        <w:t>deletedCount</w:t>
      </w:r>
      <w:proofErr w:type="spellEnd"/>
    </w:p>
    <w:p w14:paraId="59794585" w14:textId="77777777" w:rsidR="00CE4EC3" w:rsidRDefault="00CE4EC3" w:rsidP="00CE4EC3">
      <w:pPr>
        <w:pStyle w:val="af7"/>
      </w:pPr>
      <w:r>
        <w:t xml:space="preserve">                    );</w:t>
      </w:r>
    </w:p>
    <w:p w14:paraId="1C6CD8A2" w14:textId="77777777" w:rsidR="00CE4EC3" w:rsidRDefault="00CE4EC3" w:rsidP="00CE4EC3">
      <w:pPr>
        <w:pStyle w:val="af7"/>
      </w:pPr>
      <w:r>
        <w:t xml:space="preserve">                    var </w:t>
      </w:r>
      <w:proofErr w:type="spellStart"/>
      <w:r>
        <w:t>bookTextDeletedNotification</w:t>
      </w:r>
      <w:proofErr w:type="spellEnd"/>
      <w:r>
        <w:t xml:space="preserve"> = new </w:t>
      </w:r>
      <w:proofErr w:type="spellStart"/>
      <w:r>
        <w:t>Notification.Notification</w:t>
      </w:r>
      <w:proofErr w:type="spellEnd"/>
      <w:r>
        <w:t>(</w:t>
      </w:r>
    </w:p>
    <w:p w14:paraId="16BF861C" w14:textId="77777777" w:rsidR="00CE4EC3" w:rsidRDefault="00CE4EC3" w:rsidP="00CE4EC3">
      <w:pPr>
        <w:pStyle w:val="af7"/>
      </w:pPr>
      <w:r>
        <w:t xml:space="preserve">                        $"The text of {</w:t>
      </w:r>
      <w:proofErr w:type="spellStart"/>
      <w:r>
        <w:t>workItem.BookDocumentId</w:t>
      </w:r>
      <w:proofErr w:type="spellEnd"/>
      <w:r>
        <w:t>} for indexing was deleted successfully.",</w:t>
      </w:r>
    </w:p>
    <w:p w14:paraId="4C88B00C" w14:textId="77777777" w:rsidR="00CE4EC3" w:rsidRDefault="00CE4EC3" w:rsidP="00CE4EC3">
      <w:pPr>
        <w:pStyle w:val="af7"/>
      </w:pPr>
      <w:r>
        <w:t xml:space="preserve">                        </w:t>
      </w:r>
      <w:proofErr w:type="spellStart"/>
      <w:proofErr w:type="gramStart"/>
      <w:r>
        <w:t>SystemClock.Instance.GetCurrentInstant</w:t>
      </w:r>
      <w:proofErr w:type="spellEnd"/>
      <w:proofErr w:type="gramEnd"/>
      <w:r>
        <w:t>()</w:t>
      </w:r>
    </w:p>
    <w:p w14:paraId="32D687F7" w14:textId="77777777" w:rsidR="00CE4EC3" w:rsidRDefault="00CE4EC3" w:rsidP="00CE4EC3">
      <w:pPr>
        <w:pStyle w:val="af7"/>
      </w:pPr>
      <w:r>
        <w:t xml:space="preserve">                    );</w:t>
      </w:r>
    </w:p>
    <w:p w14:paraId="6B2ACCC5" w14:textId="77777777" w:rsidR="00CE4EC3" w:rsidRDefault="00CE4EC3" w:rsidP="00CE4EC3">
      <w:pPr>
        <w:pStyle w:val="af7"/>
      </w:pPr>
      <w:r>
        <w:t xml:space="preserve">                    await </w:t>
      </w:r>
      <w:proofErr w:type="gramStart"/>
      <w:r>
        <w:t>Notify(</w:t>
      </w:r>
      <w:proofErr w:type="spellStart"/>
      <w:proofErr w:type="gramEnd"/>
      <w:r>
        <w:t>bookTextDeletedNotification</w:t>
      </w:r>
      <w:proofErr w:type="spellEnd"/>
      <w:r>
        <w:t xml:space="preserve">, </w:t>
      </w:r>
      <w:proofErr w:type="spellStart"/>
      <w:r>
        <w:t>stoppingToken</w:t>
      </w:r>
      <w:proofErr w:type="spellEnd"/>
      <w:r>
        <w:t>);</w:t>
      </w:r>
    </w:p>
    <w:p w14:paraId="63FE8AB0" w14:textId="77777777" w:rsidR="00CE4EC3" w:rsidRDefault="00CE4EC3" w:rsidP="00CE4EC3">
      <w:pPr>
        <w:pStyle w:val="af7"/>
      </w:pPr>
      <w:r>
        <w:t xml:space="preserve">                    break;</w:t>
      </w:r>
    </w:p>
    <w:p w14:paraId="371B7C25" w14:textId="77777777" w:rsidR="00CE4EC3" w:rsidRDefault="00CE4EC3" w:rsidP="00CE4EC3">
      <w:pPr>
        <w:pStyle w:val="af7"/>
      </w:pPr>
      <w:r>
        <w:t xml:space="preserve">                default:</w:t>
      </w:r>
    </w:p>
    <w:p w14:paraId="34767B19" w14:textId="77777777" w:rsidR="00CE4EC3" w:rsidRDefault="00CE4EC3" w:rsidP="00CE4EC3">
      <w:pPr>
        <w:pStyle w:val="af7"/>
      </w:pPr>
      <w:r>
        <w:t xml:space="preserve">                    throw new </w:t>
      </w:r>
      <w:proofErr w:type="spellStart"/>
      <w:r>
        <w:t>ArgumentOutOfRangeException</w:t>
      </w:r>
      <w:proofErr w:type="spellEnd"/>
      <w:r>
        <w:t>(</w:t>
      </w:r>
      <w:proofErr w:type="spellStart"/>
      <w:r>
        <w:t>nameof</w:t>
      </w:r>
      <w:proofErr w:type="spellEnd"/>
      <w:r>
        <w:t>(</w:t>
      </w:r>
      <w:proofErr w:type="spellStart"/>
      <w:r>
        <w:t>stoppingToken</w:t>
      </w:r>
      <w:proofErr w:type="spellEnd"/>
      <w:r>
        <w:t>));</w:t>
      </w:r>
    </w:p>
    <w:p w14:paraId="405D37E3" w14:textId="77777777" w:rsidR="00CE4EC3" w:rsidRDefault="00CE4EC3" w:rsidP="00CE4EC3">
      <w:pPr>
        <w:pStyle w:val="af7"/>
      </w:pPr>
      <w:r>
        <w:t xml:space="preserve">            }</w:t>
      </w:r>
    </w:p>
    <w:p w14:paraId="5335D615" w14:textId="77777777" w:rsidR="00CE4EC3" w:rsidRDefault="00CE4EC3" w:rsidP="00CE4EC3">
      <w:pPr>
        <w:pStyle w:val="af7"/>
      </w:pPr>
      <w:r>
        <w:t xml:space="preserve">        }</w:t>
      </w:r>
    </w:p>
    <w:p w14:paraId="5362BC91" w14:textId="77777777" w:rsidR="00CE4EC3" w:rsidRDefault="00CE4EC3" w:rsidP="00CE4EC3">
      <w:pPr>
        <w:pStyle w:val="af7"/>
      </w:pPr>
      <w:r>
        <w:t xml:space="preserve">        catch (Exception ex)</w:t>
      </w:r>
    </w:p>
    <w:p w14:paraId="0DE8F7D2" w14:textId="77777777" w:rsidR="00CE4EC3" w:rsidRDefault="00CE4EC3" w:rsidP="00CE4EC3">
      <w:pPr>
        <w:pStyle w:val="af7"/>
      </w:pPr>
      <w:r>
        <w:t xml:space="preserve">        {</w:t>
      </w:r>
    </w:p>
    <w:p w14:paraId="3D77F168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logger.LogError</w:t>
      </w:r>
      <w:proofErr w:type="spellEnd"/>
      <w:proofErr w:type="gramEnd"/>
      <w:r>
        <w:t>(ex,</w:t>
      </w:r>
    </w:p>
    <w:p w14:paraId="3D74EC83" w14:textId="77777777" w:rsidR="00CE4EC3" w:rsidRDefault="00CE4EC3" w:rsidP="00CE4EC3">
      <w:pPr>
        <w:pStyle w:val="af7"/>
      </w:pPr>
      <w:r>
        <w:t xml:space="preserve">                "Error occurred executing {</w:t>
      </w:r>
      <w:proofErr w:type="spellStart"/>
      <w:r>
        <w:t>WorkItem</w:t>
      </w:r>
      <w:proofErr w:type="spellEnd"/>
      <w:r>
        <w:t xml:space="preserve">}.", </w:t>
      </w:r>
      <w:proofErr w:type="spellStart"/>
      <w:r>
        <w:t>nameof</w:t>
      </w:r>
      <w:proofErr w:type="spellEnd"/>
      <w:r>
        <w:t>(</w:t>
      </w:r>
      <w:proofErr w:type="spellStart"/>
      <w:r>
        <w:t>workItem</w:t>
      </w:r>
      <w:proofErr w:type="spellEnd"/>
      <w:r>
        <w:t>));</w:t>
      </w:r>
    </w:p>
    <w:p w14:paraId="49A22D3D" w14:textId="77777777" w:rsidR="00CE4EC3" w:rsidRDefault="00CE4EC3" w:rsidP="00CE4EC3">
      <w:pPr>
        <w:pStyle w:val="af7"/>
      </w:pPr>
      <w:r>
        <w:t xml:space="preserve">        }</w:t>
      </w:r>
    </w:p>
    <w:p w14:paraId="6DAE5A38" w14:textId="77777777" w:rsidR="00CE4EC3" w:rsidRDefault="00CE4EC3" w:rsidP="00CE4EC3">
      <w:pPr>
        <w:pStyle w:val="af7"/>
      </w:pPr>
      <w:r>
        <w:t xml:space="preserve">    }</w:t>
      </w:r>
    </w:p>
    <w:p w14:paraId="54C8071C" w14:textId="77777777" w:rsidR="00CE4EC3" w:rsidRDefault="00CE4EC3" w:rsidP="00CE4EC3">
      <w:pPr>
        <w:pStyle w:val="af7"/>
      </w:pPr>
    </w:p>
    <w:p w14:paraId="18C5A540" w14:textId="77777777" w:rsidR="00CE4EC3" w:rsidRDefault="00CE4EC3" w:rsidP="00CE4EC3">
      <w:pPr>
        <w:pStyle w:val="af7"/>
      </w:pPr>
      <w:r>
        <w:t xml:space="preserve">    private async Task </w:t>
      </w:r>
      <w:proofErr w:type="gramStart"/>
      <w:r>
        <w:t>Notify(</w:t>
      </w:r>
      <w:proofErr w:type="spellStart"/>
      <w:proofErr w:type="gramEnd"/>
      <w:r>
        <w:t>Notification.Notification</w:t>
      </w:r>
      <w:proofErr w:type="spellEnd"/>
      <w:r>
        <w:t xml:space="preserve"> notification, </w:t>
      </w:r>
      <w:proofErr w:type="spellStart"/>
      <w:r>
        <w:t>CancellationToken</w:t>
      </w:r>
      <w:proofErr w:type="spellEnd"/>
      <w:r>
        <w:t xml:space="preserve"> </w:t>
      </w:r>
      <w:proofErr w:type="spellStart"/>
      <w:r>
        <w:t>cancellationToken</w:t>
      </w:r>
      <w:proofErr w:type="spellEnd"/>
      <w:r>
        <w:t>)</w:t>
      </w:r>
    </w:p>
    <w:p w14:paraId="71614730" w14:textId="77777777" w:rsidR="00CE4EC3" w:rsidRDefault="00CE4EC3" w:rsidP="00CE4EC3">
      <w:pPr>
        <w:pStyle w:val="af7"/>
      </w:pPr>
      <w:r>
        <w:t xml:space="preserve">    {</w:t>
      </w:r>
    </w:p>
    <w:p w14:paraId="3BF4EC75" w14:textId="77777777" w:rsidR="00CE4EC3" w:rsidRDefault="00CE4EC3" w:rsidP="00CE4EC3">
      <w:pPr>
        <w:pStyle w:val="af7"/>
      </w:pPr>
      <w:r>
        <w:t xml:space="preserve">        foreach (var service in </w:t>
      </w:r>
      <w:proofErr w:type="spellStart"/>
      <w:r>
        <w:t>notificationServices</w:t>
      </w:r>
      <w:proofErr w:type="spellEnd"/>
      <w:r>
        <w:t>)</w:t>
      </w:r>
    </w:p>
    <w:p w14:paraId="3E200D42" w14:textId="77777777" w:rsidR="00CE4EC3" w:rsidRDefault="00CE4EC3" w:rsidP="00CE4EC3">
      <w:pPr>
        <w:pStyle w:val="af7"/>
      </w:pPr>
      <w:r>
        <w:t xml:space="preserve">        {</w:t>
      </w:r>
    </w:p>
    <w:p w14:paraId="6EA98520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service.SendAsync</w:t>
      </w:r>
      <w:proofErr w:type="spellEnd"/>
      <w:proofErr w:type="gramEnd"/>
      <w:r>
        <w:t xml:space="preserve">(notification, </w:t>
      </w:r>
      <w:proofErr w:type="spellStart"/>
      <w:r>
        <w:t>cancellationToken</w:t>
      </w:r>
      <w:proofErr w:type="spellEnd"/>
      <w:r>
        <w:t>);</w:t>
      </w:r>
    </w:p>
    <w:p w14:paraId="786508E5" w14:textId="77777777" w:rsidR="00CE4EC3" w:rsidRDefault="00CE4EC3" w:rsidP="00CE4EC3">
      <w:pPr>
        <w:pStyle w:val="af7"/>
      </w:pPr>
      <w:r>
        <w:t xml:space="preserve">        }</w:t>
      </w:r>
    </w:p>
    <w:p w14:paraId="57132529" w14:textId="77777777" w:rsidR="00CE4EC3" w:rsidRDefault="00CE4EC3" w:rsidP="00CE4EC3">
      <w:pPr>
        <w:pStyle w:val="af7"/>
      </w:pPr>
      <w:r>
        <w:t xml:space="preserve">    }</w:t>
      </w:r>
    </w:p>
    <w:p w14:paraId="14858C5C" w14:textId="77777777" w:rsidR="00CE4EC3" w:rsidRDefault="00CE4EC3" w:rsidP="00CE4EC3">
      <w:pPr>
        <w:pStyle w:val="af7"/>
      </w:pPr>
    </w:p>
    <w:p w14:paraId="796CE723" w14:textId="77777777" w:rsidR="003A2515" w:rsidRDefault="003A2515" w:rsidP="00AA3514">
      <w:pPr>
        <w:pStyle w:val="affc"/>
      </w:pPr>
    </w:p>
    <w:p w14:paraId="62665F91" w14:textId="2E6525EE" w:rsidR="00CE4EC3" w:rsidRDefault="00CE4EC3" w:rsidP="00AA3514">
      <w:pPr>
        <w:pStyle w:val="affc"/>
      </w:pPr>
      <w:r>
        <w:t>Файл IndexingService.cs:</w:t>
      </w:r>
    </w:p>
    <w:p w14:paraId="0C6D15B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BookManager.Application.Common.Exceptions;</w:t>
      </w:r>
    </w:p>
    <w:p w14:paraId="4FE6F7BA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;</w:t>
      </w:r>
    </w:p>
    <w:p w14:paraId="6ABA8A23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11524C51" w14:textId="77777777" w:rsidR="00CE4EC3" w:rsidRDefault="00CE4EC3" w:rsidP="00CE4EC3">
      <w:pPr>
        <w:pStyle w:val="af7"/>
      </w:pPr>
    </w:p>
    <w:p w14:paraId="1D466C9C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BookManager.Application.Indexing</w:t>
      </w:r>
      <w:proofErr w:type="gramEnd"/>
      <w:r>
        <w:t>;</w:t>
      </w:r>
    </w:p>
    <w:p w14:paraId="31C16474" w14:textId="77777777" w:rsidR="00CE4EC3" w:rsidRDefault="00CE4EC3" w:rsidP="00CE4EC3">
      <w:pPr>
        <w:pStyle w:val="af7"/>
      </w:pPr>
    </w:p>
    <w:p w14:paraId="6337906D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IndexingService(</w:t>
      </w:r>
      <w:proofErr w:type="gramEnd"/>
    </w:p>
    <w:p w14:paraId="65ACA114" w14:textId="77777777" w:rsidR="00CE4EC3" w:rsidRDefault="00CE4EC3" w:rsidP="00CE4EC3">
      <w:pPr>
        <w:pStyle w:val="af7"/>
      </w:pPr>
      <w:r>
        <w:t xml:space="preserve">    IAppDbContext dbContext,</w:t>
      </w:r>
    </w:p>
    <w:p w14:paraId="2AAC634B" w14:textId="77777777" w:rsidR="00CE4EC3" w:rsidRDefault="00CE4EC3" w:rsidP="00CE4EC3">
      <w:pPr>
        <w:pStyle w:val="af7"/>
      </w:pPr>
      <w:r>
        <w:t xml:space="preserve">    IEnumerable&lt;IBookFileHandler&gt; bookFileHandlers,</w:t>
      </w:r>
    </w:p>
    <w:p w14:paraId="326A04B8" w14:textId="77777777" w:rsidR="00CE4EC3" w:rsidRDefault="00CE4EC3" w:rsidP="00CE4EC3">
      <w:pPr>
        <w:pStyle w:val="af7"/>
      </w:pPr>
      <w:r>
        <w:t xml:space="preserve">    IFileStorage storage</w:t>
      </w:r>
    </w:p>
    <w:p w14:paraId="2843E3D5" w14:textId="77777777" w:rsidR="00CE4EC3" w:rsidRDefault="00CE4EC3" w:rsidP="00CE4EC3">
      <w:pPr>
        <w:pStyle w:val="af7"/>
      </w:pPr>
      <w:proofErr w:type="gramStart"/>
      <w:r>
        <w:t>) :</w:t>
      </w:r>
      <w:proofErr w:type="gramEnd"/>
      <w:r>
        <w:t xml:space="preserve"> IIndexingService</w:t>
      </w:r>
    </w:p>
    <w:p w14:paraId="4F8825D0" w14:textId="77777777" w:rsidR="00CE4EC3" w:rsidRDefault="00CE4EC3" w:rsidP="00CE4EC3">
      <w:pPr>
        <w:pStyle w:val="af7"/>
      </w:pPr>
      <w:r>
        <w:t>{</w:t>
      </w:r>
    </w:p>
    <w:p w14:paraId="351F88AF" w14:textId="77777777" w:rsidR="00CE4EC3" w:rsidRDefault="00CE4EC3" w:rsidP="00CE4EC3">
      <w:pPr>
        <w:pStyle w:val="af7"/>
      </w:pPr>
      <w:r>
        <w:t xml:space="preserve">    private const int MaxPageCountToSave = 100;</w:t>
      </w:r>
    </w:p>
    <w:p w14:paraId="15CB7F8A" w14:textId="77777777" w:rsidR="00CE4EC3" w:rsidRDefault="00CE4EC3" w:rsidP="00CE4EC3">
      <w:pPr>
        <w:pStyle w:val="af7"/>
      </w:pPr>
    </w:p>
    <w:p w14:paraId="3AE87C11" w14:textId="77777777" w:rsidR="00CE4EC3" w:rsidRDefault="00CE4EC3" w:rsidP="00CE4EC3">
      <w:pPr>
        <w:pStyle w:val="af7"/>
      </w:pPr>
      <w:r>
        <w:t xml:space="preserve">    public async Task </w:t>
      </w:r>
      <w:proofErr w:type="gramStart"/>
      <w:r>
        <w:t>IndexDocumentAsync(</w:t>
      </w:r>
      <w:proofErr w:type="gramEnd"/>
      <w:r>
        <w:t>Guid bookId, CancellationToken cancellationToken)</w:t>
      </w:r>
    </w:p>
    <w:p w14:paraId="03EC7517" w14:textId="77777777" w:rsidR="00CE4EC3" w:rsidRDefault="00CE4EC3" w:rsidP="00CE4EC3">
      <w:pPr>
        <w:pStyle w:val="af7"/>
      </w:pPr>
      <w:r>
        <w:t xml:space="preserve">    {</w:t>
      </w:r>
    </w:p>
    <w:p w14:paraId="2154AFD3" w14:textId="77777777" w:rsidR="00CE4EC3" w:rsidRDefault="00CE4EC3" w:rsidP="00CE4EC3">
      <w:pPr>
        <w:pStyle w:val="af7"/>
      </w:pPr>
      <w:r>
        <w:t xml:space="preserve">        var book = await </w:t>
      </w:r>
      <w:proofErr w:type="gramStart"/>
      <w:r>
        <w:t>dbContext.Books.FindAsync</w:t>
      </w:r>
      <w:proofErr w:type="gramEnd"/>
      <w:r>
        <w:t>([bookId], cancellationToken);</w:t>
      </w:r>
    </w:p>
    <w:p w14:paraId="48E9FB88" w14:textId="77777777" w:rsidR="00CE4EC3" w:rsidRDefault="00CE4EC3" w:rsidP="00CE4EC3">
      <w:pPr>
        <w:pStyle w:val="af7"/>
      </w:pPr>
      <w:r>
        <w:t xml:space="preserve">        if (book == null)</w:t>
      </w:r>
    </w:p>
    <w:p w14:paraId="53636DFE" w14:textId="77777777" w:rsidR="00CE4EC3" w:rsidRDefault="00CE4EC3" w:rsidP="00CE4EC3">
      <w:pPr>
        <w:pStyle w:val="af7"/>
      </w:pPr>
      <w:r>
        <w:t xml:space="preserve">            throw new </w:t>
      </w:r>
      <w:proofErr w:type="gramStart"/>
      <w:r>
        <w:t>EntityNotFoundException(</w:t>
      </w:r>
      <w:proofErr w:type="gramEnd"/>
      <w:r>
        <w:t>);</w:t>
      </w:r>
    </w:p>
    <w:p w14:paraId="287F7E18" w14:textId="77777777" w:rsidR="00CE4EC3" w:rsidRDefault="00CE4EC3" w:rsidP="00CE4EC3">
      <w:pPr>
        <w:pStyle w:val="af7"/>
      </w:pPr>
      <w:r>
        <w:lastRenderedPageBreak/>
        <w:t xml:space="preserve">        var fileStream = </w:t>
      </w:r>
      <w:proofErr w:type="gramStart"/>
      <w:r>
        <w:t>storage.GetFileStream</w:t>
      </w:r>
      <w:proofErr w:type="gramEnd"/>
      <w:r>
        <w:t>(book.Filename);</w:t>
      </w:r>
    </w:p>
    <w:p w14:paraId="3E1529DF" w14:textId="77777777" w:rsidR="00CE4EC3" w:rsidRDefault="00CE4EC3" w:rsidP="00CE4EC3">
      <w:pPr>
        <w:pStyle w:val="af7"/>
      </w:pPr>
      <w:r>
        <w:t xml:space="preserve">        foreach (var bookFileHandler in bookFileHandlers)</w:t>
      </w:r>
    </w:p>
    <w:p w14:paraId="4CF430F8" w14:textId="77777777" w:rsidR="00CE4EC3" w:rsidRDefault="00CE4EC3" w:rsidP="00CE4EC3">
      <w:pPr>
        <w:pStyle w:val="af7"/>
      </w:pPr>
      <w:r>
        <w:t xml:space="preserve">        {</w:t>
      </w:r>
    </w:p>
    <w:p w14:paraId="4F077595" w14:textId="77777777" w:rsidR="00CE4EC3" w:rsidRDefault="00CE4EC3" w:rsidP="00CE4EC3">
      <w:pPr>
        <w:pStyle w:val="af7"/>
      </w:pPr>
      <w:r>
        <w:t xml:space="preserve">            if (</w:t>
      </w:r>
      <w:proofErr w:type="spellStart"/>
      <w:proofErr w:type="gramStart"/>
      <w:r>
        <w:t>bookFileHandler.FileType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book.FileType</w:t>
      </w:r>
      <w:proofErr w:type="spellEnd"/>
      <w:r>
        <w:t>) continue;</w:t>
      </w:r>
    </w:p>
    <w:p w14:paraId="6C36A6A6" w14:textId="77777777" w:rsidR="00CE4EC3" w:rsidRDefault="00CE4EC3" w:rsidP="00CE4EC3">
      <w:pPr>
        <w:pStyle w:val="af7"/>
      </w:pPr>
    </w:p>
    <w:p w14:paraId="07A42020" w14:textId="77777777" w:rsidR="00CE4EC3" w:rsidRDefault="00CE4EC3" w:rsidP="00CE4EC3">
      <w:pPr>
        <w:pStyle w:val="af7"/>
      </w:pPr>
      <w:r>
        <w:t xml:space="preserve">            var count = 0;</w:t>
      </w:r>
    </w:p>
    <w:p w14:paraId="3E711BCE" w14:textId="77777777" w:rsidR="00CE4EC3" w:rsidRDefault="00CE4EC3" w:rsidP="00CE4EC3">
      <w:pPr>
        <w:pStyle w:val="af7"/>
      </w:pPr>
      <w:r>
        <w:t xml:space="preserve">            await foreach (var </w:t>
      </w:r>
      <w:proofErr w:type="spellStart"/>
      <w:r>
        <w:t>bookText</w:t>
      </w:r>
      <w:proofErr w:type="spellEnd"/>
      <w:r>
        <w:t xml:space="preserve"> in </w:t>
      </w:r>
      <w:proofErr w:type="spellStart"/>
      <w:r>
        <w:t>bookFileHandler.StreamBookTexts</w:t>
      </w:r>
      <w:proofErr w:type="spellEnd"/>
      <w:r>
        <w:t>(</w:t>
      </w:r>
      <w:proofErr w:type="spellStart"/>
      <w:proofErr w:type="gramStart"/>
      <w:r>
        <w:t>book.Id</w:t>
      </w:r>
      <w:proofErr w:type="spellEnd"/>
      <w:proofErr w:type="gramEnd"/>
      <w:r>
        <w:t xml:space="preserve">, </w:t>
      </w:r>
      <w:proofErr w:type="spellStart"/>
      <w:r>
        <w:t>fileStream</w:t>
      </w:r>
      <w:proofErr w:type="spellEnd"/>
      <w:r>
        <w:t>)</w:t>
      </w:r>
    </w:p>
    <w:p w14:paraId="14447FCF" w14:textId="77777777" w:rsidR="00CE4EC3" w:rsidRDefault="00CE4EC3" w:rsidP="00CE4EC3">
      <w:pPr>
        <w:pStyle w:val="af7"/>
      </w:pPr>
      <w:r>
        <w:t xml:space="preserve">                               </w:t>
      </w:r>
      <w:proofErr w:type="gramStart"/>
      <w:r>
        <w:t>.</w:t>
      </w:r>
      <w:proofErr w:type="spellStart"/>
      <w:r>
        <w:t>WithCancellation</w:t>
      </w:r>
      <w:proofErr w:type="spellEnd"/>
      <w:proofErr w:type="gramEnd"/>
      <w:r>
        <w:t>(</w:t>
      </w:r>
      <w:proofErr w:type="spellStart"/>
      <w:r>
        <w:t>cancellationToken</w:t>
      </w:r>
      <w:proofErr w:type="spellEnd"/>
      <w:r>
        <w:t>))</w:t>
      </w:r>
    </w:p>
    <w:p w14:paraId="22E7F71A" w14:textId="77777777" w:rsidR="00CE4EC3" w:rsidRDefault="00CE4EC3" w:rsidP="00CE4EC3">
      <w:pPr>
        <w:pStyle w:val="af7"/>
      </w:pPr>
      <w:r>
        <w:t xml:space="preserve">            {</w:t>
      </w:r>
    </w:p>
    <w:p w14:paraId="37FF5E30" w14:textId="77777777" w:rsidR="00CE4EC3" w:rsidRDefault="00CE4EC3" w:rsidP="00CE4EC3">
      <w:pPr>
        <w:pStyle w:val="af7"/>
      </w:pPr>
      <w:r>
        <w:t xml:space="preserve">                if (count &gt;= </w:t>
      </w:r>
      <w:proofErr w:type="spellStart"/>
      <w:r>
        <w:t>MaxPageCountToSave</w:t>
      </w:r>
      <w:proofErr w:type="spellEnd"/>
      <w:r>
        <w:t>)</w:t>
      </w:r>
    </w:p>
    <w:p w14:paraId="5ACD24B0" w14:textId="77777777" w:rsidR="00CE4EC3" w:rsidRDefault="00CE4EC3" w:rsidP="00CE4EC3">
      <w:pPr>
        <w:pStyle w:val="af7"/>
      </w:pPr>
      <w:r>
        <w:t xml:space="preserve">                {</w:t>
      </w:r>
    </w:p>
    <w:p w14:paraId="0B055832" w14:textId="77777777" w:rsidR="00CE4EC3" w:rsidRDefault="00CE4EC3" w:rsidP="00CE4EC3">
      <w:pPr>
        <w:pStyle w:val="af7"/>
      </w:pPr>
      <w:r>
        <w:t xml:space="preserve">                    count = 0;</w:t>
      </w:r>
    </w:p>
    <w:p w14:paraId="67152AFD" w14:textId="77777777" w:rsidR="00CE4EC3" w:rsidRDefault="00CE4EC3" w:rsidP="00CE4EC3">
      <w:pPr>
        <w:pStyle w:val="af7"/>
      </w:pPr>
      <w:r>
        <w:t xml:space="preserve">                    await </w:t>
      </w:r>
      <w:proofErr w:type="spellStart"/>
      <w:r>
        <w:t>dbContext.SaveChangesAsync</w:t>
      </w:r>
      <w:proofErr w:type="spellEnd"/>
      <w:r>
        <w:t>(</w:t>
      </w:r>
      <w:proofErr w:type="spellStart"/>
      <w:r>
        <w:t>cancellationToken</w:t>
      </w:r>
      <w:proofErr w:type="spellEnd"/>
      <w:r>
        <w:t>);</w:t>
      </w:r>
    </w:p>
    <w:p w14:paraId="321F07EC" w14:textId="77777777" w:rsidR="00CE4EC3" w:rsidRDefault="00CE4EC3" w:rsidP="00CE4EC3">
      <w:pPr>
        <w:pStyle w:val="af7"/>
      </w:pPr>
      <w:r>
        <w:t xml:space="preserve">                }</w:t>
      </w:r>
    </w:p>
    <w:p w14:paraId="6B7FC4AB" w14:textId="77777777" w:rsidR="00CE4EC3" w:rsidRDefault="00CE4EC3" w:rsidP="00CE4EC3">
      <w:pPr>
        <w:pStyle w:val="af7"/>
      </w:pPr>
    </w:p>
    <w:p w14:paraId="1FA8CF75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proofErr w:type="gramStart"/>
      <w:r>
        <w:t>dbContext.BookTexts.Add</w:t>
      </w:r>
      <w:proofErr w:type="spellEnd"/>
      <w:proofErr w:type="gramEnd"/>
      <w:r>
        <w:t>(</w:t>
      </w:r>
      <w:proofErr w:type="spellStart"/>
      <w:r>
        <w:t>bookText</w:t>
      </w:r>
      <w:proofErr w:type="spellEnd"/>
      <w:r>
        <w:t>);</w:t>
      </w:r>
    </w:p>
    <w:p w14:paraId="2A2B6E62" w14:textId="77777777" w:rsidR="00CE4EC3" w:rsidRDefault="00CE4EC3" w:rsidP="00CE4EC3">
      <w:pPr>
        <w:pStyle w:val="af7"/>
      </w:pPr>
      <w:r>
        <w:t xml:space="preserve">                count++;</w:t>
      </w:r>
    </w:p>
    <w:p w14:paraId="5F3665E3" w14:textId="77777777" w:rsidR="00CE4EC3" w:rsidRDefault="00CE4EC3" w:rsidP="00CE4EC3">
      <w:pPr>
        <w:pStyle w:val="af7"/>
      </w:pPr>
      <w:r>
        <w:t xml:space="preserve">            }</w:t>
      </w:r>
    </w:p>
    <w:p w14:paraId="44EFAFD3" w14:textId="77777777" w:rsidR="00CE4EC3" w:rsidRDefault="00CE4EC3" w:rsidP="00CE4EC3">
      <w:pPr>
        <w:pStyle w:val="af7"/>
      </w:pPr>
    </w:p>
    <w:p w14:paraId="3A38FCE2" w14:textId="77777777" w:rsidR="00CE4EC3" w:rsidRDefault="00CE4EC3" w:rsidP="00CE4EC3">
      <w:pPr>
        <w:pStyle w:val="af7"/>
      </w:pPr>
      <w:r>
        <w:t xml:space="preserve">            break;</w:t>
      </w:r>
    </w:p>
    <w:p w14:paraId="374A2BAA" w14:textId="77777777" w:rsidR="00CE4EC3" w:rsidRDefault="00CE4EC3" w:rsidP="00CE4EC3">
      <w:pPr>
        <w:pStyle w:val="af7"/>
      </w:pPr>
      <w:r>
        <w:t xml:space="preserve">        }</w:t>
      </w:r>
    </w:p>
    <w:p w14:paraId="3379F020" w14:textId="77777777" w:rsidR="00CE4EC3" w:rsidRDefault="00CE4EC3" w:rsidP="00CE4EC3">
      <w:pPr>
        <w:pStyle w:val="af7"/>
      </w:pPr>
    </w:p>
    <w:p w14:paraId="67FDCD85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fileStream.DisposeAsync</w:t>
      </w:r>
      <w:proofErr w:type="spellEnd"/>
      <w:r>
        <w:t>();</w:t>
      </w:r>
    </w:p>
    <w:p w14:paraId="0EC2559D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</w:t>
      </w:r>
      <w:proofErr w:type="spellStart"/>
      <w:r>
        <w:t>cancellationToken</w:t>
      </w:r>
      <w:proofErr w:type="spellEnd"/>
      <w:r>
        <w:t>);</w:t>
      </w:r>
    </w:p>
    <w:p w14:paraId="505B29E5" w14:textId="77777777" w:rsidR="00CE4EC3" w:rsidRDefault="00CE4EC3" w:rsidP="00CE4EC3">
      <w:pPr>
        <w:pStyle w:val="af7"/>
      </w:pPr>
      <w:r>
        <w:t xml:space="preserve">    }</w:t>
      </w:r>
    </w:p>
    <w:p w14:paraId="5463296E" w14:textId="77777777" w:rsidR="00CE4EC3" w:rsidRDefault="00CE4EC3" w:rsidP="00CE4EC3">
      <w:pPr>
        <w:pStyle w:val="af7"/>
      </w:pPr>
    </w:p>
    <w:p w14:paraId="7B3948BC" w14:textId="77777777" w:rsidR="00CE4EC3" w:rsidRDefault="00CE4EC3" w:rsidP="00CE4EC3">
      <w:pPr>
        <w:pStyle w:val="af7"/>
      </w:pPr>
      <w:r>
        <w:t xml:space="preserve">    public async Task&lt;int&gt; </w:t>
      </w:r>
      <w:proofErr w:type="spellStart"/>
      <w:proofErr w:type="gramStart"/>
      <w:r>
        <w:t>DeleteDocumentTextsAsync</w:t>
      </w:r>
      <w:proofErr w:type="spellEnd"/>
      <w:r>
        <w:t>(</w:t>
      </w:r>
      <w:proofErr w:type="gramEnd"/>
      <w:r>
        <w:t xml:space="preserve">Guid </w:t>
      </w:r>
      <w:proofErr w:type="spellStart"/>
      <w:r>
        <w:t>bookDocumentId</w:t>
      </w:r>
      <w:proofErr w:type="spellEnd"/>
      <w:r>
        <w:t xml:space="preserve">, </w:t>
      </w:r>
      <w:proofErr w:type="spellStart"/>
      <w:r>
        <w:t>CancellationToken</w:t>
      </w:r>
      <w:proofErr w:type="spellEnd"/>
      <w:r>
        <w:t xml:space="preserve"> </w:t>
      </w:r>
      <w:proofErr w:type="spellStart"/>
      <w:r>
        <w:t>cancellationToken</w:t>
      </w:r>
      <w:proofErr w:type="spellEnd"/>
      <w:r>
        <w:t>)</w:t>
      </w:r>
    </w:p>
    <w:p w14:paraId="5FA84417" w14:textId="77777777" w:rsidR="00CE4EC3" w:rsidRDefault="00CE4EC3" w:rsidP="00CE4EC3">
      <w:pPr>
        <w:pStyle w:val="af7"/>
      </w:pPr>
      <w:r>
        <w:t xml:space="preserve">    {</w:t>
      </w:r>
    </w:p>
    <w:p w14:paraId="5549007E" w14:textId="77777777" w:rsidR="00CE4EC3" w:rsidRDefault="00CE4EC3" w:rsidP="00CE4EC3">
      <w:pPr>
        <w:pStyle w:val="af7"/>
      </w:pPr>
      <w:r>
        <w:t xml:space="preserve">        return await </w:t>
      </w:r>
      <w:proofErr w:type="spellStart"/>
      <w:r>
        <w:t>dbContext.BookTexts</w:t>
      </w:r>
      <w:proofErr w:type="spellEnd"/>
    </w:p>
    <w:p w14:paraId="6CA4CF51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.Where</w:t>
      </w:r>
      <w:proofErr w:type="gramEnd"/>
      <w:r>
        <w:t xml:space="preserve">(text =&gt; </w:t>
      </w:r>
      <w:proofErr w:type="spellStart"/>
      <w:r>
        <w:t>text.BookDocumentId</w:t>
      </w:r>
      <w:proofErr w:type="spellEnd"/>
      <w:r>
        <w:t xml:space="preserve"> == </w:t>
      </w:r>
      <w:proofErr w:type="spellStart"/>
      <w:r>
        <w:t>bookDocumentId</w:t>
      </w:r>
      <w:proofErr w:type="spellEnd"/>
      <w:r>
        <w:t>)</w:t>
      </w:r>
    </w:p>
    <w:p w14:paraId="09B245B3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ExecuteDeleteAsync</w:t>
      </w:r>
      <w:proofErr w:type="spellEnd"/>
      <w:proofErr w:type="gramEnd"/>
      <w:r>
        <w:t>(</w:t>
      </w:r>
      <w:proofErr w:type="spellStart"/>
      <w:r>
        <w:t>cancellationToken</w:t>
      </w:r>
      <w:proofErr w:type="spellEnd"/>
      <w:r>
        <w:t>);</w:t>
      </w:r>
    </w:p>
    <w:p w14:paraId="17288D77" w14:textId="77777777" w:rsidR="00CE4EC3" w:rsidRDefault="00CE4EC3" w:rsidP="00CE4EC3">
      <w:pPr>
        <w:pStyle w:val="af7"/>
      </w:pPr>
      <w:r>
        <w:t xml:space="preserve">    }</w:t>
      </w:r>
    </w:p>
    <w:p w14:paraId="09C7D2DE" w14:textId="77777777" w:rsidR="00CE4EC3" w:rsidRDefault="00CE4EC3" w:rsidP="00CE4EC3">
      <w:pPr>
        <w:pStyle w:val="af7"/>
      </w:pPr>
      <w:r>
        <w:t>}</w:t>
      </w:r>
    </w:p>
    <w:p w14:paraId="51F150CF" w14:textId="77777777" w:rsidR="00CE4EC3" w:rsidRDefault="00CE4EC3" w:rsidP="00AA3514">
      <w:pPr>
        <w:pStyle w:val="affc"/>
      </w:pPr>
      <w:r>
        <w:t>Файл IndexingTaskQueue.cs:</w:t>
      </w:r>
    </w:p>
    <w:p w14:paraId="31B5FDF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System.Threading.Channels;</w:t>
      </w:r>
    </w:p>
    <w:p w14:paraId="2DDC2A92" w14:textId="77777777" w:rsidR="00CE4EC3" w:rsidRDefault="00CE4EC3" w:rsidP="00CE4EC3">
      <w:pPr>
        <w:pStyle w:val="af7"/>
      </w:pPr>
    </w:p>
    <w:p w14:paraId="7259EDF7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BookManager.Application.Indexing</w:t>
      </w:r>
      <w:proofErr w:type="gramEnd"/>
      <w:r>
        <w:t>;</w:t>
      </w:r>
    </w:p>
    <w:p w14:paraId="7F0B0F24" w14:textId="77777777" w:rsidR="00CE4EC3" w:rsidRDefault="00CE4EC3" w:rsidP="00CE4EC3">
      <w:pPr>
        <w:pStyle w:val="af7"/>
      </w:pPr>
    </w:p>
    <w:p w14:paraId="6650E65D" w14:textId="77777777" w:rsidR="00CE4EC3" w:rsidRDefault="00CE4EC3" w:rsidP="00CE4EC3">
      <w:pPr>
        <w:pStyle w:val="af7"/>
      </w:pPr>
      <w:r>
        <w:t>public sealed class IndexingTaskQueue: IIndexingTaskQueue</w:t>
      </w:r>
    </w:p>
    <w:p w14:paraId="48A27B97" w14:textId="77777777" w:rsidR="00CE4EC3" w:rsidRDefault="00CE4EC3" w:rsidP="00CE4EC3">
      <w:pPr>
        <w:pStyle w:val="af7"/>
      </w:pPr>
      <w:r>
        <w:t>{</w:t>
      </w:r>
    </w:p>
    <w:p w14:paraId="1C6C28B9" w14:textId="77777777" w:rsidR="00CE4EC3" w:rsidRDefault="00CE4EC3" w:rsidP="00CE4EC3">
      <w:pPr>
        <w:pStyle w:val="af7"/>
      </w:pPr>
      <w:r>
        <w:t xml:space="preserve">    private readonly Channel&lt;IndexingWorkItem&gt; _queue;</w:t>
      </w:r>
    </w:p>
    <w:p w14:paraId="7C630504" w14:textId="77777777" w:rsidR="00CE4EC3" w:rsidRDefault="00CE4EC3" w:rsidP="00CE4EC3">
      <w:pPr>
        <w:pStyle w:val="af7"/>
      </w:pPr>
    </w:p>
    <w:p w14:paraId="7DC4530D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IndexingTaskQueue(</w:t>
      </w:r>
      <w:proofErr w:type="gramEnd"/>
      <w:r>
        <w:t>int capacity)</w:t>
      </w:r>
    </w:p>
    <w:p w14:paraId="6FB30970" w14:textId="77777777" w:rsidR="00CE4EC3" w:rsidRDefault="00CE4EC3" w:rsidP="00CE4EC3">
      <w:pPr>
        <w:pStyle w:val="af7"/>
      </w:pPr>
      <w:r>
        <w:t xml:space="preserve">    {</w:t>
      </w:r>
    </w:p>
    <w:p w14:paraId="427E074C" w14:textId="77777777" w:rsidR="00CE4EC3" w:rsidRDefault="00CE4EC3" w:rsidP="00CE4EC3">
      <w:pPr>
        <w:pStyle w:val="af7"/>
      </w:pPr>
      <w:r>
        <w:t xml:space="preserve">        var options = new BoundedChannelOptions(capacity)</w:t>
      </w:r>
    </w:p>
    <w:p w14:paraId="77EAC0F4" w14:textId="77777777" w:rsidR="00CE4EC3" w:rsidRDefault="00CE4EC3" w:rsidP="00CE4EC3">
      <w:pPr>
        <w:pStyle w:val="af7"/>
      </w:pPr>
      <w:r>
        <w:t xml:space="preserve">        {</w:t>
      </w:r>
    </w:p>
    <w:p w14:paraId="03F94263" w14:textId="77777777" w:rsidR="00CE4EC3" w:rsidRDefault="00CE4EC3" w:rsidP="00CE4EC3">
      <w:pPr>
        <w:pStyle w:val="af7"/>
      </w:pPr>
      <w:r>
        <w:t xml:space="preserve">            FullMode = BoundedChannelFullMode.Wait</w:t>
      </w:r>
    </w:p>
    <w:p w14:paraId="0C747941" w14:textId="77777777" w:rsidR="00CE4EC3" w:rsidRDefault="00CE4EC3" w:rsidP="00CE4EC3">
      <w:pPr>
        <w:pStyle w:val="af7"/>
      </w:pPr>
      <w:r>
        <w:t xml:space="preserve">        };</w:t>
      </w:r>
    </w:p>
    <w:p w14:paraId="6B5C694F" w14:textId="77777777" w:rsidR="00CE4EC3" w:rsidRDefault="00CE4EC3" w:rsidP="00CE4EC3">
      <w:pPr>
        <w:pStyle w:val="af7"/>
      </w:pPr>
      <w:r>
        <w:t xml:space="preserve">        _queue = Channel.CreateBounded&lt;IndexingWorkItem&gt;(options);</w:t>
      </w:r>
    </w:p>
    <w:p w14:paraId="5340EC77" w14:textId="77777777" w:rsidR="00CE4EC3" w:rsidRDefault="00CE4EC3" w:rsidP="00CE4EC3">
      <w:pPr>
        <w:pStyle w:val="af7"/>
      </w:pPr>
      <w:r>
        <w:t xml:space="preserve">    }</w:t>
      </w:r>
    </w:p>
    <w:p w14:paraId="7CBC794D" w14:textId="77777777" w:rsidR="00CE4EC3" w:rsidRDefault="00CE4EC3" w:rsidP="00CE4EC3">
      <w:pPr>
        <w:pStyle w:val="af7"/>
      </w:pPr>
    </w:p>
    <w:p w14:paraId="65868AA3" w14:textId="77777777" w:rsidR="00CE4EC3" w:rsidRDefault="00CE4EC3" w:rsidP="00CE4EC3">
      <w:pPr>
        <w:pStyle w:val="af7"/>
      </w:pPr>
      <w:r>
        <w:t xml:space="preserve">    public async ValueTask </w:t>
      </w:r>
      <w:proofErr w:type="gramStart"/>
      <w:r>
        <w:t>QueueAsync(</w:t>
      </w:r>
      <w:proofErr w:type="gramEnd"/>
      <w:r>
        <w:t>IndexingWorkItem workItem)</w:t>
      </w:r>
    </w:p>
    <w:p w14:paraId="75817F3B" w14:textId="77777777" w:rsidR="00CE4EC3" w:rsidRDefault="00CE4EC3" w:rsidP="00CE4EC3">
      <w:pPr>
        <w:pStyle w:val="af7"/>
      </w:pPr>
      <w:r>
        <w:t xml:space="preserve">    {</w:t>
      </w:r>
    </w:p>
    <w:p w14:paraId="03FAE97B" w14:textId="77777777" w:rsidR="00CE4EC3" w:rsidRDefault="00CE4EC3" w:rsidP="00CE4EC3">
      <w:pPr>
        <w:pStyle w:val="af7"/>
      </w:pPr>
      <w:r>
        <w:t xml:space="preserve">        await _</w:t>
      </w:r>
      <w:proofErr w:type="gramStart"/>
      <w:r>
        <w:t>queue.Writer.WriteAsync</w:t>
      </w:r>
      <w:proofErr w:type="gramEnd"/>
      <w:r>
        <w:t>(workItem);</w:t>
      </w:r>
    </w:p>
    <w:p w14:paraId="4BDBCEA7" w14:textId="77777777" w:rsidR="00CE4EC3" w:rsidRDefault="00CE4EC3" w:rsidP="00CE4EC3">
      <w:pPr>
        <w:pStyle w:val="af7"/>
      </w:pPr>
      <w:r>
        <w:t xml:space="preserve">    }</w:t>
      </w:r>
    </w:p>
    <w:p w14:paraId="4A93B4A2" w14:textId="77777777" w:rsidR="00CE4EC3" w:rsidRDefault="00CE4EC3" w:rsidP="00CE4EC3">
      <w:pPr>
        <w:pStyle w:val="af7"/>
      </w:pPr>
    </w:p>
    <w:p w14:paraId="1F858E22" w14:textId="77777777" w:rsidR="00CE4EC3" w:rsidRDefault="00CE4EC3" w:rsidP="00CE4EC3">
      <w:pPr>
        <w:pStyle w:val="af7"/>
      </w:pPr>
      <w:r>
        <w:t xml:space="preserve">    public async ValueTask&lt;IndexingWorkItem&gt; </w:t>
      </w:r>
      <w:proofErr w:type="gramStart"/>
      <w:r>
        <w:t>DequeueAsync(</w:t>
      </w:r>
      <w:proofErr w:type="gramEnd"/>
      <w:r>
        <w:t>CancellationToken cancellationToken)</w:t>
      </w:r>
    </w:p>
    <w:p w14:paraId="61AA7BAD" w14:textId="77777777" w:rsidR="00CE4EC3" w:rsidRDefault="00CE4EC3" w:rsidP="00CE4EC3">
      <w:pPr>
        <w:pStyle w:val="af7"/>
      </w:pPr>
      <w:r>
        <w:t xml:space="preserve">    {</w:t>
      </w:r>
    </w:p>
    <w:p w14:paraId="64578711" w14:textId="77777777" w:rsidR="00CE4EC3" w:rsidRDefault="00CE4EC3" w:rsidP="00CE4EC3">
      <w:pPr>
        <w:pStyle w:val="af7"/>
      </w:pPr>
      <w:r>
        <w:t xml:space="preserve">        return await _</w:t>
      </w:r>
      <w:proofErr w:type="spellStart"/>
      <w:proofErr w:type="gramStart"/>
      <w:r>
        <w:t>queue.Reader.ReadAsync</w:t>
      </w:r>
      <w:proofErr w:type="spellEnd"/>
      <w:proofErr w:type="gramEnd"/>
      <w:r>
        <w:t>(</w:t>
      </w:r>
      <w:proofErr w:type="spellStart"/>
      <w:r>
        <w:t>cancellationToken</w:t>
      </w:r>
      <w:proofErr w:type="spellEnd"/>
      <w:r>
        <w:t>);</w:t>
      </w:r>
    </w:p>
    <w:p w14:paraId="0CE5949C" w14:textId="77777777" w:rsidR="00CE4EC3" w:rsidRDefault="00CE4EC3" w:rsidP="00CE4EC3">
      <w:pPr>
        <w:pStyle w:val="af7"/>
      </w:pPr>
      <w:r>
        <w:t xml:space="preserve">    }</w:t>
      </w:r>
    </w:p>
    <w:p w14:paraId="5E82DAB2" w14:textId="77777777" w:rsidR="00CE4EC3" w:rsidRDefault="00CE4EC3" w:rsidP="00CE4EC3">
      <w:pPr>
        <w:pStyle w:val="af7"/>
      </w:pPr>
      <w:r>
        <w:t>}</w:t>
      </w:r>
    </w:p>
    <w:p w14:paraId="5D0CB714" w14:textId="77777777" w:rsidR="00CE4EC3" w:rsidRDefault="00CE4EC3" w:rsidP="00AA3514">
      <w:pPr>
        <w:pStyle w:val="affc"/>
      </w:pPr>
      <w:r>
        <w:t>Файл IndexingWorkItem.cs:</w:t>
      </w:r>
    </w:p>
    <w:p w14:paraId="4BD860F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BookManager.Application.Indexing;</w:t>
      </w:r>
    </w:p>
    <w:p w14:paraId="470DCB3C" w14:textId="77777777" w:rsidR="00CE4EC3" w:rsidRDefault="00CE4EC3" w:rsidP="00CE4EC3">
      <w:pPr>
        <w:pStyle w:val="af7"/>
      </w:pPr>
    </w:p>
    <w:p w14:paraId="773AAA44" w14:textId="77777777" w:rsidR="00CE4EC3" w:rsidRDefault="00CE4EC3" w:rsidP="00CE4EC3">
      <w:pPr>
        <w:pStyle w:val="af7"/>
      </w:pPr>
      <w:r>
        <w:t>public enum IndexingWorkItemOperationType</w:t>
      </w:r>
    </w:p>
    <w:p w14:paraId="20A2DB01" w14:textId="77777777" w:rsidR="00CE4EC3" w:rsidRDefault="00CE4EC3" w:rsidP="00CE4EC3">
      <w:pPr>
        <w:pStyle w:val="af7"/>
      </w:pPr>
      <w:r>
        <w:t>{</w:t>
      </w:r>
    </w:p>
    <w:p w14:paraId="22B88936" w14:textId="77777777" w:rsidR="00CE4EC3" w:rsidRDefault="00CE4EC3" w:rsidP="00CE4EC3">
      <w:pPr>
        <w:pStyle w:val="af7"/>
      </w:pPr>
      <w:r>
        <w:t xml:space="preserve">    Created,</w:t>
      </w:r>
    </w:p>
    <w:p w14:paraId="1C7499E9" w14:textId="77777777" w:rsidR="00CE4EC3" w:rsidRDefault="00CE4EC3" w:rsidP="00CE4EC3">
      <w:pPr>
        <w:pStyle w:val="af7"/>
      </w:pPr>
      <w:r>
        <w:t xml:space="preserve">    Replaced,</w:t>
      </w:r>
    </w:p>
    <w:p w14:paraId="40414973" w14:textId="77777777" w:rsidR="00CE4EC3" w:rsidRDefault="00CE4EC3" w:rsidP="00CE4EC3">
      <w:pPr>
        <w:pStyle w:val="af7"/>
      </w:pPr>
      <w:r>
        <w:t xml:space="preserve">    Deleted</w:t>
      </w:r>
    </w:p>
    <w:p w14:paraId="23AB9766" w14:textId="77777777" w:rsidR="00CE4EC3" w:rsidRDefault="00CE4EC3" w:rsidP="00CE4EC3">
      <w:pPr>
        <w:pStyle w:val="af7"/>
      </w:pPr>
      <w:r>
        <w:t>}</w:t>
      </w:r>
    </w:p>
    <w:p w14:paraId="08DBD6A3" w14:textId="77777777" w:rsidR="00CE4EC3" w:rsidRDefault="00CE4EC3" w:rsidP="00CE4EC3">
      <w:pPr>
        <w:pStyle w:val="af7"/>
      </w:pPr>
    </w:p>
    <w:p w14:paraId="74C5CFA1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IndexingWorkItem(</w:t>
      </w:r>
      <w:proofErr w:type="gramEnd"/>
    </w:p>
    <w:p w14:paraId="63BB37F7" w14:textId="77777777" w:rsidR="00CE4EC3" w:rsidRDefault="00CE4EC3" w:rsidP="00CE4EC3">
      <w:pPr>
        <w:pStyle w:val="af7"/>
      </w:pPr>
      <w:r>
        <w:t xml:space="preserve">    IndexingWorkItemOperationType OperationType,</w:t>
      </w:r>
    </w:p>
    <w:p w14:paraId="205EEEE6" w14:textId="77777777" w:rsidR="00CE4EC3" w:rsidRDefault="00CE4EC3" w:rsidP="00CE4EC3">
      <w:pPr>
        <w:pStyle w:val="af7"/>
      </w:pPr>
      <w:r>
        <w:lastRenderedPageBreak/>
        <w:t xml:space="preserve">    Guid BookDocumentId</w:t>
      </w:r>
    </w:p>
    <w:p w14:paraId="74FFC42B" w14:textId="77777777" w:rsidR="00CE4EC3" w:rsidRDefault="00CE4EC3" w:rsidP="00CE4EC3">
      <w:pPr>
        <w:pStyle w:val="af7"/>
      </w:pPr>
      <w:r>
        <w:t>);</w:t>
      </w:r>
    </w:p>
    <w:p w14:paraId="1315A4ED" w14:textId="77777777" w:rsidR="00CE4EC3" w:rsidRDefault="00CE4EC3" w:rsidP="00AA3514">
      <w:pPr>
        <w:pStyle w:val="affc"/>
      </w:pPr>
      <w:r>
        <w:t>Файл INotificationService.cs:</w:t>
      </w:r>
    </w:p>
    <w:p w14:paraId="4064E2F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</w:p>
    <w:p w14:paraId="79636FB9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System.Threading.Channels</w:t>
      </w:r>
      <w:proofErr w:type="gramEnd"/>
      <w:r>
        <w:t>;</w:t>
      </w:r>
    </w:p>
    <w:p w14:paraId="76C1F82D" w14:textId="77777777" w:rsidR="00CE4EC3" w:rsidRDefault="00CE4EC3" w:rsidP="00CE4EC3">
      <w:pPr>
        <w:pStyle w:val="af7"/>
      </w:pPr>
    </w:p>
    <w:p w14:paraId="0A5ACCD0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BookManager.Application.Notification</w:t>
      </w:r>
      <w:proofErr w:type="gramEnd"/>
      <w:r>
        <w:t>;</w:t>
      </w:r>
    </w:p>
    <w:p w14:paraId="587001C8" w14:textId="77777777" w:rsidR="00CE4EC3" w:rsidRDefault="00CE4EC3" w:rsidP="00CE4EC3">
      <w:pPr>
        <w:pStyle w:val="af7"/>
      </w:pPr>
    </w:p>
    <w:p w14:paraId="5C0134AA" w14:textId="77777777" w:rsidR="00CE4EC3" w:rsidRDefault="00CE4EC3" w:rsidP="00CE4EC3">
      <w:pPr>
        <w:pStyle w:val="af7"/>
      </w:pPr>
      <w:r>
        <w:t>public interface INotificationService</w:t>
      </w:r>
    </w:p>
    <w:p w14:paraId="354E43E3" w14:textId="77777777" w:rsidR="00CE4EC3" w:rsidRDefault="00CE4EC3" w:rsidP="00CE4EC3">
      <w:pPr>
        <w:pStyle w:val="af7"/>
      </w:pPr>
      <w:r>
        <w:t>{</w:t>
      </w:r>
    </w:p>
    <w:p w14:paraId="168F250C" w14:textId="77777777" w:rsidR="00CE4EC3" w:rsidRDefault="00CE4EC3" w:rsidP="00CE4EC3">
      <w:pPr>
        <w:pStyle w:val="af7"/>
      </w:pPr>
      <w:r>
        <w:t xml:space="preserve">    public ValueTask&lt;Channel&lt;Notification&gt;&gt; </w:t>
      </w:r>
      <w:proofErr w:type="gramStart"/>
      <w:r>
        <w:t>SubscribeAsync(</w:t>
      </w:r>
      <w:proofErr w:type="gramEnd"/>
      <w:r>
        <w:t>CancellationToken cancellationToken);</w:t>
      </w:r>
    </w:p>
    <w:p w14:paraId="0C8CFF13" w14:textId="77777777" w:rsidR="00CE4EC3" w:rsidRDefault="00CE4EC3" w:rsidP="00CE4EC3">
      <w:pPr>
        <w:pStyle w:val="af7"/>
      </w:pPr>
      <w:r>
        <w:t xml:space="preserve">    public ValueTask </w:t>
      </w:r>
      <w:proofErr w:type="gramStart"/>
      <w:r>
        <w:t>UnsubscribeAsync(</w:t>
      </w:r>
      <w:proofErr w:type="gramEnd"/>
      <w:r>
        <w:t>Channel&lt;Notification&gt; channel);</w:t>
      </w:r>
    </w:p>
    <w:p w14:paraId="18223AD8" w14:textId="77777777" w:rsidR="00CE4EC3" w:rsidRDefault="00CE4EC3" w:rsidP="00CE4EC3">
      <w:pPr>
        <w:pStyle w:val="af7"/>
      </w:pPr>
      <w:r>
        <w:t xml:space="preserve">    public ValueTask </w:t>
      </w:r>
      <w:proofErr w:type="gramStart"/>
      <w:r>
        <w:t>SendAsync(</w:t>
      </w:r>
      <w:proofErr w:type="gramEnd"/>
      <w:r>
        <w:t>Notification notification, CancellationToken cancellationToken);</w:t>
      </w:r>
    </w:p>
    <w:p w14:paraId="74383A1F" w14:textId="77777777" w:rsidR="00CE4EC3" w:rsidRDefault="00CE4EC3" w:rsidP="00CE4EC3">
      <w:pPr>
        <w:pStyle w:val="af7"/>
      </w:pPr>
      <w:r>
        <w:t>}</w:t>
      </w:r>
    </w:p>
    <w:p w14:paraId="2C1AA64F" w14:textId="77777777" w:rsidR="00CE4EC3" w:rsidRDefault="00CE4EC3" w:rsidP="00AA3514">
      <w:pPr>
        <w:pStyle w:val="affc"/>
      </w:pPr>
      <w:r>
        <w:t>Файл Notification.cs:</w:t>
      </w:r>
    </w:p>
    <w:p w14:paraId="156ADFA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NodaTime;</w:t>
      </w:r>
    </w:p>
    <w:p w14:paraId="40137B16" w14:textId="77777777" w:rsidR="00CE4EC3" w:rsidRDefault="00CE4EC3" w:rsidP="00CE4EC3">
      <w:pPr>
        <w:pStyle w:val="af7"/>
      </w:pPr>
    </w:p>
    <w:p w14:paraId="4665DE46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BookManager.Application.Notification</w:t>
      </w:r>
      <w:proofErr w:type="gramEnd"/>
      <w:r>
        <w:t>;</w:t>
      </w:r>
    </w:p>
    <w:p w14:paraId="4D0CF0C1" w14:textId="77777777" w:rsidR="00CE4EC3" w:rsidRDefault="00CE4EC3" w:rsidP="00CE4EC3">
      <w:pPr>
        <w:pStyle w:val="af7"/>
      </w:pPr>
    </w:p>
    <w:p w14:paraId="047D0757" w14:textId="77777777" w:rsidR="00CE4EC3" w:rsidRDefault="00CE4EC3" w:rsidP="00CE4EC3">
      <w:pPr>
        <w:pStyle w:val="af7"/>
      </w:pPr>
      <w:r>
        <w:t xml:space="preserve">public sealed record </w:t>
      </w:r>
      <w:proofErr w:type="gramStart"/>
      <w:r>
        <w:t>Notification(</w:t>
      </w:r>
      <w:proofErr w:type="gramEnd"/>
      <w:r>
        <w:t>string Message, Instant DateTime);</w:t>
      </w:r>
    </w:p>
    <w:p w14:paraId="4B8F454F" w14:textId="77777777" w:rsidR="00CE4EC3" w:rsidRDefault="00CE4EC3" w:rsidP="00AA3514">
      <w:pPr>
        <w:pStyle w:val="affc"/>
      </w:pPr>
      <w:r>
        <w:t>Файл NotificationService.cs:</w:t>
      </w:r>
    </w:p>
    <w:p w14:paraId="5262C416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System.Threading.Channels;</w:t>
      </w:r>
    </w:p>
    <w:p w14:paraId="32095869" w14:textId="77777777" w:rsidR="00CE4EC3" w:rsidRDefault="00CE4EC3" w:rsidP="00CE4EC3">
      <w:pPr>
        <w:pStyle w:val="af7"/>
      </w:pPr>
    </w:p>
    <w:p w14:paraId="2B917482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BookManager.Application.Notification</w:t>
      </w:r>
      <w:proofErr w:type="gramEnd"/>
      <w:r>
        <w:t>;</w:t>
      </w:r>
    </w:p>
    <w:p w14:paraId="062F7A32" w14:textId="77777777" w:rsidR="00CE4EC3" w:rsidRDefault="00CE4EC3" w:rsidP="00CE4EC3">
      <w:pPr>
        <w:pStyle w:val="af7"/>
      </w:pPr>
    </w:p>
    <w:p w14:paraId="666F70E8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NotificationService :</w:t>
      </w:r>
      <w:proofErr w:type="gramEnd"/>
      <w:r>
        <w:t xml:space="preserve"> INotificationService</w:t>
      </w:r>
    </w:p>
    <w:p w14:paraId="5C4B5C94" w14:textId="77777777" w:rsidR="00CE4EC3" w:rsidRDefault="00CE4EC3" w:rsidP="00CE4EC3">
      <w:pPr>
        <w:pStyle w:val="af7"/>
      </w:pPr>
      <w:r>
        <w:t>{</w:t>
      </w:r>
    </w:p>
    <w:p w14:paraId="522B93F9" w14:textId="77777777" w:rsidR="00CE4EC3" w:rsidRDefault="00CE4EC3" w:rsidP="00CE4EC3">
      <w:pPr>
        <w:pStyle w:val="af7"/>
      </w:pPr>
      <w:r>
        <w:t xml:space="preserve">    private readonly List&lt;Channel&lt;Notification&gt;&gt; _consumers = [];</w:t>
      </w:r>
    </w:p>
    <w:p w14:paraId="6CD89B1C" w14:textId="77777777" w:rsidR="00CE4EC3" w:rsidRDefault="00CE4EC3" w:rsidP="00CE4EC3">
      <w:pPr>
        <w:pStyle w:val="af7"/>
      </w:pPr>
    </w:p>
    <w:p w14:paraId="4CC37157" w14:textId="77777777" w:rsidR="00CE4EC3" w:rsidRDefault="00CE4EC3" w:rsidP="00CE4EC3">
      <w:pPr>
        <w:pStyle w:val="af7"/>
      </w:pPr>
      <w:r>
        <w:t xml:space="preserve">    public ValueTask&lt;Channel&lt;Notification&gt;&gt; </w:t>
      </w:r>
      <w:proofErr w:type="gramStart"/>
      <w:r>
        <w:t>SubscribeAsync(</w:t>
      </w:r>
      <w:proofErr w:type="gramEnd"/>
      <w:r>
        <w:t>CancellationToken cancellationToken)</w:t>
      </w:r>
    </w:p>
    <w:p w14:paraId="00DFED4D" w14:textId="77777777" w:rsidR="00CE4EC3" w:rsidRDefault="00CE4EC3" w:rsidP="00CE4EC3">
      <w:pPr>
        <w:pStyle w:val="af7"/>
      </w:pPr>
      <w:r>
        <w:t xml:space="preserve">    {</w:t>
      </w:r>
    </w:p>
    <w:p w14:paraId="299F5C85" w14:textId="77777777" w:rsidR="00CE4EC3" w:rsidRDefault="00CE4EC3" w:rsidP="00CE4EC3">
      <w:pPr>
        <w:pStyle w:val="af7"/>
      </w:pPr>
      <w:r>
        <w:t xml:space="preserve">        var consumerChannel = Channel.CreateUnbounded&lt;Notification</w:t>
      </w:r>
      <w:proofErr w:type="gramStart"/>
      <w:r>
        <w:t>&gt;(</w:t>
      </w:r>
      <w:proofErr w:type="gramEnd"/>
      <w:r>
        <w:t>);</w:t>
      </w:r>
    </w:p>
    <w:p w14:paraId="61AD20F9" w14:textId="77777777" w:rsidR="00CE4EC3" w:rsidRDefault="00CE4EC3" w:rsidP="00CE4EC3">
      <w:pPr>
        <w:pStyle w:val="af7"/>
      </w:pPr>
      <w:r>
        <w:t xml:space="preserve">        _</w:t>
      </w:r>
      <w:proofErr w:type="gramStart"/>
      <w:r>
        <w:t>consumers.Add</w:t>
      </w:r>
      <w:proofErr w:type="gramEnd"/>
      <w:r>
        <w:t>(consumerChannel);</w:t>
      </w:r>
    </w:p>
    <w:p w14:paraId="49D6E0D0" w14:textId="77777777" w:rsidR="00CE4EC3" w:rsidRDefault="00CE4EC3" w:rsidP="00CE4EC3">
      <w:pPr>
        <w:pStyle w:val="af7"/>
      </w:pPr>
      <w:r>
        <w:t xml:space="preserve">        return ValueTask.FromResult(consumerChannel);</w:t>
      </w:r>
    </w:p>
    <w:p w14:paraId="537B6061" w14:textId="77777777" w:rsidR="00CE4EC3" w:rsidRDefault="00CE4EC3" w:rsidP="00CE4EC3">
      <w:pPr>
        <w:pStyle w:val="af7"/>
      </w:pPr>
      <w:r>
        <w:t xml:space="preserve">    }</w:t>
      </w:r>
    </w:p>
    <w:p w14:paraId="3F2D5AC1" w14:textId="77777777" w:rsidR="00CE4EC3" w:rsidRDefault="00CE4EC3" w:rsidP="00CE4EC3">
      <w:pPr>
        <w:pStyle w:val="af7"/>
      </w:pPr>
    </w:p>
    <w:p w14:paraId="49FF7F12" w14:textId="77777777" w:rsidR="00CE4EC3" w:rsidRDefault="00CE4EC3" w:rsidP="00CE4EC3">
      <w:pPr>
        <w:pStyle w:val="af7"/>
      </w:pPr>
      <w:r>
        <w:t xml:space="preserve">    public ValueTask </w:t>
      </w:r>
      <w:proofErr w:type="gramStart"/>
      <w:r>
        <w:t>UnsubscribeAsync(</w:t>
      </w:r>
      <w:proofErr w:type="gramEnd"/>
      <w:r>
        <w:t>Channel&lt;Notification&gt; channel)</w:t>
      </w:r>
    </w:p>
    <w:p w14:paraId="69BAB106" w14:textId="77777777" w:rsidR="00CE4EC3" w:rsidRDefault="00CE4EC3" w:rsidP="00CE4EC3">
      <w:pPr>
        <w:pStyle w:val="af7"/>
      </w:pPr>
      <w:r>
        <w:t xml:space="preserve">    {</w:t>
      </w:r>
    </w:p>
    <w:p w14:paraId="3A262B11" w14:textId="77777777" w:rsidR="00CE4EC3" w:rsidRDefault="00CE4EC3" w:rsidP="00CE4EC3">
      <w:pPr>
        <w:pStyle w:val="af7"/>
      </w:pPr>
      <w:r>
        <w:t xml:space="preserve">        _</w:t>
      </w:r>
      <w:proofErr w:type="gramStart"/>
      <w:r>
        <w:t>consumers.Remove</w:t>
      </w:r>
      <w:proofErr w:type="gramEnd"/>
      <w:r>
        <w:t>(channel);</w:t>
      </w:r>
    </w:p>
    <w:p w14:paraId="654EF6A0" w14:textId="77777777" w:rsidR="00CE4EC3" w:rsidRDefault="00CE4EC3" w:rsidP="00CE4EC3">
      <w:pPr>
        <w:pStyle w:val="af7"/>
      </w:pPr>
      <w:r>
        <w:t xml:space="preserve">        return ValueTask.CompletedTask;</w:t>
      </w:r>
    </w:p>
    <w:p w14:paraId="215854F5" w14:textId="77777777" w:rsidR="00CE4EC3" w:rsidRDefault="00CE4EC3" w:rsidP="00CE4EC3">
      <w:pPr>
        <w:pStyle w:val="af7"/>
      </w:pPr>
      <w:r>
        <w:t xml:space="preserve">    }</w:t>
      </w:r>
    </w:p>
    <w:p w14:paraId="54C00602" w14:textId="77777777" w:rsidR="00CE4EC3" w:rsidRDefault="00CE4EC3" w:rsidP="00CE4EC3">
      <w:pPr>
        <w:pStyle w:val="af7"/>
      </w:pPr>
    </w:p>
    <w:p w14:paraId="65B34DBF" w14:textId="77777777" w:rsidR="00CE4EC3" w:rsidRDefault="00CE4EC3" w:rsidP="00CE4EC3">
      <w:pPr>
        <w:pStyle w:val="af7"/>
      </w:pPr>
      <w:r>
        <w:t xml:space="preserve">    public async ValueTask </w:t>
      </w:r>
      <w:proofErr w:type="gramStart"/>
      <w:r>
        <w:t>SendAsync(</w:t>
      </w:r>
      <w:proofErr w:type="gramEnd"/>
      <w:r>
        <w:t>Notification notification, CancellationToken cancellationToken)</w:t>
      </w:r>
    </w:p>
    <w:p w14:paraId="2ABA7C1E" w14:textId="77777777" w:rsidR="00CE4EC3" w:rsidRDefault="00CE4EC3" w:rsidP="00CE4EC3">
      <w:pPr>
        <w:pStyle w:val="af7"/>
      </w:pPr>
      <w:r>
        <w:t xml:space="preserve">    {</w:t>
      </w:r>
    </w:p>
    <w:p w14:paraId="4F385BAC" w14:textId="77777777" w:rsidR="00CE4EC3" w:rsidRDefault="00CE4EC3" w:rsidP="00CE4EC3">
      <w:pPr>
        <w:pStyle w:val="af7"/>
      </w:pPr>
      <w:r>
        <w:t xml:space="preserve">        foreach (var consumer in _consumers)</w:t>
      </w:r>
    </w:p>
    <w:p w14:paraId="4021A7FB" w14:textId="77777777" w:rsidR="00CE4EC3" w:rsidRDefault="00CE4EC3" w:rsidP="00CE4EC3">
      <w:pPr>
        <w:pStyle w:val="af7"/>
      </w:pPr>
      <w:r>
        <w:t xml:space="preserve">        {</w:t>
      </w:r>
    </w:p>
    <w:p w14:paraId="6636217F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consumer.Writer.WriteAsync</w:t>
      </w:r>
      <w:proofErr w:type="spellEnd"/>
      <w:proofErr w:type="gramEnd"/>
      <w:r>
        <w:t xml:space="preserve">(notification, </w:t>
      </w:r>
      <w:proofErr w:type="spellStart"/>
      <w:r>
        <w:t>cancellationToken</w:t>
      </w:r>
      <w:proofErr w:type="spellEnd"/>
      <w:r>
        <w:t>);</w:t>
      </w:r>
    </w:p>
    <w:p w14:paraId="45AFF2C2" w14:textId="77777777" w:rsidR="00CE4EC3" w:rsidRDefault="00CE4EC3" w:rsidP="00CE4EC3">
      <w:pPr>
        <w:pStyle w:val="af7"/>
      </w:pPr>
      <w:r>
        <w:t xml:space="preserve">        }</w:t>
      </w:r>
    </w:p>
    <w:p w14:paraId="0A00CC5B" w14:textId="77777777" w:rsidR="00CE4EC3" w:rsidRDefault="00CE4EC3" w:rsidP="00CE4EC3">
      <w:pPr>
        <w:pStyle w:val="af7"/>
      </w:pPr>
      <w:r>
        <w:t xml:space="preserve">    }</w:t>
      </w:r>
    </w:p>
    <w:p w14:paraId="5BAC644C" w14:textId="77777777" w:rsidR="00CE4EC3" w:rsidRDefault="00CE4EC3" w:rsidP="00CE4EC3">
      <w:pPr>
        <w:pStyle w:val="af7"/>
      </w:pPr>
      <w:r>
        <w:t>}</w:t>
      </w:r>
    </w:p>
    <w:p w14:paraId="7F909C02" w14:textId="77777777" w:rsidR="00CE4EC3" w:rsidRDefault="00CE4EC3" w:rsidP="00AA3514">
      <w:pPr>
        <w:pStyle w:val="affc"/>
      </w:pPr>
      <w:r>
        <w:t>Файл AppDbContext.cs:</w:t>
      </w:r>
    </w:p>
    <w:p w14:paraId="69BE0836" w14:textId="77777777" w:rsidR="00CE4EC3" w:rsidRDefault="00CE4EC3" w:rsidP="00CE4EC3">
      <w:pPr>
        <w:pStyle w:val="af7"/>
      </w:pPr>
      <w:r>
        <w:t>using Microsoft.AspNetCore.Identity;</w:t>
      </w:r>
    </w:p>
    <w:p w14:paraId="3A4DF9D3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Microsoft.AspNetCore.Identity.EntityFrameworkCore</w:t>
      </w:r>
      <w:proofErr w:type="gramEnd"/>
      <w:r>
        <w:t>;</w:t>
      </w:r>
    </w:p>
    <w:p w14:paraId="5C75F74E" w14:textId="77777777" w:rsidR="00CE4EC3" w:rsidRDefault="00CE4EC3" w:rsidP="00CE4EC3">
      <w:pPr>
        <w:pStyle w:val="af7"/>
      </w:pPr>
    </w:p>
    <w:p w14:paraId="349D5B81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BookManager.Application.Persistence</w:t>
      </w:r>
      <w:proofErr w:type="gramEnd"/>
      <w:r>
        <w:t>;</w:t>
      </w:r>
    </w:p>
    <w:p w14:paraId="13CC3A7C" w14:textId="77777777" w:rsidR="00CE4EC3" w:rsidRDefault="00CE4EC3" w:rsidP="00CE4EC3">
      <w:pPr>
        <w:pStyle w:val="af7"/>
      </w:pPr>
    </w:p>
    <w:p w14:paraId="1CEC59A0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AppDbContext(</w:t>
      </w:r>
      <w:proofErr w:type="gramEnd"/>
      <w:r>
        <w:t>DbContextOptions&lt;AppDbContext&gt; options)</w:t>
      </w:r>
    </w:p>
    <w:p w14:paraId="323719E8" w14:textId="77777777" w:rsidR="00CE4EC3" w:rsidRDefault="00CE4EC3" w:rsidP="00CE4EC3">
      <w:pPr>
        <w:pStyle w:val="af7"/>
      </w:pPr>
      <w:r>
        <w:t xml:space="preserve">    : IdentityUserContext&lt;User, Guid&gt;(options), IAppDbContext</w:t>
      </w:r>
    </w:p>
    <w:p w14:paraId="06E99767" w14:textId="77777777" w:rsidR="00CE4EC3" w:rsidRDefault="00CE4EC3" w:rsidP="00CE4EC3">
      <w:pPr>
        <w:pStyle w:val="af7"/>
      </w:pPr>
      <w:r>
        <w:t>{</w:t>
      </w:r>
    </w:p>
    <w:p w14:paraId="4A61EDC9" w14:textId="77777777" w:rsidR="00CE4EC3" w:rsidRDefault="00CE4EC3" w:rsidP="00CE4EC3">
      <w:pPr>
        <w:pStyle w:val="af7"/>
      </w:pPr>
      <w:r>
        <w:t xml:space="preserve">    public DbSet&lt;BookCollection&gt; BookCollections =&gt; Set&lt;BookCollection</w:t>
      </w:r>
      <w:proofErr w:type="gramStart"/>
      <w:r>
        <w:t>&gt;(</w:t>
      </w:r>
      <w:proofErr w:type="gramEnd"/>
      <w:r>
        <w:t>);</w:t>
      </w:r>
    </w:p>
    <w:p w14:paraId="29EC07AC" w14:textId="77777777" w:rsidR="00CE4EC3" w:rsidRDefault="00CE4EC3" w:rsidP="00CE4EC3">
      <w:pPr>
        <w:pStyle w:val="af7"/>
      </w:pPr>
    </w:p>
    <w:p w14:paraId="5EEF082E" w14:textId="77777777" w:rsidR="00CE4EC3" w:rsidRDefault="00CE4EC3" w:rsidP="00CE4EC3">
      <w:pPr>
        <w:pStyle w:val="af7"/>
      </w:pPr>
      <w:r>
        <w:t xml:space="preserve">    public DbSet&lt;Book&gt; Books =&gt; Set&lt;Book</w:t>
      </w:r>
      <w:proofErr w:type="gramStart"/>
      <w:r>
        <w:t>&gt;(</w:t>
      </w:r>
      <w:proofErr w:type="gramEnd"/>
      <w:r>
        <w:t>);</w:t>
      </w:r>
    </w:p>
    <w:p w14:paraId="1319BD7B" w14:textId="77777777" w:rsidR="00CE4EC3" w:rsidRDefault="00CE4EC3" w:rsidP="00CE4EC3">
      <w:pPr>
        <w:pStyle w:val="af7"/>
      </w:pPr>
    </w:p>
    <w:p w14:paraId="5D86D952" w14:textId="77777777" w:rsidR="00CE4EC3" w:rsidRDefault="00CE4EC3" w:rsidP="00CE4EC3">
      <w:pPr>
        <w:pStyle w:val="af7"/>
      </w:pPr>
      <w:r>
        <w:t xml:space="preserve">    public DbSet&lt;BookText&gt; BookTexts =&gt; Set&lt;BookText</w:t>
      </w:r>
      <w:proofErr w:type="gramStart"/>
      <w:r>
        <w:t>&gt;(</w:t>
      </w:r>
      <w:proofErr w:type="gramEnd"/>
      <w:r>
        <w:t>);</w:t>
      </w:r>
    </w:p>
    <w:p w14:paraId="194BFD20" w14:textId="77777777" w:rsidR="00CE4EC3" w:rsidRDefault="00CE4EC3" w:rsidP="00CE4EC3">
      <w:pPr>
        <w:pStyle w:val="af7"/>
      </w:pPr>
    </w:p>
    <w:p w14:paraId="133A8267" w14:textId="77777777" w:rsidR="00CE4EC3" w:rsidRDefault="00CE4EC3" w:rsidP="00CE4EC3">
      <w:pPr>
        <w:pStyle w:val="af7"/>
      </w:pPr>
      <w:r>
        <w:t xml:space="preserve">    public DbSet&lt;BookUserStats&gt; BookUserStatsSet =&gt; Set&lt;BookUserStats</w:t>
      </w:r>
      <w:proofErr w:type="gramStart"/>
      <w:r>
        <w:t>&gt;(</w:t>
      </w:r>
      <w:proofErr w:type="gramEnd"/>
      <w:r>
        <w:t>);</w:t>
      </w:r>
    </w:p>
    <w:p w14:paraId="46A971B9" w14:textId="77777777" w:rsidR="00CE4EC3" w:rsidRDefault="00CE4EC3" w:rsidP="00CE4EC3">
      <w:pPr>
        <w:pStyle w:val="af7"/>
      </w:pPr>
    </w:p>
    <w:p w14:paraId="6D7CAAE9" w14:textId="77777777" w:rsidR="00CE4EC3" w:rsidRDefault="00CE4EC3" w:rsidP="00CE4EC3">
      <w:pPr>
        <w:pStyle w:val="af7"/>
      </w:pPr>
      <w:r>
        <w:t xml:space="preserve">    public DbSet&lt;DictionaryWord&gt; DictionaryWords =&gt; Set&lt;DictionaryWord</w:t>
      </w:r>
      <w:proofErr w:type="gramStart"/>
      <w:r>
        <w:t>&gt;(</w:t>
      </w:r>
      <w:proofErr w:type="gramEnd"/>
      <w:r>
        <w:t>);</w:t>
      </w:r>
    </w:p>
    <w:p w14:paraId="62B58B47" w14:textId="77777777" w:rsidR="00CE4EC3" w:rsidRDefault="00CE4EC3" w:rsidP="00CE4EC3">
      <w:pPr>
        <w:pStyle w:val="af7"/>
      </w:pPr>
    </w:p>
    <w:p w14:paraId="69AD0C84" w14:textId="77777777" w:rsidR="00CE4EC3" w:rsidRDefault="00CE4EC3" w:rsidP="00CE4EC3">
      <w:pPr>
        <w:pStyle w:val="af7"/>
      </w:pPr>
      <w:r>
        <w:lastRenderedPageBreak/>
        <w:t xml:space="preserve">    protected override void </w:t>
      </w:r>
      <w:proofErr w:type="gramStart"/>
      <w:r>
        <w:t>OnModelCreating(</w:t>
      </w:r>
      <w:proofErr w:type="gramEnd"/>
      <w:r>
        <w:t>ModelBuilder modelBuilder)</w:t>
      </w:r>
    </w:p>
    <w:p w14:paraId="2EC6091C" w14:textId="77777777" w:rsidR="00CE4EC3" w:rsidRDefault="00CE4EC3" w:rsidP="00CE4EC3">
      <w:pPr>
        <w:pStyle w:val="af7"/>
      </w:pPr>
      <w:r>
        <w:t xml:space="preserve">    {</w:t>
      </w:r>
    </w:p>
    <w:p w14:paraId="7E5832E3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base.OnModelCreating</w:t>
      </w:r>
      <w:proofErr w:type="gramEnd"/>
      <w:r>
        <w:t>(modelBuilder);</w:t>
      </w:r>
    </w:p>
    <w:p w14:paraId="18A525C1" w14:textId="77777777" w:rsidR="00CE4EC3" w:rsidRDefault="00CE4EC3" w:rsidP="00CE4EC3">
      <w:pPr>
        <w:pStyle w:val="af7"/>
      </w:pPr>
      <w:r>
        <w:t xml:space="preserve">        modelBuilder.Entity&lt;User</w:t>
      </w:r>
      <w:proofErr w:type="gramStart"/>
      <w:r>
        <w:t>&gt;(</w:t>
      </w:r>
      <w:proofErr w:type="gramEnd"/>
      <w:r>
        <w:t>u =&gt; u.ToTable("users"));</w:t>
      </w:r>
    </w:p>
    <w:p w14:paraId="12A61730" w14:textId="77777777" w:rsidR="00CE4EC3" w:rsidRDefault="00CE4EC3" w:rsidP="00CE4EC3">
      <w:pPr>
        <w:pStyle w:val="af7"/>
      </w:pPr>
      <w:r>
        <w:t xml:space="preserve">        modelBuilder.Entity&lt;IdentityRole</w:t>
      </w:r>
      <w:proofErr w:type="gramStart"/>
      <w:r>
        <w:t>&gt;(</w:t>
      </w:r>
      <w:proofErr w:type="gramEnd"/>
      <w:r>
        <w:t>r =&gt; r.ToTable("user_roles"));</w:t>
      </w:r>
    </w:p>
    <w:p w14:paraId="08D43726" w14:textId="77777777" w:rsidR="00CE4EC3" w:rsidRDefault="00CE4EC3" w:rsidP="00CE4EC3">
      <w:pPr>
        <w:pStyle w:val="af7"/>
      </w:pPr>
      <w:r>
        <w:t xml:space="preserve">        modelBuilder.Entity&lt;IdentityUserLogin&lt;Guid&gt;</w:t>
      </w:r>
      <w:proofErr w:type="gramStart"/>
      <w:r>
        <w:t>&gt;(</w:t>
      </w:r>
      <w:proofErr w:type="gramEnd"/>
      <w:r>
        <w:t>r =&gt; r.ToTable("user_logins"));</w:t>
      </w:r>
    </w:p>
    <w:p w14:paraId="505474CF" w14:textId="77777777" w:rsidR="00CE4EC3" w:rsidRDefault="00CE4EC3" w:rsidP="00CE4EC3">
      <w:pPr>
        <w:pStyle w:val="af7"/>
      </w:pPr>
      <w:r>
        <w:t xml:space="preserve">        modelBuilder.Entity&lt;IdentityUserClaim&lt;Guid&gt;</w:t>
      </w:r>
      <w:proofErr w:type="gramStart"/>
      <w:r>
        <w:t>&gt;(</w:t>
      </w:r>
      <w:proofErr w:type="gramEnd"/>
      <w:r>
        <w:t>r =&gt; r.ToTable("user_claims"));</w:t>
      </w:r>
    </w:p>
    <w:p w14:paraId="53121864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modelBuilder.Entity</w:t>
      </w:r>
      <w:proofErr w:type="spellEnd"/>
      <w:r>
        <w:t>&lt;</w:t>
      </w:r>
      <w:proofErr w:type="spellStart"/>
      <w:r>
        <w:t>IdentityUserToken</w:t>
      </w:r>
      <w:proofErr w:type="spellEnd"/>
      <w:r>
        <w:t>&lt;Guid&gt;</w:t>
      </w:r>
      <w:proofErr w:type="gramStart"/>
      <w:r>
        <w:t>&gt;(</w:t>
      </w:r>
      <w:proofErr w:type="gramEnd"/>
      <w:r>
        <w:t xml:space="preserve">r =&gt; </w:t>
      </w:r>
      <w:proofErr w:type="spellStart"/>
      <w:r>
        <w:t>r.ToTable</w:t>
      </w:r>
      <w:proofErr w:type="spellEnd"/>
      <w:r>
        <w:t>("</w:t>
      </w:r>
      <w:proofErr w:type="spellStart"/>
      <w:r>
        <w:t>user_tokens</w:t>
      </w:r>
      <w:proofErr w:type="spellEnd"/>
      <w:r>
        <w:t>"));</w:t>
      </w:r>
    </w:p>
    <w:p w14:paraId="783EA372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modelBuilder.Entity</w:t>
      </w:r>
      <w:proofErr w:type="spellEnd"/>
      <w:r>
        <w:t>&lt;</w:t>
      </w:r>
      <w:proofErr w:type="spellStart"/>
      <w:r>
        <w:t>BookUserStats</w:t>
      </w:r>
      <w:proofErr w:type="spellEnd"/>
      <w:proofErr w:type="gramStart"/>
      <w:r>
        <w:t>&gt;(</w:t>
      </w:r>
      <w:proofErr w:type="gramEnd"/>
      <w:r>
        <w:t>)</w:t>
      </w:r>
    </w:p>
    <w:p w14:paraId="16113491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HasKey</w:t>
      </w:r>
      <w:proofErr w:type="spellEnd"/>
      <w:proofErr w:type="gramEnd"/>
      <w:r>
        <w:t xml:space="preserve">(s =&gt; new { </w:t>
      </w:r>
      <w:proofErr w:type="spellStart"/>
      <w:r>
        <w:t>s.BookId</w:t>
      </w:r>
      <w:proofErr w:type="spellEnd"/>
      <w:r>
        <w:t xml:space="preserve">, </w:t>
      </w:r>
      <w:proofErr w:type="spellStart"/>
      <w:r>
        <w:t>s.UserId</w:t>
      </w:r>
      <w:proofErr w:type="spellEnd"/>
      <w:r>
        <w:t xml:space="preserve"> });</w:t>
      </w:r>
    </w:p>
    <w:p w14:paraId="2D1A64B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modelBuilder.Entity</w:t>
      </w:r>
      <w:proofErr w:type="spellEnd"/>
      <w:r>
        <w:t>&lt;</w:t>
      </w:r>
      <w:proofErr w:type="spellStart"/>
      <w:r>
        <w:t>BookText</w:t>
      </w:r>
      <w:proofErr w:type="spellEnd"/>
      <w:proofErr w:type="gramStart"/>
      <w:r>
        <w:t>&gt;(</w:t>
      </w:r>
      <w:proofErr w:type="gramEnd"/>
      <w:r>
        <w:t>)</w:t>
      </w:r>
    </w:p>
    <w:p w14:paraId="689753C4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HasIndex</w:t>
      </w:r>
      <w:proofErr w:type="spellEnd"/>
      <w:proofErr w:type="gramEnd"/>
      <w:r>
        <w:t>(</w:t>
      </w:r>
      <w:proofErr w:type="spellStart"/>
      <w:r>
        <w:t>bdt</w:t>
      </w:r>
      <w:proofErr w:type="spellEnd"/>
      <w:r>
        <w:t xml:space="preserve"> =&gt; </w:t>
      </w:r>
      <w:proofErr w:type="spellStart"/>
      <w:r>
        <w:t>bdt.Text</w:t>
      </w:r>
      <w:proofErr w:type="spellEnd"/>
      <w:r>
        <w:t>)</w:t>
      </w:r>
    </w:p>
    <w:p w14:paraId="10756D62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HasMethod</w:t>
      </w:r>
      <w:proofErr w:type="spellEnd"/>
      <w:proofErr w:type="gramEnd"/>
      <w:r>
        <w:t>("GIN")</w:t>
      </w:r>
    </w:p>
    <w:p w14:paraId="03F200A7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IsTsVectorExpressionIndex</w:t>
      </w:r>
      <w:proofErr w:type="spellEnd"/>
      <w:proofErr w:type="gramEnd"/>
      <w:r>
        <w:t>("</w:t>
      </w:r>
      <w:proofErr w:type="spellStart"/>
      <w:r>
        <w:t>english</w:t>
      </w:r>
      <w:proofErr w:type="spellEnd"/>
      <w:r>
        <w:t>");</w:t>
      </w:r>
    </w:p>
    <w:p w14:paraId="760FB50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modelBuilder.Entity</w:t>
      </w:r>
      <w:proofErr w:type="spellEnd"/>
      <w:r>
        <w:t>&lt;Book</w:t>
      </w:r>
      <w:proofErr w:type="gramStart"/>
      <w:r>
        <w:t>&gt;(</w:t>
      </w:r>
      <w:proofErr w:type="gramEnd"/>
      <w:r>
        <w:t>)</w:t>
      </w:r>
    </w:p>
    <w:p w14:paraId="53A177E8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HasMany</w:t>
      </w:r>
      <w:proofErr w:type="spellEnd"/>
      <w:proofErr w:type="gramEnd"/>
      <w:r>
        <w:t xml:space="preserve">(b =&gt; </w:t>
      </w:r>
      <w:proofErr w:type="spellStart"/>
      <w:r>
        <w:t>b.Collections</w:t>
      </w:r>
      <w:proofErr w:type="spellEnd"/>
      <w:r>
        <w:t>)</w:t>
      </w:r>
    </w:p>
    <w:p w14:paraId="7481E482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WithMany</w:t>
      </w:r>
      <w:proofErr w:type="spellEnd"/>
      <w:proofErr w:type="gramEnd"/>
      <w:r>
        <w:t>(</w:t>
      </w:r>
      <w:proofErr w:type="spellStart"/>
      <w:r>
        <w:t>bc</w:t>
      </w:r>
      <w:proofErr w:type="spellEnd"/>
      <w:r>
        <w:t xml:space="preserve"> =&gt; </w:t>
      </w:r>
      <w:proofErr w:type="spellStart"/>
      <w:r>
        <w:t>bc.Books</w:t>
      </w:r>
      <w:proofErr w:type="spellEnd"/>
      <w:r>
        <w:t>);</w:t>
      </w:r>
    </w:p>
    <w:p w14:paraId="36283847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modelBuilder.Entity</w:t>
      </w:r>
      <w:proofErr w:type="spellEnd"/>
      <w:r>
        <w:t>&lt;</w:t>
      </w:r>
      <w:proofErr w:type="spellStart"/>
      <w:r>
        <w:t>DictionaryWord</w:t>
      </w:r>
      <w:proofErr w:type="spellEnd"/>
      <w:proofErr w:type="gramStart"/>
      <w:r>
        <w:t>&gt;(</w:t>
      </w:r>
      <w:proofErr w:type="gramEnd"/>
      <w:r>
        <w:t>)</w:t>
      </w:r>
    </w:p>
    <w:p w14:paraId="4003C8BF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.Navigation</w:t>
      </w:r>
      <w:proofErr w:type="gramEnd"/>
      <w:r>
        <w:t xml:space="preserve">(w =&gt; </w:t>
      </w:r>
      <w:proofErr w:type="spellStart"/>
      <w:r>
        <w:t>w.Definitions</w:t>
      </w:r>
      <w:proofErr w:type="spellEnd"/>
      <w:r>
        <w:t>)</w:t>
      </w:r>
    </w:p>
    <w:p w14:paraId="6C390FC4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AutoInclude</w:t>
      </w:r>
      <w:proofErr w:type="spellEnd"/>
      <w:proofErr w:type="gramEnd"/>
      <w:r>
        <w:t>();</w:t>
      </w:r>
    </w:p>
    <w:p w14:paraId="641EBDE0" w14:textId="77777777" w:rsidR="00CE4EC3" w:rsidRDefault="00CE4EC3" w:rsidP="00CE4EC3">
      <w:pPr>
        <w:pStyle w:val="af7"/>
      </w:pPr>
      <w:r>
        <w:t xml:space="preserve">    }</w:t>
      </w:r>
    </w:p>
    <w:p w14:paraId="0A6714F8" w14:textId="77777777" w:rsidR="00CE4EC3" w:rsidRDefault="00CE4EC3" w:rsidP="00CE4EC3">
      <w:pPr>
        <w:pStyle w:val="af7"/>
      </w:pPr>
      <w:r>
        <w:t>}</w:t>
      </w:r>
    </w:p>
    <w:p w14:paraId="2F9C125C" w14:textId="77777777" w:rsidR="00CE4EC3" w:rsidRDefault="00CE4EC3" w:rsidP="00AA3514">
      <w:pPr>
        <w:pStyle w:val="affc"/>
      </w:pPr>
      <w:r>
        <w:t>Файл FileStorage.cs:</w:t>
      </w:r>
    </w:p>
    <w:p w14:paraId="117929F8" w14:textId="77777777" w:rsidR="00CE4EC3" w:rsidRDefault="00CE4EC3" w:rsidP="00CE4EC3">
      <w:pPr>
        <w:pStyle w:val="af7"/>
      </w:pPr>
      <w:r>
        <w:t>using System.Buffers;</w:t>
      </w:r>
    </w:p>
    <w:p w14:paraId="704BBAB3" w14:textId="77777777" w:rsidR="00CE4EC3" w:rsidRDefault="00CE4EC3" w:rsidP="00CE4EC3">
      <w:pPr>
        <w:pStyle w:val="af7"/>
      </w:pPr>
      <w:r>
        <w:t>using Blake3;</w:t>
      </w:r>
    </w:p>
    <w:p w14:paraId="24465A4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BookManager.Application.Common.Config</w:t>
      </w:r>
      <w:proofErr w:type="gramEnd"/>
      <w:r>
        <w:t>;</w:t>
      </w:r>
    </w:p>
    <w:p w14:paraId="3A02AD1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;</w:t>
      </w:r>
    </w:p>
    <w:p w14:paraId="13B61309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Microsoft.Extensions.Options</w:t>
      </w:r>
      <w:proofErr w:type="gramEnd"/>
      <w:r>
        <w:t>;</w:t>
      </w:r>
    </w:p>
    <w:p w14:paraId="4B04FA0A" w14:textId="77777777" w:rsidR="00CE4EC3" w:rsidRDefault="00CE4EC3" w:rsidP="00CE4EC3">
      <w:pPr>
        <w:pStyle w:val="af7"/>
      </w:pPr>
    </w:p>
    <w:p w14:paraId="18F92D33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BookManager.Application.Persistence.FileSystem</w:t>
      </w:r>
      <w:proofErr w:type="gramEnd"/>
      <w:r>
        <w:t>;</w:t>
      </w:r>
    </w:p>
    <w:p w14:paraId="2A47AFA8" w14:textId="77777777" w:rsidR="00CE4EC3" w:rsidRDefault="00CE4EC3" w:rsidP="00CE4EC3">
      <w:pPr>
        <w:pStyle w:val="af7"/>
      </w:pPr>
    </w:p>
    <w:p w14:paraId="1B2A875E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FileStorage :</w:t>
      </w:r>
      <w:proofErr w:type="gramEnd"/>
      <w:r>
        <w:t xml:space="preserve"> IFileStorage, IDisposable</w:t>
      </w:r>
    </w:p>
    <w:p w14:paraId="4997D1A0" w14:textId="77777777" w:rsidR="00CE4EC3" w:rsidRDefault="00CE4EC3" w:rsidP="00CE4EC3">
      <w:pPr>
        <w:pStyle w:val="af7"/>
      </w:pPr>
      <w:r>
        <w:t>{</w:t>
      </w:r>
    </w:p>
    <w:p w14:paraId="6051D4F8" w14:textId="77777777" w:rsidR="00CE4EC3" w:rsidRDefault="00CE4EC3" w:rsidP="00CE4EC3">
      <w:pPr>
        <w:pStyle w:val="af7"/>
      </w:pPr>
      <w:r>
        <w:t xml:space="preserve">    private const int FileChunkBufferSize = 8192;</w:t>
      </w:r>
    </w:p>
    <w:p w14:paraId="3E6412DF" w14:textId="77777777" w:rsidR="00CE4EC3" w:rsidRDefault="00CE4EC3" w:rsidP="00CE4EC3">
      <w:pPr>
        <w:pStyle w:val="af7"/>
      </w:pPr>
      <w:r>
        <w:t xml:space="preserve">    private readonly FileStorageOptions _options;</w:t>
      </w:r>
    </w:p>
    <w:p w14:paraId="2034DA9E" w14:textId="77777777" w:rsidR="00CE4EC3" w:rsidRDefault="00CE4EC3" w:rsidP="00CE4EC3">
      <w:pPr>
        <w:pStyle w:val="af7"/>
      </w:pPr>
      <w:r>
        <w:t xml:space="preserve">    private Hasher _hasher;</w:t>
      </w:r>
    </w:p>
    <w:p w14:paraId="26B39E91" w14:textId="77777777" w:rsidR="00CE4EC3" w:rsidRDefault="00CE4EC3" w:rsidP="00CE4EC3">
      <w:pPr>
        <w:pStyle w:val="af7"/>
      </w:pPr>
    </w:p>
    <w:p w14:paraId="53D6D8DF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FileStorage(</w:t>
      </w:r>
      <w:proofErr w:type="gramEnd"/>
      <w:r>
        <w:t>IOptions&lt;FileStorageOptions&gt; options)</w:t>
      </w:r>
    </w:p>
    <w:p w14:paraId="744AC5B0" w14:textId="77777777" w:rsidR="00CE4EC3" w:rsidRDefault="00CE4EC3" w:rsidP="00CE4EC3">
      <w:pPr>
        <w:pStyle w:val="af7"/>
      </w:pPr>
      <w:r>
        <w:t xml:space="preserve">    {</w:t>
      </w:r>
    </w:p>
    <w:p w14:paraId="738EF99B" w14:textId="77777777" w:rsidR="00CE4EC3" w:rsidRDefault="00CE4EC3" w:rsidP="00CE4EC3">
      <w:pPr>
        <w:pStyle w:val="af7"/>
      </w:pPr>
      <w:r>
        <w:t xml:space="preserve">        _options = </w:t>
      </w:r>
      <w:proofErr w:type="gramStart"/>
      <w:r>
        <w:t>options.Value</w:t>
      </w:r>
      <w:proofErr w:type="gramEnd"/>
      <w:r>
        <w:t>;</w:t>
      </w:r>
    </w:p>
    <w:p w14:paraId="4F0A9523" w14:textId="77777777" w:rsidR="00CE4EC3" w:rsidRDefault="00CE4EC3" w:rsidP="00CE4EC3">
      <w:pPr>
        <w:pStyle w:val="af7"/>
      </w:pPr>
      <w:r>
        <w:t xml:space="preserve">        _hasher = Hasher.New();</w:t>
      </w:r>
    </w:p>
    <w:p w14:paraId="640833DC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InitDirectory(</w:t>
      </w:r>
      <w:proofErr w:type="gramEnd"/>
      <w:r>
        <w:t>);</w:t>
      </w:r>
    </w:p>
    <w:p w14:paraId="29BA5817" w14:textId="77777777" w:rsidR="00CE4EC3" w:rsidRDefault="00CE4EC3" w:rsidP="00CE4EC3">
      <w:pPr>
        <w:pStyle w:val="af7"/>
      </w:pPr>
      <w:r>
        <w:t xml:space="preserve">    }</w:t>
      </w:r>
    </w:p>
    <w:p w14:paraId="6CD223AC" w14:textId="77777777" w:rsidR="00CE4EC3" w:rsidRDefault="00CE4EC3" w:rsidP="00CE4EC3">
      <w:pPr>
        <w:pStyle w:val="af7"/>
      </w:pPr>
    </w:p>
    <w:p w14:paraId="54AF7BF6" w14:textId="77777777" w:rsidR="00CE4EC3" w:rsidRDefault="00CE4EC3" w:rsidP="00CE4EC3">
      <w:pPr>
        <w:pStyle w:val="af7"/>
      </w:pPr>
      <w:r>
        <w:t xml:space="preserve">    public FileStream </w:t>
      </w:r>
      <w:proofErr w:type="gramStart"/>
      <w:r>
        <w:t>GetFileStream(</w:t>
      </w:r>
      <w:proofErr w:type="gramEnd"/>
      <w:r>
        <w:t>string filename)</w:t>
      </w:r>
    </w:p>
    <w:p w14:paraId="6B337D95" w14:textId="77777777" w:rsidR="00CE4EC3" w:rsidRDefault="00CE4EC3" w:rsidP="00CE4EC3">
      <w:pPr>
        <w:pStyle w:val="af7"/>
      </w:pPr>
      <w:r>
        <w:t xml:space="preserve">    {</w:t>
      </w:r>
    </w:p>
    <w:p w14:paraId="3165A89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filepath</w:t>
      </w:r>
      <w:proofErr w:type="spellEnd"/>
      <w:r>
        <w:t xml:space="preserve"> = </w:t>
      </w:r>
      <w:proofErr w:type="spellStart"/>
      <w:r>
        <w:t>Path.Combine</w:t>
      </w:r>
      <w:proofErr w:type="spellEnd"/>
      <w:r>
        <w:t>(_</w:t>
      </w:r>
      <w:proofErr w:type="spellStart"/>
      <w:proofErr w:type="gramStart"/>
      <w:r>
        <w:t>options.DirectoryPath</w:t>
      </w:r>
      <w:proofErr w:type="spellEnd"/>
      <w:proofErr w:type="gramEnd"/>
      <w:r>
        <w:t>, filename);</w:t>
      </w:r>
    </w:p>
    <w:p w14:paraId="2400FB87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File.OpenRead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54BE21A4" w14:textId="77777777" w:rsidR="00CE4EC3" w:rsidRDefault="00CE4EC3" w:rsidP="00CE4EC3">
      <w:pPr>
        <w:pStyle w:val="af7"/>
      </w:pPr>
      <w:r>
        <w:t xml:space="preserve">    }</w:t>
      </w:r>
    </w:p>
    <w:p w14:paraId="1D1D61E1" w14:textId="77777777" w:rsidR="00CE4EC3" w:rsidRDefault="00CE4EC3" w:rsidP="00CE4EC3">
      <w:pPr>
        <w:pStyle w:val="af7"/>
      </w:pPr>
    </w:p>
    <w:p w14:paraId="0B40AB4A" w14:textId="77777777" w:rsidR="00CE4EC3" w:rsidRDefault="00CE4EC3" w:rsidP="00CE4EC3">
      <w:pPr>
        <w:pStyle w:val="af7"/>
      </w:pPr>
      <w:r>
        <w:t xml:space="preserve">    public async </w:t>
      </w:r>
      <w:proofErr w:type="spellStart"/>
      <w:r>
        <w:t>IAsyncEnumerable</w:t>
      </w:r>
      <w:proofErr w:type="spellEnd"/>
      <w:r>
        <w:t>&lt;</w:t>
      </w:r>
      <w:proofErr w:type="gramStart"/>
      <w:r>
        <w:t>byte[</w:t>
      </w:r>
      <w:proofErr w:type="gramEnd"/>
      <w:r>
        <w:t xml:space="preserve">]&gt; </w:t>
      </w:r>
      <w:proofErr w:type="spellStart"/>
      <w:r>
        <w:t>ReadFileAsync</w:t>
      </w:r>
      <w:proofErr w:type="spellEnd"/>
      <w:r>
        <w:t>(string filename)</w:t>
      </w:r>
    </w:p>
    <w:p w14:paraId="4AF7F259" w14:textId="77777777" w:rsidR="00CE4EC3" w:rsidRDefault="00CE4EC3" w:rsidP="00CE4EC3">
      <w:pPr>
        <w:pStyle w:val="af7"/>
      </w:pPr>
      <w:r>
        <w:t xml:space="preserve">    {</w:t>
      </w:r>
    </w:p>
    <w:p w14:paraId="25193094" w14:textId="77777777" w:rsidR="00CE4EC3" w:rsidRDefault="00CE4EC3" w:rsidP="00CE4EC3">
      <w:pPr>
        <w:pStyle w:val="af7"/>
      </w:pPr>
      <w:r>
        <w:t xml:space="preserve">        await using var stream = </w:t>
      </w:r>
      <w:proofErr w:type="spellStart"/>
      <w:r>
        <w:t>File.OpenRead</w:t>
      </w:r>
      <w:proofErr w:type="spellEnd"/>
      <w:r>
        <w:t>(filename);</w:t>
      </w:r>
    </w:p>
    <w:p w14:paraId="526954FD" w14:textId="77777777" w:rsidR="00CE4EC3" w:rsidRDefault="00CE4EC3" w:rsidP="00CE4EC3">
      <w:pPr>
        <w:pStyle w:val="af7"/>
      </w:pPr>
      <w:r>
        <w:t xml:space="preserve">        var pool = </w:t>
      </w:r>
      <w:proofErr w:type="spellStart"/>
      <w:proofErr w:type="gramStart"/>
      <w:r>
        <w:t>MemoryPool</w:t>
      </w:r>
      <w:proofErr w:type="spellEnd"/>
      <w:r>
        <w:t>&lt;byte&gt;.</w:t>
      </w:r>
      <w:proofErr w:type="spellStart"/>
      <w:r>
        <w:t>Shared.Rent</w:t>
      </w:r>
      <w:proofErr w:type="spellEnd"/>
      <w:proofErr w:type="gramEnd"/>
      <w:r>
        <w:t>(</w:t>
      </w:r>
      <w:proofErr w:type="spellStart"/>
      <w:r>
        <w:t>FileChunkBufferSize</w:t>
      </w:r>
      <w:proofErr w:type="spellEnd"/>
      <w:r>
        <w:t>);</w:t>
      </w:r>
    </w:p>
    <w:p w14:paraId="2DEE42BB" w14:textId="77777777" w:rsidR="00CE4EC3" w:rsidRDefault="00CE4EC3" w:rsidP="00CE4EC3">
      <w:pPr>
        <w:pStyle w:val="af7"/>
      </w:pPr>
      <w:r>
        <w:t xml:space="preserve">        while (await </w:t>
      </w:r>
      <w:proofErr w:type="spellStart"/>
      <w:proofErr w:type="gramStart"/>
      <w:r>
        <w:t>stream.ReadAsync</w:t>
      </w:r>
      <w:proofErr w:type="spellEnd"/>
      <w:proofErr w:type="gramEnd"/>
      <w:r>
        <w:t>(</w:t>
      </w:r>
      <w:proofErr w:type="spellStart"/>
      <w:r>
        <w:t>pool.Memory</w:t>
      </w:r>
      <w:proofErr w:type="spellEnd"/>
      <w:r>
        <w:t>) &gt; 0)</w:t>
      </w:r>
    </w:p>
    <w:p w14:paraId="2882CB17" w14:textId="77777777" w:rsidR="00CE4EC3" w:rsidRDefault="00CE4EC3" w:rsidP="00CE4EC3">
      <w:pPr>
        <w:pStyle w:val="af7"/>
      </w:pPr>
      <w:r>
        <w:t xml:space="preserve">        {</w:t>
      </w:r>
    </w:p>
    <w:p w14:paraId="3CB5EBF3" w14:textId="77777777" w:rsidR="00CE4EC3" w:rsidRDefault="00CE4EC3" w:rsidP="00CE4EC3">
      <w:pPr>
        <w:pStyle w:val="af7"/>
      </w:pPr>
      <w:r>
        <w:t xml:space="preserve">            yield return </w:t>
      </w:r>
      <w:proofErr w:type="spellStart"/>
      <w:proofErr w:type="gramStart"/>
      <w:r>
        <w:t>pool.Memory.ToArray</w:t>
      </w:r>
      <w:proofErr w:type="spellEnd"/>
      <w:proofErr w:type="gramEnd"/>
      <w:r>
        <w:t>();</w:t>
      </w:r>
    </w:p>
    <w:p w14:paraId="2A29A4C4" w14:textId="77777777" w:rsidR="00CE4EC3" w:rsidRDefault="00CE4EC3" w:rsidP="00CE4EC3">
      <w:pPr>
        <w:pStyle w:val="af7"/>
      </w:pPr>
      <w:r>
        <w:t xml:space="preserve">        }</w:t>
      </w:r>
    </w:p>
    <w:p w14:paraId="1AA2C4BA" w14:textId="77777777" w:rsidR="00CE4EC3" w:rsidRDefault="00CE4EC3" w:rsidP="00CE4EC3">
      <w:pPr>
        <w:pStyle w:val="af7"/>
      </w:pPr>
      <w:r>
        <w:t xml:space="preserve">    }</w:t>
      </w:r>
    </w:p>
    <w:p w14:paraId="7161DF05" w14:textId="77777777" w:rsidR="00CE4EC3" w:rsidRDefault="00CE4EC3" w:rsidP="00CE4EC3">
      <w:pPr>
        <w:pStyle w:val="af7"/>
      </w:pPr>
    </w:p>
    <w:p w14:paraId="52B5BFA5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proofErr w:type="gramStart"/>
      <w:r>
        <w:t>GetFileHash</w:t>
      </w:r>
      <w:proofErr w:type="spellEnd"/>
      <w:r>
        <w:t>(</w:t>
      </w:r>
      <w:proofErr w:type="gramEnd"/>
      <w:r>
        <w:t>string filename)</w:t>
      </w:r>
    </w:p>
    <w:p w14:paraId="21860E76" w14:textId="77777777" w:rsidR="00CE4EC3" w:rsidRDefault="00CE4EC3" w:rsidP="00CE4EC3">
      <w:pPr>
        <w:pStyle w:val="af7"/>
      </w:pPr>
      <w:r>
        <w:t xml:space="preserve">    {</w:t>
      </w:r>
    </w:p>
    <w:p w14:paraId="2EE57F76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filepath</w:t>
      </w:r>
      <w:proofErr w:type="spellEnd"/>
      <w:r>
        <w:t xml:space="preserve"> = </w:t>
      </w:r>
      <w:proofErr w:type="spellStart"/>
      <w:r>
        <w:t>Path.Combine</w:t>
      </w:r>
      <w:proofErr w:type="spellEnd"/>
      <w:r>
        <w:t>(_</w:t>
      </w:r>
      <w:proofErr w:type="spellStart"/>
      <w:proofErr w:type="gramStart"/>
      <w:r>
        <w:t>options.DirectoryPath</w:t>
      </w:r>
      <w:proofErr w:type="spellEnd"/>
      <w:proofErr w:type="gramEnd"/>
      <w:r>
        <w:t>, filename);</w:t>
      </w:r>
    </w:p>
    <w:p w14:paraId="3557AD5B" w14:textId="77777777" w:rsidR="00CE4EC3" w:rsidRDefault="00CE4EC3" w:rsidP="00CE4EC3">
      <w:pPr>
        <w:pStyle w:val="af7"/>
      </w:pPr>
      <w:r>
        <w:t xml:space="preserve">        _</w:t>
      </w:r>
      <w:proofErr w:type="spellStart"/>
      <w:proofErr w:type="gramStart"/>
      <w:r>
        <w:t>hasher.Reset</w:t>
      </w:r>
      <w:proofErr w:type="spellEnd"/>
      <w:proofErr w:type="gramEnd"/>
      <w:r>
        <w:t>();</w:t>
      </w:r>
    </w:p>
    <w:p w14:paraId="7FA24D94" w14:textId="77777777" w:rsidR="00CE4EC3" w:rsidRDefault="00CE4EC3" w:rsidP="00CE4EC3">
      <w:pPr>
        <w:pStyle w:val="af7"/>
      </w:pPr>
      <w:r>
        <w:t xml:space="preserve">        _</w:t>
      </w:r>
      <w:proofErr w:type="spellStart"/>
      <w:proofErr w:type="gramStart"/>
      <w:r>
        <w:t>hasher.Update</w:t>
      </w:r>
      <w:proofErr w:type="spellEnd"/>
      <w:proofErr w:type="gramEnd"/>
      <w:r>
        <w:t>(</w:t>
      </w:r>
      <w:proofErr w:type="spellStart"/>
      <w:r>
        <w:t>File.ReadAllBytes</w:t>
      </w:r>
      <w:proofErr w:type="spellEnd"/>
      <w:r>
        <w:t>(</w:t>
      </w:r>
      <w:proofErr w:type="spellStart"/>
      <w:r>
        <w:t>filepath</w:t>
      </w:r>
      <w:proofErr w:type="spellEnd"/>
      <w:r>
        <w:t>));</w:t>
      </w:r>
    </w:p>
    <w:p w14:paraId="10871896" w14:textId="77777777" w:rsidR="00CE4EC3" w:rsidRDefault="00CE4EC3" w:rsidP="00CE4EC3">
      <w:pPr>
        <w:pStyle w:val="af7"/>
      </w:pPr>
      <w:r>
        <w:t xml:space="preserve">        return _</w:t>
      </w:r>
      <w:proofErr w:type="spellStart"/>
      <w:proofErr w:type="gramStart"/>
      <w:r>
        <w:t>hasher.Finalize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</w:p>
    <w:p w14:paraId="29C6E2AC" w14:textId="77777777" w:rsidR="00CE4EC3" w:rsidRDefault="00CE4EC3" w:rsidP="00CE4EC3">
      <w:pPr>
        <w:pStyle w:val="af7"/>
      </w:pPr>
      <w:r>
        <w:t xml:space="preserve">    }</w:t>
      </w:r>
    </w:p>
    <w:p w14:paraId="4DF2B275" w14:textId="77777777" w:rsidR="00CE4EC3" w:rsidRDefault="00CE4EC3" w:rsidP="00CE4EC3">
      <w:pPr>
        <w:pStyle w:val="af7"/>
      </w:pPr>
    </w:p>
    <w:p w14:paraId="72B50167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FileInfo</w:t>
      </w:r>
      <w:proofErr w:type="spellEnd"/>
      <w:r>
        <w:t xml:space="preserve">&gt; </w:t>
      </w:r>
      <w:proofErr w:type="spellStart"/>
      <w:proofErr w:type="gramStart"/>
      <w:r>
        <w:t>SaveFileAsync</w:t>
      </w:r>
      <w:proofErr w:type="spellEnd"/>
      <w:r>
        <w:t>(</w:t>
      </w:r>
      <w:proofErr w:type="gramEnd"/>
      <w:r>
        <w:t>string filename, Stream stream)</w:t>
      </w:r>
    </w:p>
    <w:p w14:paraId="2503B086" w14:textId="77777777" w:rsidR="00CE4EC3" w:rsidRDefault="00CE4EC3" w:rsidP="00CE4EC3">
      <w:pPr>
        <w:pStyle w:val="af7"/>
      </w:pPr>
      <w:r>
        <w:t xml:space="preserve">    {</w:t>
      </w:r>
    </w:p>
    <w:p w14:paraId="1997D1EF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filepath</w:t>
      </w:r>
      <w:proofErr w:type="spellEnd"/>
      <w:r>
        <w:t xml:space="preserve"> = </w:t>
      </w:r>
      <w:proofErr w:type="spellStart"/>
      <w:r>
        <w:t>Path.Combine</w:t>
      </w:r>
      <w:proofErr w:type="spellEnd"/>
      <w:r>
        <w:t>(_</w:t>
      </w:r>
      <w:proofErr w:type="spellStart"/>
      <w:proofErr w:type="gramStart"/>
      <w:r>
        <w:t>options.DirectoryPath</w:t>
      </w:r>
      <w:proofErr w:type="spellEnd"/>
      <w:proofErr w:type="gramEnd"/>
      <w:r>
        <w:t>, filename);</w:t>
      </w:r>
    </w:p>
    <w:p w14:paraId="705D7BB6" w14:textId="77777777" w:rsidR="00CE4EC3" w:rsidRDefault="00CE4EC3" w:rsidP="00CE4EC3">
      <w:pPr>
        <w:pStyle w:val="af7"/>
      </w:pPr>
      <w:r>
        <w:t xml:space="preserve">        await using var </w:t>
      </w:r>
      <w:proofErr w:type="spellStart"/>
      <w:r>
        <w:t>fileStream</w:t>
      </w:r>
      <w:proofErr w:type="spellEnd"/>
      <w:r>
        <w:t xml:space="preserve"> = stream;</w:t>
      </w:r>
    </w:p>
    <w:p w14:paraId="4D5FF6AB" w14:textId="77777777" w:rsidR="00CE4EC3" w:rsidRDefault="00CE4EC3" w:rsidP="00CE4EC3">
      <w:pPr>
        <w:pStyle w:val="af7"/>
      </w:pPr>
      <w:r>
        <w:t xml:space="preserve">        await using (var file = </w:t>
      </w:r>
      <w:proofErr w:type="spellStart"/>
      <w:r>
        <w:t>File.Create</w:t>
      </w:r>
      <w:proofErr w:type="spellEnd"/>
      <w:r>
        <w:t>(</w:t>
      </w:r>
      <w:proofErr w:type="spellStart"/>
      <w:r>
        <w:t>filepath</w:t>
      </w:r>
      <w:proofErr w:type="spellEnd"/>
      <w:r>
        <w:t>))</w:t>
      </w:r>
    </w:p>
    <w:p w14:paraId="7586DA34" w14:textId="77777777" w:rsidR="00CE4EC3" w:rsidRDefault="00CE4EC3" w:rsidP="00CE4EC3">
      <w:pPr>
        <w:pStyle w:val="af7"/>
      </w:pPr>
      <w:r>
        <w:t xml:space="preserve">        {</w:t>
      </w:r>
    </w:p>
    <w:p w14:paraId="516E0629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fileStream.Seek</w:t>
      </w:r>
      <w:proofErr w:type="spellEnd"/>
      <w:r>
        <w:t xml:space="preserve">(0, </w:t>
      </w:r>
      <w:proofErr w:type="spellStart"/>
      <w:r>
        <w:t>SeekOrigin.Begin</w:t>
      </w:r>
      <w:proofErr w:type="spellEnd"/>
      <w:r>
        <w:t>);</w:t>
      </w:r>
    </w:p>
    <w:p w14:paraId="04EF23BF" w14:textId="77777777" w:rsidR="00CE4EC3" w:rsidRDefault="00CE4EC3" w:rsidP="00CE4EC3">
      <w:pPr>
        <w:pStyle w:val="af7"/>
      </w:pPr>
      <w:r>
        <w:lastRenderedPageBreak/>
        <w:t xml:space="preserve">            await </w:t>
      </w:r>
      <w:proofErr w:type="spellStart"/>
      <w:r>
        <w:t>fileStream.CopyToAsync</w:t>
      </w:r>
      <w:proofErr w:type="spellEnd"/>
      <w:r>
        <w:t>(file);</w:t>
      </w:r>
    </w:p>
    <w:p w14:paraId="653B097C" w14:textId="77777777" w:rsidR="00CE4EC3" w:rsidRDefault="00CE4EC3" w:rsidP="00CE4EC3">
      <w:pPr>
        <w:pStyle w:val="af7"/>
      </w:pPr>
      <w:r>
        <w:t xml:space="preserve">        }</w:t>
      </w:r>
    </w:p>
    <w:p w14:paraId="24E7D59B" w14:textId="77777777" w:rsidR="00CE4EC3" w:rsidRDefault="00CE4EC3" w:rsidP="00CE4EC3">
      <w:pPr>
        <w:pStyle w:val="af7"/>
      </w:pPr>
    </w:p>
    <w:p w14:paraId="6CFA62F0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FileInfo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5CB283E7" w14:textId="77777777" w:rsidR="00CE4EC3" w:rsidRDefault="00CE4EC3" w:rsidP="00CE4EC3">
      <w:pPr>
        <w:pStyle w:val="af7"/>
      </w:pPr>
      <w:r>
        <w:t xml:space="preserve">    }</w:t>
      </w:r>
    </w:p>
    <w:p w14:paraId="477B125A" w14:textId="77777777" w:rsidR="00CE4EC3" w:rsidRDefault="00CE4EC3" w:rsidP="00CE4EC3">
      <w:pPr>
        <w:pStyle w:val="af7"/>
      </w:pPr>
    </w:p>
    <w:p w14:paraId="577BF3F1" w14:textId="77777777" w:rsidR="00CE4EC3" w:rsidRDefault="00CE4EC3" w:rsidP="00CE4EC3">
      <w:pPr>
        <w:pStyle w:val="af7"/>
      </w:pPr>
      <w:r>
        <w:t xml:space="preserve">    public void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string filename)</w:t>
      </w:r>
    </w:p>
    <w:p w14:paraId="494A37F2" w14:textId="77777777" w:rsidR="00CE4EC3" w:rsidRDefault="00CE4EC3" w:rsidP="00CE4EC3">
      <w:pPr>
        <w:pStyle w:val="af7"/>
      </w:pPr>
      <w:r>
        <w:t xml:space="preserve">    {</w:t>
      </w:r>
    </w:p>
    <w:p w14:paraId="3F511F1F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File.Delete</w:t>
      </w:r>
      <w:proofErr w:type="spellEnd"/>
      <w:r>
        <w:t>(filename);</w:t>
      </w:r>
    </w:p>
    <w:p w14:paraId="2623CACB" w14:textId="77777777" w:rsidR="00CE4EC3" w:rsidRDefault="00CE4EC3" w:rsidP="00CE4EC3">
      <w:pPr>
        <w:pStyle w:val="af7"/>
      </w:pPr>
      <w:r>
        <w:t xml:space="preserve">    }</w:t>
      </w:r>
    </w:p>
    <w:p w14:paraId="4627A21E" w14:textId="77777777" w:rsidR="00CE4EC3" w:rsidRDefault="00CE4EC3" w:rsidP="00CE4EC3">
      <w:pPr>
        <w:pStyle w:val="af7"/>
      </w:pPr>
    </w:p>
    <w:p w14:paraId="7983209A" w14:textId="77777777" w:rsidR="00CE4EC3" w:rsidRDefault="00CE4EC3" w:rsidP="00CE4EC3">
      <w:pPr>
        <w:pStyle w:val="af7"/>
      </w:pPr>
      <w:r>
        <w:t xml:space="preserve">    private void </w:t>
      </w:r>
      <w:proofErr w:type="spellStart"/>
      <w:proofErr w:type="gramStart"/>
      <w:r>
        <w:t>InitDirectory</w:t>
      </w:r>
      <w:proofErr w:type="spellEnd"/>
      <w:r>
        <w:t>(</w:t>
      </w:r>
      <w:proofErr w:type="gramEnd"/>
      <w:r>
        <w:t>)</w:t>
      </w:r>
    </w:p>
    <w:p w14:paraId="3686ADA1" w14:textId="77777777" w:rsidR="00CE4EC3" w:rsidRDefault="00CE4EC3" w:rsidP="00CE4EC3">
      <w:pPr>
        <w:pStyle w:val="af7"/>
      </w:pPr>
      <w:r>
        <w:t xml:space="preserve">    {</w:t>
      </w:r>
    </w:p>
    <w:p w14:paraId="67BFD2BA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Directory.CreateDirectory</w:t>
      </w:r>
      <w:proofErr w:type="spellEnd"/>
      <w:r>
        <w:t>(_</w:t>
      </w:r>
      <w:proofErr w:type="spellStart"/>
      <w:proofErr w:type="gramStart"/>
      <w:r>
        <w:t>options.DirectoryPath</w:t>
      </w:r>
      <w:proofErr w:type="spellEnd"/>
      <w:proofErr w:type="gramEnd"/>
      <w:r>
        <w:t>);</w:t>
      </w:r>
    </w:p>
    <w:p w14:paraId="45041039" w14:textId="77777777" w:rsidR="00CE4EC3" w:rsidRDefault="00CE4EC3" w:rsidP="00CE4EC3">
      <w:pPr>
        <w:pStyle w:val="af7"/>
      </w:pPr>
      <w:r>
        <w:t xml:space="preserve">    }</w:t>
      </w:r>
    </w:p>
    <w:p w14:paraId="47EF2EB4" w14:textId="77777777" w:rsidR="00CE4EC3" w:rsidRDefault="00CE4EC3" w:rsidP="00CE4EC3">
      <w:pPr>
        <w:pStyle w:val="af7"/>
      </w:pPr>
    </w:p>
    <w:p w14:paraId="3DDF7A9E" w14:textId="77777777" w:rsidR="00CE4EC3" w:rsidRDefault="00CE4EC3" w:rsidP="00CE4EC3">
      <w:pPr>
        <w:pStyle w:val="af7"/>
      </w:pPr>
      <w:r>
        <w:t xml:space="preserve">    public void </w:t>
      </w:r>
      <w:proofErr w:type="gramStart"/>
      <w:r>
        <w:t>Dispose(</w:t>
      </w:r>
      <w:proofErr w:type="gramEnd"/>
      <w:r>
        <w:t>)</w:t>
      </w:r>
    </w:p>
    <w:p w14:paraId="416FE753" w14:textId="77777777" w:rsidR="00CE4EC3" w:rsidRDefault="00CE4EC3" w:rsidP="00CE4EC3">
      <w:pPr>
        <w:pStyle w:val="af7"/>
      </w:pPr>
      <w:r>
        <w:t xml:space="preserve">    {</w:t>
      </w:r>
    </w:p>
    <w:p w14:paraId="7D0A3284" w14:textId="77777777" w:rsidR="00CE4EC3" w:rsidRDefault="00CE4EC3" w:rsidP="00CE4EC3">
      <w:pPr>
        <w:pStyle w:val="af7"/>
      </w:pPr>
      <w:r>
        <w:t xml:space="preserve">        _</w:t>
      </w:r>
      <w:proofErr w:type="spellStart"/>
      <w:proofErr w:type="gramStart"/>
      <w:r>
        <w:t>hasher.Dispose</w:t>
      </w:r>
      <w:proofErr w:type="spellEnd"/>
      <w:proofErr w:type="gramEnd"/>
      <w:r>
        <w:t>();</w:t>
      </w:r>
    </w:p>
    <w:p w14:paraId="0B40EA37" w14:textId="77777777" w:rsidR="00CE4EC3" w:rsidRDefault="00CE4EC3" w:rsidP="00CE4EC3">
      <w:pPr>
        <w:pStyle w:val="af7"/>
      </w:pPr>
      <w:r>
        <w:t xml:space="preserve">    }</w:t>
      </w:r>
    </w:p>
    <w:p w14:paraId="546607FC" w14:textId="77777777" w:rsidR="00CE4EC3" w:rsidRDefault="00CE4EC3" w:rsidP="00CE4EC3">
      <w:pPr>
        <w:pStyle w:val="af7"/>
      </w:pPr>
      <w:r>
        <w:t>}</w:t>
      </w:r>
    </w:p>
    <w:p w14:paraId="694D3DBD" w14:textId="77777777" w:rsidR="00CE4EC3" w:rsidRDefault="00CE4EC3" w:rsidP="00AA3514">
      <w:pPr>
        <w:pStyle w:val="affc"/>
      </w:pPr>
      <w:r>
        <w:t>Файл AuthenticationService.cs:</w:t>
      </w:r>
    </w:p>
    <w:p w14:paraId="53466AC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BookManager.Application.Common.Config;</w:t>
      </w:r>
    </w:p>
    <w:p w14:paraId="4F7B3C71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45CAA75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;</w:t>
      </w:r>
    </w:p>
    <w:p w14:paraId="0A81E0B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Microsoft.AspNetCore.Identity</w:t>
      </w:r>
      <w:proofErr w:type="gramEnd"/>
      <w:r>
        <w:t>;</w:t>
      </w:r>
    </w:p>
    <w:p w14:paraId="339588F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Microsoft.Extensions.Options</w:t>
      </w:r>
      <w:proofErr w:type="gramEnd"/>
      <w:r>
        <w:t>;</w:t>
      </w:r>
    </w:p>
    <w:p w14:paraId="0AB555F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Microsoft.IdentityModel.JsonWebTokens</w:t>
      </w:r>
      <w:proofErr w:type="gramEnd"/>
      <w:r>
        <w:t>;</w:t>
      </w:r>
    </w:p>
    <w:p w14:paraId="69AE8D9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Microsoft.IdentityModel.Tokens</w:t>
      </w:r>
      <w:proofErr w:type="gramEnd"/>
      <w:r>
        <w:t>;</w:t>
      </w:r>
    </w:p>
    <w:p w14:paraId="687B8711" w14:textId="77777777" w:rsidR="00CE4EC3" w:rsidRDefault="00CE4EC3" w:rsidP="00CE4EC3">
      <w:pPr>
        <w:pStyle w:val="af7"/>
      </w:pPr>
      <w:r>
        <w:t xml:space="preserve">using JwtRegisteredClaimNames = </w:t>
      </w:r>
      <w:proofErr w:type="gramStart"/>
      <w:r>
        <w:t>System.IdentityModel.Tokens.Jwt</w:t>
      </w:r>
      <w:proofErr w:type="gramEnd"/>
      <w:r>
        <w:t>.JwtRegisteredClaimNames;</w:t>
      </w:r>
    </w:p>
    <w:p w14:paraId="65F97881" w14:textId="77777777" w:rsidR="00CE4EC3" w:rsidRDefault="00CE4EC3" w:rsidP="00CE4EC3">
      <w:pPr>
        <w:pStyle w:val="af7"/>
      </w:pPr>
    </w:p>
    <w:p w14:paraId="2E90EB32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089B9A16" w14:textId="77777777" w:rsidR="00CE4EC3" w:rsidRDefault="00CE4EC3" w:rsidP="00CE4EC3">
      <w:pPr>
        <w:pStyle w:val="af7"/>
      </w:pPr>
    </w:p>
    <w:p w14:paraId="5472E4F4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AuthenticationService(</w:t>
      </w:r>
      <w:proofErr w:type="gramEnd"/>
    </w:p>
    <w:p w14:paraId="56C64FDD" w14:textId="77777777" w:rsidR="00CE4EC3" w:rsidRDefault="00CE4EC3" w:rsidP="00CE4EC3">
      <w:pPr>
        <w:pStyle w:val="af7"/>
      </w:pPr>
      <w:r>
        <w:t xml:space="preserve">    UserManager&lt;User&gt; userManager,</w:t>
      </w:r>
    </w:p>
    <w:p w14:paraId="10F2A85B" w14:textId="77777777" w:rsidR="00CE4EC3" w:rsidRDefault="00CE4EC3" w:rsidP="00CE4EC3">
      <w:pPr>
        <w:pStyle w:val="af7"/>
      </w:pPr>
      <w:r>
        <w:t xml:space="preserve">    IOptions&lt;JwtTokenOptions&gt; options,</w:t>
      </w:r>
    </w:p>
    <w:p w14:paraId="48316115" w14:textId="77777777" w:rsidR="00CE4EC3" w:rsidRDefault="00CE4EC3" w:rsidP="00CE4EC3">
      <w:pPr>
        <w:pStyle w:val="af7"/>
      </w:pPr>
      <w:r>
        <w:t xml:space="preserve">    TokenValidationParameters tokenValidationParameters,</w:t>
      </w:r>
    </w:p>
    <w:p w14:paraId="29663B0C" w14:textId="77777777" w:rsidR="00CE4EC3" w:rsidRDefault="00CE4EC3" w:rsidP="00CE4EC3">
      <w:pPr>
        <w:pStyle w:val="af7"/>
      </w:pPr>
      <w:r>
        <w:t xml:space="preserve">    SecurityKey jsonWebKey)</w:t>
      </w:r>
    </w:p>
    <w:p w14:paraId="51F3FBB9" w14:textId="77777777" w:rsidR="00CE4EC3" w:rsidRDefault="00CE4EC3" w:rsidP="00CE4EC3">
      <w:pPr>
        <w:pStyle w:val="af7"/>
      </w:pPr>
      <w:r>
        <w:t xml:space="preserve">    : IAuthenticationService</w:t>
      </w:r>
    </w:p>
    <w:p w14:paraId="180CC32C" w14:textId="77777777" w:rsidR="00CE4EC3" w:rsidRDefault="00CE4EC3" w:rsidP="00CE4EC3">
      <w:pPr>
        <w:pStyle w:val="af7"/>
      </w:pPr>
      <w:r>
        <w:t>{</w:t>
      </w:r>
    </w:p>
    <w:p w14:paraId="3CA83618" w14:textId="77777777" w:rsidR="00CE4EC3" w:rsidRDefault="00CE4EC3" w:rsidP="00CE4EC3">
      <w:pPr>
        <w:pStyle w:val="af7"/>
      </w:pPr>
      <w:r>
        <w:t xml:space="preserve">    private readonly JwtTokenOptions _jwtOptions = </w:t>
      </w:r>
      <w:proofErr w:type="gramStart"/>
      <w:r>
        <w:t>options.Value</w:t>
      </w:r>
      <w:proofErr w:type="gramEnd"/>
      <w:r>
        <w:t>;</w:t>
      </w:r>
    </w:p>
    <w:p w14:paraId="1C2FF8A8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JsonWebTokenHandler</w:t>
      </w:r>
      <w:proofErr w:type="spellEnd"/>
      <w:r>
        <w:t xml:space="preserve"> _</w:t>
      </w:r>
      <w:proofErr w:type="spellStart"/>
      <w:r>
        <w:t>tokenHandler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76318DF" w14:textId="77777777" w:rsidR="00CE4EC3" w:rsidRDefault="00CE4EC3" w:rsidP="00CE4EC3">
      <w:pPr>
        <w:pStyle w:val="af7"/>
      </w:pPr>
    </w:p>
    <w:p w14:paraId="2FBE2D08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AuthenticationResponseDto</w:t>
      </w:r>
      <w:proofErr w:type="spellEnd"/>
      <w:r>
        <w:t xml:space="preserve">&gt; </w:t>
      </w:r>
      <w:proofErr w:type="spellStart"/>
      <w:proofErr w:type="gramStart"/>
      <w:r>
        <w:t>SignIn</w:t>
      </w:r>
      <w:proofErr w:type="spellEnd"/>
      <w:r>
        <w:t>(</w:t>
      </w:r>
      <w:proofErr w:type="spellStart"/>
      <w:proofErr w:type="gramEnd"/>
      <w:r>
        <w:t>AuthenticationRequestDto</w:t>
      </w:r>
      <w:proofErr w:type="spellEnd"/>
      <w:r>
        <w:t xml:space="preserve"> request)</w:t>
      </w:r>
    </w:p>
    <w:p w14:paraId="2DD255DD" w14:textId="77777777" w:rsidR="00CE4EC3" w:rsidRDefault="00CE4EC3" w:rsidP="00CE4EC3">
      <w:pPr>
        <w:pStyle w:val="af7"/>
      </w:pPr>
      <w:r>
        <w:t xml:space="preserve">    {</w:t>
      </w:r>
    </w:p>
    <w:p w14:paraId="7934BD79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userManager.FindByNameAsync</w:t>
      </w:r>
      <w:proofErr w:type="spellEnd"/>
      <w:r>
        <w:t>(</w:t>
      </w:r>
      <w:proofErr w:type="spellStart"/>
      <w:proofErr w:type="gramStart"/>
      <w:r>
        <w:t>request.Name</w:t>
      </w:r>
      <w:proofErr w:type="spellEnd"/>
      <w:proofErr w:type="gramEnd"/>
      <w:r>
        <w:t>);</w:t>
      </w:r>
    </w:p>
    <w:p w14:paraId="7755C204" w14:textId="77777777" w:rsidR="00CE4EC3" w:rsidRDefault="00CE4EC3" w:rsidP="00CE4EC3">
      <w:pPr>
        <w:pStyle w:val="af7"/>
      </w:pPr>
      <w:r>
        <w:t xml:space="preserve">        if (user == null)</w:t>
      </w:r>
    </w:p>
    <w:p w14:paraId="3001056C" w14:textId="77777777" w:rsidR="00CE4EC3" w:rsidRDefault="00CE4EC3" w:rsidP="00CE4EC3">
      <w:pPr>
        <w:pStyle w:val="af7"/>
      </w:pPr>
      <w:r>
        <w:t xml:space="preserve">            return new </w:t>
      </w:r>
      <w:proofErr w:type="spellStart"/>
      <w:r>
        <w:t>AuthenticationResponseDto</w:t>
      </w:r>
      <w:proofErr w:type="spellEnd"/>
      <w:r>
        <w:t xml:space="preserve"> </w:t>
      </w:r>
      <w:proofErr w:type="gramStart"/>
      <w:r>
        <w:t>{ Status</w:t>
      </w:r>
      <w:proofErr w:type="gramEnd"/>
      <w:r>
        <w:t xml:space="preserve"> = </w:t>
      </w:r>
      <w:proofErr w:type="spellStart"/>
      <w:r>
        <w:t>AuthenticationStatus.Failed</w:t>
      </w:r>
      <w:proofErr w:type="spellEnd"/>
      <w:r>
        <w:t xml:space="preserve"> };</w:t>
      </w:r>
    </w:p>
    <w:p w14:paraId="3239BE5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verificationResult</w:t>
      </w:r>
      <w:proofErr w:type="spellEnd"/>
      <w:r>
        <w:t xml:space="preserve"> = </w:t>
      </w:r>
      <w:proofErr w:type="spellStart"/>
      <w:r>
        <w:t>userManager.PasswordHasher</w:t>
      </w:r>
      <w:proofErr w:type="spellEnd"/>
    </w:p>
    <w:p w14:paraId="6C484C6C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VerifyHashedPassword</w:t>
      </w:r>
      <w:proofErr w:type="spellEnd"/>
      <w:proofErr w:type="gramEnd"/>
      <w:r>
        <w:t xml:space="preserve">(user, </w:t>
      </w:r>
      <w:proofErr w:type="spellStart"/>
      <w:r>
        <w:t>user.PasswordHash</w:t>
      </w:r>
      <w:proofErr w:type="spellEnd"/>
      <w:r>
        <w:t xml:space="preserve">!, </w:t>
      </w:r>
      <w:proofErr w:type="spellStart"/>
      <w:r>
        <w:t>request.PinCode</w:t>
      </w:r>
      <w:proofErr w:type="spellEnd"/>
      <w:r>
        <w:t>);</w:t>
      </w:r>
    </w:p>
    <w:p w14:paraId="2CA8C13F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verificationResult</w:t>
      </w:r>
      <w:proofErr w:type="spellEnd"/>
      <w:r>
        <w:t xml:space="preserve"> == </w:t>
      </w:r>
      <w:proofErr w:type="spellStart"/>
      <w:r>
        <w:t>PasswordVerificationResult.Failed</w:t>
      </w:r>
      <w:proofErr w:type="spellEnd"/>
      <w:r>
        <w:t>)</w:t>
      </w:r>
    </w:p>
    <w:p w14:paraId="610A6B05" w14:textId="77777777" w:rsidR="00CE4EC3" w:rsidRDefault="00CE4EC3" w:rsidP="00CE4EC3">
      <w:pPr>
        <w:pStyle w:val="af7"/>
      </w:pPr>
      <w:r>
        <w:t xml:space="preserve">            return new </w:t>
      </w:r>
      <w:proofErr w:type="spellStart"/>
      <w:r>
        <w:t>AuthenticationResponseDto</w:t>
      </w:r>
      <w:proofErr w:type="spellEnd"/>
      <w:r>
        <w:t xml:space="preserve"> </w:t>
      </w:r>
      <w:proofErr w:type="gramStart"/>
      <w:r>
        <w:t>{ Status</w:t>
      </w:r>
      <w:proofErr w:type="gramEnd"/>
      <w:r>
        <w:t xml:space="preserve"> = </w:t>
      </w:r>
      <w:proofErr w:type="spellStart"/>
      <w:r>
        <w:t>AuthenticationStatus.Failed</w:t>
      </w:r>
      <w:proofErr w:type="spellEnd"/>
      <w:r>
        <w:t xml:space="preserve"> };</w:t>
      </w:r>
    </w:p>
    <w:p w14:paraId="67B8968D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accessToken</w:t>
      </w:r>
      <w:proofErr w:type="spellEnd"/>
      <w:r>
        <w:t xml:space="preserve"> = </w:t>
      </w:r>
      <w:proofErr w:type="spellStart"/>
      <w:proofErr w:type="gramStart"/>
      <w:r>
        <w:t>GenerateToken</w:t>
      </w:r>
      <w:proofErr w:type="spellEnd"/>
      <w:r>
        <w:t>(</w:t>
      </w:r>
      <w:proofErr w:type="gramEnd"/>
      <w:r>
        <w:t>user, _</w:t>
      </w:r>
      <w:proofErr w:type="spellStart"/>
      <w:r>
        <w:t>jwtOptions.AccessTokenLifetimeInMinutes</w:t>
      </w:r>
      <w:proofErr w:type="spellEnd"/>
      <w:r>
        <w:t>);</w:t>
      </w:r>
    </w:p>
    <w:p w14:paraId="2F74831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refreshToken</w:t>
      </w:r>
      <w:proofErr w:type="spellEnd"/>
      <w:r>
        <w:t xml:space="preserve"> = </w:t>
      </w:r>
      <w:proofErr w:type="spellStart"/>
      <w:proofErr w:type="gramStart"/>
      <w:r>
        <w:t>GenerateToken</w:t>
      </w:r>
      <w:proofErr w:type="spellEnd"/>
      <w:r>
        <w:t>(</w:t>
      </w:r>
      <w:proofErr w:type="gramEnd"/>
      <w:r>
        <w:t>user, _</w:t>
      </w:r>
      <w:proofErr w:type="spellStart"/>
      <w:r>
        <w:t>jwtOptions.RefreshTokenLifetimeInMinutes</w:t>
      </w:r>
      <w:proofErr w:type="spellEnd"/>
      <w:r>
        <w:t>);</w:t>
      </w:r>
    </w:p>
    <w:p w14:paraId="23D65B28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AuthenticationResponseDto</w:t>
      </w:r>
      <w:proofErr w:type="spellEnd"/>
    </w:p>
    <w:p w14:paraId="7173D7C8" w14:textId="77777777" w:rsidR="00CE4EC3" w:rsidRDefault="00CE4EC3" w:rsidP="00CE4EC3">
      <w:pPr>
        <w:pStyle w:val="af7"/>
      </w:pPr>
      <w:r>
        <w:t xml:space="preserve">        {</w:t>
      </w:r>
    </w:p>
    <w:p w14:paraId="042A1416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AccessToken</w:t>
      </w:r>
      <w:proofErr w:type="spellEnd"/>
      <w:r>
        <w:t xml:space="preserve"> = </w:t>
      </w:r>
      <w:proofErr w:type="spellStart"/>
      <w:r>
        <w:t>accessToken</w:t>
      </w:r>
      <w:proofErr w:type="spellEnd"/>
      <w:r>
        <w:t>,</w:t>
      </w:r>
    </w:p>
    <w:p w14:paraId="5D51505B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RefreshToken</w:t>
      </w:r>
      <w:proofErr w:type="spellEnd"/>
      <w:r>
        <w:t xml:space="preserve"> = </w:t>
      </w:r>
      <w:proofErr w:type="spellStart"/>
      <w:r>
        <w:t>refreshToken</w:t>
      </w:r>
      <w:proofErr w:type="spellEnd"/>
    </w:p>
    <w:p w14:paraId="13848E06" w14:textId="77777777" w:rsidR="00CE4EC3" w:rsidRDefault="00CE4EC3" w:rsidP="00CE4EC3">
      <w:pPr>
        <w:pStyle w:val="af7"/>
      </w:pPr>
      <w:r>
        <w:t xml:space="preserve">        };</w:t>
      </w:r>
    </w:p>
    <w:p w14:paraId="5F494349" w14:textId="77777777" w:rsidR="00CE4EC3" w:rsidRDefault="00CE4EC3" w:rsidP="00CE4EC3">
      <w:pPr>
        <w:pStyle w:val="af7"/>
      </w:pPr>
      <w:r>
        <w:t xml:space="preserve">    }</w:t>
      </w:r>
    </w:p>
    <w:p w14:paraId="18A72FD3" w14:textId="77777777" w:rsidR="00CE4EC3" w:rsidRDefault="00CE4EC3" w:rsidP="00CE4EC3">
      <w:pPr>
        <w:pStyle w:val="af7"/>
      </w:pPr>
    </w:p>
    <w:p w14:paraId="60E25F22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AuthenticationResponseDto</w:t>
      </w:r>
      <w:proofErr w:type="spellEnd"/>
      <w:r>
        <w:t xml:space="preserve">&gt; </w:t>
      </w:r>
      <w:proofErr w:type="spellStart"/>
      <w:proofErr w:type="gramStart"/>
      <w:r>
        <w:t>RefreshToken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refreshTokenString</w:t>
      </w:r>
      <w:proofErr w:type="spellEnd"/>
      <w:r>
        <w:t>)</w:t>
      </w:r>
    </w:p>
    <w:p w14:paraId="67687F01" w14:textId="77777777" w:rsidR="00CE4EC3" w:rsidRDefault="00CE4EC3" w:rsidP="00CE4EC3">
      <w:pPr>
        <w:pStyle w:val="af7"/>
      </w:pPr>
      <w:r>
        <w:t xml:space="preserve">    {</w:t>
      </w:r>
    </w:p>
    <w:p w14:paraId="2EDD3988" w14:textId="77777777" w:rsidR="00CE4EC3" w:rsidRDefault="00CE4EC3" w:rsidP="00CE4EC3">
      <w:pPr>
        <w:pStyle w:val="af7"/>
      </w:pPr>
      <w:r>
        <w:t xml:space="preserve">        var token = _</w:t>
      </w:r>
      <w:proofErr w:type="spellStart"/>
      <w:r>
        <w:t>tokenHandler.ReadJsonWebToken</w:t>
      </w:r>
      <w:proofErr w:type="spellEnd"/>
      <w:r>
        <w:t>(</w:t>
      </w:r>
      <w:proofErr w:type="spellStart"/>
      <w:r>
        <w:t>refreshTokenString</w:t>
      </w:r>
      <w:proofErr w:type="spellEnd"/>
      <w:r>
        <w:t>);</w:t>
      </w:r>
    </w:p>
    <w:p w14:paraId="77F4ED05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validationResult</w:t>
      </w:r>
      <w:proofErr w:type="spellEnd"/>
      <w:r>
        <w:t xml:space="preserve"> = await _</w:t>
      </w:r>
      <w:proofErr w:type="spellStart"/>
      <w:r>
        <w:t>tokenHandler.ValidateTokenAsync</w:t>
      </w:r>
      <w:proofErr w:type="spellEnd"/>
      <w:r>
        <w:t xml:space="preserve">(token, </w:t>
      </w:r>
      <w:proofErr w:type="spellStart"/>
      <w:r>
        <w:t>tokenValidationParameters</w:t>
      </w:r>
      <w:proofErr w:type="spellEnd"/>
      <w:r>
        <w:t>);</w:t>
      </w:r>
    </w:p>
    <w:p w14:paraId="0A35D820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validationResult.IsValid</w:t>
      </w:r>
      <w:proofErr w:type="spellEnd"/>
      <w:proofErr w:type="gramEnd"/>
      <w:r>
        <w:t xml:space="preserve"> || </w:t>
      </w:r>
      <w:proofErr w:type="spellStart"/>
      <w:r>
        <w:t>validationResult.Claims</w:t>
      </w:r>
      <w:proofErr w:type="spellEnd"/>
      <w:r>
        <w:t>[</w:t>
      </w:r>
      <w:proofErr w:type="spellStart"/>
      <w:r>
        <w:t>JwtRegisteredClaimNames.Sub</w:t>
      </w:r>
      <w:proofErr w:type="spellEnd"/>
      <w:r>
        <w:t xml:space="preserve">] is not string </w:t>
      </w:r>
      <w:proofErr w:type="spellStart"/>
      <w:r>
        <w:t>userId</w:t>
      </w:r>
      <w:proofErr w:type="spellEnd"/>
      <w:r>
        <w:t>)</w:t>
      </w:r>
    </w:p>
    <w:p w14:paraId="4EB0E81D" w14:textId="77777777" w:rsidR="00CE4EC3" w:rsidRDefault="00CE4EC3" w:rsidP="00CE4EC3">
      <w:pPr>
        <w:pStyle w:val="af7"/>
      </w:pPr>
      <w:r>
        <w:t xml:space="preserve">            return new </w:t>
      </w:r>
      <w:proofErr w:type="spellStart"/>
      <w:r>
        <w:t>AuthenticationResponseDto</w:t>
      </w:r>
      <w:proofErr w:type="spellEnd"/>
      <w:r>
        <w:t xml:space="preserve"> </w:t>
      </w:r>
      <w:proofErr w:type="gramStart"/>
      <w:r>
        <w:t>{ Status</w:t>
      </w:r>
      <w:proofErr w:type="gramEnd"/>
      <w:r>
        <w:t xml:space="preserve"> = </w:t>
      </w:r>
      <w:proofErr w:type="spellStart"/>
      <w:r>
        <w:t>AuthenticationStatus.Failed</w:t>
      </w:r>
      <w:proofErr w:type="spellEnd"/>
      <w:r>
        <w:t xml:space="preserve"> };</w:t>
      </w:r>
    </w:p>
    <w:p w14:paraId="73C58BFB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userManager.FindByIdAsync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7C980827" w14:textId="77777777" w:rsidR="00CE4EC3" w:rsidRDefault="00CE4EC3" w:rsidP="00CE4EC3">
      <w:pPr>
        <w:pStyle w:val="af7"/>
      </w:pPr>
      <w:r>
        <w:t xml:space="preserve">        if (user == null) return new </w:t>
      </w:r>
      <w:proofErr w:type="spellStart"/>
      <w:r>
        <w:t>AuthenticationResponseDto</w:t>
      </w:r>
      <w:proofErr w:type="spellEnd"/>
      <w:r>
        <w:t xml:space="preserve"> </w:t>
      </w:r>
      <w:proofErr w:type="gramStart"/>
      <w:r>
        <w:t>{ Status</w:t>
      </w:r>
      <w:proofErr w:type="gramEnd"/>
      <w:r>
        <w:t xml:space="preserve"> = </w:t>
      </w:r>
      <w:proofErr w:type="spellStart"/>
      <w:r>
        <w:t>AuthenticationStatus.Failed</w:t>
      </w:r>
      <w:proofErr w:type="spellEnd"/>
      <w:r>
        <w:t xml:space="preserve"> };</w:t>
      </w:r>
    </w:p>
    <w:p w14:paraId="6F7DB6A1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AuthenticationResponseDto</w:t>
      </w:r>
      <w:proofErr w:type="spellEnd"/>
    </w:p>
    <w:p w14:paraId="44D41F12" w14:textId="77777777" w:rsidR="00CE4EC3" w:rsidRDefault="00CE4EC3" w:rsidP="00CE4EC3">
      <w:pPr>
        <w:pStyle w:val="af7"/>
      </w:pPr>
      <w:r>
        <w:t xml:space="preserve">        {</w:t>
      </w:r>
    </w:p>
    <w:p w14:paraId="18B8D4A0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AccessToken</w:t>
      </w:r>
      <w:proofErr w:type="spellEnd"/>
      <w:r>
        <w:t xml:space="preserve"> = </w:t>
      </w:r>
      <w:proofErr w:type="spellStart"/>
      <w:proofErr w:type="gramStart"/>
      <w:r>
        <w:t>GenerateToken</w:t>
      </w:r>
      <w:proofErr w:type="spellEnd"/>
      <w:r>
        <w:t>(</w:t>
      </w:r>
      <w:proofErr w:type="gramEnd"/>
      <w:r>
        <w:t>user, _</w:t>
      </w:r>
      <w:proofErr w:type="spellStart"/>
      <w:r>
        <w:t>jwtOptions.AccessTokenLifetimeInMinutes</w:t>
      </w:r>
      <w:proofErr w:type="spellEnd"/>
      <w:r>
        <w:t>)</w:t>
      </w:r>
    </w:p>
    <w:p w14:paraId="05C1C4DC" w14:textId="77777777" w:rsidR="00CE4EC3" w:rsidRDefault="00CE4EC3" w:rsidP="00CE4EC3">
      <w:pPr>
        <w:pStyle w:val="af7"/>
      </w:pPr>
      <w:r>
        <w:t xml:space="preserve">        };</w:t>
      </w:r>
    </w:p>
    <w:p w14:paraId="75A9F161" w14:textId="77777777" w:rsidR="00CE4EC3" w:rsidRDefault="00CE4EC3" w:rsidP="00CE4EC3">
      <w:pPr>
        <w:pStyle w:val="af7"/>
      </w:pPr>
      <w:r>
        <w:t xml:space="preserve">    }</w:t>
      </w:r>
    </w:p>
    <w:p w14:paraId="139DFEB1" w14:textId="77777777" w:rsidR="00CE4EC3" w:rsidRDefault="00CE4EC3" w:rsidP="00CE4EC3">
      <w:pPr>
        <w:pStyle w:val="af7"/>
      </w:pPr>
    </w:p>
    <w:p w14:paraId="2F4087DF" w14:textId="77777777" w:rsidR="00CE4EC3" w:rsidRDefault="00CE4EC3" w:rsidP="00CE4EC3">
      <w:pPr>
        <w:pStyle w:val="af7"/>
      </w:pPr>
    </w:p>
    <w:p w14:paraId="59A938FF" w14:textId="77777777" w:rsidR="00CE4EC3" w:rsidRDefault="00CE4EC3" w:rsidP="00CE4EC3">
      <w:pPr>
        <w:pStyle w:val="af7"/>
      </w:pPr>
      <w:r>
        <w:t xml:space="preserve">    private string </w:t>
      </w:r>
      <w:proofErr w:type="spellStart"/>
      <w:proofErr w:type="gramStart"/>
      <w:r>
        <w:t>GenerateToken</w:t>
      </w:r>
      <w:proofErr w:type="spellEnd"/>
      <w:r>
        <w:t>(</w:t>
      </w:r>
      <w:proofErr w:type="gramEnd"/>
      <w:r>
        <w:t xml:space="preserve">User user, double </w:t>
      </w:r>
      <w:proofErr w:type="spellStart"/>
      <w:r>
        <w:t>lifetimeInMinutes</w:t>
      </w:r>
      <w:proofErr w:type="spellEnd"/>
      <w:r>
        <w:t>)</w:t>
      </w:r>
    </w:p>
    <w:p w14:paraId="4BFC7750" w14:textId="77777777" w:rsidR="00CE4EC3" w:rsidRDefault="00CE4EC3" w:rsidP="00CE4EC3">
      <w:pPr>
        <w:pStyle w:val="af7"/>
      </w:pPr>
      <w:r>
        <w:t xml:space="preserve">    {</w:t>
      </w:r>
    </w:p>
    <w:p w14:paraId="2F7A0863" w14:textId="77777777" w:rsidR="00CE4EC3" w:rsidRDefault="00CE4EC3" w:rsidP="00CE4EC3">
      <w:pPr>
        <w:pStyle w:val="af7"/>
      </w:pPr>
      <w:r>
        <w:t xml:space="preserve">        var credentials = new </w:t>
      </w:r>
      <w:proofErr w:type="spellStart"/>
      <w:proofErr w:type="gramStart"/>
      <w:r>
        <w:t>SigningCredentials</w:t>
      </w:r>
      <w:proofErr w:type="spellEnd"/>
      <w:r>
        <w:t>(</w:t>
      </w:r>
      <w:proofErr w:type="spellStart"/>
      <w:proofErr w:type="gramEnd"/>
      <w:r>
        <w:t>jsonWebKey</w:t>
      </w:r>
      <w:proofErr w:type="spellEnd"/>
      <w:r>
        <w:t>, SecurityAlgorithms.EcdsaSha256Signature);</w:t>
      </w:r>
    </w:p>
    <w:p w14:paraId="77A08D03" w14:textId="77777777" w:rsidR="00CE4EC3" w:rsidRDefault="00CE4EC3" w:rsidP="00CE4EC3">
      <w:pPr>
        <w:pStyle w:val="af7"/>
      </w:pPr>
      <w:r>
        <w:t xml:space="preserve">        var claims = new Dictionary&lt;string, object&gt;</w:t>
      </w:r>
    </w:p>
    <w:p w14:paraId="654E9E21" w14:textId="77777777" w:rsidR="00CE4EC3" w:rsidRDefault="00CE4EC3" w:rsidP="00CE4EC3">
      <w:pPr>
        <w:pStyle w:val="af7"/>
      </w:pPr>
      <w:r>
        <w:t xml:space="preserve">        {</w:t>
      </w:r>
    </w:p>
    <w:p w14:paraId="14154383" w14:textId="77777777" w:rsidR="00CE4EC3" w:rsidRDefault="00CE4EC3" w:rsidP="00CE4EC3">
      <w:pPr>
        <w:pStyle w:val="af7"/>
      </w:pPr>
      <w:r>
        <w:t xml:space="preserve">            [</w:t>
      </w:r>
      <w:proofErr w:type="spellStart"/>
      <w:r>
        <w:t>JwtRegisteredClaimNames.Name</w:t>
      </w:r>
      <w:proofErr w:type="spellEnd"/>
      <w:r>
        <w:t xml:space="preserve">] = </w:t>
      </w:r>
      <w:proofErr w:type="spellStart"/>
      <w:proofErr w:type="gramStart"/>
      <w:r>
        <w:t>user.UserName</w:t>
      </w:r>
      <w:proofErr w:type="spellEnd"/>
      <w:r>
        <w:t>!,</w:t>
      </w:r>
      <w:proofErr w:type="gramEnd"/>
    </w:p>
    <w:p w14:paraId="0ECBC52B" w14:textId="77777777" w:rsidR="00CE4EC3" w:rsidRDefault="00CE4EC3" w:rsidP="00CE4EC3">
      <w:pPr>
        <w:pStyle w:val="af7"/>
      </w:pPr>
      <w:r>
        <w:t xml:space="preserve">            [</w:t>
      </w:r>
      <w:proofErr w:type="spellStart"/>
      <w:r>
        <w:t>JwtRegisteredClaimNames.Sub</w:t>
      </w:r>
      <w:proofErr w:type="spellEnd"/>
      <w:r>
        <w:t xml:space="preserve">] = </w:t>
      </w:r>
      <w:proofErr w:type="spellStart"/>
      <w:proofErr w:type="gramStart"/>
      <w:r>
        <w:t>user.Id</w:t>
      </w:r>
      <w:proofErr w:type="spellEnd"/>
      <w:proofErr w:type="gramEnd"/>
      <w:r>
        <w:t>,</w:t>
      </w:r>
    </w:p>
    <w:p w14:paraId="3A57CE86" w14:textId="77777777" w:rsidR="00CE4EC3" w:rsidRDefault="00CE4EC3" w:rsidP="00CE4EC3">
      <w:pPr>
        <w:pStyle w:val="af7"/>
      </w:pPr>
      <w:r>
        <w:t xml:space="preserve">        };</w:t>
      </w:r>
    </w:p>
    <w:p w14:paraId="559AC498" w14:textId="77777777" w:rsidR="00CE4EC3" w:rsidRDefault="00CE4EC3" w:rsidP="00CE4EC3">
      <w:pPr>
        <w:pStyle w:val="af7"/>
      </w:pPr>
      <w:r>
        <w:t xml:space="preserve">        var descriptor = new </w:t>
      </w:r>
      <w:proofErr w:type="spellStart"/>
      <w:r>
        <w:t>SecurityTokenDescriptor</w:t>
      </w:r>
      <w:proofErr w:type="spellEnd"/>
    </w:p>
    <w:p w14:paraId="2D74D3DC" w14:textId="77777777" w:rsidR="00CE4EC3" w:rsidRDefault="00CE4EC3" w:rsidP="00CE4EC3">
      <w:pPr>
        <w:pStyle w:val="af7"/>
      </w:pPr>
      <w:r>
        <w:t xml:space="preserve">        {</w:t>
      </w:r>
    </w:p>
    <w:p w14:paraId="75F07430" w14:textId="77777777" w:rsidR="00CE4EC3" w:rsidRDefault="00CE4EC3" w:rsidP="00CE4EC3">
      <w:pPr>
        <w:pStyle w:val="af7"/>
      </w:pPr>
      <w:r>
        <w:t xml:space="preserve">            Issuer = _</w:t>
      </w:r>
      <w:proofErr w:type="spellStart"/>
      <w:r>
        <w:t>jwtOptions.Issuer</w:t>
      </w:r>
      <w:proofErr w:type="spellEnd"/>
      <w:r>
        <w:t>,</w:t>
      </w:r>
    </w:p>
    <w:p w14:paraId="24A64A67" w14:textId="77777777" w:rsidR="00CE4EC3" w:rsidRDefault="00CE4EC3" w:rsidP="00CE4EC3">
      <w:pPr>
        <w:pStyle w:val="af7"/>
      </w:pPr>
      <w:r>
        <w:t xml:space="preserve">            Audience = _</w:t>
      </w:r>
      <w:proofErr w:type="spellStart"/>
      <w:r>
        <w:t>jwtOptions.Audience</w:t>
      </w:r>
      <w:proofErr w:type="spellEnd"/>
      <w:r>
        <w:t>,</w:t>
      </w:r>
    </w:p>
    <w:p w14:paraId="1A8119BA" w14:textId="77777777" w:rsidR="00CE4EC3" w:rsidRDefault="00CE4EC3" w:rsidP="00CE4EC3">
      <w:pPr>
        <w:pStyle w:val="af7"/>
      </w:pPr>
      <w:r>
        <w:t xml:space="preserve">            Claims = claims,</w:t>
      </w:r>
    </w:p>
    <w:p w14:paraId="65C4B2E9" w14:textId="77777777" w:rsidR="00CE4EC3" w:rsidRDefault="00CE4EC3" w:rsidP="00CE4EC3">
      <w:pPr>
        <w:pStyle w:val="af7"/>
      </w:pPr>
      <w:r>
        <w:t xml:space="preserve">            Expires = </w:t>
      </w:r>
      <w:proofErr w:type="spellStart"/>
      <w:proofErr w:type="gramStart"/>
      <w:r>
        <w:t>DateTime.Now.AddMinutes</w:t>
      </w:r>
      <w:proofErr w:type="spellEnd"/>
      <w:proofErr w:type="gramEnd"/>
      <w:r>
        <w:t>(</w:t>
      </w:r>
      <w:proofErr w:type="spellStart"/>
      <w:r>
        <w:t>lifetimeInMinutes</w:t>
      </w:r>
      <w:proofErr w:type="spellEnd"/>
      <w:r>
        <w:t>),</w:t>
      </w:r>
    </w:p>
    <w:p w14:paraId="46107347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SigningCredentials</w:t>
      </w:r>
      <w:proofErr w:type="spellEnd"/>
      <w:r>
        <w:t xml:space="preserve"> = credentials</w:t>
      </w:r>
    </w:p>
    <w:p w14:paraId="00235472" w14:textId="77777777" w:rsidR="00CE4EC3" w:rsidRDefault="00CE4EC3" w:rsidP="00CE4EC3">
      <w:pPr>
        <w:pStyle w:val="af7"/>
      </w:pPr>
      <w:r>
        <w:t xml:space="preserve">        };</w:t>
      </w:r>
    </w:p>
    <w:p w14:paraId="666B513C" w14:textId="77777777" w:rsidR="00CE4EC3" w:rsidRDefault="00CE4EC3" w:rsidP="00CE4EC3">
      <w:pPr>
        <w:pStyle w:val="af7"/>
      </w:pPr>
      <w:r>
        <w:t xml:space="preserve">        return _</w:t>
      </w:r>
      <w:proofErr w:type="spellStart"/>
      <w:r>
        <w:t>tokenHandler.CreateToken</w:t>
      </w:r>
      <w:proofErr w:type="spellEnd"/>
      <w:r>
        <w:t>(descriptor);</w:t>
      </w:r>
    </w:p>
    <w:p w14:paraId="3E185100" w14:textId="77777777" w:rsidR="00CE4EC3" w:rsidRDefault="00CE4EC3" w:rsidP="00CE4EC3">
      <w:pPr>
        <w:pStyle w:val="af7"/>
      </w:pPr>
      <w:r>
        <w:t xml:space="preserve">    }</w:t>
      </w:r>
    </w:p>
    <w:p w14:paraId="45E84BEF" w14:textId="77777777" w:rsidR="00CE4EC3" w:rsidRDefault="00CE4EC3" w:rsidP="00CE4EC3">
      <w:pPr>
        <w:pStyle w:val="af7"/>
      </w:pPr>
      <w:r>
        <w:t>}</w:t>
      </w:r>
    </w:p>
    <w:p w14:paraId="7BB5EEFB" w14:textId="77777777" w:rsidR="00CE4EC3" w:rsidRDefault="00CE4EC3" w:rsidP="00AA3514">
      <w:pPr>
        <w:pStyle w:val="affc"/>
      </w:pPr>
      <w:r>
        <w:t>Файл BookCollectionService.cs:</w:t>
      </w:r>
    </w:p>
    <w:p w14:paraId="0D9E0740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0288E3A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BookManager.Application.Common.Exceptions</w:t>
      </w:r>
      <w:proofErr w:type="gramEnd"/>
      <w:r>
        <w:t>;</w:t>
      </w:r>
    </w:p>
    <w:p w14:paraId="5892BA3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0FFD9D95" w14:textId="77777777" w:rsidR="00CE4EC3" w:rsidRDefault="00CE4EC3" w:rsidP="00CE4EC3">
      <w:pPr>
        <w:pStyle w:val="af7"/>
      </w:pPr>
    </w:p>
    <w:p w14:paraId="0F9314F4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1897947B" w14:textId="77777777" w:rsidR="00CE4EC3" w:rsidRDefault="00CE4EC3" w:rsidP="00CE4EC3">
      <w:pPr>
        <w:pStyle w:val="af7"/>
      </w:pPr>
    </w:p>
    <w:p w14:paraId="0A28033C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BookCollectionService(</w:t>
      </w:r>
      <w:proofErr w:type="gramEnd"/>
      <w:r>
        <w:t>IAppDbContext dbContext) : IBookCollectionService</w:t>
      </w:r>
    </w:p>
    <w:p w14:paraId="3C10D263" w14:textId="77777777" w:rsidR="00CE4EC3" w:rsidRDefault="00CE4EC3" w:rsidP="00CE4EC3">
      <w:pPr>
        <w:pStyle w:val="af7"/>
      </w:pPr>
      <w:r>
        <w:t>{</w:t>
      </w:r>
    </w:p>
    <w:p w14:paraId="6C6405A4" w14:textId="77777777" w:rsidR="00CE4EC3" w:rsidRDefault="00CE4EC3" w:rsidP="00CE4EC3">
      <w:pPr>
        <w:pStyle w:val="af7"/>
      </w:pPr>
      <w:r>
        <w:t xml:space="preserve">    public async Task&lt;IEnumerable&lt;BookCollectionDto&gt;&gt; </w:t>
      </w:r>
      <w:proofErr w:type="gramStart"/>
      <w:r>
        <w:t>GetAllAsync(</w:t>
      </w:r>
      <w:proofErr w:type="gramEnd"/>
      <w:r>
        <w:t>)</w:t>
      </w:r>
    </w:p>
    <w:p w14:paraId="54395113" w14:textId="77777777" w:rsidR="00CE4EC3" w:rsidRDefault="00CE4EC3" w:rsidP="00CE4EC3">
      <w:pPr>
        <w:pStyle w:val="af7"/>
      </w:pPr>
      <w:r>
        <w:t xml:space="preserve">    {</w:t>
      </w:r>
    </w:p>
    <w:p w14:paraId="35E82057" w14:textId="77777777" w:rsidR="00CE4EC3" w:rsidRDefault="00CE4EC3" w:rsidP="00CE4EC3">
      <w:pPr>
        <w:pStyle w:val="af7"/>
      </w:pPr>
      <w:r>
        <w:t xml:space="preserve">        return await dbContext.BookCollections</w:t>
      </w:r>
    </w:p>
    <w:p w14:paraId="252D8CAA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.Include</w:t>
      </w:r>
      <w:proofErr w:type="gramEnd"/>
      <w:r>
        <w:t>(bc =&gt; bc.Books)</w:t>
      </w:r>
    </w:p>
    <w:p w14:paraId="5F7A0E2D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.Select</w:t>
      </w:r>
      <w:proofErr w:type="gramEnd"/>
      <w:r>
        <w:t>(bc =&gt; bc.ToDto())</w:t>
      </w:r>
    </w:p>
    <w:p w14:paraId="687ECBEE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.ToListAsync</w:t>
      </w:r>
      <w:proofErr w:type="gramEnd"/>
      <w:r>
        <w:t>();</w:t>
      </w:r>
    </w:p>
    <w:p w14:paraId="636265C4" w14:textId="77777777" w:rsidR="00CE4EC3" w:rsidRDefault="00CE4EC3" w:rsidP="00CE4EC3">
      <w:pPr>
        <w:pStyle w:val="af7"/>
      </w:pPr>
      <w:r>
        <w:t xml:space="preserve">    }</w:t>
      </w:r>
    </w:p>
    <w:p w14:paraId="50E6F727" w14:textId="77777777" w:rsidR="00CE4EC3" w:rsidRDefault="00CE4EC3" w:rsidP="00CE4EC3">
      <w:pPr>
        <w:pStyle w:val="af7"/>
      </w:pPr>
    </w:p>
    <w:p w14:paraId="47A48309" w14:textId="77777777" w:rsidR="00CE4EC3" w:rsidRDefault="00CE4EC3" w:rsidP="00CE4EC3">
      <w:pPr>
        <w:pStyle w:val="af7"/>
      </w:pPr>
      <w:r>
        <w:t xml:space="preserve">    public async Task&lt;BookCollectionDto&gt; </w:t>
      </w:r>
      <w:proofErr w:type="gramStart"/>
      <w:r>
        <w:t>CreateAsync(</w:t>
      </w:r>
      <w:proofErr w:type="gramEnd"/>
      <w:r>
        <w:t>BookCollectionModRequest request)</w:t>
      </w:r>
    </w:p>
    <w:p w14:paraId="0D43D161" w14:textId="77777777" w:rsidR="00CE4EC3" w:rsidRDefault="00CE4EC3" w:rsidP="00CE4EC3">
      <w:pPr>
        <w:pStyle w:val="af7"/>
      </w:pPr>
      <w:r>
        <w:t xml:space="preserve">    {</w:t>
      </w:r>
    </w:p>
    <w:p w14:paraId="7DC4394C" w14:textId="77777777" w:rsidR="00CE4EC3" w:rsidRDefault="00CE4EC3" w:rsidP="00CE4EC3">
      <w:pPr>
        <w:pStyle w:val="af7"/>
      </w:pPr>
      <w:r>
        <w:t xml:space="preserve">        if (</w:t>
      </w:r>
      <w:proofErr w:type="gramStart"/>
      <w:r>
        <w:t>string.IsNullOrEmpty</w:t>
      </w:r>
      <w:proofErr w:type="gramEnd"/>
      <w:r>
        <w:t>(request.Name))</w:t>
      </w:r>
    </w:p>
    <w:p w14:paraId="6BD70840" w14:textId="77777777" w:rsidR="00CE4EC3" w:rsidRDefault="00CE4EC3" w:rsidP="00CE4EC3">
      <w:pPr>
        <w:pStyle w:val="af7"/>
      </w:pPr>
      <w:r>
        <w:t xml:space="preserve">            throw new ArgumentException(nameof(</w:t>
      </w:r>
      <w:proofErr w:type="gramStart"/>
      <w:r>
        <w:t>request.Name</w:t>
      </w:r>
      <w:proofErr w:type="gramEnd"/>
      <w:r>
        <w:t>));</w:t>
      </w:r>
    </w:p>
    <w:p w14:paraId="336471F7" w14:textId="77777777" w:rsidR="00CE4EC3" w:rsidRDefault="00CE4EC3" w:rsidP="00CE4EC3">
      <w:pPr>
        <w:pStyle w:val="af7"/>
      </w:pPr>
      <w:r>
        <w:t xml:space="preserve">        if (</w:t>
      </w:r>
      <w:proofErr w:type="gramStart"/>
      <w:r>
        <w:t>dbContext.BookCollections.Select</w:t>
      </w:r>
      <w:proofErr w:type="gramEnd"/>
      <w:r>
        <w:t>(bc =&gt; bc.Name).Contains(request.Name))</w:t>
      </w:r>
    </w:p>
    <w:p w14:paraId="2F74EE2B" w14:textId="77777777" w:rsidR="00CE4EC3" w:rsidRDefault="00CE4EC3" w:rsidP="00CE4EC3">
      <w:pPr>
        <w:pStyle w:val="af7"/>
      </w:pPr>
      <w:r>
        <w:t xml:space="preserve">            throw new </w:t>
      </w:r>
      <w:proofErr w:type="spellStart"/>
      <w:proofErr w:type="gramStart"/>
      <w:r>
        <w:t>ArgumentException</w:t>
      </w:r>
      <w:proofErr w:type="spellEnd"/>
      <w:r>
        <w:t>(</w:t>
      </w:r>
      <w:proofErr w:type="gramEnd"/>
      <w:r>
        <w:t xml:space="preserve">"A book collection with this name already exists.", </w:t>
      </w:r>
      <w:proofErr w:type="spellStart"/>
      <w:r>
        <w:t>nameof</w:t>
      </w:r>
      <w:proofErr w:type="spellEnd"/>
      <w:r>
        <w:t>(request));</w:t>
      </w:r>
    </w:p>
    <w:p w14:paraId="33E1AE8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existingBooks</w:t>
      </w:r>
      <w:proofErr w:type="spellEnd"/>
      <w:r>
        <w:t xml:space="preserve"> = </w:t>
      </w:r>
      <w:proofErr w:type="spellStart"/>
      <w:proofErr w:type="gramStart"/>
      <w:r>
        <w:t>request.Books</w:t>
      </w:r>
      <w:proofErr w:type="spellEnd"/>
      <w:proofErr w:type="gramEnd"/>
      <w:r>
        <w:t xml:space="preserve"> is { Count: &gt; 0 }</w:t>
      </w:r>
    </w:p>
    <w:p w14:paraId="73F05E41" w14:textId="77777777" w:rsidR="00CE4EC3" w:rsidRDefault="00CE4EC3" w:rsidP="00CE4EC3">
      <w:pPr>
        <w:pStyle w:val="af7"/>
      </w:pPr>
      <w:r>
        <w:t xml:space="preserve">            ? await </w:t>
      </w:r>
      <w:proofErr w:type="spellStart"/>
      <w:proofErr w:type="gramStart"/>
      <w:r>
        <w:t>FilterBooksByIds</w:t>
      </w:r>
      <w:proofErr w:type="spellEnd"/>
      <w:r>
        <w:t>(</w:t>
      </w:r>
      <w:proofErr w:type="spellStart"/>
      <w:proofErr w:type="gramEnd"/>
      <w:r>
        <w:t>request.Books.Select</w:t>
      </w:r>
      <w:proofErr w:type="spellEnd"/>
      <w:r>
        <w:t xml:space="preserve">(b =&gt; </w:t>
      </w:r>
      <w:proofErr w:type="spellStart"/>
      <w:r>
        <w:t>b.DocumentDetails.Id</w:t>
      </w:r>
      <w:proofErr w:type="spellEnd"/>
      <w:r>
        <w:t>))</w:t>
      </w:r>
    </w:p>
    <w:p w14:paraId="675CEA2F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.</w:t>
      </w:r>
      <w:proofErr w:type="spellStart"/>
      <w:r>
        <w:t>ToListAsync</w:t>
      </w:r>
      <w:proofErr w:type="spellEnd"/>
      <w:proofErr w:type="gramEnd"/>
      <w:r>
        <w:t>()</w:t>
      </w:r>
    </w:p>
    <w:p w14:paraId="7290EF9A" w14:textId="77777777" w:rsidR="00CE4EC3" w:rsidRDefault="00CE4EC3" w:rsidP="00CE4EC3">
      <w:pPr>
        <w:pStyle w:val="af7"/>
      </w:pPr>
      <w:r>
        <w:t xml:space="preserve">            : [];</w:t>
      </w:r>
    </w:p>
    <w:p w14:paraId="3D44E1AE" w14:textId="77777777" w:rsidR="00CE4EC3" w:rsidRDefault="00CE4EC3" w:rsidP="00CE4EC3">
      <w:pPr>
        <w:pStyle w:val="af7"/>
      </w:pPr>
    </w:p>
    <w:p w14:paraId="1692981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newCollection</w:t>
      </w:r>
      <w:proofErr w:type="spellEnd"/>
      <w:r>
        <w:t xml:space="preserve"> = new BookCollection</w:t>
      </w:r>
    </w:p>
    <w:p w14:paraId="10E0A570" w14:textId="77777777" w:rsidR="00CE4EC3" w:rsidRDefault="00CE4EC3" w:rsidP="00CE4EC3">
      <w:pPr>
        <w:pStyle w:val="af7"/>
      </w:pPr>
      <w:r>
        <w:t xml:space="preserve">        {</w:t>
      </w:r>
    </w:p>
    <w:p w14:paraId="15376453" w14:textId="77777777" w:rsidR="00CE4EC3" w:rsidRDefault="00CE4EC3" w:rsidP="00CE4EC3">
      <w:pPr>
        <w:pStyle w:val="af7"/>
      </w:pPr>
      <w:r>
        <w:t xml:space="preserve">            Name = </w:t>
      </w:r>
      <w:proofErr w:type="spellStart"/>
      <w:proofErr w:type="gramStart"/>
      <w:r>
        <w:t>request.Name</w:t>
      </w:r>
      <w:proofErr w:type="spellEnd"/>
      <w:proofErr w:type="gramEnd"/>
      <w:r>
        <w:t>,</w:t>
      </w:r>
    </w:p>
    <w:p w14:paraId="09108532" w14:textId="77777777" w:rsidR="00CE4EC3" w:rsidRDefault="00CE4EC3" w:rsidP="00CE4EC3">
      <w:pPr>
        <w:pStyle w:val="af7"/>
      </w:pPr>
      <w:r>
        <w:t xml:space="preserve">            Books = </w:t>
      </w:r>
      <w:proofErr w:type="spellStart"/>
      <w:r>
        <w:t>existingBooks</w:t>
      </w:r>
      <w:proofErr w:type="spellEnd"/>
    </w:p>
    <w:p w14:paraId="59D275C0" w14:textId="77777777" w:rsidR="00CE4EC3" w:rsidRDefault="00CE4EC3" w:rsidP="00CE4EC3">
      <w:pPr>
        <w:pStyle w:val="af7"/>
      </w:pPr>
      <w:r>
        <w:t xml:space="preserve">        };</w:t>
      </w:r>
    </w:p>
    <w:p w14:paraId="79FC357E" w14:textId="77777777" w:rsidR="00CE4EC3" w:rsidRDefault="00CE4EC3" w:rsidP="00CE4EC3">
      <w:pPr>
        <w:pStyle w:val="af7"/>
      </w:pPr>
    </w:p>
    <w:p w14:paraId="5B9D0E72" w14:textId="77777777" w:rsidR="00CE4EC3" w:rsidRDefault="00CE4EC3" w:rsidP="00CE4EC3">
      <w:pPr>
        <w:pStyle w:val="af7"/>
      </w:pPr>
      <w:r>
        <w:t xml:space="preserve">        var entry = </w:t>
      </w:r>
      <w:proofErr w:type="spellStart"/>
      <w:proofErr w:type="gramStart"/>
      <w:r>
        <w:t>dbContext.BookCollections.Add</w:t>
      </w:r>
      <w:proofErr w:type="spellEnd"/>
      <w:proofErr w:type="gramEnd"/>
      <w:r>
        <w:t>(</w:t>
      </w:r>
      <w:proofErr w:type="spellStart"/>
      <w:r>
        <w:t>newCollection</w:t>
      </w:r>
      <w:proofErr w:type="spellEnd"/>
      <w:r>
        <w:t>);</w:t>
      </w:r>
    </w:p>
    <w:p w14:paraId="33400601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();</w:t>
      </w:r>
    </w:p>
    <w:p w14:paraId="3A331EFE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entry.Entity.ToDto</w:t>
      </w:r>
      <w:proofErr w:type="spellEnd"/>
      <w:proofErr w:type="gramEnd"/>
      <w:r>
        <w:t>();</w:t>
      </w:r>
    </w:p>
    <w:p w14:paraId="5638CCD1" w14:textId="77777777" w:rsidR="00CE4EC3" w:rsidRDefault="00CE4EC3" w:rsidP="00CE4EC3">
      <w:pPr>
        <w:pStyle w:val="af7"/>
      </w:pPr>
      <w:r>
        <w:t xml:space="preserve">    }</w:t>
      </w:r>
    </w:p>
    <w:p w14:paraId="5C163FE5" w14:textId="77777777" w:rsidR="00CE4EC3" w:rsidRDefault="00CE4EC3" w:rsidP="00CE4EC3">
      <w:pPr>
        <w:pStyle w:val="af7"/>
      </w:pPr>
    </w:p>
    <w:p w14:paraId="5C9E2974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BookCollectionDto</w:t>
      </w:r>
      <w:proofErr w:type="spellEnd"/>
      <w:r>
        <w:t xml:space="preserve">&gt; </w:t>
      </w:r>
      <w:proofErr w:type="spellStart"/>
      <w:proofErr w:type="gramStart"/>
      <w:r>
        <w:t>UpdateAsync</w:t>
      </w:r>
      <w:proofErr w:type="spellEnd"/>
      <w:r>
        <w:t>(</w:t>
      </w:r>
      <w:proofErr w:type="gramEnd"/>
      <w:r>
        <w:t xml:space="preserve">Guid id, </w:t>
      </w:r>
      <w:proofErr w:type="spellStart"/>
      <w:r>
        <w:t>BookCollectionModRequest</w:t>
      </w:r>
      <w:proofErr w:type="spellEnd"/>
      <w:r>
        <w:t xml:space="preserve"> request)</w:t>
      </w:r>
    </w:p>
    <w:p w14:paraId="3AA92B3F" w14:textId="77777777" w:rsidR="00CE4EC3" w:rsidRDefault="00CE4EC3" w:rsidP="00CE4EC3">
      <w:pPr>
        <w:pStyle w:val="af7"/>
      </w:pPr>
      <w:r>
        <w:t xml:space="preserve">    {</w:t>
      </w:r>
    </w:p>
    <w:p w14:paraId="06ECDD24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request.Name</w:t>
      </w:r>
      <w:proofErr w:type="spellEnd"/>
      <w:r>
        <w:t>))</w:t>
      </w:r>
    </w:p>
    <w:p w14:paraId="47EC6BF8" w14:textId="77777777" w:rsidR="00CE4EC3" w:rsidRDefault="00CE4EC3" w:rsidP="00CE4EC3">
      <w:pPr>
        <w:pStyle w:val="af7"/>
      </w:pPr>
      <w:r>
        <w:t xml:space="preserve">            throw new </w:t>
      </w:r>
      <w:proofErr w:type="spellStart"/>
      <w:r>
        <w:t>ArgumentException</w:t>
      </w:r>
      <w:proofErr w:type="spellEnd"/>
      <w:r>
        <w:t>(</w:t>
      </w:r>
      <w:proofErr w:type="spellStart"/>
      <w:r>
        <w:t>nameof</w:t>
      </w:r>
      <w:proofErr w:type="spellEnd"/>
      <w:r>
        <w:t>(</w:t>
      </w:r>
      <w:proofErr w:type="spellStart"/>
      <w:proofErr w:type="gramStart"/>
      <w:r>
        <w:t>request.Name</w:t>
      </w:r>
      <w:proofErr w:type="spellEnd"/>
      <w:proofErr w:type="gramEnd"/>
      <w:r>
        <w:t>));</w:t>
      </w:r>
    </w:p>
    <w:p w14:paraId="53F6E448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isNameAlreadyExists</w:t>
      </w:r>
      <w:proofErr w:type="spellEnd"/>
      <w:r>
        <w:t xml:space="preserve"> = </w:t>
      </w:r>
      <w:proofErr w:type="spellStart"/>
      <w:r>
        <w:t>dbContext.BookCollections</w:t>
      </w:r>
      <w:proofErr w:type="spellEnd"/>
    </w:p>
    <w:p w14:paraId="41A07A2B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.Where</w:t>
      </w:r>
      <w:proofErr w:type="gramEnd"/>
      <w:r>
        <w:t>(</w:t>
      </w:r>
      <w:proofErr w:type="spellStart"/>
      <w:r>
        <w:t>bc</w:t>
      </w:r>
      <w:proofErr w:type="spellEnd"/>
      <w:r>
        <w:t xml:space="preserve"> =&gt; </w:t>
      </w:r>
      <w:proofErr w:type="spellStart"/>
      <w:r>
        <w:t>bc.Id</w:t>
      </w:r>
      <w:proofErr w:type="spellEnd"/>
      <w:r>
        <w:t xml:space="preserve"> != id)</w:t>
      </w:r>
    </w:p>
    <w:p w14:paraId="447B9F8F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.Select</w:t>
      </w:r>
      <w:proofErr w:type="gramEnd"/>
      <w:r>
        <w:t>(</w:t>
      </w:r>
      <w:proofErr w:type="spellStart"/>
      <w:r>
        <w:t>bc</w:t>
      </w:r>
      <w:proofErr w:type="spellEnd"/>
      <w:r>
        <w:t xml:space="preserve"> =&gt; </w:t>
      </w:r>
      <w:proofErr w:type="spellStart"/>
      <w:r>
        <w:t>bc.Name</w:t>
      </w:r>
      <w:proofErr w:type="spellEnd"/>
      <w:r>
        <w:t>)</w:t>
      </w:r>
    </w:p>
    <w:p w14:paraId="55A505EB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.Contains</w:t>
      </w:r>
      <w:proofErr w:type="gramEnd"/>
      <w:r>
        <w:t>(</w:t>
      </w:r>
      <w:proofErr w:type="spellStart"/>
      <w:r>
        <w:t>request.Name</w:t>
      </w:r>
      <w:proofErr w:type="spellEnd"/>
      <w:r>
        <w:t>);</w:t>
      </w:r>
    </w:p>
    <w:p w14:paraId="36E0E176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isNameAlreadyExists</w:t>
      </w:r>
      <w:proofErr w:type="spellEnd"/>
      <w:r>
        <w:t>)</w:t>
      </w:r>
    </w:p>
    <w:p w14:paraId="6C364494" w14:textId="77777777" w:rsidR="00CE4EC3" w:rsidRDefault="00CE4EC3" w:rsidP="00CE4EC3">
      <w:pPr>
        <w:pStyle w:val="af7"/>
      </w:pPr>
      <w:r>
        <w:t xml:space="preserve">            throw new </w:t>
      </w:r>
      <w:proofErr w:type="spellStart"/>
      <w:proofErr w:type="gramStart"/>
      <w:r>
        <w:t>ArgumentException</w:t>
      </w:r>
      <w:proofErr w:type="spellEnd"/>
      <w:r>
        <w:t>(</w:t>
      </w:r>
      <w:proofErr w:type="gramEnd"/>
      <w:r>
        <w:t xml:space="preserve">"A book collection with this name already exists.", </w:t>
      </w:r>
      <w:proofErr w:type="spellStart"/>
      <w:r>
        <w:t>nameof</w:t>
      </w:r>
      <w:proofErr w:type="spellEnd"/>
      <w:r>
        <w:t>(request));</w:t>
      </w:r>
    </w:p>
    <w:p w14:paraId="78F1E45D" w14:textId="77777777" w:rsidR="00CE4EC3" w:rsidRDefault="00CE4EC3" w:rsidP="00CE4EC3">
      <w:pPr>
        <w:pStyle w:val="af7"/>
      </w:pPr>
    </w:p>
    <w:p w14:paraId="72D2B4B3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foundCollection</w:t>
      </w:r>
      <w:proofErr w:type="spellEnd"/>
      <w:r>
        <w:t xml:space="preserve"> =</w:t>
      </w:r>
    </w:p>
    <w:p w14:paraId="186B2D0B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r>
        <w:t>dbContext.BookCollections</w:t>
      </w:r>
      <w:proofErr w:type="spellEnd"/>
    </w:p>
    <w:p w14:paraId="62ABB5C4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.Include</w:t>
      </w:r>
      <w:proofErr w:type="gramEnd"/>
      <w:r>
        <w:t>(</w:t>
      </w:r>
      <w:proofErr w:type="spellStart"/>
      <w:r>
        <w:t>bc</w:t>
      </w:r>
      <w:proofErr w:type="spellEnd"/>
      <w:r>
        <w:t xml:space="preserve"> =&gt; </w:t>
      </w:r>
      <w:proofErr w:type="spellStart"/>
      <w:r>
        <w:t>bc.Books</w:t>
      </w:r>
      <w:proofErr w:type="spellEnd"/>
      <w:r>
        <w:t>)</w:t>
      </w:r>
    </w:p>
    <w:p w14:paraId="706917F0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.</w:t>
      </w:r>
      <w:proofErr w:type="spellStart"/>
      <w:r>
        <w:t>FirstOrDefaultAsync</w:t>
      </w:r>
      <w:proofErr w:type="spellEnd"/>
      <w:proofErr w:type="gramEnd"/>
      <w:r>
        <w:t>(</w:t>
      </w:r>
      <w:proofErr w:type="spellStart"/>
      <w:r>
        <w:t>bc</w:t>
      </w:r>
      <w:proofErr w:type="spellEnd"/>
      <w:r>
        <w:t xml:space="preserve"> =&gt; </w:t>
      </w:r>
      <w:proofErr w:type="spellStart"/>
      <w:r>
        <w:t>bc.Id</w:t>
      </w:r>
      <w:proofErr w:type="spellEnd"/>
      <w:r>
        <w:t xml:space="preserve"> == id);</w:t>
      </w:r>
    </w:p>
    <w:p w14:paraId="0AC83612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foundCollection</w:t>
      </w:r>
      <w:proofErr w:type="spellEnd"/>
      <w:r>
        <w:t xml:space="preserve"> == null)</w:t>
      </w:r>
    </w:p>
    <w:p w14:paraId="3DCF08F6" w14:textId="77777777" w:rsidR="00CE4EC3" w:rsidRDefault="00CE4EC3" w:rsidP="00CE4EC3">
      <w:pPr>
        <w:pStyle w:val="af7"/>
      </w:pPr>
      <w:r>
        <w:lastRenderedPageBreak/>
        <w:t xml:space="preserve">            throw new </w:t>
      </w:r>
      <w:proofErr w:type="spellStart"/>
      <w:proofErr w:type="gramStart"/>
      <w:r>
        <w:t>EntityNotFoundException</w:t>
      </w:r>
      <w:proofErr w:type="spellEnd"/>
      <w:r>
        <w:t>(</w:t>
      </w:r>
      <w:proofErr w:type="gramEnd"/>
      <w:r>
        <w:t>);</w:t>
      </w:r>
    </w:p>
    <w:p w14:paraId="4A979697" w14:textId="77777777" w:rsidR="00CE4EC3" w:rsidRDefault="00CE4EC3" w:rsidP="00CE4EC3">
      <w:pPr>
        <w:pStyle w:val="af7"/>
      </w:pPr>
    </w:p>
    <w:p w14:paraId="3478F4CD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existingBooks</w:t>
      </w:r>
      <w:proofErr w:type="spellEnd"/>
      <w:r>
        <w:t xml:space="preserve"> = </w:t>
      </w:r>
      <w:proofErr w:type="spellStart"/>
      <w:proofErr w:type="gramStart"/>
      <w:r>
        <w:t>request.Books</w:t>
      </w:r>
      <w:proofErr w:type="spellEnd"/>
      <w:proofErr w:type="gramEnd"/>
      <w:r>
        <w:t xml:space="preserve"> is { Count: &gt; 0 }</w:t>
      </w:r>
    </w:p>
    <w:p w14:paraId="1F541D10" w14:textId="77777777" w:rsidR="00CE4EC3" w:rsidRDefault="00CE4EC3" w:rsidP="00CE4EC3">
      <w:pPr>
        <w:pStyle w:val="af7"/>
      </w:pPr>
      <w:r>
        <w:t xml:space="preserve">            ? await </w:t>
      </w:r>
      <w:proofErr w:type="spellStart"/>
      <w:proofErr w:type="gramStart"/>
      <w:r>
        <w:t>FilterBooksByIds</w:t>
      </w:r>
      <w:proofErr w:type="spellEnd"/>
      <w:r>
        <w:t>(</w:t>
      </w:r>
      <w:proofErr w:type="spellStart"/>
      <w:proofErr w:type="gramEnd"/>
      <w:r>
        <w:t>request.Books.Select</w:t>
      </w:r>
      <w:proofErr w:type="spellEnd"/>
      <w:r>
        <w:t>(</w:t>
      </w:r>
      <w:proofErr w:type="spellStart"/>
      <w:r>
        <w:t>dto</w:t>
      </w:r>
      <w:proofErr w:type="spellEnd"/>
      <w:r>
        <w:t xml:space="preserve"> =&gt; </w:t>
      </w:r>
      <w:proofErr w:type="spellStart"/>
      <w:r>
        <w:t>dto.DocumentDetails.Id</w:t>
      </w:r>
      <w:proofErr w:type="spellEnd"/>
      <w:r>
        <w:t>)).</w:t>
      </w:r>
      <w:proofErr w:type="spellStart"/>
      <w:r>
        <w:t>ToListAsync</w:t>
      </w:r>
      <w:proofErr w:type="spellEnd"/>
      <w:r>
        <w:t>()</w:t>
      </w:r>
    </w:p>
    <w:p w14:paraId="78EBB850" w14:textId="77777777" w:rsidR="00CE4EC3" w:rsidRDefault="00CE4EC3" w:rsidP="00CE4EC3">
      <w:pPr>
        <w:pStyle w:val="af7"/>
      </w:pPr>
      <w:r>
        <w:t xml:space="preserve">            : [];</w:t>
      </w:r>
    </w:p>
    <w:p w14:paraId="060ADC89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foundCollection.Name</w:t>
      </w:r>
      <w:proofErr w:type="spellEnd"/>
      <w:r>
        <w:t xml:space="preserve"> = </w:t>
      </w:r>
      <w:proofErr w:type="spellStart"/>
      <w:proofErr w:type="gramStart"/>
      <w:r>
        <w:t>request.Name</w:t>
      </w:r>
      <w:proofErr w:type="spellEnd"/>
      <w:proofErr w:type="gramEnd"/>
      <w:r>
        <w:t>;</w:t>
      </w:r>
    </w:p>
    <w:p w14:paraId="69BB36D4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foundCollection.Books.Clear</w:t>
      </w:r>
      <w:proofErr w:type="spellEnd"/>
      <w:proofErr w:type="gramEnd"/>
      <w:r>
        <w:t>();</w:t>
      </w:r>
    </w:p>
    <w:p w14:paraId="4E3352A9" w14:textId="77777777" w:rsidR="00CE4EC3" w:rsidRDefault="00CE4EC3" w:rsidP="00CE4EC3">
      <w:pPr>
        <w:pStyle w:val="af7"/>
      </w:pPr>
      <w:r>
        <w:t xml:space="preserve">        foreach (var </w:t>
      </w:r>
      <w:proofErr w:type="spellStart"/>
      <w:r>
        <w:t>existingBook</w:t>
      </w:r>
      <w:proofErr w:type="spellEnd"/>
      <w:r>
        <w:t xml:space="preserve"> in </w:t>
      </w:r>
      <w:proofErr w:type="spellStart"/>
      <w:r>
        <w:t>existingBooks</w:t>
      </w:r>
      <w:proofErr w:type="spellEnd"/>
      <w:r>
        <w:t>)</w:t>
      </w:r>
    </w:p>
    <w:p w14:paraId="21F6E999" w14:textId="77777777" w:rsidR="00CE4EC3" w:rsidRDefault="00CE4EC3" w:rsidP="00CE4EC3">
      <w:pPr>
        <w:pStyle w:val="af7"/>
      </w:pPr>
      <w:r>
        <w:t xml:space="preserve">        {</w:t>
      </w:r>
    </w:p>
    <w:p w14:paraId="186C6202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foundCollection.Books.Add</w:t>
      </w:r>
      <w:proofErr w:type="spellEnd"/>
      <w:proofErr w:type="gramEnd"/>
      <w:r>
        <w:t>(</w:t>
      </w:r>
      <w:proofErr w:type="spellStart"/>
      <w:r>
        <w:t>existingBook</w:t>
      </w:r>
      <w:proofErr w:type="spellEnd"/>
      <w:r>
        <w:t>);</w:t>
      </w:r>
    </w:p>
    <w:p w14:paraId="10F8AEE3" w14:textId="77777777" w:rsidR="00CE4EC3" w:rsidRDefault="00CE4EC3" w:rsidP="00CE4EC3">
      <w:pPr>
        <w:pStyle w:val="af7"/>
      </w:pPr>
      <w:r>
        <w:t xml:space="preserve">        }</w:t>
      </w:r>
    </w:p>
    <w:p w14:paraId="2F59EADF" w14:textId="77777777" w:rsidR="00CE4EC3" w:rsidRDefault="00CE4EC3" w:rsidP="00CE4EC3">
      <w:pPr>
        <w:pStyle w:val="af7"/>
      </w:pPr>
    </w:p>
    <w:p w14:paraId="27942D87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dbContext.BookCollections.Update</w:t>
      </w:r>
      <w:proofErr w:type="spellEnd"/>
      <w:proofErr w:type="gramEnd"/>
      <w:r>
        <w:t>(</w:t>
      </w:r>
      <w:proofErr w:type="spellStart"/>
      <w:r>
        <w:t>foundCollection</w:t>
      </w:r>
      <w:proofErr w:type="spellEnd"/>
      <w:r>
        <w:t>);</w:t>
      </w:r>
    </w:p>
    <w:p w14:paraId="7AA35693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();</w:t>
      </w:r>
    </w:p>
    <w:p w14:paraId="673D50FE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foundCollection.ToDto</w:t>
      </w:r>
      <w:proofErr w:type="spellEnd"/>
      <w:r>
        <w:t>();</w:t>
      </w:r>
    </w:p>
    <w:p w14:paraId="36590966" w14:textId="77777777" w:rsidR="00CE4EC3" w:rsidRDefault="00CE4EC3" w:rsidP="00CE4EC3">
      <w:pPr>
        <w:pStyle w:val="af7"/>
      </w:pPr>
      <w:r>
        <w:t xml:space="preserve">    }</w:t>
      </w:r>
    </w:p>
    <w:p w14:paraId="10CA61D4" w14:textId="77777777" w:rsidR="00CE4EC3" w:rsidRDefault="00CE4EC3" w:rsidP="00CE4EC3">
      <w:pPr>
        <w:pStyle w:val="af7"/>
      </w:pPr>
    </w:p>
    <w:p w14:paraId="3F17B857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proofErr w:type="gramStart"/>
      <w:r>
        <w:t>DeleteAsync</w:t>
      </w:r>
      <w:proofErr w:type="spellEnd"/>
      <w:r>
        <w:t>(</w:t>
      </w:r>
      <w:proofErr w:type="gramEnd"/>
      <w:r>
        <w:t>Guid id)</w:t>
      </w:r>
    </w:p>
    <w:p w14:paraId="0C07AF89" w14:textId="77777777" w:rsidR="00CE4EC3" w:rsidRDefault="00CE4EC3" w:rsidP="00CE4EC3">
      <w:pPr>
        <w:pStyle w:val="af7"/>
      </w:pPr>
      <w:r>
        <w:t xml:space="preserve">    {</w:t>
      </w:r>
    </w:p>
    <w:p w14:paraId="1DE5CAA7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foundCollection</w:t>
      </w:r>
      <w:proofErr w:type="spellEnd"/>
      <w:r>
        <w:t xml:space="preserve"> = await </w:t>
      </w:r>
      <w:proofErr w:type="spellStart"/>
      <w:proofErr w:type="gramStart"/>
      <w:r>
        <w:t>dbContext.BookCollections.FindAsync</w:t>
      </w:r>
      <w:proofErr w:type="spellEnd"/>
      <w:proofErr w:type="gramEnd"/>
      <w:r>
        <w:t>(id);</w:t>
      </w:r>
    </w:p>
    <w:p w14:paraId="139C1EC5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foundCollection</w:t>
      </w:r>
      <w:proofErr w:type="spellEnd"/>
      <w:r>
        <w:t xml:space="preserve"> == null) throw new </w:t>
      </w:r>
      <w:proofErr w:type="spellStart"/>
      <w:proofErr w:type="gramStart"/>
      <w:r>
        <w:t>EntityNotFoundException</w:t>
      </w:r>
      <w:proofErr w:type="spellEnd"/>
      <w:r>
        <w:t>(</w:t>
      </w:r>
      <w:proofErr w:type="gramEnd"/>
      <w:r>
        <w:t>);</w:t>
      </w:r>
    </w:p>
    <w:p w14:paraId="67552496" w14:textId="77777777" w:rsidR="00CE4EC3" w:rsidRDefault="00CE4EC3" w:rsidP="00CE4EC3">
      <w:pPr>
        <w:pStyle w:val="af7"/>
      </w:pPr>
    </w:p>
    <w:p w14:paraId="48697119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dbContext.BookCollections.Remove</w:t>
      </w:r>
      <w:proofErr w:type="spellEnd"/>
      <w:proofErr w:type="gramEnd"/>
      <w:r>
        <w:t>(</w:t>
      </w:r>
      <w:proofErr w:type="spellStart"/>
      <w:r>
        <w:t>foundCollection</w:t>
      </w:r>
      <w:proofErr w:type="spellEnd"/>
      <w:r>
        <w:t>);</w:t>
      </w:r>
    </w:p>
    <w:p w14:paraId="1024A76C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();</w:t>
      </w:r>
    </w:p>
    <w:p w14:paraId="69379DD1" w14:textId="77777777" w:rsidR="00CE4EC3" w:rsidRDefault="00CE4EC3" w:rsidP="00CE4EC3">
      <w:pPr>
        <w:pStyle w:val="af7"/>
      </w:pPr>
      <w:r>
        <w:t xml:space="preserve">    }</w:t>
      </w:r>
    </w:p>
    <w:p w14:paraId="15AE54FD" w14:textId="77777777" w:rsidR="00CE4EC3" w:rsidRDefault="00CE4EC3" w:rsidP="00CE4EC3">
      <w:pPr>
        <w:pStyle w:val="af7"/>
      </w:pPr>
    </w:p>
    <w:p w14:paraId="5BFF1D43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IQueryable</w:t>
      </w:r>
      <w:proofErr w:type="spellEnd"/>
      <w:r>
        <w:t xml:space="preserve">&lt;Book&gt; </w:t>
      </w:r>
      <w:proofErr w:type="spellStart"/>
      <w:proofErr w:type="gramStart"/>
      <w:r>
        <w:t>FilterBooksByIds</w:t>
      </w:r>
      <w:proofErr w:type="spellEnd"/>
      <w:r>
        <w:t>(</w:t>
      </w:r>
      <w:proofErr w:type="spellStart"/>
      <w:proofErr w:type="gramEnd"/>
      <w:r>
        <w:t>IEnumerable</w:t>
      </w:r>
      <w:proofErr w:type="spellEnd"/>
      <w:r>
        <w:t>&lt;Guid&gt; ids)</w:t>
      </w:r>
    </w:p>
    <w:p w14:paraId="65128BBF" w14:textId="77777777" w:rsidR="00CE4EC3" w:rsidRDefault="00CE4EC3" w:rsidP="00CE4EC3">
      <w:pPr>
        <w:pStyle w:val="af7"/>
      </w:pPr>
      <w:r>
        <w:t xml:space="preserve">    {</w:t>
      </w:r>
    </w:p>
    <w:p w14:paraId="13881A9F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dbContext.Books.Where</w:t>
      </w:r>
      <w:proofErr w:type="spellEnd"/>
      <w:proofErr w:type="gramEnd"/>
      <w:r>
        <w:t xml:space="preserve">(b =&gt; </w:t>
      </w:r>
      <w:proofErr w:type="spellStart"/>
      <w:r>
        <w:t>ids.Any</w:t>
      </w:r>
      <w:proofErr w:type="spellEnd"/>
      <w:r>
        <w:t xml:space="preserve">(id =&gt; id == </w:t>
      </w:r>
      <w:proofErr w:type="spellStart"/>
      <w:r>
        <w:t>b.Id</w:t>
      </w:r>
      <w:proofErr w:type="spellEnd"/>
      <w:r>
        <w:t>));</w:t>
      </w:r>
    </w:p>
    <w:p w14:paraId="6771FF61" w14:textId="77777777" w:rsidR="00CE4EC3" w:rsidRDefault="00CE4EC3" w:rsidP="00CE4EC3">
      <w:pPr>
        <w:pStyle w:val="af7"/>
      </w:pPr>
      <w:r>
        <w:t xml:space="preserve">    }</w:t>
      </w:r>
    </w:p>
    <w:p w14:paraId="1B5F203B" w14:textId="77777777" w:rsidR="00CE4EC3" w:rsidRDefault="00CE4EC3" w:rsidP="00CE4EC3">
      <w:pPr>
        <w:pStyle w:val="af7"/>
      </w:pPr>
      <w:r>
        <w:t>}</w:t>
      </w:r>
    </w:p>
    <w:p w14:paraId="2B6431CE" w14:textId="77777777" w:rsidR="00CE4EC3" w:rsidRDefault="00CE4EC3" w:rsidP="00AA3514">
      <w:pPr>
        <w:pStyle w:val="affc"/>
      </w:pPr>
      <w:r>
        <w:t>Файл BookService.cs:</w:t>
      </w:r>
    </w:p>
    <w:p w14:paraId="3DD7726B" w14:textId="77777777" w:rsidR="00CE4EC3" w:rsidRDefault="00CE4EC3" w:rsidP="00CE4EC3">
      <w:pPr>
        <w:pStyle w:val="af7"/>
      </w:pPr>
      <w:r>
        <w:t>using System.Linq.Expressions;</w:t>
      </w:r>
    </w:p>
    <w:p w14:paraId="0D4D50C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6A1FECC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BookManager.Application.Common.Exceptions</w:t>
      </w:r>
      <w:proofErr w:type="gramEnd"/>
      <w:r>
        <w:t>;</w:t>
      </w:r>
    </w:p>
    <w:p w14:paraId="65CC7BD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;</w:t>
      </w:r>
    </w:p>
    <w:p w14:paraId="70B8D61A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7DFA9735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BookManager.Application.Indexing</w:t>
      </w:r>
      <w:proofErr w:type="gramEnd"/>
      <w:r>
        <w:t>;</w:t>
      </w:r>
    </w:p>
    <w:p w14:paraId="1187BE86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BookManager.Domain.Enums</w:t>
      </w:r>
      <w:proofErr w:type="gramEnd"/>
      <w:r>
        <w:t>;</w:t>
      </w:r>
    </w:p>
    <w:p w14:paraId="1FA4CE4F" w14:textId="77777777" w:rsidR="00CE4EC3" w:rsidRDefault="00CE4EC3" w:rsidP="00CE4EC3">
      <w:pPr>
        <w:pStyle w:val="af7"/>
      </w:pPr>
      <w:r>
        <w:t>using NodaTime;</w:t>
      </w:r>
    </w:p>
    <w:p w14:paraId="108B65F3" w14:textId="77777777" w:rsidR="00CE4EC3" w:rsidRDefault="00CE4EC3" w:rsidP="00CE4EC3">
      <w:pPr>
        <w:pStyle w:val="af7"/>
      </w:pPr>
    </w:p>
    <w:p w14:paraId="4ED2C610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070522CA" w14:textId="77777777" w:rsidR="00CE4EC3" w:rsidRDefault="00CE4EC3" w:rsidP="00CE4EC3">
      <w:pPr>
        <w:pStyle w:val="af7"/>
      </w:pPr>
    </w:p>
    <w:p w14:paraId="6B146417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BookService(</w:t>
      </w:r>
      <w:proofErr w:type="gramEnd"/>
    </w:p>
    <w:p w14:paraId="0850B5DA" w14:textId="77777777" w:rsidR="00CE4EC3" w:rsidRDefault="00CE4EC3" w:rsidP="00CE4EC3">
      <w:pPr>
        <w:pStyle w:val="af7"/>
      </w:pPr>
      <w:r>
        <w:t xml:space="preserve">    IAppDbContext dbContext,</w:t>
      </w:r>
    </w:p>
    <w:p w14:paraId="1B5D2A77" w14:textId="77777777" w:rsidR="00CE4EC3" w:rsidRDefault="00CE4EC3" w:rsidP="00CE4EC3">
      <w:pPr>
        <w:pStyle w:val="af7"/>
      </w:pPr>
      <w:r>
        <w:t xml:space="preserve">    IFileStorage fileStorage,</w:t>
      </w:r>
    </w:p>
    <w:p w14:paraId="6032C888" w14:textId="77777777" w:rsidR="00CE4EC3" w:rsidRDefault="00CE4EC3" w:rsidP="00CE4EC3">
      <w:pPr>
        <w:pStyle w:val="af7"/>
      </w:pPr>
      <w:r>
        <w:t xml:space="preserve">    IEnumerable&lt;IBookFileHandler&gt; bookFileHandlers,</w:t>
      </w:r>
    </w:p>
    <w:p w14:paraId="1743F72E" w14:textId="77777777" w:rsidR="00CE4EC3" w:rsidRDefault="00CE4EC3" w:rsidP="00CE4EC3">
      <w:pPr>
        <w:pStyle w:val="af7"/>
      </w:pPr>
      <w:r>
        <w:t xml:space="preserve">    IIndexingTaskQueue indexingTaskQueue)</w:t>
      </w:r>
    </w:p>
    <w:p w14:paraId="256E5729" w14:textId="77777777" w:rsidR="00CE4EC3" w:rsidRDefault="00CE4EC3" w:rsidP="00CE4EC3">
      <w:pPr>
        <w:pStyle w:val="af7"/>
      </w:pPr>
      <w:r>
        <w:t xml:space="preserve">    : IBookService</w:t>
      </w:r>
    </w:p>
    <w:p w14:paraId="15128342" w14:textId="77777777" w:rsidR="00CE4EC3" w:rsidRDefault="00CE4EC3" w:rsidP="00CE4EC3">
      <w:pPr>
        <w:pStyle w:val="af7"/>
      </w:pPr>
      <w:r>
        <w:t>{</w:t>
      </w:r>
    </w:p>
    <w:p w14:paraId="024239C5" w14:textId="77777777" w:rsidR="00CE4EC3" w:rsidRDefault="00CE4EC3" w:rsidP="00CE4EC3">
      <w:pPr>
        <w:pStyle w:val="af7"/>
      </w:pPr>
      <w:r>
        <w:t xml:space="preserve">    private IIndexingTaskQueue IndexingTaskQueue </w:t>
      </w:r>
      <w:proofErr w:type="gramStart"/>
      <w:r>
        <w:t>{ get</w:t>
      </w:r>
      <w:proofErr w:type="gramEnd"/>
      <w:r>
        <w:t>; } = indexingTaskQueue;</w:t>
      </w:r>
    </w:p>
    <w:p w14:paraId="41AEF649" w14:textId="77777777" w:rsidR="00CE4EC3" w:rsidRDefault="00CE4EC3" w:rsidP="00CE4EC3">
      <w:pPr>
        <w:pStyle w:val="af7"/>
      </w:pPr>
    </w:p>
    <w:p w14:paraId="702B1F71" w14:textId="77777777" w:rsidR="00CE4EC3" w:rsidRDefault="00CE4EC3" w:rsidP="00CE4EC3">
      <w:pPr>
        <w:pStyle w:val="af7"/>
      </w:pPr>
      <w:r>
        <w:t xml:space="preserve">    private static readonly Dictionary&lt;string, Expression&lt;Func&lt;Book, object&gt;&gt;&gt; BookAvailableSortOptions = </w:t>
      </w:r>
      <w:proofErr w:type="gramStart"/>
      <w:r>
        <w:t>new(</w:t>
      </w:r>
      <w:proofErr w:type="gramEnd"/>
      <w:r>
        <w:t>)</w:t>
      </w:r>
    </w:p>
    <w:p w14:paraId="4162297D" w14:textId="77777777" w:rsidR="00CE4EC3" w:rsidRDefault="00CE4EC3" w:rsidP="00CE4EC3">
      <w:pPr>
        <w:pStyle w:val="af7"/>
      </w:pPr>
      <w:r>
        <w:t xml:space="preserve">    {</w:t>
      </w:r>
    </w:p>
    <w:p w14:paraId="6DDE6890" w14:textId="77777777" w:rsidR="00CE4EC3" w:rsidRDefault="00CE4EC3" w:rsidP="00CE4EC3">
      <w:pPr>
        <w:pStyle w:val="af7"/>
      </w:pPr>
      <w:r>
        <w:t xml:space="preserve">        ["title"] = b =&gt; </w:t>
      </w:r>
      <w:proofErr w:type="spellStart"/>
      <w:proofErr w:type="gramStart"/>
      <w:r>
        <w:t>b.Title</w:t>
      </w:r>
      <w:proofErr w:type="spellEnd"/>
      <w:r>
        <w:t>!,</w:t>
      </w:r>
      <w:proofErr w:type="gramEnd"/>
    </w:p>
    <w:p w14:paraId="085E5972" w14:textId="77777777" w:rsidR="00CE4EC3" w:rsidRDefault="00CE4EC3" w:rsidP="00CE4EC3">
      <w:pPr>
        <w:pStyle w:val="af7"/>
      </w:pPr>
      <w:r>
        <w:t xml:space="preserve">        ["isbn"] = b =&gt; </w:t>
      </w:r>
      <w:proofErr w:type="spellStart"/>
      <w:proofErr w:type="gramStart"/>
      <w:r>
        <w:t>b.Isbn</w:t>
      </w:r>
      <w:proofErr w:type="spellEnd"/>
      <w:r>
        <w:t>!,</w:t>
      </w:r>
      <w:proofErr w:type="gramEnd"/>
    </w:p>
    <w:p w14:paraId="269A2B14" w14:textId="77777777" w:rsidR="00CE4EC3" w:rsidRDefault="00CE4EC3" w:rsidP="00CE4EC3">
      <w:pPr>
        <w:pStyle w:val="af7"/>
      </w:pPr>
      <w:r>
        <w:t xml:space="preserve">        ["</w:t>
      </w:r>
      <w:proofErr w:type="spellStart"/>
      <w:r>
        <w:t>recent_access</w:t>
      </w:r>
      <w:proofErr w:type="spellEnd"/>
      <w:r>
        <w:t xml:space="preserve">"] = b =&gt; </w:t>
      </w:r>
      <w:proofErr w:type="spellStart"/>
      <w:proofErr w:type="gramStart"/>
      <w:r>
        <w:t>b.Stats.FirstOrDefault</w:t>
      </w:r>
      <w:proofErr w:type="spellEnd"/>
      <w:proofErr w:type="gramEnd"/>
      <w:r>
        <w:t>()!.</w:t>
      </w:r>
      <w:proofErr w:type="spellStart"/>
      <w:r>
        <w:t>RecentAccess</w:t>
      </w:r>
      <w:proofErr w:type="spellEnd"/>
    </w:p>
    <w:p w14:paraId="03736EBE" w14:textId="77777777" w:rsidR="00CE4EC3" w:rsidRDefault="00CE4EC3" w:rsidP="00CE4EC3">
      <w:pPr>
        <w:pStyle w:val="af7"/>
      </w:pPr>
      <w:r>
        <w:t xml:space="preserve">    };</w:t>
      </w:r>
    </w:p>
    <w:p w14:paraId="7E6C25A5" w14:textId="77777777" w:rsidR="00CE4EC3" w:rsidRDefault="00CE4EC3" w:rsidP="00CE4EC3">
      <w:pPr>
        <w:pStyle w:val="af7"/>
      </w:pPr>
    </w:p>
    <w:p w14:paraId="15ED14BE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PageDto</w:t>
      </w:r>
      <w:proofErr w:type="spellEnd"/>
      <w:r>
        <w:t>&lt;</w:t>
      </w:r>
      <w:proofErr w:type="spellStart"/>
      <w:r>
        <w:t>BookDto</w:t>
      </w:r>
      <w:proofErr w:type="spellEnd"/>
      <w:r>
        <w:t xml:space="preserve">&gt;&gt; </w:t>
      </w:r>
      <w:proofErr w:type="spellStart"/>
      <w:proofErr w:type="gramStart"/>
      <w:r>
        <w:t>GetPageAsync</w:t>
      </w:r>
      <w:proofErr w:type="spellEnd"/>
      <w:r>
        <w:t>(</w:t>
      </w:r>
      <w:proofErr w:type="gramEnd"/>
    </w:p>
    <w:p w14:paraId="434182C8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PageRequestDto</w:t>
      </w:r>
      <w:proofErr w:type="spellEnd"/>
      <w:r>
        <w:t xml:space="preserve"> request,</w:t>
      </w:r>
    </w:p>
    <w:p w14:paraId="4343109E" w14:textId="77777777" w:rsidR="00CE4EC3" w:rsidRDefault="00CE4EC3" w:rsidP="00CE4EC3">
      <w:pPr>
        <w:pStyle w:val="af7"/>
      </w:pPr>
      <w:r>
        <w:t xml:space="preserve">        Expression&lt;Func&lt;Book, bool&gt;&gt;? predicate = null,</w:t>
      </w:r>
    </w:p>
    <w:p w14:paraId="7EE14EB1" w14:textId="77777777" w:rsidR="00CE4EC3" w:rsidRDefault="00CE4EC3" w:rsidP="00CE4EC3">
      <w:pPr>
        <w:pStyle w:val="af7"/>
      </w:pPr>
      <w:r>
        <w:t xml:space="preserve">        User? user = null)</w:t>
      </w:r>
    </w:p>
    <w:p w14:paraId="2494DF94" w14:textId="77777777" w:rsidR="00CE4EC3" w:rsidRDefault="00CE4EC3" w:rsidP="00CE4EC3">
      <w:pPr>
        <w:pStyle w:val="af7"/>
      </w:pPr>
      <w:r>
        <w:t xml:space="preserve">    {</w:t>
      </w:r>
    </w:p>
    <w:p w14:paraId="7E51ED3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normalizedPageNumber</w:t>
      </w:r>
      <w:proofErr w:type="spellEnd"/>
      <w:r>
        <w:t xml:space="preserve"> = </w:t>
      </w:r>
      <w:proofErr w:type="spellStart"/>
      <w:r>
        <w:t>PageDto</w:t>
      </w:r>
      <w:proofErr w:type="spellEnd"/>
      <w:r>
        <w:t>&lt;</w:t>
      </w:r>
      <w:proofErr w:type="spellStart"/>
      <w:r>
        <w:t>BookDto</w:t>
      </w:r>
      <w:proofErr w:type="spellEnd"/>
      <w:r>
        <w:t>&gt;.</w:t>
      </w:r>
      <w:proofErr w:type="spellStart"/>
      <w:r>
        <w:t>GetNormalizedPageNumber</w:t>
      </w:r>
      <w:proofErr w:type="spellEnd"/>
      <w:r>
        <w:t>(</w:t>
      </w:r>
      <w:proofErr w:type="spellStart"/>
      <w:proofErr w:type="gramStart"/>
      <w:r>
        <w:t>request.PageNumber</w:t>
      </w:r>
      <w:proofErr w:type="spellEnd"/>
      <w:proofErr w:type="gramEnd"/>
      <w:r>
        <w:t>);</w:t>
      </w:r>
    </w:p>
    <w:p w14:paraId="2806E0AE" w14:textId="77777777" w:rsidR="00CE4EC3" w:rsidRDefault="00CE4EC3" w:rsidP="00CE4EC3">
      <w:pPr>
        <w:pStyle w:val="af7"/>
      </w:pPr>
      <w:r>
        <w:t xml:space="preserve">        var query = </w:t>
      </w:r>
      <w:proofErr w:type="spellStart"/>
      <w:proofErr w:type="gramStart"/>
      <w:r>
        <w:t>dbContext.Books.AsQueryable</w:t>
      </w:r>
      <w:proofErr w:type="spellEnd"/>
      <w:proofErr w:type="gramEnd"/>
      <w:r>
        <w:t>();</w:t>
      </w:r>
    </w:p>
    <w:p w14:paraId="2AE62A96" w14:textId="77777777" w:rsidR="00CE4EC3" w:rsidRDefault="00CE4EC3" w:rsidP="00CE4EC3">
      <w:pPr>
        <w:pStyle w:val="af7"/>
      </w:pPr>
    </w:p>
    <w:p w14:paraId="5AFC78E2" w14:textId="77777777" w:rsidR="00CE4EC3" w:rsidRDefault="00CE4EC3" w:rsidP="00CE4EC3">
      <w:pPr>
        <w:pStyle w:val="af7"/>
      </w:pPr>
      <w:r>
        <w:t xml:space="preserve">        if (</w:t>
      </w:r>
      <w:proofErr w:type="gramStart"/>
      <w:r>
        <w:t>predicate !</w:t>
      </w:r>
      <w:proofErr w:type="gramEnd"/>
      <w:r>
        <w:t>= null)</w:t>
      </w:r>
    </w:p>
    <w:p w14:paraId="22B65F61" w14:textId="77777777" w:rsidR="00CE4EC3" w:rsidRDefault="00CE4EC3" w:rsidP="00CE4EC3">
      <w:pPr>
        <w:pStyle w:val="af7"/>
      </w:pPr>
      <w:r>
        <w:t xml:space="preserve">            query = </w:t>
      </w:r>
      <w:proofErr w:type="spellStart"/>
      <w:proofErr w:type="gramStart"/>
      <w:r>
        <w:t>query.Where</w:t>
      </w:r>
      <w:proofErr w:type="spellEnd"/>
      <w:proofErr w:type="gramEnd"/>
      <w:r>
        <w:t>(predicate);</w:t>
      </w:r>
    </w:p>
    <w:p w14:paraId="4975C795" w14:textId="77777777" w:rsidR="00CE4EC3" w:rsidRDefault="00CE4EC3" w:rsidP="00CE4EC3">
      <w:pPr>
        <w:pStyle w:val="af7"/>
      </w:pPr>
      <w:r>
        <w:t xml:space="preserve">        if (</w:t>
      </w:r>
      <w:proofErr w:type="gramStart"/>
      <w:r>
        <w:t>user !</w:t>
      </w:r>
      <w:proofErr w:type="gramEnd"/>
      <w:r>
        <w:t>= null)</w:t>
      </w:r>
    </w:p>
    <w:p w14:paraId="46767393" w14:textId="77777777" w:rsidR="00CE4EC3" w:rsidRDefault="00CE4EC3" w:rsidP="00CE4EC3">
      <w:pPr>
        <w:pStyle w:val="af7"/>
      </w:pPr>
      <w:r>
        <w:t xml:space="preserve">            query = </w:t>
      </w:r>
      <w:proofErr w:type="spellStart"/>
      <w:proofErr w:type="gramStart"/>
      <w:r>
        <w:t>query.Include</w:t>
      </w:r>
      <w:proofErr w:type="spellEnd"/>
      <w:proofErr w:type="gramEnd"/>
      <w:r>
        <w:t xml:space="preserve">(b =&gt; </w:t>
      </w:r>
      <w:proofErr w:type="spellStart"/>
      <w:r>
        <w:t>b.Stats.Where</w:t>
      </w:r>
      <w:proofErr w:type="spellEnd"/>
      <w:r>
        <w:t xml:space="preserve">(u =&gt; </w:t>
      </w:r>
      <w:proofErr w:type="spellStart"/>
      <w:r>
        <w:t>u.UserId</w:t>
      </w:r>
      <w:proofErr w:type="spellEnd"/>
      <w:r>
        <w:t xml:space="preserve"> == </w:t>
      </w:r>
      <w:proofErr w:type="spellStart"/>
      <w:r>
        <w:t>user.Id</w:t>
      </w:r>
      <w:proofErr w:type="spellEnd"/>
      <w:r>
        <w:t>));</w:t>
      </w:r>
    </w:p>
    <w:p w14:paraId="493C9D14" w14:textId="77777777" w:rsidR="00CE4EC3" w:rsidRDefault="00CE4EC3" w:rsidP="00CE4EC3">
      <w:pPr>
        <w:pStyle w:val="af7"/>
      </w:pPr>
    </w:p>
    <w:p w14:paraId="3562D777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totalItemCount</w:t>
      </w:r>
      <w:proofErr w:type="spellEnd"/>
      <w:r>
        <w:t xml:space="preserve"> = await </w:t>
      </w:r>
      <w:proofErr w:type="spellStart"/>
      <w:proofErr w:type="gramStart"/>
      <w:r>
        <w:t>query.CountAsync</w:t>
      </w:r>
      <w:proofErr w:type="spellEnd"/>
      <w:proofErr w:type="gramEnd"/>
      <w:r>
        <w:t>();</w:t>
      </w:r>
    </w:p>
    <w:p w14:paraId="2BF0C9D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orderExpr</w:t>
      </w:r>
      <w:proofErr w:type="spellEnd"/>
      <w:r>
        <w:t xml:space="preserve"> = </w:t>
      </w:r>
      <w:proofErr w:type="spellStart"/>
      <w:proofErr w:type="gramStart"/>
      <w:r>
        <w:t>request.SortBy</w:t>
      </w:r>
      <w:proofErr w:type="spellEnd"/>
      <w:proofErr w:type="gramEnd"/>
      <w:r>
        <w:t xml:space="preserve"> != null &amp;&amp; </w:t>
      </w:r>
      <w:proofErr w:type="spellStart"/>
      <w:r>
        <w:t>BookAvailableSortOptions.TryGetValue</w:t>
      </w:r>
      <w:proofErr w:type="spellEnd"/>
      <w:r>
        <w:t>(</w:t>
      </w:r>
      <w:proofErr w:type="spellStart"/>
      <w:r>
        <w:t>request.SortBy</w:t>
      </w:r>
      <w:proofErr w:type="spellEnd"/>
      <w:r>
        <w:t>, out var expr)</w:t>
      </w:r>
    </w:p>
    <w:p w14:paraId="4F7C4699" w14:textId="77777777" w:rsidR="00CE4EC3" w:rsidRDefault="00CE4EC3" w:rsidP="00CE4EC3">
      <w:pPr>
        <w:pStyle w:val="af7"/>
      </w:pPr>
      <w:r>
        <w:t xml:space="preserve">            ? expr</w:t>
      </w:r>
    </w:p>
    <w:p w14:paraId="6DAD4155" w14:textId="77777777" w:rsidR="00CE4EC3" w:rsidRDefault="00CE4EC3" w:rsidP="00CE4EC3">
      <w:pPr>
        <w:pStyle w:val="af7"/>
      </w:pPr>
      <w:r>
        <w:lastRenderedPageBreak/>
        <w:t xml:space="preserve">            : </w:t>
      </w:r>
      <w:proofErr w:type="spellStart"/>
      <w:r>
        <w:t>BookAvailableSortOptions</w:t>
      </w:r>
      <w:proofErr w:type="spellEnd"/>
      <w:r>
        <w:t>["</w:t>
      </w:r>
      <w:proofErr w:type="spellStart"/>
      <w:r>
        <w:t>recent_access</w:t>
      </w:r>
      <w:proofErr w:type="spellEnd"/>
      <w:r>
        <w:t>"];</w:t>
      </w:r>
    </w:p>
    <w:p w14:paraId="2AB04D58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request.SortBy</w:t>
      </w:r>
      <w:proofErr w:type="spellEnd"/>
      <w:proofErr w:type="gramEnd"/>
      <w:r>
        <w:t xml:space="preserve"> == "</w:t>
      </w:r>
      <w:proofErr w:type="spellStart"/>
      <w:r>
        <w:t>recent_access</w:t>
      </w:r>
      <w:proofErr w:type="spellEnd"/>
      <w:r>
        <w:t>")</w:t>
      </w:r>
    </w:p>
    <w:p w14:paraId="4893FF5C" w14:textId="77777777" w:rsidR="00CE4EC3" w:rsidRDefault="00CE4EC3" w:rsidP="00CE4EC3">
      <w:pPr>
        <w:pStyle w:val="af7"/>
      </w:pPr>
      <w:r>
        <w:t xml:space="preserve">        {</w:t>
      </w:r>
    </w:p>
    <w:p w14:paraId="70B856D1" w14:textId="77777777" w:rsidR="00CE4EC3" w:rsidRDefault="00CE4EC3" w:rsidP="00CE4EC3">
      <w:pPr>
        <w:pStyle w:val="af7"/>
      </w:pPr>
      <w:r>
        <w:t xml:space="preserve">            Expression&lt;Func&lt;Book, object&gt;&gt; </w:t>
      </w:r>
      <w:proofErr w:type="spellStart"/>
      <w:r>
        <w:t>orderByNullExpr</w:t>
      </w:r>
      <w:proofErr w:type="spellEnd"/>
      <w:r>
        <w:t xml:space="preserve"> = b =&gt; </w:t>
      </w:r>
      <w:proofErr w:type="spellStart"/>
      <w:proofErr w:type="gramStart"/>
      <w:r>
        <w:t>b.Stats.FirstOrDefault</w:t>
      </w:r>
      <w:proofErr w:type="spellEnd"/>
      <w:proofErr w:type="gramEnd"/>
      <w:r>
        <w:t>().</w:t>
      </w:r>
      <w:proofErr w:type="spellStart"/>
      <w:r>
        <w:t>RecentAccess</w:t>
      </w:r>
      <w:proofErr w:type="spellEnd"/>
      <w:r>
        <w:t xml:space="preserve"> == null;</w:t>
      </w:r>
    </w:p>
    <w:p w14:paraId="6AE78D6E" w14:textId="77777777" w:rsidR="00CE4EC3" w:rsidRDefault="00CE4EC3" w:rsidP="00CE4EC3">
      <w:pPr>
        <w:pStyle w:val="af7"/>
      </w:pPr>
      <w:r>
        <w:t xml:space="preserve">            query = </w:t>
      </w:r>
      <w:proofErr w:type="spellStart"/>
      <w:proofErr w:type="gramStart"/>
      <w:r>
        <w:t>request.SortOrder</w:t>
      </w:r>
      <w:proofErr w:type="spellEnd"/>
      <w:proofErr w:type="gramEnd"/>
      <w:r>
        <w:t xml:space="preserve"> == </w:t>
      </w:r>
      <w:proofErr w:type="spellStart"/>
      <w:r>
        <w:t>SortOrder.Desc</w:t>
      </w:r>
      <w:proofErr w:type="spellEnd"/>
    </w:p>
    <w:p w14:paraId="50299864" w14:textId="77777777" w:rsidR="00CE4EC3" w:rsidRDefault="00CE4EC3" w:rsidP="00CE4EC3">
      <w:pPr>
        <w:pStyle w:val="af7"/>
      </w:pPr>
      <w:r>
        <w:t xml:space="preserve">                ? </w:t>
      </w:r>
      <w:proofErr w:type="spellStart"/>
      <w:proofErr w:type="gramStart"/>
      <w:r>
        <w:t>query.OrderBy</w:t>
      </w:r>
      <w:proofErr w:type="spellEnd"/>
      <w:proofErr w:type="gramEnd"/>
      <w:r>
        <w:t>(</w:t>
      </w:r>
      <w:proofErr w:type="spellStart"/>
      <w:r>
        <w:t>orderByNullExpr</w:t>
      </w:r>
      <w:proofErr w:type="spellEnd"/>
      <w:r>
        <w:t>).</w:t>
      </w:r>
      <w:proofErr w:type="spellStart"/>
      <w:r>
        <w:t>ThenByDescending</w:t>
      </w:r>
      <w:proofErr w:type="spellEnd"/>
      <w:r>
        <w:t>(</w:t>
      </w:r>
      <w:proofErr w:type="spellStart"/>
      <w:r>
        <w:t>orderExpr</w:t>
      </w:r>
      <w:proofErr w:type="spellEnd"/>
      <w:r>
        <w:t>)</w:t>
      </w:r>
    </w:p>
    <w:p w14:paraId="66C80FAA" w14:textId="77777777" w:rsidR="00CE4EC3" w:rsidRDefault="00CE4EC3" w:rsidP="00CE4EC3">
      <w:pPr>
        <w:pStyle w:val="af7"/>
      </w:pPr>
      <w:r>
        <w:t xml:space="preserve">                : </w:t>
      </w:r>
      <w:proofErr w:type="spellStart"/>
      <w:proofErr w:type="gramStart"/>
      <w:r>
        <w:t>query.OrderBy</w:t>
      </w:r>
      <w:proofErr w:type="spellEnd"/>
      <w:proofErr w:type="gramEnd"/>
      <w:r>
        <w:t>(</w:t>
      </w:r>
      <w:proofErr w:type="spellStart"/>
      <w:r>
        <w:t>orderByNullExpr</w:t>
      </w:r>
      <w:proofErr w:type="spellEnd"/>
      <w:r>
        <w:t>).</w:t>
      </w:r>
      <w:proofErr w:type="spellStart"/>
      <w:r>
        <w:t>ThenBy</w:t>
      </w:r>
      <w:proofErr w:type="spellEnd"/>
      <w:r>
        <w:t>(</w:t>
      </w:r>
      <w:proofErr w:type="spellStart"/>
      <w:r>
        <w:t>orderExpr</w:t>
      </w:r>
      <w:proofErr w:type="spellEnd"/>
      <w:r>
        <w:t>);</w:t>
      </w:r>
    </w:p>
    <w:p w14:paraId="240DD6B5" w14:textId="77777777" w:rsidR="00CE4EC3" w:rsidRDefault="00CE4EC3" w:rsidP="00CE4EC3">
      <w:pPr>
        <w:pStyle w:val="af7"/>
      </w:pPr>
      <w:r>
        <w:t xml:space="preserve">        }</w:t>
      </w:r>
    </w:p>
    <w:p w14:paraId="41F2B173" w14:textId="77777777" w:rsidR="00CE4EC3" w:rsidRDefault="00CE4EC3" w:rsidP="00CE4EC3">
      <w:pPr>
        <w:pStyle w:val="af7"/>
      </w:pPr>
      <w:r>
        <w:t xml:space="preserve">        else</w:t>
      </w:r>
    </w:p>
    <w:p w14:paraId="168E5E80" w14:textId="77777777" w:rsidR="00CE4EC3" w:rsidRDefault="00CE4EC3" w:rsidP="00CE4EC3">
      <w:pPr>
        <w:pStyle w:val="af7"/>
      </w:pPr>
      <w:r>
        <w:t xml:space="preserve">        {</w:t>
      </w:r>
    </w:p>
    <w:p w14:paraId="6ECC002E" w14:textId="77777777" w:rsidR="00CE4EC3" w:rsidRDefault="00CE4EC3" w:rsidP="00CE4EC3">
      <w:pPr>
        <w:pStyle w:val="af7"/>
      </w:pPr>
      <w:r>
        <w:t xml:space="preserve">            query = </w:t>
      </w:r>
      <w:proofErr w:type="spellStart"/>
      <w:proofErr w:type="gramStart"/>
      <w:r>
        <w:t>request.SortOrder</w:t>
      </w:r>
      <w:proofErr w:type="spellEnd"/>
      <w:proofErr w:type="gramEnd"/>
      <w:r>
        <w:t xml:space="preserve"> == </w:t>
      </w:r>
      <w:proofErr w:type="spellStart"/>
      <w:r>
        <w:t>SortOrder.Desc</w:t>
      </w:r>
      <w:proofErr w:type="spellEnd"/>
      <w:r>
        <w:t xml:space="preserve"> ? </w:t>
      </w:r>
      <w:proofErr w:type="spellStart"/>
      <w:r>
        <w:t>query.OrderByDescending</w:t>
      </w:r>
      <w:proofErr w:type="spellEnd"/>
      <w:r>
        <w:t>(</w:t>
      </w:r>
      <w:proofErr w:type="spellStart"/>
      <w:r>
        <w:t>orderExpr</w:t>
      </w:r>
      <w:proofErr w:type="spellEnd"/>
      <w:r>
        <w:t xml:space="preserve">) : </w:t>
      </w:r>
      <w:proofErr w:type="spellStart"/>
      <w:r>
        <w:t>query.OrderBy</w:t>
      </w:r>
      <w:proofErr w:type="spellEnd"/>
      <w:r>
        <w:t>(</w:t>
      </w:r>
      <w:proofErr w:type="spellStart"/>
      <w:r>
        <w:t>orderExpr</w:t>
      </w:r>
      <w:proofErr w:type="spellEnd"/>
      <w:r>
        <w:t>);</w:t>
      </w:r>
    </w:p>
    <w:p w14:paraId="232FE0F2" w14:textId="77777777" w:rsidR="00CE4EC3" w:rsidRDefault="00CE4EC3" w:rsidP="00CE4EC3">
      <w:pPr>
        <w:pStyle w:val="af7"/>
      </w:pPr>
      <w:r>
        <w:t xml:space="preserve">        }</w:t>
      </w:r>
    </w:p>
    <w:p w14:paraId="7ED55DAE" w14:textId="77777777" w:rsidR="00CE4EC3" w:rsidRDefault="00CE4EC3" w:rsidP="00CE4EC3">
      <w:pPr>
        <w:pStyle w:val="af7"/>
      </w:pPr>
    </w:p>
    <w:p w14:paraId="5A77DE23" w14:textId="77777777" w:rsidR="00CE4EC3" w:rsidRDefault="00CE4EC3" w:rsidP="00CE4EC3">
      <w:pPr>
        <w:pStyle w:val="af7"/>
      </w:pPr>
      <w:r>
        <w:t xml:space="preserve">        query = </w:t>
      </w:r>
      <w:proofErr w:type="spellStart"/>
      <w:proofErr w:type="gramStart"/>
      <w:r>
        <w:t>query.Skip</w:t>
      </w:r>
      <w:proofErr w:type="spellEnd"/>
      <w:proofErr w:type="gramEnd"/>
      <w:r>
        <w:t>((</w:t>
      </w:r>
      <w:proofErr w:type="spellStart"/>
      <w:r>
        <w:t>normalizedPageNumber</w:t>
      </w:r>
      <w:proofErr w:type="spellEnd"/>
      <w:r>
        <w:t xml:space="preserve"> - 1) * </w:t>
      </w:r>
      <w:proofErr w:type="spellStart"/>
      <w:r>
        <w:t>request.PageSize</w:t>
      </w:r>
      <w:proofErr w:type="spellEnd"/>
      <w:r>
        <w:t>)</w:t>
      </w:r>
    </w:p>
    <w:p w14:paraId="4391BD5B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.Take</w:t>
      </w:r>
      <w:proofErr w:type="gramEnd"/>
      <w:r>
        <w:t>(</w:t>
      </w:r>
      <w:proofErr w:type="spellStart"/>
      <w:r>
        <w:t>request.PageSize</w:t>
      </w:r>
      <w:proofErr w:type="spellEnd"/>
      <w:r>
        <w:t>);</w:t>
      </w:r>
    </w:p>
    <w:p w14:paraId="491A215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pageCount</w:t>
      </w:r>
      <w:proofErr w:type="spellEnd"/>
      <w:r>
        <w:t xml:space="preserve"> = </w:t>
      </w:r>
      <w:proofErr w:type="spellStart"/>
      <w:r>
        <w:t>PageDto</w:t>
      </w:r>
      <w:proofErr w:type="spellEnd"/>
      <w:r>
        <w:t>&lt;</w:t>
      </w:r>
      <w:proofErr w:type="spellStart"/>
      <w:r>
        <w:t>BookDto</w:t>
      </w:r>
      <w:proofErr w:type="spellEnd"/>
      <w:r>
        <w:t>&gt;.</w:t>
      </w:r>
      <w:proofErr w:type="spellStart"/>
      <w:r>
        <w:t>CountPage</w:t>
      </w:r>
      <w:proofErr w:type="spellEnd"/>
      <w:r>
        <w:t>(</w:t>
      </w:r>
      <w:proofErr w:type="spellStart"/>
      <w:r>
        <w:t>totalItemCount</w:t>
      </w:r>
      <w:proofErr w:type="spellEnd"/>
      <w:r>
        <w:t xml:space="preserve">, </w:t>
      </w:r>
      <w:proofErr w:type="spellStart"/>
      <w:proofErr w:type="gramStart"/>
      <w:r>
        <w:t>request.PageSize</w:t>
      </w:r>
      <w:proofErr w:type="spellEnd"/>
      <w:proofErr w:type="gramEnd"/>
      <w:r>
        <w:t>);</w:t>
      </w:r>
    </w:p>
    <w:p w14:paraId="0A7D621E" w14:textId="77777777" w:rsidR="00CE4EC3" w:rsidRDefault="00CE4EC3" w:rsidP="00CE4EC3">
      <w:pPr>
        <w:pStyle w:val="af7"/>
      </w:pPr>
      <w:r>
        <w:t xml:space="preserve">        var items = await </w:t>
      </w:r>
      <w:proofErr w:type="spellStart"/>
      <w:proofErr w:type="gramStart"/>
      <w:r>
        <w:t>query.Select</w:t>
      </w:r>
      <w:proofErr w:type="spellEnd"/>
      <w:proofErr w:type="gramEnd"/>
      <w:r>
        <w:t xml:space="preserve">(b =&gt; </w:t>
      </w:r>
      <w:proofErr w:type="spellStart"/>
      <w:r>
        <w:t>b.ToDto</w:t>
      </w:r>
      <w:proofErr w:type="spellEnd"/>
      <w:r>
        <w:t>()).</w:t>
      </w:r>
      <w:proofErr w:type="spellStart"/>
      <w:r>
        <w:t>ToListAsync</w:t>
      </w:r>
      <w:proofErr w:type="spellEnd"/>
      <w:r>
        <w:t>();</w:t>
      </w:r>
    </w:p>
    <w:p w14:paraId="0729E122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PageDto</w:t>
      </w:r>
      <w:proofErr w:type="spellEnd"/>
      <w:r>
        <w:t>&lt;</w:t>
      </w:r>
      <w:proofErr w:type="spellStart"/>
      <w:r>
        <w:t>BookDto</w:t>
      </w:r>
      <w:proofErr w:type="spellEnd"/>
      <w:r>
        <w:t>&gt;.</w:t>
      </w:r>
      <w:proofErr w:type="spellStart"/>
      <w:r>
        <w:t>Builder.Create</w:t>
      </w:r>
      <w:proofErr w:type="spellEnd"/>
      <w:proofErr w:type="gramEnd"/>
      <w:r>
        <w:t>()</w:t>
      </w:r>
    </w:p>
    <w:p w14:paraId="6CAE8CB9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SetPageNumber</w:t>
      </w:r>
      <w:proofErr w:type="spellEnd"/>
      <w:proofErr w:type="gramEnd"/>
      <w:r>
        <w:t>(</w:t>
      </w:r>
      <w:proofErr w:type="spellStart"/>
      <w:r>
        <w:t>normalizedPageNumber</w:t>
      </w:r>
      <w:proofErr w:type="spellEnd"/>
      <w:r>
        <w:t>)</w:t>
      </w:r>
    </w:p>
    <w:p w14:paraId="7F5977F6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SetPageSize</w:t>
      </w:r>
      <w:proofErr w:type="spellEnd"/>
      <w:proofErr w:type="gramEnd"/>
      <w:r>
        <w:t>(</w:t>
      </w:r>
      <w:proofErr w:type="spellStart"/>
      <w:r>
        <w:t>items.Count</w:t>
      </w:r>
      <w:proofErr w:type="spellEnd"/>
      <w:r>
        <w:t>)</w:t>
      </w:r>
    </w:p>
    <w:p w14:paraId="265C01CB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SetTotalItemCount</w:t>
      </w:r>
      <w:proofErr w:type="spellEnd"/>
      <w:proofErr w:type="gramEnd"/>
      <w:r>
        <w:t>(</w:t>
      </w:r>
      <w:proofErr w:type="spellStart"/>
      <w:r>
        <w:t>totalItemCount</w:t>
      </w:r>
      <w:proofErr w:type="spellEnd"/>
      <w:r>
        <w:t>)</w:t>
      </w:r>
    </w:p>
    <w:p w14:paraId="32BD921A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SetPageCount</w:t>
      </w:r>
      <w:proofErr w:type="spellEnd"/>
      <w:proofErr w:type="gramEnd"/>
      <w:r>
        <w:t>(</w:t>
      </w:r>
      <w:proofErr w:type="spellStart"/>
      <w:r>
        <w:t>pageCount</w:t>
      </w:r>
      <w:proofErr w:type="spellEnd"/>
      <w:r>
        <w:t>)</w:t>
      </w:r>
    </w:p>
    <w:p w14:paraId="2D9AC29E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SetItems</w:t>
      </w:r>
      <w:proofErr w:type="spellEnd"/>
      <w:proofErr w:type="gramEnd"/>
      <w:r>
        <w:t>(items)</w:t>
      </w:r>
    </w:p>
    <w:p w14:paraId="2528F2B4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.Build</w:t>
      </w:r>
      <w:proofErr w:type="gramEnd"/>
      <w:r>
        <w:t>();</w:t>
      </w:r>
    </w:p>
    <w:p w14:paraId="2EF3ABEC" w14:textId="77777777" w:rsidR="00CE4EC3" w:rsidRDefault="00CE4EC3" w:rsidP="00CE4EC3">
      <w:pPr>
        <w:pStyle w:val="af7"/>
      </w:pPr>
      <w:r>
        <w:t xml:space="preserve">    }</w:t>
      </w:r>
    </w:p>
    <w:p w14:paraId="55174FFB" w14:textId="77777777" w:rsidR="00CE4EC3" w:rsidRDefault="00CE4EC3" w:rsidP="00CE4EC3">
      <w:pPr>
        <w:pStyle w:val="af7"/>
      </w:pPr>
    </w:p>
    <w:p w14:paraId="7A642274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BookDto</w:t>
      </w:r>
      <w:proofErr w:type="spellEnd"/>
      <w:r>
        <w:t xml:space="preserve">?&gt; </w:t>
      </w:r>
      <w:proofErr w:type="spellStart"/>
      <w:proofErr w:type="gramStart"/>
      <w:r>
        <w:t>GetByIdAsync</w:t>
      </w:r>
      <w:proofErr w:type="spellEnd"/>
      <w:r>
        <w:t>(</w:t>
      </w:r>
      <w:proofErr w:type="gramEnd"/>
      <w:r>
        <w:t xml:space="preserve">Guid </w:t>
      </w:r>
      <w:proofErr w:type="spellStart"/>
      <w:r>
        <w:t>bookId</w:t>
      </w:r>
      <w:proofErr w:type="spellEnd"/>
      <w:r>
        <w:t xml:space="preserve">, Guid? </w:t>
      </w:r>
      <w:proofErr w:type="spellStart"/>
      <w:r>
        <w:t>userId</w:t>
      </w:r>
      <w:proofErr w:type="spellEnd"/>
      <w:r>
        <w:t xml:space="preserve"> = null)</w:t>
      </w:r>
    </w:p>
    <w:p w14:paraId="6E8AA6E9" w14:textId="77777777" w:rsidR="00CE4EC3" w:rsidRDefault="00CE4EC3" w:rsidP="00CE4EC3">
      <w:pPr>
        <w:pStyle w:val="af7"/>
      </w:pPr>
      <w:r>
        <w:t xml:space="preserve">    {</w:t>
      </w:r>
    </w:p>
    <w:p w14:paraId="583232B4" w14:textId="77777777" w:rsidR="00CE4EC3" w:rsidRDefault="00CE4EC3" w:rsidP="00CE4EC3">
      <w:pPr>
        <w:pStyle w:val="af7"/>
      </w:pPr>
      <w:r>
        <w:t xml:space="preserve">        var query = </w:t>
      </w:r>
      <w:proofErr w:type="spellStart"/>
      <w:proofErr w:type="gramStart"/>
      <w:r>
        <w:t>dbContext.Books.AsQueryable</w:t>
      </w:r>
      <w:proofErr w:type="spellEnd"/>
      <w:proofErr w:type="gramEnd"/>
      <w:r>
        <w:t>();</w:t>
      </w:r>
    </w:p>
    <w:p w14:paraId="18CFF930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userId</w:t>
      </w:r>
      <w:proofErr w:type="spellEnd"/>
      <w:r>
        <w:t xml:space="preserve"> !</w:t>
      </w:r>
      <w:proofErr w:type="gramEnd"/>
      <w:r>
        <w:t>= null)</w:t>
      </w:r>
    </w:p>
    <w:p w14:paraId="7D975916" w14:textId="77777777" w:rsidR="00CE4EC3" w:rsidRDefault="00CE4EC3" w:rsidP="00CE4EC3">
      <w:pPr>
        <w:pStyle w:val="af7"/>
      </w:pPr>
      <w:r>
        <w:t xml:space="preserve">        {</w:t>
      </w:r>
    </w:p>
    <w:p w14:paraId="3241991A" w14:textId="77777777" w:rsidR="00CE4EC3" w:rsidRDefault="00CE4EC3" w:rsidP="00CE4EC3">
      <w:pPr>
        <w:pStyle w:val="af7"/>
      </w:pPr>
      <w:r>
        <w:t xml:space="preserve">            query = </w:t>
      </w:r>
      <w:proofErr w:type="spellStart"/>
      <w:proofErr w:type="gramStart"/>
      <w:r>
        <w:t>query.Include</w:t>
      </w:r>
      <w:proofErr w:type="spellEnd"/>
      <w:proofErr w:type="gramEnd"/>
      <w:r>
        <w:t xml:space="preserve">(b =&gt; </w:t>
      </w:r>
      <w:proofErr w:type="spellStart"/>
      <w:r>
        <w:t>b.Stats.Where</w:t>
      </w:r>
      <w:proofErr w:type="spellEnd"/>
      <w:r>
        <w:t xml:space="preserve">(s =&gt; </w:t>
      </w:r>
      <w:proofErr w:type="spellStart"/>
      <w:r>
        <w:t>s.UserId</w:t>
      </w:r>
      <w:proofErr w:type="spellEnd"/>
      <w:r>
        <w:t xml:space="preserve"> == </w:t>
      </w:r>
      <w:proofErr w:type="spellStart"/>
      <w:r>
        <w:t>userId</w:t>
      </w:r>
      <w:proofErr w:type="spellEnd"/>
      <w:r>
        <w:t>));</w:t>
      </w:r>
    </w:p>
    <w:p w14:paraId="199B5AE1" w14:textId="77777777" w:rsidR="00CE4EC3" w:rsidRDefault="00CE4EC3" w:rsidP="00CE4EC3">
      <w:pPr>
        <w:pStyle w:val="af7"/>
      </w:pPr>
      <w:r>
        <w:t xml:space="preserve">        }</w:t>
      </w:r>
    </w:p>
    <w:p w14:paraId="77FA3ACF" w14:textId="77777777" w:rsidR="00CE4EC3" w:rsidRDefault="00CE4EC3" w:rsidP="00CE4EC3">
      <w:pPr>
        <w:pStyle w:val="af7"/>
      </w:pPr>
    </w:p>
    <w:p w14:paraId="55AF0591" w14:textId="77777777" w:rsidR="00CE4EC3" w:rsidRDefault="00CE4EC3" w:rsidP="00CE4EC3">
      <w:pPr>
        <w:pStyle w:val="af7"/>
      </w:pPr>
      <w:r>
        <w:t xml:space="preserve">        var book = await </w:t>
      </w:r>
      <w:proofErr w:type="spellStart"/>
      <w:proofErr w:type="gramStart"/>
      <w:r>
        <w:t>query.FirstOrDefaultAsync</w:t>
      </w:r>
      <w:proofErr w:type="spellEnd"/>
      <w:proofErr w:type="gramEnd"/>
      <w:r>
        <w:t xml:space="preserve">(b =&gt; </w:t>
      </w:r>
      <w:proofErr w:type="spellStart"/>
      <w:r>
        <w:t>b.Id</w:t>
      </w:r>
      <w:proofErr w:type="spellEnd"/>
      <w:r>
        <w:t xml:space="preserve"> == </w:t>
      </w:r>
      <w:proofErr w:type="spellStart"/>
      <w:r>
        <w:t>bookId</w:t>
      </w:r>
      <w:proofErr w:type="spellEnd"/>
      <w:r>
        <w:t>);</w:t>
      </w:r>
    </w:p>
    <w:p w14:paraId="36757AF2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book?.</w:t>
      </w:r>
      <w:proofErr w:type="spellStart"/>
      <w:proofErr w:type="gramEnd"/>
      <w:r>
        <w:t>ToDto</w:t>
      </w:r>
      <w:proofErr w:type="spellEnd"/>
      <w:r>
        <w:t>();</w:t>
      </w:r>
    </w:p>
    <w:p w14:paraId="53FA65A3" w14:textId="77777777" w:rsidR="00CE4EC3" w:rsidRDefault="00CE4EC3" w:rsidP="00CE4EC3">
      <w:pPr>
        <w:pStyle w:val="af7"/>
      </w:pPr>
      <w:r>
        <w:t xml:space="preserve">    }</w:t>
      </w:r>
    </w:p>
    <w:p w14:paraId="481A023E" w14:textId="77777777" w:rsidR="00CE4EC3" w:rsidRDefault="00CE4EC3" w:rsidP="00CE4EC3">
      <w:pPr>
        <w:pStyle w:val="af7"/>
      </w:pPr>
    </w:p>
    <w:p w14:paraId="28D4F12C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BookDto</w:t>
      </w:r>
      <w:proofErr w:type="spellEnd"/>
      <w:r>
        <w:t xml:space="preserve">&gt; </w:t>
      </w:r>
      <w:proofErr w:type="spellStart"/>
      <w:proofErr w:type="gramStart"/>
      <w:r>
        <w:t>AddBookAsync</w:t>
      </w:r>
      <w:proofErr w:type="spellEnd"/>
      <w:r>
        <w:t>(</w:t>
      </w:r>
      <w:proofErr w:type="gramEnd"/>
      <w:r>
        <w:t xml:space="preserve">Stream </w:t>
      </w:r>
      <w:proofErr w:type="spellStart"/>
      <w:r>
        <w:t>fileStream</w:t>
      </w:r>
      <w:proofErr w:type="spellEnd"/>
      <w:r>
        <w:t xml:space="preserve">, </w:t>
      </w:r>
      <w:proofErr w:type="spellStart"/>
      <w:r>
        <w:t>BookMetadataDto</w:t>
      </w:r>
      <w:proofErr w:type="spellEnd"/>
      <w:r>
        <w:t xml:space="preserve"> </w:t>
      </w:r>
      <w:proofErr w:type="spellStart"/>
      <w:r>
        <w:t>bookMetadata</w:t>
      </w:r>
      <w:proofErr w:type="spellEnd"/>
      <w:r>
        <w:t>)</w:t>
      </w:r>
    </w:p>
    <w:p w14:paraId="0C34E700" w14:textId="77777777" w:rsidR="00CE4EC3" w:rsidRDefault="00CE4EC3" w:rsidP="00CE4EC3">
      <w:pPr>
        <w:pStyle w:val="af7"/>
      </w:pPr>
      <w:r>
        <w:t xml:space="preserve">    {</w:t>
      </w:r>
    </w:p>
    <w:p w14:paraId="648E9F73" w14:textId="77777777" w:rsidR="00CE4EC3" w:rsidRDefault="00CE4EC3" w:rsidP="00CE4EC3">
      <w:pPr>
        <w:pStyle w:val="af7"/>
      </w:pPr>
      <w:r>
        <w:t xml:space="preserve">        var id = </w:t>
      </w:r>
      <w:proofErr w:type="spellStart"/>
      <w:r>
        <w:t>Guid.NewGuid</w:t>
      </w:r>
      <w:proofErr w:type="spellEnd"/>
      <w:r>
        <w:t>();</w:t>
      </w:r>
    </w:p>
    <w:p w14:paraId="4E87DE4F" w14:textId="77777777" w:rsidR="00CE4EC3" w:rsidRDefault="00CE4EC3" w:rsidP="00CE4EC3">
      <w:pPr>
        <w:pStyle w:val="af7"/>
      </w:pPr>
      <w:r>
        <w:t xml:space="preserve">        var filename = $"{id}</w:t>
      </w:r>
      <w:proofErr w:type="gramStart"/>
      <w:r>
        <w:t>-{</w:t>
      </w:r>
      <w:proofErr w:type="spellStart"/>
      <w:proofErr w:type="gramEnd"/>
      <w:r>
        <w:t>bookMetadata.Filename</w:t>
      </w:r>
      <w:proofErr w:type="spellEnd"/>
      <w:r>
        <w:t>}";</w:t>
      </w:r>
    </w:p>
    <w:p w14:paraId="4D686D3E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fileInfo</w:t>
      </w:r>
      <w:proofErr w:type="spellEnd"/>
      <w:r>
        <w:t xml:space="preserve"> = await </w:t>
      </w:r>
      <w:proofErr w:type="spellStart"/>
      <w:r>
        <w:t>fileStorage.SaveFileAsync</w:t>
      </w:r>
      <w:proofErr w:type="spellEnd"/>
      <w:r>
        <w:t xml:space="preserve">(filename, </w:t>
      </w:r>
      <w:proofErr w:type="spellStart"/>
      <w:r>
        <w:t>fileStream</w:t>
      </w:r>
      <w:proofErr w:type="spellEnd"/>
      <w:r>
        <w:t>);</w:t>
      </w:r>
    </w:p>
    <w:p w14:paraId="3A33B69F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fileType</w:t>
      </w:r>
      <w:proofErr w:type="spellEnd"/>
      <w:r>
        <w:t xml:space="preserve"> = </w:t>
      </w:r>
      <w:proofErr w:type="spellStart"/>
      <w:r>
        <w:t>DocumentFileTypeUtils.GetFileType</w:t>
      </w:r>
      <w:proofErr w:type="spellEnd"/>
      <w:r>
        <w:t>(</w:t>
      </w:r>
      <w:proofErr w:type="spellStart"/>
      <w:r>
        <w:t>fileInfo.FullName</w:t>
      </w:r>
      <w:proofErr w:type="spellEnd"/>
      <w:r>
        <w:t>);</w:t>
      </w:r>
    </w:p>
    <w:p w14:paraId="6CF1B618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bookFileHandler</w:t>
      </w:r>
      <w:proofErr w:type="spellEnd"/>
      <w:r>
        <w:t xml:space="preserve"> = </w:t>
      </w:r>
      <w:proofErr w:type="spellStart"/>
      <w:r>
        <w:t>bookFileHandlers.FirstOrDefault</w:t>
      </w:r>
      <w:proofErr w:type="spellEnd"/>
      <w:r>
        <w:t xml:space="preserve">(handler =&gt; </w:t>
      </w:r>
      <w:proofErr w:type="spellStart"/>
      <w:proofErr w:type="gramStart"/>
      <w:r>
        <w:t>handler.FileType</w:t>
      </w:r>
      <w:proofErr w:type="spellEnd"/>
      <w:proofErr w:type="gramEnd"/>
      <w:r>
        <w:t xml:space="preserve"> == </w:t>
      </w:r>
      <w:proofErr w:type="spellStart"/>
      <w:r>
        <w:t>fileType</w:t>
      </w:r>
      <w:proofErr w:type="spellEnd"/>
      <w:r>
        <w:t>) ??</w:t>
      </w:r>
    </w:p>
    <w:p w14:paraId="0FE3A9BD" w14:textId="77777777" w:rsidR="00CE4EC3" w:rsidRDefault="00CE4EC3" w:rsidP="00CE4EC3">
      <w:pPr>
        <w:pStyle w:val="af7"/>
      </w:pPr>
      <w:r>
        <w:t xml:space="preserve">                              throw new </w:t>
      </w:r>
      <w:proofErr w:type="gramStart"/>
      <w:r>
        <w:t>Exception(</w:t>
      </w:r>
      <w:proofErr w:type="gramEnd"/>
      <w:r>
        <w:t>);</w:t>
      </w:r>
    </w:p>
    <w:p w14:paraId="2BF3643E" w14:textId="77777777" w:rsidR="00CE4EC3" w:rsidRDefault="00CE4EC3" w:rsidP="00CE4EC3">
      <w:pPr>
        <w:pStyle w:val="af7"/>
      </w:pPr>
    </w:p>
    <w:p w14:paraId="33597B49" w14:textId="77777777" w:rsidR="00CE4EC3" w:rsidRDefault="00CE4EC3" w:rsidP="00CE4EC3">
      <w:pPr>
        <w:pStyle w:val="af7"/>
      </w:pPr>
      <w:r>
        <w:t xml:space="preserve">        await using var </w:t>
      </w:r>
      <w:proofErr w:type="spellStart"/>
      <w:r>
        <w:t>bookFileStream</w:t>
      </w:r>
      <w:proofErr w:type="spellEnd"/>
      <w:r>
        <w:t xml:space="preserve"> = </w:t>
      </w:r>
      <w:proofErr w:type="spellStart"/>
      <w:r>
        <w:t>fileStorage.GetFileStream</w:t>
      </w:r>
      <w:proofErr w:type="spellEnd"/>
      <w:r>
        <w:t>(filename);</w:t>
      </w:r>
    </w:p>
    <w:p w14:paraId="0ADB746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extractedTitle</w:t>
      </w:r>
      <w:proofErr w:type="spellEnd"/>
      <w:r>
        <w:t xml:space="preserve"> = </w:t>
      </w:r>
      <w:proofErr w:type="spellStart"/>
      <w:r>
        <w:t>bookFileHandler.GetBookTitle</w:t>
      </w:r>
      <w:proofErr w:type="spellEnd"/>
      <w:r>
        <w:t>(</w:t>
      </w:r>
      <w:proofErr w:type="spellStart"/>
      <w:r>
        <w:t>bookFileStream</w:t>
      </w:r>
      <w:proofErr w:type="spellEnd"/>
      <w:r>
        <w:t>);</w:t>
      </w:r>
    </w:p>
    <w:p w14:paraId="200DD8A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thumbnailImage</w:t>
      </w:r>
      <w:proofErr w:type="spellEnd"/>
      <w:r>
        <w:t xml:space="preserve"> = await </w:t>
      </w:r>
      <w:proofErr w:type="spellStart"/>
      <w:proofErr w:type="gramStart"/>
      <w:r>
        <w:t>SaveThumbnailImage</w:t>
      </w:r>
      <w:proofErr w:type="spellEnd"/>
      <w:r>
        <w:t>(</w:t>
      </w:r>
      <w:proofErr w:type="spellStart"/>
      <w:proofErr w:type="gramEnd"/>
      <w:r>
        <w:t>bookFileHandler</w:t>
      </w:r>
      <w:proofErr w:type="spellEnd"/>
      <w:r>
        <w:t xml:space="preserve">, </w:t>
      </w:r>
      <w:proofErr w:type="spellStart"/>
      <w:r>
        <w:t>bookFileStream</w:t>
      </w:r>
      <w:proofErr w:type="spellEnd"/>
      <w:r>
        <w:t>, filename);</w:t>
      </w:r>
    </w:p>
    <w:p w14:paraId="4E3C7553" w14:textId="77777777" w:rsidR="00CE4EC3" w:rsidRDefault="00CE4EC3" w:rsidP="00CE4EC3">
      <w:pPr>
        <w:pStyle w:val="af7"/>
      </w:pPr>
      <w:r>
        <w:t xml:space="preserve">        var book = new Book</w:t>
      </w:r>
    </w:p>
    <w:p w14:paraId="006DCD05" w14:textId="77777777" w:rsidR="00CE4EC3" w:rsidRDefault="00CE4EC3" w:rsidP="00CE4EC3">
      <w:pPr>
        <w:pStyle w:val="af7"/>
      </w:pPr>
      <w:r>
        <w:t xml:space="preserve">        {</w:t>
      </w:r>
    </w:p>
    <w:p w14:paraId="0F5EE075" w14:textId="77777777" w:rsidR="00CE4EC3" w:rsidRDefault="00CE4EC3" w:rsidP="00CE4EC3">
      <w:pPr>
        <w:pStyle w:val="af7"/>
      </w:pPr>
      <w:r>
        <w:t xml:space="preserve">            Id = id,</w:t>
      </w:r>
    </w:p>
    <w:p w14:paraId="45D59F5A" w14:textId="77777777" w:rsidR="00CE4EC3" w:rsidRDefault="00CE4EC3" w:rsidP="00CE4EC3">
      <w:pPr>
        <w:pStyle w:val="af7"/>
      </w:pPr>
      <w:r>
        <w:t xml:space="preserve">            Filename = </w:t>
      </w:r>
      <w:proofErr w:type="spellStart"/>
      <w:r>
        <w:t>fileInfo.Name</w:t>
      </w:r>
      <w:proofErr w:type="spellEnd"/>
      <w:r>
        <w:t>,</w:t>
      </w:r>
    </w:p>
    <w:p w14:paraId="2F4F238A" w14:textId="77777777" w:rsidR="00CE4EC3" w:rsidRDefault="00CE4EC3" w:rsidP="00CE4EC3">
      <w:pPr>
        <w:pStyle w:val="af7"/>
      </w:pPr>
      <w:r>
        <w:t xml:space="preserve">            FileSize = </w:t>
      </w:r>
      <w:proofErr w:type="spellStart"/>
      <w:r>
        <w:t>fileInfo.Length</w:t>
      </w:r>
      <w:proofErr w:type="spellEnd"/>
      <w:r>
        <w:t>,</w:t>
      </w:r>
    </w:p>
    <w:p w14:paraId="0A132D38" w14:textId="77777777" w:rsidR="00CE4EC3" w:rsidRDefault="00CE4EC3" w:rsidP="00CE4EC3">
      <w:pPr>
        <w:pStyle w:val="af7"/>
      </w:pPr>
      <w:r>
        <w:t xml:space="preserve">            FileType = </w:t>
      </w:r>
      <w:proofErr w:type="spellStart"/>
      <w:r>
        <w:t>BookFileType.Pdf</w:t>
      </w:r>
      <w:proofErr w:type="spellEnd"/>
      <w:r>
        <w:t>,</w:t>
      </w:r>
    </w:p>
    <w:p w14:paraId="1CBA66C8" w14:textId="77777777" w:rsidR="00CE4EC3" w:rsidRDefault="00CE4EC3" w:rsidP="00CE4EC3">
      <w:pPr>
        <w:pStyle w:val="af7"/>
      </w:pPr>
      <w:r>
        <w:t xml:space="preserve">            Title </w:t>
      </w:r>
      <w:proofErr w:type="gramStart"/>
      <w:r>
        <w:t>= !</w:t>
      </w:r>
      <w:proofErr w:type="spellStart"/>
      <w:r>
        <w:t>string</w:t>
      </w:r>
      <w:proofErr w:type="gramEnd"/>
      <w:r>
        <w:t>.IsNullOrEmpty</w:t>
      </w:r>
      <w:proofErr w:type="spellEnd"/>
      <w:r>
        <w:t>(</w:t>
      </w:r>
      <w:proofErr w:type="spellStart"/>
      <w:r>
        <w:t>bookMetadata.Title</w:t>
      </w:r>
      <w:proofErr w:type="spellEnd"/>
      <w:r>
        <w:t xml:space="preserve">) ? </w:t>
      </w:r>
      <w:proofErr w:type="spellStart"/>
      <w:r>
        <w:t>bookMetadata.Title</w:t>
      </w:r>
      <w:proofErr w:type="spellEnd"/>
    </w:p>
    <w:p w14:paraId="3605CB4B" w14:textId="77777777" w:rsidR="00CE4EC3" w:rsidRDefault="00CE4EC3" w:rsidP="00CE4EC3">
      <w:pPr>
        <w:pStyle w:val="af7"/>
      </w:pPr>
      <w:r>
        <w:t xml:space="preserve">                : 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extractedTitle</w:t>
      </w:r>
      <w:proofErr w:type="spellEnd"/>
      <w:r>
        <w:t xml:space="preserve">) ? </w:t>
      </w:r>
      <w:proofErr w:type="spellStart"/>
      <w:r>
        <w:t>bookMetadata.Filename</w:t>
      </w:r>
      <w:proofErr w:type="spellEnd"/>
      <w:r>
        <w:t xml:space="preserve"> : </w:t>
      </w:r>
      <w:proofErr w:type="spellStart"/>
      <w:r>
        <w:t>extractedTitle</w:t>
      </w:r>
      <w:proofErr w:type="spellEnd"/>
      <w:r>
        <w:t>,</w:t>
      </w:r>
    </w:p>
    <w:p w14:paraId="1754BE69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ThumbnailFilename</w:t>
      </w:r>
      <w:proofErr w:type="spellEnd"/>
      <w:r>
        <w:t xml:space="preserve"> = </w:t>
      </w:r>
      <w:proofErr w:type="spellStart"/>
      <w:r>
        <w:t>thumbnailImage</w:t>
      </w:r>
      <w:proofErr w:type="spellEnd"/>
      <w:r>
        <w:t>,</w:t>
      </w:r>
    </w:p>
    <w:p w14:paraId="29198488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PageCount</w:t>
      </w:r>
      <w:proofErr w:type="spellEnd"/>
      <w:r>
        <w:t xml:space="preserve"> = </w:t>
      </w:r>
      <w:proofErr w:type="spellStart"/>
      <w:proofErr w:type="gramStart"/>
      <w:r>
        <w:t>CountNumberOfPages</w:t>
      </w:r>
      <w:proofErr w:type="spellEnd"/>
      <w:r>
        <w:t>(</w:t>
      </w:r>
      <w:proofErr w:type="spellStart"/>
      <w:proofErr w:type="gramEnd"/>
      <w:r>
        <w:t>fileInfo.FullName</w:t>
      </w:r>
      <w:proofErr w:type="spellEnd"/>
      <w:r>
        <w:t>),</w:t>
      </w:r>
    </w:p>
    <w:p w14:paraId="52FE2CB2" w14:textId="77777777" w:rsidR="00CE4EC3" w:rsidRDefault="00CE4EC3" w:rsidP="00CE4EC3">
      <w:pPr>
        <w:pStyle w:val="af7"/>
      </w:pPr>
      <w:r>
        <w:t xml:space="preserve">            Authors = </w:t>
      </w:r>
      <w:proofErr w:type="spellStart"/>
      <w:r>
        <w:t>bookMetadata.Authors</w:t>
      </w:r>
      <w:proofErr w:type="spellEnd"/>
      <w:r>
        <w:t xml:space="preserve"> == null |</w:t>
      </w:r>
      <w:proofErr w:type="gramStart"/>
      <w:r>
        <w:t>| !</w:t>
      </w:r>
      <w:proofErr w:type="spellStart"/>
      <w:proofErr w:type="gramEnd"/>
      <w:r>
        <w:t>bookMetadata.Authors.Any</w:t>
      </w:r>
      <w:proofErr w:type="spellEnd"/>
      <w:r>
        <w:t>()</w:t>
      </w:r>
    </w:p>
    <w:p w14:paraId="7C0599F4" w14:textId="77777777" w:rsidR="00CE4EC3" w:rsidRDefault="00CE4EC3" w:rsidP="00CE4EC3">
      <w:pPr>
        <w:pStyle w:val="af7"/>
      </w:pPr>
      <w:r>
        <w:t xml:space="preserve">                ? </w:t>
      </w:r>
      <w:proofErr w:type="spellStart"/>
      <w:r>
        <w:t>bookFileHandler.GetAuthorList</w:t>
      </w:r>
      <w:proofErr w:type="spellEnd"/>
      <w:r>
        <w:t>(</w:t>
      </w:r>
      <w:proofErr w:type="spellStart"/>
      <w:r>
        <w:t>bookFileStream</w:t>
      </w:r>
      <w:proofErr w:type="spellEnd"/>
      <w:proofErr w:type="gramStart"/>
      <w:r>
        <w:t>).</w:t>
      </w:r>
      <w:proofErr w:type="spellStart"/>
      <w:r>
        <w:t>ToArray</w:t>
      </w:r>
      <w:proofErr w:type="spellEnd"/>
      <w:proofErr w:type="gramEnd"/>
      <w:r>
        <w:t>()</w:t>
      </w:r>
    </w:p>
    <w:p w14:paraId="7DF0180D" w14:textId="77777777" w:rsidR="00CE4EC3" w:rsidRDefault="00CE4EC3" w:rsidP="00CE4EC3">
      <w:pPr>
        <w:pStyle w:val="af7"/>
      </w:pPr>
      <w:r>
        <w:t xml:space="preserve">                : </w:t>
      </w:r>
      <w:proofErr w:type="spellStart"/>
      <w:proofErr w:type="gramStart"/>
      <w:r>
        <w:t>bookMetadata.Authors.ToArray</w:t>
      </w:r>
      <w:proofErr w:type="spellEnd"/>
      <w:proofErr w:type="gramEnd"/>
      <w:r>
        <w:t>()</w:t>
      </w:r>
    </w:p>
    <w:p w14:paraId="7ED7B902" w14:textId="77777777" w:rsidR="00CE4EC3" w:rsidRDefault="00CE4EC3" w:rsidP="00CE4EC3">
      <w:pPr>
        <w:pStyle w:val="af7"/>
      </w:pPr>
      <w:r>
        <w:t xml:space="preserve">        };</w:t>
      </w:r>
    </w:p>
    <w:p w14:paraId="34E17F88" w14:textId="77777777" w:rsidR="00CE4EC3" w:rsidRDefault="00CE4EC3" w:rsidP="00CE4EC3">
      <w:pPr>
        <w:pStyle w:val="af7"/>
      </w:pPr>
      <w:r>
        <w:t xml:space="preserve">        var entry = </w:t>
      </w:r>
      <w:proofErr w:type="spellStart"/>
      <w:proofErr w:type="gramStart"/>
      <w:r>
        <w:t>dbContext.Books.Add</w:t>
      </w:r>
      <w:proofErr w:type="spellEnd"/>
      <w:proofErr w:type="gramEnd"/>
      <w:r>
        <w:t>(book);</w:t>
      </w:r>
    </w:p>
    <w:p w14:paraId="49E65D59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();</w:t>
      </w:r>
    </w:p>
    <w:p w14:paraId="2597EA1D" w14:textId="77777777" w:rsidR="00CE4EC3" w:rsidRDefault="00CE4EC3" w:rsidP="00CE4EC3">
      <w:pPr>
        <w:pStyle w:val="af7"/>
      </w:pPr>
      <w:r>
        <w:t xml:space="preserve">        var document = </w:t>
      </w:r>
      <w:proofErr w:type="spellStart"/>
      <w:proofErr w:type="gramStart"/>
      <w:r>
        <w:t>entry.Entity</w:t>
      </w:r>
      <w:proofErr w:type="spellEnd"/>
      <w:proofErr w:type="gramEnd"/>
      <w:r>
        <w:t>;</w:t>
      </w:r>
    </w:p>
    <w:p w14:paraId="4FFD18A6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IndexingTaskQueue.QueueAsync</w:t>
      </w:r>
      <w:proofErr w:type="spellEnd"/>
      <w:r>
        <w:t>(</w:t>
      </w:r>
    </w:p>
    <w:p w14:paraId="3BA78866" w14:textId="77777777" w:rsidR="00CE4EC3" w:rsidRDefault="00CE4EC3" w:rsidP="00CE4EC3">
      <w:pPr>
        <w:pStyle w:val="af7"/>
      </w:pPr>
      <w:r>
        <w:t xml:space="preserve">            new </w:t>
      </w:r>
      <w:proofErr w:type="spellStart"/>
      <w:proofErr w:type="gramStart"/>
      <w:r>
        <w:t>IndexingWorkItem</w:t>
      </w:r>
      <w:proofErr w:type="spellEnd"/>
      <w:r>
        <w:t>(</w:t>
      </w:r>
      <w:proofErr w:type="gramEnd"/>
    </w:p>
    <w:p w14:paraId="252880B5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IndexingWorkItemOperationType.Created</w:t>
      </w:r>
      <w:proofErr w:type="spellEnd"/>
      <w:r>
        <w:t>,</w:t>
      </w:r>
    </w:p>
    <w:p w14:paraId="1DDE5674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proofErr w:type="gramStart"/>
      <w:r>
        <w:t>document.Id</w:t>
      </w:r>
      <w:proofErr w:type="spellEnd"/>
      <w:proofErr w:type="gramEnd"/>
    </w:p>
    <w:p w14:paraId="75A76A8B" w14:textId="77777777" w:rsidR="00CE4EC3" w:rsidRDefault="00CE4EC3" w:rsidP="00CE4EC3">
      <w:pPr>
        <w:pStyle w:val="af7"/>
      </w:pPr>
      <w:r>
        <w:t xml:space="preserve">            )</w:t>
      </w:r>
    </w:p>
    <w:p w14:paraId="32AF3E7F" w14:textId="77777777" w:rsidR="00CE4EC3" w:rsidRDefault="00CE4EC3" w:rsidP="00CE4EC3">
      <w:pPr>
        <w:pStyle w:val="af7"/>
      </w:pPr>
      <w:r>
        <w:t xml:space="preserve">        );</w:t>
      </w:r>
    </w:p>
    <w:p w14:paraId="07FD6C7A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document.ToDto</w:t>
      </w:r>
      <w:proofErr w:type="spellEnd"/>
      <w:proofErr w:type="gramEnd"/>
      <w:r>
        <w:t>();</w:t>
      </w:r>
    </w:p>
    <w:p w14:paraId="20372BBC" w14:textId="77777777" w:rsidR="00CE4EC3" w:rsidRDefault="00CE4EC3" w:rsidP="00CE4EC3">
      <w:pPr>
        <w:pStyle w:val="af7"/>
      </w:pPr>
      <w:r>
        <w:t xml:space="preserve">    }</w:t>
      </w:r>
    </w:p>
    <w:p w14:paraId="14FE41F1" w14:textId="77777777" w:rsidR="00CE4EC3" w:rsidRDefault="00CE4EC3" w:rsidP="00AA3514">
      <w:pPr>
        <w:pStyle w:val="affc"/>
      </w:pPr>
      <w:r>
        <w:t>Файл DictionaryService.cs:</w:t>
      </w:r>
    </w:p>
    <w:p w14:paraId="79347DD5" w14:textId="77777777" w:rsidR="00CE4EC3" w:rsidRDefault="00CE4EC3" w:rsidP="00CE4EC3">
      <w:pPr>
        <w:pStyle w:val="af7"/>
      </w:pPr>
      <w:r>
        <w:rPr>
          <w:rFonts w:ascii="Tahoma" w:hAnsi="Tahoma" w:cs="Tahoma"/>
        </w:rPr>
        <w:lastRenderedPageBreak/>
        <w:t>﻿</w:t>
      </w:r>
      <w:r>
        <w:t>using BookManager.Application.Common.DTOs;</w:t>
      </w:r>
    </w:p>
    <w:p w14:paraId="6DCC58E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BookManager.Application.Common.Exceptions</w:t>
      </w:r>
      <w:proofErr w:type="gramEnd"/>
      <w:r>
        <w:t>;</w:t>
      </w:r>
    </w:p>
    <w:p w14:paraId="537C626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65D6D477" w14:textId="77777777" w:rsidR="00CE4EC3" w:rsidRDefault="00CE4EC3" w:rsidP="00CE4EC3">
      <w:pPr>
        <w:pStyle w:val="af7"/>
      </w:pPr>
      <w:r>
        <w:t>using FluentValidation;</w:t>
      </w:r>
    </w:p>
    <w:p w14:paraId="7DA1C007" w14:textId="77777777" w:rsidR="00CE4EC3" w:rsidRDefault="00CE4EC3" w:rsidP="00CE4EC3">
      <w:pPr>
        <w:pStyle w:val="af7"/>
      </w:pPr>
    </w:p>
    <w:p w14:paraId="4150D4D6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5501FF2A" w14:textId="77777777" w:rsidR="00CE4EC3" w:rsidRDefault="00CE4EC3" w:rsidP="00CE4EC3">
      <w:pPr>
        <w:pStyle w:val="af7"/>
      </w:pPr>
    </w:p>
    <w:p w14:paraId="48A6DDE7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DictionaryService(</w:t>
      </w:r>
      <w:proofErr w:type="gramEnd"/>
    </w:p>
    <w:p w14:paraId="449BB31F" w14:textId="77777777" w:rsidR="00CE4EC3" w:rsidRDefault="00CE4EC3" w:rsidP="00CE4EC3">
      <w:pPr>
        <w:pStyle w:val="af7"/>
      </w:pPr>
      <w:r>
        <w:t xml:space="preserve">    IAppDbContext dbContext,</w:t>
      </w:r>
    </w:p>
    <w:p w14:paraId="24337BB0" w14:textId="77777777" w:rsidR="00CE4EC3" w:rsidRDefault="00CE4EC3" w:rsidP="00CE4EC3">
      <w:pPr>
        <w:pStyle w:val="af7"/>
      </w:pPr>
      <w:r>
        <w:t xml:space="preserve">    IEnumerable&lt;IThirdPartyDictionaryProvider&gt; thirdPartyDictionaryProviders,</w:t>
      </w:r>
    </w:p>
    <w:p w14:paraId="661CD717" w14:textId="77777777" w:rsidR="00CE4EC3" w:rsidRDefault="00CE4EC3" w:rsidP="00CE4EC3">
      <w:pPr>
        <w:pStyle w:val="af7"/>
      </w:pPr>
      <w:r>
        <w:t xml:space="preserve">    IValidator&lt;WordDto&gt; validator</w:t>
      </w:r>
      <w:proofErr w:type="gramStart"/>
      <w:r>
        <w:t>) :</w:t>
      </w:r>
      <w:proofErr w:type="gramEnd"/>
      <w:r>
        <w:t xml:space="preserve"> IWordDictionaryService</w:t>
      </w:r>
    </w:p>
    <w:p w14:paraId="7B748A7B" w14:textId="77777777" w:rsidR="00CE4EC3" w:rsidRDefault="00CE4EC3" w:rsidP="00CE4EC3">
      <w:pPr>
        <w:pStyle w:val="af7"/>
      </w:pPr>
      <w:r>
        <w:t>{</w:t>
      </w:r>
    </w:p>
    <w:p w14:paraId="40F19DEC" w14:textId="77777777" w:rsidR="00CE4EC3" w:rsidRDefault="00CE4EC3" w:rsidP="00CE4EC3">
      <w:pPr>
        <w:pStyle w:val="af7"/>
      </w:pPr>
      <w:r>
        <w:t xml:space="preserve">    public IEnumerable&lt;string&gt; </w:t>
      </w:r>
      <w:proofErr w:type="gramStart"/>
      <w:r>
        <w:t>GetThirdPartyProviderNames(</w:t>
      </w:r>
      <w:proofErr w:type="gramEnd"/>
      <w:r>
        <w:t>)</w:t>
      </w:r>
    </w:p>
    <w:p w14:paraId="10444FB6" w14:textId="77777777" w:rsidR="00CE4EC3" w:rsidRDefault="00CE4EC3" w:rsidP="00CE4EC3">
      <w:pPr>
        <w:pStyle w:val="af7"/>
      </w:pPr>
      <w:r>
        <w:t xml:space="preserve">    {</w:t>
      </w:r>
    </w:p>
    <w:p w14:paraId="27B2BEF4" w14:textId="77777777" w:rsidR="00CE4EC3" w:rsidRDefault="00CE4EC3" w:rsidP="00CE4EC3">
      <w:pPr>
        <w:pStyle w:val="af7"/>
      </w:pPr>
      <w:r>
        <w:t xml:space="preserve">        return thirdPartyDictionaryProviders.Select(provider =&gt; </w:t>
      </w:r>
      <w:proofErr w:type="gramStart"/>
      <w:r>
        <w:t>provider.ProviderName</w:t>
      </w:r>
      <w:proofErr w:type="gramEnd"/>
      <w:r>
        <w:t>).ToList();</w:t>
      </w:r>
    </w:p>
    <w:p w14:paraId="0F545536" w14:textId="77777777" w:rsidR="00CE4EC3" w:rsidRDefault="00CE4EC3" w:rsidP="00CE4EC3">
      <w:pPr>
        <w:pStyle w:val="af7"/>
      </w:pPr>
      <w:r>
        <w:t xml:space="preserve">    }</w:t>
      </w:r>
    </w:p>
    <w:p w14:paraId="31559F6E" w14:textId="77777777" w:rsidR="00CE4EC3" w:rsidRDefault="00CE4EC3" w:rsidP="00CE4EC3">
      <w:pPr>
        <w:pStyle w:val="af7"/>
      </w:pPr>
    </w:p>
    <w:p w14:paraId="3CD21C3F" w14:textId="77777777" w:rsidR="00CE4EC3" w:rsidRDefault="00CE4EC3" w:rsidP="00CE4EC3">
      <w:pPr>
        <w:pStyle w:val="af7"/>
      </w:pPr>
      <w:r>
        <w:t xml:space="preserve">    public async Task&lt;IEnumerable&lt;WordDto&gt;&gt; </w:t>
      </w:r>
      <w:proofErr w:type="gramStart"/>
      <w:r>
        <w:t>FindAsync(</w:t>
      </w:r>
      <w:proofErr w:type="gramEnd"/>
      <w:r>
        <w:t>string word)</w:t>
      </w:r>
    </w:p>
    <w:p w14:paraId="63927C32" w14:textId="77777777" w:rsidR="00CE4EC3" w:rsidRDefault="00CE4EC3" w:rsidP="00CE4EC3">
      <w:pPr>
        <w:pStyle w:val="af7"/>
      </w:pPr>
      <w:r>
        <w:t xml:space="preserve">    {</w:t>
      </w:r>
    </w:p>
    <w:p w14:paraId="05B365CE" w14:textId="77777777" w:rsidR="00CE4EC3" w:rsidRDefault="00CE4EC3" w:rsidP="00CE4EC3">
      <w:pPr>
        <w:pStyle w:val="af7"/>
      </w:pPr>
      <w:r>
        <w:t xml:space="preserve">        return await dbContext.DictionaryWords</w:t>
      </w:r>
    </w:p>
    <w:p w14:paraId="4E5548EE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.Where</w:t>
      </w:r>
      <w:proofErr w:type="gramEnd"/>
      <w:r>
        <w:t>(w =&gt; w.Word == word || w.Aliases.S</w:t>
      </w:r>
      <w:proofErr w:type="spellStart"/>
      <w:r>
        <w:t>elect</w:t>
      </w:r>
      <w:proofErr w:type="spellEnd"/>
      <w:r>
        <w:t xml:space="preserve">(alias =&gt; </w:t>
      </w:r>
      <w:proofErr w:type="spellStart"/>
      <w:r>
        <w:t>alias.Alias</w:t>
      </w:r>
      <w:proofErr w:type="spellEnd"/>
      <w:r>
        <w:t>).Contains(word))</w:t>
      </w:r>
    </w:p>
    <w:p w14:paraId="38DBBC09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.Select</w:t>
      </w:r>
      <w:proofErr w:type="gramEnd"/>
      <w:r>
        <w:t xml:space="preserve">(w =&gt; </w:t>
      </w:r>
      <w:proofErr w:type="spellStart"/>
      <w:r>
        <w:t>w.ToDto</w:t>
      </w:r>
      <w:proofErr w:type="spellEnd"/>
      <w:r>
        <w:t>())</w:t>
      </w:r>
    </w:p>
    <w:p w14:paraId="60C97C7C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ToListAsync</w:t>
      </w:r>
      <w:proofErr w:type="spellEnd"/>
      <w:proofErr w:type="gramEnd"/>
      <w:r>
        <w:t>();</w:t>
      </w:r>
    </w:p>
    <w:p w14:paraId="2CB98B5F" w14:textId="77777777" w:rsidR="00CE4EC3" w:rsidRDefault="00CE4EC3" w:rsidP="00CE4EC3">
      <w:pPr>
        <w:pStyle w:val="af7"/>
      </w:pPr>
      <w:r>
        <w:t xml:space="preserve">    }</w:t>
      </w:r>
    </w:p>
    <w:p w14:paraId="65248BAF" w14:textId="77777777" w:rsidR="00CE4EC3" w:rsidRDefault="00CE4EC3" w:rsidP="00CE4EC3">
      <w:pPr>
        <w:pStyle w:val="af7"/>
      </w:pPr>
    </w:p>
    <w:p w14:paraId="460FA00D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IEnumerable</w:t>
      </w:r>
      <w:proofErr w:type="spellEnd"/>
      <w:r>
        <w:t>&lt;</w:t>
      </w:r>
      <w:proofErr w:type="spellStart"/>
      <w:r>
        <w:t>WordDto</w:t>
      </w:r>
      <w:proofErr w:type="spellEnd"/>
      <w:r>
        <w:t xml:space="preserve">&gt;&gt; </w:t>
      </w:r>
      <w:proofErr w:type="spellStart"/>
      <w:proofErr w:type="gramStart"/>
      <w:r>
        <w:t>FindInExtDictAsync</w:t>
      </w:r>
      <w:proofErr w:type="spellEnd"/>
      <w:r>
        <w:t>(</w:t>
      </w:r>
      <w:proofErr w:type="gramEnd"/>
      <w:r>
        <w:t xml:space="preserve">string word, string </w:t>
      </w:r>
      <w:proofErr w:type="spellStart"/>
      <w:r>
        <w:t>thirdPartyProviderName</w:t>
      </w:r>
      <w:proofErr w:type="spellEnd"/>
      <w:r>
        <w:t>)</w:t>
      </w:r>
    </w:p>
    <w:p w14:paraId="607BE6A4" w14:textId="77777777" w:rsidR="00CE4EC3" w:rsidRDefault="00CE4EC3" w:rsidP="00CE4EC3">
      <w:pPr>
        <w:pStyle w:val="af7"/>
      </w:pPr>
      <w:r>
        <w:t xml:space="preserve">    {</w:t>
      </w:r>
    </w:p>
    <w:p w14:paraId="0C4C0C34" w14:textId="77777777" w:rsidR="00CE4EC3" w:rsidRDefault="00CE4EC3" w:rsidP="00CE4EC3">
      <w:pPr>
        <w:pStyle w:val="af7"/>
      </w:pPr>
      <w:r>
        <w:t xml:space="preserve">        var provider =</w:t>
      </w:r>
    </w:p>
    <w:p w14:paraId="5C7CEC93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thirdPartyDictionaryProviders.FirstOrDefault</w:t>
      </w:r>
      <w:proofErr w:type="spellEnd"/>
      <w:r>
        <w:t xml:space="preserve">(provider =&gt; </w:t>
      </w:r>
      <w:proofErr w:type="spellStart"/>
      <w:proofErr w:type="gramStart"/>
      <w:r>
        <w:t>provider.ProviderName</w:t>
      </w:r>
      <w:proofErr w:type="spellEnd"/>
      <w:proofErr w:type="gramEnd"/>
      <w:r>
        <w:t xml:space="preserve"> == </w:t>
      </w:r>
      <w:proofErr w:type="spellStart"/>
      <w:r>
        <w:t>thirdPartyProviderName</w:t>
      </w:r>
      <w:proofErr w:type="spellEnd"/>
      <w:r>
        <w:t>);</w:t>
      </w:r>
    </w:p>
    <w:p w14:paraId="3F8C9A65" w14:textId="77777777" w:rsidR="00CE4EC3" w:rsidRDefault="00CE4EC3" w:rsidP="00CE4EC3">
      <w:pPr>
        <w:pStyle w:val="af7"/>
      </w:pPr>
      <w:r>
        <w:t xml:space="preserve">        if (provider == null)</w:t>
      </w:r>
    </w:p>
    <w:p w14:paraId="100BEA1D" w14:textId="77777777" w:rsidR="00CE4EC3" w:rsidRDefault="00CE4EC3" w:rsidP="00CE4EC3">
      <w:pPr>
        <w:pStyle w:val="af7"/>
      </w:pPr>
      <w:r>
        <w:t xml:space="preserve">            throw new </w:t>
      </w:r>
      <w:proofErr w:type="spellStart"/>
      <w:proofErr w:type="gramStart"/>
      <w:r>
        <w:t>ArgumentException</w:t>
      </w:r>
      <w:proofErr w:type="spellEnd"/>
      <w:r>
        <w:t>(</w:t>
      </w:r>
      <w:proofErr w:type="gramEnd"/>
      <w:r>
        <w:t xml:space="preserve">null, </w:t>
      </w:r>
      <w:proofErr w:type="spellStart"/>
      <w:r>
        <w:t>nameof</w:t>
      </w:r>
      <w:proofErr w:type="spellEnd"/>
      <w:r>
        <w:t>(</w:t>
      </w:r>
      <w:proofErr w:type="spellStart"/>
      <w:r>
        <w:t>thirdPartyProviderName</w:t>
      </w:r>
      <w:proofErr w:type="spellEnd"/>
      <w:r>
        <w:t>));</w:t>
      </w:r>
    </w:p>
    <w:p w14:paraId="342110B6" w14:textId="77777777" w:rsidR="00CE4EC3" w:rsidRDefault="00CE4EC3" w:rsidP="00CE4EC3">
      <w:pPr>
        <w:pStyle w:val="af7"/>
      </w:pPr>
      <w:r>
        <w:t xml:space="preserve">        return await </w:t>
      </w:r>
      <w:proofErr w:type="spellStart"/>
      <w:proofErr w:type="gramStart"/>
      <w:r>
        <w:t>provider.GetDefinitionAsync</w:t>
      </w:r>
      <w:proofErr w:type="spellEnd"/>
      <w:proofErr w:type="gramEnd"/>
      <w:r>
        <w:t>(word);</w:t>
      </w:r>
    </w:p>
    <w:p w14:paraId="738AD61A" w14:textId="77777777" w:rsidR="00CE4EC3" w:rsidRDefault="00CE4EC3" w:rsidP="00CE4EC3">
      <w:pPr>
        <w:pStyle w:val="af7"/>
      </w:pPr>
      <w:r>
        <w:t xml:space="preserve">    }</w:t>
      </w:r>
    </w:p>
    <w:p w14:paraId="3044A84B" w14:textId="77777777" w:rsidR="00CE4EC3" w:rsidRDefault="00CE4EC3" w:rsidP="00CE4EC3">
      <w:pPr>
        <w:pStyle w:val="af7"/>
      </w:pPr>
    </w:p>
    <w:p w14:paraId="54F92108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WordDto</w:t>
      </w:r>
      <w:proofErr w:type="spellEnd"/>
      <w:r>
        <w:t xml:space="preserve">&gt; </w:t>
      </w:r>
      <w:proofErr w:type="spellStart"/>
      <w:proofErr w:type="gramStart"/>
      <w:r>
        <w:t>AddWordAsync</w:t>
      </w:r>
      <w:proofErr w:type="spellEnd"/>
      <w:r>
        <w:t>(</w:t>
      </w:r>
      <w:proofErr w:type="spellStart"/>
      <w:proofErr w:type="gramEnd"/>
      <w:r>
        <w:t>WordDto</w:t>
      </w:r>
      <w:proofErr w:type="spellEnd"/>
      <w:r>
        <w:t xml:space="preserve"> word)</w:t>
      </w:r>
    </w:p>
    <w:p w14:paraId="74751D4C" w14:textId="77777777" w:rsidR="00CE4EC3" w:rsidRDefault="00CE4EC3" w:rsidP="00CE4EC3">
      <w:pPr>
        <w:pStyle w:val="af7"/>
      </w:pPr>
      <w:r>
        <w:t xml:space="preserve">    {</w:t>
      </w:r>
    </w:p>
    <w:p w14:paraId="4BF1F44E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validationResult</w:t>
      </w:r>
      <w:proofErr w:type="spellEnd"/>
      <w:r>
        <w:t xml:space="preserve"> = await </w:t>
      </w:r>
      <w:proofErr w:type="spellStart"/>
      <w:proofErr w:type="gramStart"/>
      <w:r>
        <w:t>validator.ValidateAsync</w:t>
      </w:r>
      <w:proofErr w:type="spellEnd"/>
      <w:proofErr w:type="gramEnd"/>
      <w:r>
        <w:t>(word);</w:t>
      </w:r>
    </w:p>
    <w:p w14:paraId="1C362C61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validationResult.IsValid</w:t>
      </w:r>
      <w:proofErr w:type="spellEnd"/>
      <w:proofErr w:type="gramEnd"/>
      <w:r>
        <w:t xml:space="preserve">) throw new </w:t>
      </w:r>
      <w:proofErr w:type="spellStart"/>
      <w:r>
        <w:t>ArgumentException</w:t>
      </w:r>
      <w:proofErr w:type="spellEnd"/>
      <w:r>
        <w:t xml:space="preserve">("Invalid word", </w:t>
      </w:r>
      <w:proofErr w:type="spellStart"/>
      <w:r>
        <w:t>nameof</w:t>
      </w:r>
      <w:proofErr w:type="spellEnd"/>
      <w:r>
        <w:t>(word));</w:t>
      </w:r>
    </w:p>
    <w:p w14:paraId="6551491F" w14:textId="77777777" w:rsidR="00CE4EC3" w:rsidRDefault="00CE4EC3" w:rsidP="00CE4EC3">
      <w:pPr>
        <w:pStyle w:val="af7"/>
      </w:pPr>
      <w:r>
        <w:t xml:space="preserve">        var entry = </w:t>
      </w:r>
      <w:proofErr w:type="spellStart"/>
      <w:proofErr w:type="gramStart"/>
      <w:r>
        <w:t>dbContext.DictionaryWords.Add</w:t>
      </w:r>
      <w:proofErr w:type="spellEnd"/>
      <w:proofErr w:type="gramEnd"/>
      <w:r>
        <w:t>(</w:t>
      </w:r>
      <w:proofErr w:type="spellStart"/>
      <w:r>
        <w:t>word.ToEntity</w:t>
      </w:r>
      <w:proofErr w:type="spellEnd"/>
      <w:r>
        <w:t>());</w:t>
      </w:r>
    </w:p>
    <w:p w14:paraId="7A6F19D4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();</w:t>
      </w:r>
    </w:p>
    <w:p w14:paraId="133EC59E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entry.Entity.ToDto</w:t>
      </w:r>
      <w:proofErr w:type="spellEnd"/>
      <w:proofErr w:type="gramEnd"/>
      <w:r>
        <w:t>();</w:t>
      </w:r>
    </w:p>
    <w:p w14:paraId="6A2FEB94" w14:textId="77777777" w:rsidR="00CE4EC3" w:rsidRDefault="00CE4EC3" w:rsidP="00CE4EC3">
      <w:pPr>
        <w:pStyle w:val="af7"/>
      </w:pPr>
      <w:r>
        <w:t xml:space="preserve">    }</w:t>
      </w:r>
    </w:p>
    <w:p w14:paraId="4B6D7AE9" w14:textId="77777777" w:rsidR="00CE4EC3" w:rsidRDefault="00CE4EC3" w:rsidP="00CE4EC3">
      <w:pPr>
        <w:pStyle w:val="af7"/>
      </w:pPr>
    </w:p>
    <w:p w14:paraId="421116EF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WordDto</w:t>
      </w:r>
      <w:proofErr w:type="spellEnd"/>
      <w:r>
        <w:t xml:space="preserve">&gt; </w:t>
      </w:r>
      <w:proofErr w:type="spellStart"/>
      <w:proofErr w:type="gramStart"/>
      <w:r>
        <w:t>UpdateWordAsync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wordId</w:t>
      </w:r>
      <w:proofErr w:type="spellEnd"/>
      <w:r>
        <w:t xml:space="preserve">, </w:t>
      </w:r>
      <w:proofErr w:type="spellStart"/>
      <w:r>
        <w:t>WordDto</w:t>
      </w:r>
      <w:proofErr w:type="spellEnd"/>
      <w:r>
        <w:t xml:space="preserve"> word)</w:t>
      </w:r>
    </w:p>
    <w:p w14:paraId="24A9A3F2" w14:textId="77777777" w:rsidR="00CE4EC3" w:rsidRDefault="00CE4EC3" w:rsidP="00CE4EC3">
      <w:pPr>
        <w:pStyle w:val="af7"/>
      </w:pPr>
      <w:r>
        <w:t xml:space="preserve">    {</w:t>
      </w:r>
    </w:p>
    <w:p w14:paraId="1B033B9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validationResult</w:t>
      </w:r>
      <w:proofErr w:type="spellEnd"/>
      <w:r>
        <w:t xml:space="preserve"> = await </w:t>
      </w:r>
      <w:proofErr w:type="spellStart"/>
      <w:proofErr w:type="gramStart"/>
      <w:r>
        <w:t>validator.ValidateAsync</w:t>
      </w:r>
      <w:proofErr w:type="spellEnd"/>
      <w:proofErr w:type="gramEnd"/>
      <w:r>
        <w:t>(word);</w:t>
      </w:r>
    </w:p>
    <w:p w14:paraId="66116D3D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validationResult.IsValid</w:t>
      </w:r>
      <w:proofErr w:type="spellEnd"/>
      <w:proofErr w:type="gramEnd"/>
      <w:r>
        <w:t xml:space="preserve">) throw new </w:t>
      </w:r>
      <w:proofErr w:type="spellStart"/>
      <w:r>
        <w:t>ArgumentException</w:t>
      </w:r>
      <w:proofErr w:type="spellEnd"/>
      <w:r>
        <w:t xml:space="preserve">("Invalid word", </w:t>
      </w:r>
      <w:proofErr w:type="spellStart"/>
      <w:r>
        <w:t>nameof</w:t>
      </w:r>
      <w:proofErr w:type="spellEnd"/>
      <w:r>
        <w:t>(word));</w:t>
      </w:r>
    </w:p>
    <w:p w14:paraId="45989A25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foundEntity</w:t>
      </w:r>
      <w:proofErr w:type="spellEnd"/>
      <w:r>
        <w:t xml:space="preserve"> = await </w:t>
      </w:r>
      <w:proofErr w:type="spellStart"/>
      <w:proofErr w:type="gramStart"/>
      <w:r>
        <w:t>dbContext.DictionaryWords.FindAsync</w:t>
      </w:r>
      <w:proofErr w:type="spellEnd"/>
      <w:proofErr w:type="gramEnd"/>
      <w:r>
        <w:t>(</w:t>
      </w:r>
      <w:proofErr w:type="spellStart"/>
      <w:r>
        <w:t>wordId</w:t>
      </w:r>
      <w:proofErr w:type="spellEnd"/>
      <w:r>
        <w:t>);</w:t>
      </w:r>
    </w:p>
    <w:p w14:paraId="0A5E673E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foundEntity</w:t>
      </w:r>
      <w:proofErr w:type="spellEnd"/>
      <w:r>
        <w:t xml:space="preserve"> == null) throw new </w:t>
      </w:r>
      <w:proofErr w:type="spellStart"/>
      <w:proofErr w:type="gramStart"/>
      <w:r>
        <w:t>EntityNotFoundException</w:t>
      </w:r>
      <w:proofErr w:type="spellEnd"/>
      <w:r>
        <w:t>(</w:t>
      </w:r>
      <w:proofErr w:type="gramEnd"/>
      <w:r>
        <w:t>);</w:t>
      </w:r>
    </w:p>
    <w:p w14:paraId="62AB7B48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foundEntity.Transcription</w:t>
      </w:r>
      <w:proofErr w:type="spellEnd"/>
      <w:r>
        <w:t xml:space="preserve"> = </w:t>
      </w:r>
      <w:proofErr w:type="spellStart"/>
      <w:proofErr w:type="gramStart"/>
      <w:r>
        <w:t>word.Transcription</w:t>
      </w:r>
      <w:proofErr w:type="spellEnd"/>
      <w:proofErr w:type="gramEnd"/>
      <w:r>
        <w:t>;</w:t>
      </w:r>
    </w:p>
    <w:p w14:paraId="67A5571D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foundEntity.LanguageCode</w:t>
      </w:r>
      <w:proofErr w:type="spellEnd"/>
      <w:r>
        <w:t xml:space="preserve"> = </w:t>
      </w:r>
      <w:proofErr w:type="spellStart"/>
      <w:proofErr w:type="gramStart"/>
      <w:r>
        <w:t>word.LanguageCode</w:t>
      </w:r>
      <w:proofErr w:type="spellEnd"/>
      <w:proofErr w:type="gramEnd"/>
      <w:r>
        <w:t>;</w:t>
      </w:r>
    </w:p>
    <w:p w14:paraId="4D0BEB32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foundEntity.Definitions.Clear</w:t>
      </w:r>
      <w:proofErr w:type="spellEnd"/>
      <w:proofErr w:type="gramEnd"/>
      <w:r>
        <w:t>();</w:t>
      </w:r>
    </w:p>
    <w:p w14:paraId="5D4ABA13" w14:textId="77777777" w:rsidR="00CE4EC3" w:rsidRDefault="00CE4EC3" w:rsidP="00CE4EC3">
      <w:pPr>
        <w:pStyle w:val="af7"/>
      </w:pPr>
      <w:r>
        <w:t xml:space="preserve">        foreach (var </w:t>
      </w:r>
      <w:proofErr w:type="spellStart"/>
      <w:r>
        <w:t>wordDef</w:t>
      </w:r>
      <w:proofErr w:type="spellEnd"/>
      <w:r>
        <w:t xml:space="preserve"> in </w:t>
      </w:r>
      <w:proofErr w:type="spellStart"/>
      <w:proofErr w:type="gramStart"/>
      <w:r>
        <w:t>word.Definitions</w:t>
      </w:r>
      <w:proofErr w:type="spellEnd"/>
      <w:proofErr w:type="gramEnd"/>
      <w:r>
        <w:t>)</w:t>
      </w:r>
    </w:p>
    <w:p w14:paraId="16D14DBC" w14:textId="77777777" w:rsidR="00CE4EC3" w:rsidRDefault="00CE4EC3" w:rsidP="00CE4EC3">
      <w:pPr>
        <w:pStyle w:val="af7"/>
      </w:pPr>
      <w:r>
        <w:t xml:space="preserve">        {</w:t>
      </w:r>
    </w:p>
    <w:p w14:paraId="769FEF2C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foundEntity.Definitions.Add</w:t>
      </w:r>
      <w:proofErr w:type="spellEnd"/>
      <w:proofErr w:type="gramEnd"/>
      <w:r>
        <w:t>(</w:t>
      </w:r>
      <w:proofErr w:type="spellStart"/>
      <w:r>
        <w:t>wordDef.ToEntity</w:t>
      </w:r>
      <w:proofErr w:type="spellEnd"/>
      <w:r>
        <w:t>());</w:t>
      </w:r>
    </w:p>
    <w:p w14:paraId="70A76EEE" w14:textId="77777777" w:rsidR="00CE4EC3" w:rsidRDefault="00CE4EC3" w:rsidP="00CE4EC3">
      <w:pPr>
        <w:pStyle w:val="af7"/>
      </w:pPr>
      <w:r>
        <w:t xml:space="preserve">        }</w:t>
      </w:r>
    </w:p>
    <w:p w14:paraId="62579BB7" w14:textId="77777777" w:rsidR="00CE4EC3" w:rsidRDefault="00CE4EC3" w:rsidP="00CE4EC3">
      <w:pPr>
        <w:pStyle w:val="af7"/>
      </w:pPr>
    </w:p>
    <w:p w14:paraId="55FDB40A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foundEntity.Aliases.Clear</w:t>
      </w:r>
      <w:proofErr w:type="spellEnd"/>
      <w:proofErr w:type="gramEnd"/>
      <w:r>
        <w:t>();</w:t>
      </w:r>
    </w:p>
    <w:p w14:paraId="00F0C771" w14:textId="77777777" w:rsidR="00CE4EC3" w:rsidRDefault="00CE4EC3" w:rsidP="00CE4EC3">
      <w:pPr>
        <w:pStyle w:val="af7"/>
      </w:pPr>
      <w:r>
        <w:t xml:space="preserve">        foreach (var alias in </w:t>
      </w:r>
      <w:proofErr w:type="spellStart"/>
      <w:proofErr w:type="gramStart"/>
      <w:r>
        <w:t>word.Aliases</w:t>
      </w:r>
      <w:proofErr w:type="spellEnd"/>
      <w:proofErr w:type="gramEnd"/>
      <w:r>
        <w:t>)</w:t>
      </w:r>
    </w:p>
    <w:p w14:paraId="301FEB6E" w14:textId="77777777" w:rsidR="00CE4EC3" w:rsidRDefault="00CE4EC3" w:rsidP="00CE4EC3">
      <w:pPr>
        <w:pStyle w:val="af7"/>
      </w:pPr>
      <w:r>
        <w:t xml:space="preserve">        {</w:t>
      </w:r>
    </w:p>
    <w:p w14:paraId="5397A956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foundEntity.Aliases.Add</w:t>
      </w:r>
      <w:proofErr w:type="spellEnd"/>
      <w:proofErr w:type="gramEnd"/>
      <w:r>
        <w:t>(</w:t>
      </w:r>
      <w:proofErr w:type="spellStart"/>
      <w:r>
        <w:t>alias.ToEntity</w:t>
      </w:r>
      <w:proofErr w:type="spellEnd"/>
      <w:r>
        <w:t>());</w:t>
      </w:r>
    </w:p>
    <w:p w14:paraId="7C482D6E" w14:textId="77777777" w:rsidR="00CE4EC3" w:rsidRDefault="00CE4EC3" w:rsidP="00CE4EC3">
      <w:pPr>
        <w:pStyle w:val="af7"/>
      </w:pPr>
      <w:r>
        <w:t xml:space="preserve">        }</w:t>
      </w:r>
    </w:p>
    <w:p w14:paraId="7803CDBE" w14:textId="77777777" w:rsidR="00CE4EC3" w:rsidRDefault="00CE4EC3" w:rsidP="00CE4EC3">
      <w:pPr>
        <w:pStyle w:val="af7"/>
      </w:pPr>
    </w:p>
    <w:p w14:paraId="44F8EABC" w14:textId="77777777" w:rsidR="00CE4EC3" w:rsidRDefault="00CE4EC3" w:rsidP="00CE4EC3">
      <w:pPr>
        <w:pStyle w:val="af7"/>
      </w:pPr>
      <w:r>
        <w:t xml:space="preserve">        var entry = </w:t>
      </w:r>
      <w:proofErr w:type="spellStart"/>
      <w:proofErr w:type="gramStart"/>
      <w:r>
        <w:t>dbContext.DictionaryWords.Update</w:t>
      </w:r>
      <w:proofErr w:type="spellEnd"/>
      <w:proofErr w:type="gramEnd"/>
      <w:r>
        <w:t>(</w:t>
      </w:r>
      <w:proofErr w:type="spellStart"/>
      <w:r>
        <w:t>foundEntity</w:t>
      </w:r>
      <w:proofErr w:type="spellEnd"/>
      <w:r>
        <w:t>);</w:t>
      </w:r>
    </w:p>
    <w:p w14:paraId="1C51F9C1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();</w:t>
      </w:r>
    </w:p>
    <w:p w14:paraId="0FE71138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entry.Entity.ToDto</w:t>
      </w:r>
      <w:proofErr w:type="spellEnd"/>
      <w:proofErr w:type="gramEnd"/>
      <w:r>
        <w:t>();</w:t>
      </w:r>
    </w:p>
    <w:p w14:paraId="2E8C5C59" w14:textId="77777777" w:rsidR="00CE4EC3" w:rsidRDefault="00CE4EC3" w:rsidP="00CE4EC3">
      <w:pPr>
        <w:pStyle w:val="af7"/>
      </w:pPr>
      <w:r>
        <w:t xml:space="preserve">    }</w:t>
      </w:r>
    </w:p>
    <w:p w14:paraId="59BF955A" w14:textId="77777777" w:rsidR="00CE4EC3" w:rsidRDefault="00CE4EC3" w:rsidP="00CE4EC3">
      <w:pPr>
        <w:pStyle w:val="af7"/>
      </w:pPr>
    </w:p>
    <w:p w14:paraId="25D1816D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proofErr w:type="gramStart"/>
      <w:r>
        <w:t>DeleteWordAsync</w:t>
      </w:r>
      <w:proofErr w:type="spellEnd"/>
      <w:r>
        <w:t>(</w:t>
      </w:r>
      <w:proofErr w:type="gramEnd"/>
      <w:r>
        <w:t>string word)</w:t>
      </w:r>
    </w:p>
    <w:p w14:paraId="715F035E" w14:textId="77777777" w:rsidR="00CE4EC3" w:rsidRDefault="00CE4EC3" w:rsidP="00CE4EC3">
      <w:pPr>
        <w:pStyle w:val="af7"/>
      </w:pPr>
      <w:r>
        <w:t xml:space="preserve">    {</w:t>
      </w:r>
    </w:p>
    <w:p w14:paraId="6511260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foundEntity</w:t>
      </w:r>
      <w:proofErr w:type="spellEnd"/>
      <w:r>
        <w:t xml:space="preserve"> = await </w:t>
      </w:r>
      <w:proofErr w:type="spellStart"/>
      <w:proofErr w:type="gramStart"/>
      <w:r>
        <w:t>dbContext.DictionaryWords.FindAsync</w:t>
      </w:r>
      <w:proofErr w:type="spellEnd"/>
      <w:proofErr w:type="gramEnd"/>
      <w:r>
        <w:t>(word);</w:t>
      </w:r>
    </w:p>
    <w:p w14:paraId="5DEBF41D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foundEntity</w:t>
      </w:r>
      <w:proofErr w:type="spellEnd"/>
      <w:r>
        <w:t xml:space="preserve"> == null) throw new </w:t>
      </w:r>
      <w:proofErr w:type="spellStart"/>
      <w:proofErr w:type="gramStart"/>
      <w:r>
        <w:t>EntityNotFoundException</w:t>
      </w:r>
      <w:proofErr w:type="spellEnd"/>
      <w:r>
        <w:t>(</w:t>
      </w:r>
      <w:proofErr w:type="gramEnd"/>
      <w:r>
        <w:t>);</w:t>
      </w:r>
    </w:p>
    <w:p w14:paraId="4000F120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dbContext.DictionaryWords.Remove</w:t>
      </w:r>
      <w:proofErr w:type="spellEnd"/>
      <w:proofErr w:type="gramEnd"/>
      <w:r>
        <w:t>(</w:t>
      </w:r>
      <w:proofErr w:type="spellStart"/>
      <w:r>
        <w:t>foundEntity</w:t>
      </w:r>
      <w:proofErr w:type="spellEnd"/>
      <w:r>
        <w:t>);</w:t>
      </w:r>
    </w:p>
    <w:p w14:paraId="7F2F2460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();</w:t>
      </w:r>
    </w:p>
    <w:p w14:paraId="4E936937" w14:textId="77777777" w:rsidR="00CE4EC3" w:rsidRDefault="00CE4EC3" w:rsidP="00CE4EC3">
      <w:pPr>
        <w:pStyle w:val="af7"/>
      </w:pPr>
      <w:r>
        <w:t xml:space="preserve">    }</w:t>
      </w:r>
    </w:p>
    <w:p w14:paraId="08384404" w14:textId="77777777" w:rsidR="00CE4EC3" w:rsidRDefault="00CE4EC3" w:rsidP="00CE4EC3">
      <w:pPr>
        <w:pStyle w:val="af7"/>
      </w:pPr>
      <w:r>
        <w:t>}</w:t>
      </w:r>
    </w:p>
    <w:p w14:paraId="7196098B" w14:textId="77777777" w:rsidR="00CE4EC3" w:rsidRDefault="00CE4EC3" w:rsidP="00AA3514">
      <w:pPr>
        <w:pStyle w:val="affc"/>
      </w:pPr>
      <w:r>
        <w:lastRenderedPageBreak/>
        <w:t>Файл EpubBookFileHandler.cs:</w:t>
      </w:r>
    </w:p>
    <w:p w14:paraId="23F90D4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System.Text;</w:t>
      </w:r>
    </w:p>
    <w:p w14:paraId="247E8F3F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264A177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0371FC55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BookManager.Domain.Enums</w:t>
      </w:r>
      <w:proofErr w:type="gramEnd"/>
      <w:r>
        <w:t>;</w:t>
      </w:r>
    </w:p>
    <w:p w14:paraId="46E9F7C9" w14:textId="77777777" w:rsidR="00CE4EC3" w:rsidRDefault="00CE4EC3" w:rsidP="00CE4EC3">
      <w:pPr>
        <w:pStyle w:val="af7"/>
      </w:pPr>
      <w:r>
        <w:t>using HtmlAgilityPack;</w:t>
      </w:r>
    </w:p>
    <w:p w14:paraId="18D3A89F" w14:textId="77777777" w:rsidR="00CE4EC3" w:rsidRDefault="00CE4EC3" w:rsidP="00CE4EC3">
      <w:pPr>
        <w:pStyle w:val="af7"/>
      </w:pPr>
      <w:r>
        <w:t>using VersOne.Epub;</w:t>
      </w:r>
    </w:p>
    <w:p w14:paraId="0AF8A3FF" w14:textId="77777777" w:rsidR="00CE4EC3" w:rsidRDefault="00CE4EC3" w:rsidP="00CE4EC3">
      <w:pPr>
        <w:pStyle w:val="af7"/>
      </w:pPr>
    </w:p>
    <w:p w14:paraId="7FB82501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5670A07B" w14:textId="77777777" w:rsidR="00CE4EC3" w:rsidRDefault="00CE4EC3" w:rsidP="00CE4EC3">
      <w:pPr>
        <w:pStyle w:val="af7"/>
      </w:pPr>
    </w:p>
    <w:p w14:paraId="39C9781C" w14:textId="77777777" w:rsidR="00CE4EC3" w:rsidRDefault="00CE4EC3" w:rsidP="00CE4EC3">
      <w:pPr>
        <w:pStyle w:val="af7"/>
      </w:pPr>
      <w:r>
        <w:t>public sealed class EpubBookFileHandler: IBookFileHandler</w:t>
      </w:r>
    </w:p>
    <w:p w14:paraId="01119375" w14:textId="77777777" w:rsidR="00CE4EC3" w:rsidRDefault="00CE4EC3" w:rsidP="00CE4EC3">
      <w:pPr>
        <w:pStyle w:val="af7"/>
      </w:pPr>
      <w:r>
        <w:t>{</w:t>
      </w:r>
    </w:p>
    <w:p w14:paraId="1A529558" w14:textId="77777777" w:rsidR="00CE4EC3" w:rsidRDefault="00CE4EC3" w:rsidP="00CE4EC3">
      <w:pPr>
        <w:pStyle w:val="af7"/>
      </w:pPr>
      <w:r>
        <w:t xml:space="preserve">    public BookFileType FileType =&gt; BookFileType.Epub;</w:t>
      </w:r>
    </w:p>
    <w:p w14:paraId="6D382064" w14:textId="77777777" w:rsidR="00CE4EC3" w:rsidRDefault="00CE4EC3" w:rsidP="00CE4EC3">
      <w:pPr>
        <w:pStyle w:val="af7"/>
      </w:pPr>
    </w:p>
    <w:p w14:paraId="1D3F965A" w14:textId="77777777" w:rsidR="00CE4EC3" w:rsidRDefault="00CE4EC3" w:rsidP="00CE4EC3">
      <w:pPr>
        <w:pStyle w:val="af7"/>
      </w:pPr>
      <w:r>
        <w:t xml:space="preserve">    public int? </w:t>
      </w:r>
      <w:proofErr w:type="gramStart"/>
      <w:r>
        <w:t>CountNumberOfPages(</w:t>
      </w:r>
      <w:proofErr w:type="gramEnd"/>
      <w:r>
        <w:t>Stream bookStream)</w:t>
      </w:r>
    </w:p>
    <w:p w14:paraId="2B77B9DD" w14:textId="77777777" w:rsidR="00CE4EC3" w:rsidRDefault="00CE4EC3" w:rsidP="00CE4EC3">
      <w:pPr>
        <w:pStyle w:val="af7"/>
      </w:pPr>
      <w:r>
        <w:t xml:space="preserve">    {</w:t>
      </w:r>
    </w:p>
    <w:p w14:paraId="2B220B7C" w14:textId="77777777" w:rsidR="00CE4EC3" w:rsidRDefault="00CE4EC3" w:rsidP="00CE4EC3">
      <w:pPr>
        <w:pStyle w:val="af7"/>
      </w:pPr>
      <w:r>
        <w:t xml:space="preserve">        return null;</w:t>
      </w:r>
    </w:p>
    <w:p w14:paraId="541F505D" w14:textId="77777777" w:rsidR="00CE4EC3" w:rsidRDefault="00CE4EC3" w:rsidP="00CE4EC3">
      <w:pPr>
        <w:pStyle w:val="af7"/>
      </w:pPr>
      <w:r>
        <w:t xml:space="preserve">    }</w:t>
      </w:r>
    </w:p>
    <w:p w14:paraId="505AE217" w14:textId="77777777" w:rsidR="00CE4EC3" w:rsidRDefault="00CE4EC3" w:rsidP="00CE4EC3">
      <w:pPr>
        <w:pStyle w:val="af7"/>
      </w:pPr>
    </w:p>
    <w:p w14:paraId="49A0722F" w14:textId="77777777" w:rsidR="00CE4EC3" w:rsidRDefault="00CE4EC3" w:rsidP="00CE4EC3">
      <w:pPr>
        <w:pStyle w:val="af7"/>
      </w:pPr>
      <w:r>
        <w:t xml:space="preserve">    public IEnumerable&lt;string&gt; </w:t>
      </w:r>
      <w:proofErr w:type="gramStart"/>
      <w:r>
        <w:t>GetAuthorList(</w:t>
      </w:r>
      <w:proofErr w:type="gramEnd"/>
      <w:r>
        <w:t>Stream bookStream)</w:t>
      </w:r>
    </w:p>
    <w:p w14:paraId="2B494925" w14:textId="77777777" w:rsidR="00CE4EC3" w:rsidRDefault="00CE4EC3" w:rsidP="00CE4EC3">
      <w:pPr>
        <w:pStyle w:val="af7"/>
      </w:pPr>
      <w:r>
        <w:t xml:space="preserve">    {</w:t>
      </w:r>
    </w:p>
    <w:p w14:paraId="3587E2A4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390E6B05" w14:textId="77777777" w:rsidR="00CE4EC3" w:rsidRDefault="00CE4EC3" w:rsidP="00CE4EC3">
      <w:pPr>
        <w:pStyle w:val="af7"/>
      </w:pPr>
      <w:r>
        <w:t xml:space="preserve">        var book = EpubReader.ReadBook(bookStream);</w:t>
      </w:r>
    </w:p>
    <w:p w14:paraId="792C768E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book.AuthorList</w:t>
      </w:r>
      <w:proofErr w:type="spellEnd"/>
      <w:proofErr w:type="gramEnd"/>
      <w:r>
        <w:t>;</w:t>
      </w:r>
    </w:p>
    <w:p w14:paraId="39CD1A53" w14:textId="77777777" w:rsidR="00CE4EC3" w:rsidRDefault="00CE4EC3" w:rsidP="00CE4EC3">
      <w:pPr>
        <w:pStyle w:val="af7"/>
      </w:pPr>
      <w:r>
        <w:t xml:space="preserve">    }</w:t>
      </w:r>
    </w:p>
    <w:p w14:paraId="0C77BBFF" w14:textId="77777777" w:rsidR="00CE4EC3" w:rsidRDefault="00CE4EC3" w:rsidP="00CE4EC3">
      <w:pPr>
        <w:pStyle w:val="af7"/>
      </w:pPr>
    </w:p>
    <w:p w14:paraId="6873D0F1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RawImageDto</w:t>
      </w:r>
      <w:proofErr w:type="spellEnd"/>
      <w:r>
        <w:t xml:space="preserve">? </w:t>
      </w:r>
      <w:proofErr w:type="spellStart"/>
      <w:proofErr w:type="gramStart"/>
      <w:r>
        <w:t>GetPreviewImage</w:t>
      </w:r>
      <w:proofErr w:type="spellEnd"/>
      <w:r>
        <w:t>(</w:t>
      </w:r>
      <w:proofErr w:type="gramEnd"/>
      <w:r>
        <w:t xml:space="preserve">Stream </w:t>
      </w:r>
      <w:proofErr w:type="spellStart"/>
      <w:r>
        <w:t>bookStream</w:t>
      </w:r>
      <w:proofErr w:type="spellEnd"/>
      <w:r>
        <w:t>)</w:t>
      </w:r>
    </w:p>
    <w:p w14:paraId="3E23AD4E" w14:textId="77777777" w:rsidR="00CE4EC3" w:rsidRDefault="00CE4EC3" w:rsidP="00CE4EC3">
      <w:pPr>
        <w:pStyle w:val="af7"/>
      </w:pPr>
      <w:r>
        <w:t xml:space="preserve">    {</w:t>
      </w:r>
    </w:p>
    <w:p w14:paraId="79BC578F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bookStream.Seek</w:t>
      </w:r>
      <w:proofErr w:type="spellEnd"/>
      <w:r>
        <w:t xml:space="preserve">(0, </w:t>
      </w:r>
      <w:proofErr w:type="spellStart"/>
      <w:r>
        <w:t>SeekOrigin.Begin</w:t>
      </w:r>
      <w:proofErr w:type="spellEnd"/>
      <w:r>
        <w:t>);</w:t>
      </w:r>
    </w:p>
    <w:p w14:paraId="4977FB11" w14:textId="77777777" w:rsidR="00CE4EC3" w:rsidRDefault="00CE4EC3" w:rsidP="00CE4EC3">
      <w:pPr>
        <w:pStyle w:val="af7"/>
      </w:pPr>
      <w:r>
        <w:t xml:space="preserve">        var book = </w:t>
      </w:r>
      <w:proofErr w:type="spellStart"/>
      <w:r>
        <w:t>EpubReader.ReadBook</w:t>
      </w:r>
      <w:proofErr w:type="spellEnd"/>
      <w:r>
        <w:t>(</w:t>
      </w:r>
      <w:proofErr w:type="spellStart"/>
      <w:r>
        <w:t>bookStream</w:t>
      </w:r>
      <w:proofErr w:type="spellEnd"/>
      <w:r>
        <w:t>);</w:t>
      </w:r>
    </w:p>
    <w:p w14:paraId="1AE7873B" w14:textId="77777777" w:rsidR="00CE4EC3" w:rsidRDefault="00CE4EC3" w:rsidP="00CE4EC3">
      <w:pPr>
        <w:pStyle w:val="af7"/>
      </w:pPr>
      <w:r>
        <w:t xml:space="preserve">        // </w:t>
      </w:r>
      <w:proofErr w:type="spellStart"/>
      <w:proofErr w:type="gramStart"/>
      <w:r>
        <w:t>book.CoverImage</w:t>
      </w:r>
      <w:proofErr w:type="spellEnd"/>
      <w:proofErr w:type="gramEnd"/>
      <w:r>
        <w:t>;</w:t>
      </w:r>
    </w:p>
    <w:p w14:paraId="3F3BA3EC" w14:textId="77777777" w:rsidR="00CE4EC3" w:rsidRDefault="00CE4EC3" w:rsidP="00CE4EC3">
      <w:pPr>
        <w:pStyle w:val="af7"/>
      </w:pPr>
      <w:r>
        <w:t xml:space="preserve">        // TODO: Need to implement </w:t>
      </w:r>
      <w:proofErr w:type="spellStart"/>
      <w:r>
        <w:t>GetJpegImageAsync</w:t>
      </w:r>
      <w:proofErr w:type="spellEnd"/>
    </w:p>
    <w:p w14:paraId="6E0C6521" w14:textId="77777777" w:rsidR="00CE4EC3" w:rsidRDefault="00CE4EC3" w:rsidP="00CE4EC3">
      <w:pPr>
        <w:pStyle w:val="af7"/>
      </w:pPr>
      <w:r>
        <w:t xml:space="preserve">        return null;</w:t>
      </w:r>
    </w:p>
    <w:p w14:paraId="6C909F5E" w14:textId="77777777" w:rsidR="00CE4EC3" w:rsidRDefault="00CE4EC3" w:rsidP="00CE4EC3">
      <w:pPr>
        <w:pStyle w:val="af7"/>
      </w:pPr>
      <w:r>
        <w:t xml:space="preserve">    }</w:t>
      </w:r>
    </w:p>
    <w:p w14:paraId="033EC713" w14:textId="77777777" w:rsidR="00CE4EC3" w:rsidRDefault="00CE4EC3" w:rsidP="00CE4EC3">
      <w:pPr>
        <w:pStyle w:val="af7"/>
      </w:pPr>
    </w:p>
    <w:p w14:paraId="1A67C300" w14:textId="77777777" w:rsidR="00CE4EC3" w:rsidRDefault="00CE4EC3" w:rsidP="00CE4EC3">
      <w:pPr>
        <w:pStyle w:val="af7"/>
      </w:pPr>
      <w:r>
        <w:t xml:space="preserve">    public Task&lt;Stream&gt; </w:t>
      </w:r>
      <w:proofErr w:type="spellStart"/>
      <w:proofErr w:type="gramStart"/>
      <w:r>
        <w:t>GetJpegImageAsync</w:t>
      </w:r>
      <w:proofErr w:type="spellEnd"/>
      <w:r>
        <w:t>(</w:t>
      </w:r>
      <w:proofErr w:type="spellStart"/>
      <w:proofErr w:type="gramEnd"/>
      <w:r>
        <w:t>RawImageDto</w:t>
      </w:r>
      <w:proofErr w:type="spellEnd"/>
      <w:r>
        <w:t xml:space="preserve"> </w:t>
      </w:r>
      <w:proofErr w:type="spellStart"/>
      <w:r>
        <w:t>rawImage</w:t>
      </w:r>
      <w:proofErr w:type="spellEnd"/>
      <w:r>
        <w:t>)</w:t>
      </w:r>
    </w:p>
    <w:p w14:paraId="19B09917" w14:textId="77777777" w:rsidR="00CE4EC3" w:rsidRDefault="00CE4EC3" w:rsidP="00CE4EC3">
      <w:pPr>
        <w:pStyle w:val="af7"/>
      </w:pPr>
      <w:r>
        <w:t xml:space="preserve">    {</w:t>
      </w:r>
    </w:p>
    <w:p w14:paraId="26EDD9C7" w14:textId="77777777" w:rsidR="00CE4EC3" w:rsidRDefault="00CE4EC3" w:rsidP="00CE4EC3">
      <w:pPr>
        <w:pStyle w:val="af7"/>
      </w:pPr>
      <w:r>
        <w:t xml:space="preserve">        throw new </w:t>
      </w:r>
      <w:proofErr w:type="spellStart"/>
      <w:proofErr w:type="gramStart"/>
      <w:r>
        <w:t>NotImplementedException</w:t>
      </w:r>
      <w:proofErr w:type="spellEnd"/>
      <w:r>
        <w:t>(</w:t>
      </w:r>
      <w:proofErr w:type="gramEnd"/>
      <w:r>
        <w:t>);</w:t>
      </w:r>
    </w:p>
    <w:p w14:paraId="0DC879A4" w14:textId="77777777" w:rsidR="00CE4EC3" w:rsidRDefault="00CE4EC3" w:rsidP="00CE4EC3">
      <w:pPr>
        <w:pStyle w:val="af7"/>
      </w:pPr>
      <w:r>
        <w:t xml:space="preserve">    }</w:t>
      </w:r>
    </w:p>
    <w:p w14:paraId="5EEF53F4" w14:textId="77777777" w:rsidR="00CE4EC3" w:rsidRDefault="00CE4EC3" w:rsidP="00CE4EC3">
      <w:pPr>
        <w:pStyle w:val="af7"/>
      </w:pPr>
    </w:p>
    <w:p w14:paraId="1E74AD81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IAsyncEnumerable</w:t>
      </w:r>
      <w:proofErr w:type="spellEnd"/>
      <w:r>
        <w:t>&lt;</w:t>
      </w:r>
      <w:proofErr w:type="spellStart"/>
      <w:r>
        <w:t>BookText</w:t>
      </w:r>
      <w:proofErr w:type="spellEnd"/>
      <w:r>
        <w:t xml:space="preserve">&gt; </w:t>
      </w:r>
      <w:proofErr w:type="spellStart"/>
      <w:proofErr w:type="gramStart"/>
      <w:r>
        <w:t>StreamBookTexts</w:t>
      </w:r>
      <w:proofErr w:type="spellEnd"/>
      <w:r>
        <w:t>(</w:t>
      </w:r>
      <w:proofErr w:type="gramEnd"/>
      <w:r>
        <w:t xml:space="preserve">Guid </w:t>
      </w:r>
      <w:proofErr w:type="spellStart"/>
      <w:r>
        <w:t>bookId</w:t>
      </w:r>
      <w:proofErr w:type="spellEnd"/>
      <w:r>
        <w:t>, Stream stream)</w:t>
      </w:r>
    </w:p>
    <w:p w14:paraId="7D30FCFC" w14:textId="77777777" w:rsidR="00CE4EC3" w:rsidRDefault="00CE4EC3" w:rsidP="00CE4EC3">
      <w:pPr>
        <w:pStyle w:val="af7"/>
      </w:pPr>
      <w:r>
        <w:t xml:space="preserve">    {</w:t>
      </w:r>
    </w:p>
    <w:p w14:paraId="5B66488E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stream.Seek</w:t>
      </w:r>
      <w:proofErr w:type="spellEnd"/>
      <w:proofErr w:type="gramEnd"/>
      <w:r>
        <w:t xml:space="preserve">(0, </w:t>
      </w:r>
      <w:proofErr w:type="spellStart"/>
      <w:r>
        <w:t>SeekOrigin.Begin</w:t>
      </w:r>
      <w:proofErr w:type="spellEnd"/>
      <w:r>
        <w:t>);</w:t>
      </w:r>
    </w:p>
    <w:p w14:paraId="7DFA56E9" w14:textId="77777777" w:rsidR="00CE4EC3" w:rsidRDefault="00CE4EC3" w:rsidP="00CE4EC3">
      <w:pPr>
        <w:pStyle w:val="af7"/>
      </w:pPr>
      <w:r>
        <w:t xml:space="preserve">        var book = </w:t>
      </w:r>
      <w:proofErr w:type="spellStart"/>
      <w:r>
        <w:t>EpubReader.ReadBook</w:t>
      </w:r>
      <w:proofErr w:type="spellEnd"/>
      <w:r>
        <w:t>(stream);</w:t>
      </w:r>
    </w:p>
    <w:p w14:paraId="07E514FF" w14:textId="77777777" w:rsidR="00CE4EC3" w:rsidRDefault="00CE4EC3" w:rsidP="00CE4EC3">
      <w:pPr>
        <w:pStyle w:val="af7"/>
      </w:pPr>
      <w:r>
        <w:t xml:space="preserve">        var contents = book</w:t>
      </w:r>
    </w:p>
    <w:p w14:paraId="7A6320EC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ReadingOrder</w:t>
      </w:r>
      <w:proofErr w:type="spellEnd"/>
      <w:proofErr w:type="gramEnd"/>
    </w:p>
    <w:p w14:paraId="47F2F6F8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.Select</w:t>
      </w:r>
      <w:proofErr w:type="gramEnd"/>
      <w:r>
        <w:t>(</w:t>
      </w:r>
      <w:proofErr w:type="spellStart"/>
      <w:r>
        <w:t>textContent</w:t>
      </w:r>
      <w:proofErr w:type="spellEnd"/>
      <w:r>
        <w:t xml:space="preserve"> =&gt; new </w:t>
      </w:r>
      <w:proofErr w:type="spellStart"/>
      <w:r>
        <w:t>BookText</w:t>
      </w:r>
      <w:proofErr w:type="spellEnd"/>
    </w:p>
    <w:p w14:paraId="4EF95E09" w14:textId="77777777" w:rsidR="00CE4EC3" w:rsidRDefault="00CE4EC3" w:rsidP="00CE4EC3">
      <w:pPr>
        <w:pStyle w:val="af7"/>
      </w:pPr>
      <w:r>
        <w:t xml:space="preserve">            {</w:t>
      </w:r>
    </w:p>
    <w:p w14:paraId="4F996638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BookDocumentId</w:t>
      </w:r>
      <w:proofErr w:type="spellEnd"/>
      <w:r>
        <w:t xml:space="preserve"> = </w:t>
      </w:r>
      <w:proofErr w:type="spellStart"/>
      <w:r>
        <w:t>bookId</w:t>
      </w:r>
      <w:proofErr w:type="spellEnd"/>
      <w:r>
        <w:t>,</w:t>
      </w:r>
    </w:p>
    <w:p w14:paraId="4AF36236" w14:textId="77777777" w:rsidR="00CE4EC3" w:rsidRDefault="00CE4EC3" w:rsidP="00CE4EC3">
      <w:pPr>
        <w:pStyle w:val="af7"/>
      </w:pPr>
      <w:r>
        <w:t xml:space="preserve">                Text = </w:t>
      </w:r>
      <w:proofErr w:type="spellStart"/>
      <w:r>
        <w:t>PrintTextContentFile</w:t>
      </w:r>
      <w:proofErr w:type="spellEnd"/>
      <w:r>
        <w:t>(</w:t>
      </w:r>
      <w:proofErr w:type="spellStart"/>
      <w:r>
        <w:t>textContent</w:t>
      </w:r>
      <w:proofErr w:type="spellEnd"/>
      <w:r>
        <w:t>),</w:t>
      </w:r>
    </w:p>
    <w:p w14:paraId="760B92B9" w14:textId="77777777" w:rsidR="00CE4EC3" w:rsidRDefault="00CE4EC3" w:rsidP="00CE4EC3">
      <w:pPr>
        <w:pStyle w:val="af7"/>
      </w:pPr>
      <w:r>
        <w:t xml:space="preserve">            }</w:t>
      </w:r>
      <w:proofErr w:type="gramStart"/>
      <w:r>
        <w:t>).</w:t>
      </w:r>
      <w:proofErr w:type="spellStart"/>
      <w:r>
        <w:t>ToAsyncEnumerable</w:t>
      </w:r>
      <w:proofErr w:type="spellEnd"/>
      <w:proofErr w:type="gramEnd"/>
      <w:r>
        <w:t>();</w:t>
      </w:r>
    </w:p>
    <w:p w14:paraId="3508ACA2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stream.Dispose</w:t>
      </w:r>
      <w:proofErr w:type="spellEnd"/>
      <w:proofErr w:type="gramEnd"/>
      <w:r>
        <w:t>();</w:t>
      </w:r>
    </w:p>
    <w:p w14:paraId="28D38C35" w14:textId="77777777" w:rsidR="00CE4EC3" w:rsidRDefault="00CE4EC3" w:rsidP="00CE4EC3">
      <w:pPr>
        <w:pStyle w:val="af7"/>
      </w:pPr>
      <w:r>
        <w:t xml:space="preserve">        return contents;</w:t>
      </w:r>
    </w:p>
    <w:p w14:paraId="56B6A06C" w14:textId="77777777" w:rsidR="00CE4EC3" w:rsidRDefault="00CE4EC3" w:rsidP="00CE4EC3">
      <w:pPr>
        <w:pStyle w:val="af7"/>
      </w:pPr>
      <w:r>
        <w:t xml:space="preserve">    }</w:t>
      </w:r>
    </w:p>
    <w:p w14:paraId="373540E7" w14:textId="77777777" w:rsidR="00CE4EC3" w:rsidRDefault="00CE4EC3" w:rsidP="00CE4EC3">
      <w:pPr>
        <w:pStyle w:val="af7"/>
      </w:pPr>
    </w:p>
    <w:p w14:paraId="1107A674" w14:textId="77777777" w:rsidR="00CE4EC3" w:rsidRDefault="00CE4EC3" w:rsidP="00CE4EC3">
      <w:pPr>
        <w:pStyle w:val="af7"/>
      </w:pPr>
      <w:r>
        <w:t xml:space="preserve">    public string? </w:t>
      </w:r>
      <w:proofErr w:type="spellStart"/>
      <w:proofErr w:type="gramStart"/>
      <w:r>
        <w:t>GetBookTitle</w:t>
      </w:r>
      <w:proofErr w:type="spellEnd"/>
      <w:r>
        <w:t>(</w:t>
      </w:r>
      <w:proofErr w:type="gramEnd"/>
      <w:r>
        <w:t xml:space="preserve">Stream </w:t>
      </w:r>
      <w:proofErr w:type="spellStart"/>
      <w:r>
        <w:t>bookStream</w:t>
      </w:r>
      <w:proofErr w:type="spellEnd"/>
      <w:r>
        <w:t>)</w:t>
      </w:r>
    </w:p>
    <w:p w14:paraId="6D895D05" w14:textId="77777777" w:rsidR="00CE4EC3" w:rsidRDefault="00CE4EC3" w:rsidP="00CE4EC3">
      <w:pPr>
        <w:pStyle w:val="af7"/>
      </w:pPr>
      <w:r>
        <w:t xml:space="preserve">    {</w:t>
      </w:r>
    </w:p>
    <w:p w14:paraId="49C28173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bookStream.Seek</w:t>
      </w:r>
      <w:proofErr w:type="spellEnd"/>
      <w:r>
        <w:t xml:space="preserve">(0, </w:t>
      </w:r>
      <w:proofErr w:type="spellStart"/>
      <w:r>
        <w:t>SeekOrigin.Begin</w:t>
      </w:r>
      <w:proofErr w:type="spellEnd"/>
      <w:r>
        <w:t>);</w:t>
      </w:r>
    </w:p>
    <w:p w14:paraId="45ED03B3" w14:textId="77777777" w:rsidR="00CE4EC3" w:rsidRDefault="00CE4EC3" w:rsidP="00CE4EC3">
      <w:pPr>
        <w:pStyle w:val="af7"/>
      </w:pPr>
      <w:r>
        <w:t xml:space="preserve">        using var document = </w:t>
      </w:r>
      <w:proofErr w:type="spellStart"/>
      <w:r>
        <w:t>EpubReader.OpenBook</w:t>
      </w:r>
      <w:proofErr w:type="spellEnd"/>
      <w:r>
        <w:t>(</w:t>
      </w:r>
      <w:proofErr w:type="spellStart"/>
      <w:r>
        <w:t>bookStream</w:t>
      </w:r>
      <w:proofErr w:type="spellEnd"/>
      <w:r>
        <w:t>);</w:t>
      </w:r>
    </w:p>
    <w:p w14:paraId="30B3CB96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document.Title</w:t>
      </w:r>
      <w:proofErr w:type="spellEnd"/>
      <w:r>
        <w:t xml:space="preserve">) ? null : </w:t>
      </w:r>
      <w:proofErr w:type="spellStart"/>
      <w:r>
        <w:t>document.Title</w:t>
      </w:r>
      <w:proofErr w:type="spellEnd"/>
      <w:r>
        <w:t>;</w:t>
      </w:r>
    </w:p>
    <w:p w14:paraId="7C95FFFF" w14:textId="77777777" w:rsidR="00CE4EC3" w:rsidRDefault="00CE4EC3" w:rsidP="00CE4EC3">
      <w:pPr>
        <w:pStyle w:val="af7"/>
      </w:pPr>
      <w:r>
        <w:t xml:space="preserve">    }</w:t>
      </w:r>
    </w:p>
    <w:p w14:paraId="218AD6EB" w14:textId="77777777" w:rsidR="00CE4EC3" w:rsidRDefault="00CE4EC3" w:rsidP="00CE4EC3">
      <w:pPr>
        <w:pStyle w:val="af7"/>
      </w:pPr>
    </w:p>
    <w:p w14:paraId="6663C3D2" w14:textId="77777777" w:rsidR="00CE4EC3" w:rsidRDefault="00CE4EC3" w:rsidP="00CE4EC3">
      <w:pPr>
        <w:pStyle w:val="af7"/>
      </w:pPr>
      <w:r>
        <w:t xml:space="preserve">    private static string </w:t>
      </w:r>
      <w:proofErr w:type="spellStart"/>
      <w:proofErr w:type="gramStart"/>
      <w:r>
        <w:t>PrintTextContentFile</w:t>
      </w:r>
      <w:proofErr w:type="spellEnd"/>
      <w:r>
        <w:t>(</w:t>
      </w:r>
      <w:proofErr w:type="spellStart"/>
      <w:proofErr w:type="gramEnd"/>
      <w:r>
        <w:t>EpubLocalTextContentFile</w:t>
      </w:r>
      <w:proofErr w:type="spellEnd"/>
      <w:r>
        <w:t xml:space="preserve"> </w:t>
      </w:r>
      <w:proofErr w:type="spellStart"/>
      <w:r>
        <w:t>textContentFile</w:t>
      </w:r>
      <w:proofErr w:type="spellEnd"/>
      <w:r>
        <w:t>)</w:t>
      </w:r>
    </w:p>
    <w:p w14:paraId="1C5C2FF3" w14:textId="77777777" w:rsidR="00CE4EC3" w:rsidRDefault="00CE4EC3" w:rsidP="00CE4EC3">
      <w:pPr>
        <w:pStyle w:val="af7"/>
      </w:pPr>
      <w:r>
        <w:t xml:space="preserve">    {</w:t>
      </w:r>
    </w:p>
    <w:p w14:paraId="17A83CE5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HtmlDocument</w:t>
      </w:r>
      <w:proofErr w:type="spellEnd"/>
      <w:r>
        <w:t xml:space="preserve"> </w:t>
      </w:r>
      <w:proofErr w:type="spellStart"/>
      <w:r>
        <w:t>htmlDocument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2C34D8D6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htmlDocument.LoadHtml</w:t>
      </w:r>
      <w:proofErr w:type="spellEnd"/>
      <w:r>
        <w:t>(</w:t>
      </w:r>
      <w:proofErr w:type="spellStart"/>
      <w:r>
        <w:t>textContentFile.Content</w:t>
      </w:r>
      <w:proofErr w:type="spellEnd"/>
      <w:r>
        <w:t>);</w:t>
      </w:r>
    </w:p>
    <w:p w14:paraId="026F53B3" w14:textId="77777777" w:rsidR="00CE4EC3" w:rsidRDefault="00CE4EC3" w:rsidP="00CE4EC3">
      <w:pPr>
        <w:pStyle w:val="af7"/>
      </w:pPr>
      <w:r>
        <w:t xml:space="preserve">        StringBuilder sb = </w:t>
      </w:r>
      <w:proofErr w:type="gramStart"/>
      <w:r>
        <w:t>new(</w:t>
      </w:r>
      <w:proofErr w:type="gramEnd"/>
      <w:r>
        <w:t>);</w:t>
      </w:r>
    </w:p>
    <w:p w14:paraId="03EAB839" w14:textId="77777777" w:rsidR="00CE4EC3" w:rsidRDefault="00CE4EC3" w:rsidP="00CE4EC3">
      <w:pPr>
        <w:pStyle w:val="af7"/>
      </w:pPr>
      <w:r>
        <w:t xml:space="preserve">        foreach (var node in </w:t>
      </w:r>
      <w:proofErr w:type="spellStart"/>
      <w:proofErr w:type="gramStart"/>
      <w:r>
        <w:t>htmlDocument.DocumentNode.SelectNodes</w:t>
      </w:r>
      <w:proofErr w:type="spellEnd"/>
      <w:proofErr w:type="gramEnd"/>
      <w:r>
        <w:t>("//text()"))</w:t>
      </w:r>
    </w:p>
    <w:p w14:paraId="5EAA0D0B" w14:textId="77777777" w:rsidR="00CE4EC3" w:rsidRDefault="00CE4EC3" w:rsidP="00CE4EC3">
      <w:pPr>
        <w:pStyle w:val="af7"/>
      </w:pPr>
      <w:r>
        <w:t xml:space="preserve">        {</w:t>
      </w:r>
    </w:p>
    <w:p w14:paraId="3CC34185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sb.AppendLine</w:t>
      </w:r>
      <w:proofErr w:type="spellEnd"/>
      <w:proofErr w:type="gramEnd"/>
      <w:r>
        <w:t>(</w:t>
      </w:r>
      <w:proofErr w:type="spellStart"/>
      <w:r>
        <w:t>node.InnerText.Trim</w:t>
      </w:r>
      <w:proofErr w:type="spellEnd"/>
      <w:r>
        <w:t>());</w:t>
      </w:r>
    </w:p>
    <w:p w14:paraId="29B55067" w14:textId="77777777" w:rsidR="00CE4EC3" w:rsidRDefault="00CE4EC3" w:rsidP="00CE4EC3">
      <w:pPr>
        <w:pStyle w:val="af7"/>
      </w:pPr>
      <w:r>
        <w:t xml:space="preserve">        }</w:t>
      </w:r>
    </w:p>
    <w:p w14:paraId="2BDA4507" w14:textId="77777777" w:rsidR="00CE4EC3" w:rsidRDefault="00CE4EC3" w:rsidP="00CE4EC3">
      <w:pPr>
        <w:pStyle w:val="af7"/>
      </w:pPr>
    </w:p>
    <w:p w14:paraId="6F96ED90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contentText</w:t>
      </w:r>
      <w:proofErr w:type="spellEnd"/>
      <w:r>
        <w:t xml:space="preserve"> = </w:t>
      </w:r>
      <w:proofErr w:type="spellStart"/>
      <w:proofErr w:type="gramStart"/>
      <w:r>
        <w:t>sb.ToString</w:t>
      </w:r>
      <w:proofErr w:type="spellEnd"/>
      <w:proofErr w:type="gramEnd"/>
      <w:r>
        <w:t>();</w:t>
      </w:r>
    </w:p>
    <w:p w14:paraId="0C24AD38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contentText</w:t>
      </w:r>
      <w:proofErr w:type="spellEnd"/>
      <w:r>
        <w:t>;</w:t>
      </w:r>
    </w:p>
    <w:p w14:paraId="7615F337" w14:textId="77777777" w:rsidR="00CE4EC3" w:rsidRDefault="00CE4EC3" w:rsidP="00CE4EC3">
      <w:pPr>
        <w:pStyle w:val="af7"/>
      </w:pPr>
      <w:r>
        <w:t xml:space="preserve">    }</w:t>
      </w:r>
    </w:p>
    <w:p w14:paraId="432075D3" w14:textId="77777777" w:rsidR="00CE4EC3" w:rsidRDefault="00CE4EC3" w:rsidP="00CE4EC3">
      <w:pPr>
        <w:pStyle w:val="af7"/>
      </w:pPr>
      <w:r>
        <w:t>}</w:t>
      </w:r>
    </w:p>
    <w:p w14:paraId="4F54E868" w14:textId="77777777" w:rsidR="00CE4EC3" w:rsidRDefault="00CE4EC3" w:rsidP="00AA3514">
      <w:pPr>
        <w:pStyle w:val="affc"/>
      </w:pPr>
      <w:r>
        <w:lastRenderedPageBreak/>
        <w:t>Файл MerriamWebsterDictionaryProvider.cs:</w:t>
      </w:r>
    </w:p>
    <w:p w14:paraId="0764C5E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System.Text.Json;</w:t>
      </w:r>
    </w:p>
    <w:p w14:paraId="400A27B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System.Text.RegularExpressions</w:t>
      </w:r>
      <w:proofErr w:type="gramEnd"/>
      <w:r>
        <w:t>;</w:t>
      </w:r>
    </w:p>
    <w:p w14:paraId="60A31CD4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BookManager.Application.Common.Config</w:t>
      </w:r>
      <w:proofErr w:type="gramEnd"/>
      <w:r>
        <w:t>;</w:t>
      </w:r>
    </w:p>
    <w:p w14:paraId="6C95E06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4CCFDFFC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BookManager.Application.Common.Exceptions</w:t>
      </w:r>
      <w:proofErr w:type="gramEnd"/>
      <w:r>
        <w:t>;</w:t>
      </w:r>
    </w:p>
    <w:p w14:paraId="5DD0A27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27F64404" w14:textId="77777777" w:rsidR="00CE4EC3" w:rsidRDefault="00CE4EC3" w:rsidP="00CE4EC3">
      <w:pPr>
        <w:pStyle w:val="af7"/>
      </w:pPr>
      <w:r>
        <w:t>using Flurl;</w:t>
      </w:r>
    </w:p>
    <w:p w14:paraId="2D9C268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Microsoft.Extensions.Options</w:t>
      </w:r>
      <w:proofErr w:type="gramEnd"/>
      <w:r>
        <w:t>;</w:t>
      </w:r>
    </w:p>
    <w:p w14:paraId="5A7F7B36" w14:textId="77777777" w:rsidR="00CE4EC3" w:rsidRDefault="00CE4EC3" w:rsidP="00CE4EC3">
      <w:pPr>
        <w:pStyle w:val="af7"/>
      </w:pPr>
    </w:p>
    <w:p w14:paraId="67A6A2DA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7EC27609" w14:textId="77777777" w:rsidR="00CE4EC3" w:rsidRDefault="00CE4EC3" w:rsidP="00CE4EC3">
      <w:pPr>
        <w:pStyle w:val="af7"/>
      </w:pPr>
    </w:p>
    <w:p w14:paraId="0537263E" w14:textId="77777777" w:rsidR="00CE4EC3" w:rsidRDefault="00CE4EC3" w:rsidP="00CE4EC3">
      <w:pPr>
        <w:pStyle w:val="af7"/>
      </w:pPr>
      <w:r>
        <w:t xml:space="preserve">public partial class </w:t>
      </w:r>
      <w:proofErr w:type="gramStart"/>
      <w:r>
        <w:t>MerriamWebsterDictionaryProvider(</w:t>
      </w:r>
      <w:proofErr w:type="gramEnd"/>
    </w:p>
    <w:p w14:paraId="2FC2CC73" w14:textId="77777777" w:rsidR="00CE4EC3" w:rsidRDefault="00CE4EC3" w:rsidP="00CE4EC3">
      <w:pPr>
        <w:pStyle w:val="af7"/>
      </w:pPr>
      <w:r>
        <w:t xml:space="preserve">    HttpClient httpClient,</w:t>
      </w:r>
    </w:p>
    <w:p w14:paraId="5F2A2CE5" w14:textId="77777777" w:rsidR="00CE4EC3" w:rsidRDefault="00CE4EC3" w:rsidP="00CE4EC3">
      <w:pPr>
        <w:pStyle w:val="af7"/>
      </w:pPr>
      <w:r>
        <w:t xml:space="preserve">    IOptions&lt;MerriamWebsterOptions&gt; options)</w:t>
      </w:r>
    </w:p>
    <w:p w14:paraId="70093437" w14:textId="77777777" w:rsidR="00CE4EC3" w:rsidRDefault="00CE4EC3" w:rsidP="00CE4EC3">
      <w:pPr>
        <w:pStyle w:val="af7"/>
      </w:pPr>
      <w:r>
        <w:t xml:space="preserve">    : IThirdPartyDictionaryProvider</w:t>
      </w:r>
    </w:p>
    <w:p w14:paraId="2C2518D1" w14:textId="77777777" w:rsidR="00CE4EC3" w:rsidRDefault="00CE4EC3" w:rsidP="00CE4EC3">
      <w:pPr>
        <w:pStyle w:val="af7"/>
      </w:pPr>
      <w:r>
        <w:t>{</w:t>
      </w:r>
    </w:p>
    <w:p w14:paraId="2635E710" w14:textId="77777777" w:rsidR="00CE4EC3" w:rsidRDefault="00CE4EC3" w:rsidP="00CE4EC3">
      <w:pPr>
        <w:pStyle w:val="af7"/>
      </w:pPr>
      <w:r>
        <w:t xml:space="preserve">    private const string RequestUri = "https://www.dictionaryapi.com/api/v3/references/collegiate/json";</w:t>
      </w:r>
    </w:p>
    <w:p w14:paraId="7CEE222E" w14:textId="77777777" w:rsidR="00CE4EC3" w:rsidRDefault="00CE4EC3" w:rsidP="00CE4EC3">
      <w:pPr>
        <w:pStyle w:val="af7"/>
      </w:pPr>
    </w:p>
    <w:p w14:paraId="56A248F4" w14:textId="77777777" w:rsidR="00CE4EC3" w:rsidRDefault="00CE4EC3" w:rsidP="00CE4EC3">
      <w:pPr>
        <w:pStyle w:val="af7"/>
      </w:pPr>
      <w:r>
        <w:t xml:space="preserve">    private readonly MerriamWebsterOptions _options = </w:t>
      </w:r>
      <w:proofErr w:type="gramStart"/>
      <w:r>
        <w:t>options.Value</w:t>
      </w:r>
      <w:proofErr w:type="gramEnd"/>
      <w:r>
        <w:t>;</w:t>
      </w:r>
    </w:p>
    <w:p w14:paraId="2AD5976D" w14:textId="77777777" w:rsidR="00CE4EC3" w:rsidRDefault="00CE4EC3" w:rsidP="00CE4EC3">
      <w:pPr>
        <w:pStyle w:val="af7"/>
      </w:pPr>
      <w:r>
        <w:t xml:space="preserve">    private readonly JsonSerializerOptions _jsonSerializerOptions = </w:t>
      </w:r>
      <w:proofErr w:type="gramStart"/>
      <w:r>
        <w:t>new(</w:t>
      </w:r>
      <w:proofErr w:type="gramEnd"/>
      <w:r>
        <w:t>JsonSerializerDefaults.Web);</w:t>
      </w:r>
    </w:p>
    <w:p w14:paraId="5F1F01D1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readonly</w:t>
      </w:r>
      <w:proofErr w:type="spellEnd"/>
      <w:r>
        <w:t xml:space="preserve"> Regex _</w:t>
      </w:r>
      <w:proofErr w:type="spellStart"/>
      <w:r>
        <w:t>wordIdRegex</w:t>
      </w:r>
      <w:proofErr w:type="spellEnd"/>
      <w:r>
        <w:t xml:space="preserve"> = </w:t>
      </w:r>
      <w:proofErr w:type="spellStart"/>
      <w:proofErr w:type="gramStart"/>
      <w:r>
        <w:t>WordIdRegex</w:t>
      </w:r>
      <w:proofErr w:type="spellEnd"/>
      <w:r>
        <w:t>(</w:t>
      </w:r>
      <w:proofErr w:type="gramEnd"/>
      <w:r>
        <w:t>);</w:t>
      </w:r>
    </w:p>
    <w:p w14:paraId="4395AB3B" w14:textId="77777777" w:rsidR="00CE4EC3" w:rsidRDefault="00CE4EC3" w:rsidP="00CE4EC3">
      <w:pPr>
        <w:pStyle w:val="af7"/>
      </w:pPr>
    </w:p>
    <w:p w14:paraId="5FD6DD62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r>
        <w:t>ProviderName</w:t>
      </w:r>
      <w:proofErr w:type="spellEnd"/>
      <w:r>
        <w:t xml:space="preserve"> =&gt; "</w:t>
      </w:r>
      <w:proofErr w:type="spellStart"/>
      <w:r>
        <w:t>MerriamWebster</w:t>
      </w:r>
      <w:proofErr w:type="spellEnd"/>
      <w:r>
        <w:t>";</w:t>
      </w:r>
    </w:p>
    <w:p w14:paraId="50F7E878" w14:textId="77777777" w:rsidR="00CE4EC3" w:rsidRDefault="00CE4EC3" w:rsidP="00CE4EC3">
      <w:pPr>
        <w:pStyle w:val="af7"/>
      </w:pPr>
    </w:p>
    <w:p w14:paraId="519E24B3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IEnumerable</w:t>
      </w:r>
      <w:proofErr w:type="spellEnd"/>
      <w:r>
        <w:t>&lt;</w:t>
      </w:r>
      <w:proofErr w:type="spellStart"/>
      <w:r>
        <w:t>WordDto</w:t>
      </w:r>
      <w:proofErr w:type="spellEnd"/>
      <w:r>
        <w:t xml:space="preserve">&gt;&gt; </w:t>
      </w:r>
      <w:proofErr w:type="spellStart"/>
      <w:proofErr w:type="gramStart"/>
      <w:r>
        <w:t>GetDefinitionAsync</w:t>
      </w:r>
      <w:proofErr w:type="spellEnd"/>
      <w:r>
        <w:t>(</w:t>
      </w:r>
      <w:proofErr w:type="gramEnd"/>
      <w:r>
        <w:t>string word)</w:t>
      </w:r>
    </w:p>
    <w:p w14:paraId="3AF2D074" w14:textId="77777777" w:rsidR="00CE4EC3" w:rsidRDefault="00CE4EC3" w:rsidP="00CE4EC3">
      <w:pPr>
        <w:pStyle w:val="af7"/>
      </w:pPr>
      <w:r>
        <w:t xml:space="preserve">    {</w:t>
      </w:r>
    </w:p>
    <w:p w14:paraId="1033BB6C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string.IsNullOrEmpty</w:t>
      </w:r>
      <w:proofErr w:type="spellEnd"/>
      <w:proofErr w:type="gramEnd"/>
      <w:r>
        <w:t>(_</w:t>
      </w:r>
      <w:proofErr w:type="spellStart"/>
      <w:r>
        <w:t>options.ApiKey.Trim</w:t>
      </w:r>
      <w:proofErr w:type="spellEnd"/>
      <w:r>
        <w:t>()))</w:t>
      </w:r>
    </w:p>
    <w:p w14:paraId="2BA9EA70" w14:textId="77777777" w:rsidR="00CE4EC3" w:rsidRDefault="00CE4EC3" w:rsidP="00CE4EC3">
      <w:pPr>
        <w:pStyle w:val="af7"/>
      </w:pPr>
      <w:r>
        <w:t xml:space="preserve">            throw new </w:t>
      </w:r>
      <w:proofErr w:type="spellStart"/>
      <w:proofErr w:type="gramStart"/>
      <w:r>
        <w:t>NotAvailableException</w:t>
      </w:r>
      <w:proofErr w:type="spellEnd"/>
      <w:r>
        <w:t>(</w:t>
      </w:r>
      <w:proofErr w:type="gramEnd"/>
    </w:p>
    <w:p w14:paraId="30939A1D" w14:textId="77777777" w:rsidR="00CE4EC3" w:rsidRDefault="00CE4EC3" w:rsidP="00CE4EC3">
      <w:pPr>
        <w:pStyle w:val="af7"/>
      </w:pPr>
      <w:r>
        <w:t xml:space="preserve">                $"The API key is not defined for {</w:t>
      </w:r>
      <w:proofErr w:type="spellStart"/>
      <w:proofErr w:type="gramStart"/>
      <w:r>
        <w:t>nameof</w:t>
      </w:r>
      <w:proofErr w:type="spellEnd"/>
      <w:r>
        <w:t>(</w:t>
      </w:r>
      <w:proofErr w:type="spellStart"/>
      <w:proofErr w:type="gramEnd"/>
      <w:r>
        <w:t>MerriamWebsterDictionaryProvider</w:t>
      </w:r>
      <w:proofErr w:type="spellEnd"/>
      <w:r>
        <w:t>)} service."</w:t>
      </w:r>
    </w:p>
    <w:p w14:paraId="298C12B1" w14:textId="77777777" w:rsidR="00CE4EC3" w:rsidRDefault="00CE4EC3" w:rsidP="00CE4EC3">
      <w:pPr>
        <w:pStyle w:val="af7"/>
      </w:pPr>
      <w:r>
        <w:t xml:space="preserve">            );</w:t>
      </w:r>
    </w:p>
    <w:p w14:paraId="7DB5E710" w14:textId="77777777" w:rsidR="00CE4EC3" w:rsidRDefault="00CE4EC3" w:rsidP="00CE4EC3">
      <w:pPr>
        <w:pStyle w:val="af7"/>
      </w:pPr>
    </w:p>
    <w:p w14:paraId="466E5E0D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requestUri</w:t>
      </w:r>
      <w:proofErr w:type="spellEnd"/>
      <w:r>
        <w:t xml:space="preserve"> = </w:t>
      </w:r>
      <w:proofErr w:type="spellStart"/>
      <w:r>
        <w:t>RequestUri.AppendPathSegment</w:t>
      </w:r>
      <w:proofErr w:type="spellEnd"/>
      <w:r>
        <w:t>(</w:t>
      </w:r>
      <w:proofErr w:type="spellStart"/>
      <w:proofErr w:type="gramStart"/>
      <w:r>
        <w:t>word.Trim</w:t>
      </w:r>
      <w:proofErr w:type="spellEnd"/>
      <w:proofErr w:type="gramEnd"/>
      <w:r>
        <w:t>('/'))</w:t>
      </w:r>
    </w:p>
    <w:p w14:paraId="131B01B3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AppendQueryParam</w:t>
      </w:r>
      <w:proofErr w:type="spellEnd"/>
      <w:proofErr w:type="gramEnd"/>
      <w:r>
        <w:t>("key", _</w:t>
      </w:r>
      <w:proofErr w:type="spellStart"/>
      <w:r>
        <w:t>options.ApiKey</w:t>
      </w:r>
      <w:proofErr w:type="spellEnd"/>
      <w:r>
        <w:t>)</w:t>
      </w:r>
    </w:p>
    <w:p w14:paraId="0E1CF5DD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ToUri</w:t>
      </w:r>
      <w:proofErr w:type="spellEnd"/>
      <w:proofErr w:type="gramEnd"/>
      <w:r>
        <w:t>();</w:t>
      </w:r>
    </w:p>
    <w:p w14:paraId="0810DDD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requestMessage</w:t>
      </w:r>
      <w:proofErr w:type="spellEnd"/>
      <w:r>
        <w:t xml:space="preserve"> = new </w:t>
      </w:r>
      <w:proofErr w:type="spellStart"/>
      <w:r>
        <w:t>HttpRequestMessage</w:t>
      </w:r>
      <w:proofErr w:type="spellEnd"/>
    </w:p>
    <w:p w14:paraId="0A1BC160" w14:textId="77777777" w:rsidR="00CE4EC3" w:rsidRDefault="00CE4EC3" w:rsidP="00CE4EC3">
      <w:pPr>
        <w:pStyle w:val="af7"/>
      </w:pPr>
      <w:r>
        <w:t xml:space="preserve">        {</w:t>
      </w:r>
    </w:p>
    <w:p w14:paraId="65D636CC" w14:textId="77777777" w:rsidR="00CE4EC3" w:rsidRDefault="00CE4EC3" w:rsidP="00CE4EC3">
      <w:pPr>
        <w:pStyle w:val="af7"/>
      </w:pPr>
      <w:r>
        <w:t xml:space="preserve">            Method = </w:t>
      </w:r>
      <w:proofErr w:type="spellStart"/>
      <w:r>
        <w:t>HttpMethod.Get</w:t>
      </w:r>
      <w:proofErr w:type="spellEnd"/>
      <w:r>
        <w:t>,</w:t>
      </w:r>
    </w:p>
    <w:p w14:paraId="66010F6B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RequestUri</w:t>
      </w:r>
      <w:proofErr w:type="spellEnd"/>
      <w:r>
        <w:t xml:space="preserve"> = </w:t>
      </w:r>
      <w:proofErr w:type="spellStart"/>
      <w:r>
        <w:t>requestUri</w:t>
      </w:r>
      <w:proofErr w:type="spellEnd"/>
      <w:r>
        <w:t>,</w:t>
      </w:r>
    </w:p>
    <w:p w14:paraId="51B95782" w14:textId="77777777" w:rsidR="00CE4EC3" w:rsidRDefault="00CE4EC3" w:rsidP="00CE4EC3">
      <w:pPr>
        <w:pStyle w:val="af7"/>
      </w:pPr>
      <w:r>
        <w:t xml:space="preserve">        };</w:t>
      </w:r>
    </w:p>
    <w:p w14:paraId="4E5EF5AF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</w:t>
      </w:r>
      <w:proofErr w:type="spellStart"/>
      <w:r>
        <w:t>httpClient.SendAsync</w:t>
      </w:r>
      <w:proofErr w:type="spellEnd"/>
      <w:r>
        <w:t>(</w:t>
      </w:r>
      <w:proofErr w:type="spellStart"/>
      <w:r>
        <w:t>requestMessage</w:t>
      </w:r>
      <w:proofErr w:type="spellEnd"/>
      <w:r>
        <w:t>);</w:t>
      </w:r>
    </w:p>
    <w:p w14:paraId="2C042426" w14:textId="77777777" w:rsidR="00CE4EC3" w:rsidRDefault="00CE4EC3" w:rsidP="00CE4EC3">
      <w:pPr>
        <w:pStyle w:val="af7"/>
      </w:pPr>
      <w:r>
        <w:t xml:space="preserve">        try</w:t>
      </w:r>
    </w:p>
    <w:p w14:paraId="35EB9D06" w14:textId="77777777" w:rsidR="00CE4EC3" w:rsidRDefault="00CE4EC3" w:rsidP="00CE4EC3">
      <w:pPr>
        <w:pStyle w:val="af7"/>
      </w:pPr>
      <w:r>
        <w:t xml:space="preserve">        {</w:t>
      </w:r>
    </w:p>
    <w:p w14:paraId="2AF3B324" w14:textId="77777777" w:rsidR="00CE4EC3" w:rsidRDefault="00CE4EC3" w:rsidP="00CE4EC3">
      <w:pPr>
        <w:pStyle w:val="af7"/>
      </w:pPr>
      <w:r>
        <w:t xml:space="preserve">            await using var </w:t>
      </w:r>
      <w:proofErr w:type="spellStart"/>
      <w:r>
        <w:t>contentStream</w:t>
      </w:r>
      <w:proofErr w:type="spellEnd"/>
      <w:r>
        <w:t xml:space="preserve"> = await </w:t>
      </w:r>
      <w:proofErr w:type="spellStart"/>
      <w:proofErr w:type="gramStart"/>
      <w:r>
        <w:t>responseMessage.Content.ReadAsStreamAsync</w:t>
      </w:r>
      <w:proofErr w:type="spellEnd"/>
      <w:proofErr w:type="gramEnd"/>
      <w:r>
        <w:t>();</w:t>
      </w:r>
    </w:p>
    <w:p w14:paraId="622C3C40" w14:textId="77777777" w:rsidR="00CE4EC3" w:rsidRDefault="00CE4EC3" w:rsidP="00CE4EC3">
      <w:pPr>
        <w:pStyle w:val="af7"/>
      </w:pPr>
      <w:r>
        <w:t xml:space="preserve">            var results = await JsonSerializer.DeserializeAsync&lt;ICollection&lt;MerriamWebsterDefDto&gt;</w:t>
      </w:r>
      <w:proofErr w:type="gramStart"/>
      <w:r>
        <w:t>&gt;(</w:t>
      </w:r>
      <w:proofErr w:type="gramEnd"/>
    </w:p>
    <w:p w14:paraId="56104ABA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contentStream</w:t>
      </w:r>
      <w:proofErr w:type="spellEnd"/>
      <w:r>
        <w:t>,</w:t>
      </w:r>
    </w:p>
    <w:p w14:paraId="4A0F957D" w14:textId="77777777" w:rsidR="00CE4EC3" w:rsidRDefault="00CE4EC3" w:rsidP="00CE4EC3">
      <w:pPr>
        <w:pStyle w:val="af7"/>
      </w:pPr>
      <w:r>
        <w:t xml:space="preserve">                _</w:t>
      </w:r>
      <w:proofErr w:type="spellStart"/>
      <w:r>
        <w:t>jsonSerializerOptions</w:t>
      </w:r>
      <w:proofErr w:type="spellEnd"/>
    </w:p>
    <w:p w14:paraId="52E6C708" w14:textId="77777777" w:rsidR="00CE4EC3" w:rsidRDefault="00CE4EC3" w:rsidP="00CE4EC3">
      <w:pPr>
        <w:pStyle w:val="af7"/>
      </w:pPr>
      <w:r>
        <w:t xml:space="preserve">            );</w:t>
      </w:r>
    </w:p>
    <w:p w14:paraId="7A6E69F3" w14:textId="77777777" w:rsidR="00CE4EC3" w:rsidRDefault="00CE4EC3" w:rsidP="00CE4EC3">
      <w:pPr>
        <w:pStyle w:val="af7"/>
      </w:pPr>
      <w:r>
        <w:t xml:space="preserve">            if (results == null) return new List&lt;</w:t>
      </w:r>
      <w:proofErr w:type="spellStart"/>
      <w:r>
        <w:t>WordDto</w:t>
      </w:r>
      <w:proofErr w:type="spellEnd"/>
      <w:proofErr w:type="gramStart"/>
      <w:r>
        <w:t>&gt;(</w:t>
      </w:r>
      <w:proofErr w:type="gramEnd"/>
      <w:r>
        <w:t>);</w:t>
      </w:r>
    </w:p>
    <w:p w14:paraId="78E38CA1" w14:textId="77777777" w:rsidR="00CE4EC3" w:rsidRDefault="00CE4EC3" w:rsidP="00CE4EC3">
      <w:pPr>
        <w:pStyle w:val="af7"/>
      </w:pPr>
    </w:p>
    <w:p w14:paraId="4C96F858" w14:textId="77777777" w:rsidR="00CE4EC3" w:rsidRDefault="00CE4EC3" w:rsidP="00CE4EC3">
      <w:pPr>
        <w:pStyle w:val="af7"/>
      </w:pPr>
      <w:r>
        <w:t xml:space="preserve">            var words = new List&lt;</w:t>
      </w:r>
      <w:proofErr w:type="spellStart"/>
      <w:r>
        <w:t>WordDto</w:t>
      </w:r>
      <w:proofErr w:type="spellEnd"/>
      <w:proofErr w:type="gramStart"/>
      <w:r>
        <w:t>&gt;(</w:t>
      </w:r>
      <w:proofErr w:type="gramEnd"/>
      <w:r>
        <w:t>);</w:t>
      </w:r>
    </w:p>
    <w:p w14:paraId="56C22B8C" w14:textId="77777777" w:rsidR="00CE4EC3" w:rsidRDefault="00CE4EC3" w:rsidP="00CE4EC3">
      <w:pPr>
        <w:pStyle w:val="af7"/>
      </w:pPr>
      <w:r>
        <w:t xml:space="preserve">            foreach (var def in results)</w:t>
      </w:r>
    </w:p>
    <w:p w14:paraId="720D830E" w14:textId="77777777" w:rsidR="00CE4EC3" w:rsidRDefault="00CE4EC3" w:rsidP="00CE4EC3">
      <w:pPr>
        <w:pStyle w:val="af7"/>
      </w:pPr>
      <w:r>
        <w:t xml:space="preserve">            {</w:t>
      </w:r>
    </w:p>
    <w:p w14:paraId="0B69B131" w14:textId="77777777" w:rsidR="00CE4EC3" w:rsidRDefault="00CE4EC3" w:rsidP="00CE4EC3">
      <w:pPr>
        <w:pStyle w:val="af7"/>
      </w:pPr>
      <w:r>
        <w:t xml:space="preserve">                if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def.HeadwordInfo.Headword</w:t>
      </w:r>
      <w:proofErr w:type="spellEnd"/>
      <w:r>
        <w:t>)</w:t>
      </w:r>
    </w:p>
    <w:p w14:paraId="70BF5713" w14:textId="77777777" w:rsidR="00CE4EC3" w:rsidRDefault="00CE4EC3" w:rsidP="00CE4EC3">
      <w:pPr>
        <w:pStyle w:val="af7"/>
      </w:pPr>
      <w:r>
        <w:t xml:space="preserve">                    || </w:t>
      </w:r>
      <w:proofErr w:type="spellStart"/>
      <w:proofErr w:type="gramStart"/>
      <w:r>
        <w:t>def.ShortDefinition</w:t>
      </w:r>
      <w:proofErr w:type="spellEnd"/>
      <w:proofErr w:type="gramEnd"/>
      <w:r>
        <w:t xml:space="preserve"> is { Length: 0 }</w:t>
      </w:r>
    </w:p>
    <w:p w14:paraId="777C6F88" w14:textId="77777777" w:rsidR="00CE4EC3" w:rsidRDefault="00CE4EC3" w:rsidP="00CE4EC3">
      <w:pPr>
        <w:pStyle w:val="af7"/>
      </w:pPr>
      <w:r>
        <w:t xml:space="preserve">                    || </w:t>
      </w:r>
      <w:proofErr w:type="spellStart"/>
      <w:proofErr w:type="gramStart"/>
      <w:r>
        <w:t>def.HeadwordInfo.Pronunciations</w:t>
      </w:r>
      <w:proofErr w:type="spellEnd"/>
      <w:proofErr w:type="gramEnd"/>
      <w:r>
        <w:t xml:space="preserve"> is { Length: 0 }</w:t>
      </w:r>
    </w:p>
    <w:p w14:paraId="7BCFA984" w14:textId="77777777" w:rsidR="00CE4EC3" w:rsidRDefault="00CE4EC3" w:rsidP="00CE4EC3">
      <w:pPr>
        <w:pStyle w:val="af7"/>
      </w:pPr>
      <w:r>
        <w:t xml:space="preserve">                    || </w:t>
      </w:r>
      <w:proofErr w:type="gramStart"/>
      <w:r>
        <w:t>string.IsNullOrEmpty</w:t>
      </w:r>
      <w:proofErr w:type="gramEnd"/>
      <w:r>
        <w:t>(def.HeadwordInfo.Pronunciations?[0].WrittenPronunciation)</w:t>
      </w:r>
    </w:p>
    <w:p w14:paraId="68A7298F" w14:textId="77777777" w:rsidR="00CE4EC3" w:rsidRDefault="00CE4EC3" w:rsidP="00CE4EC3">
      <w:pPr>
        <w:pStyle w:val="af7"/>
      </w:pPr>
      <w:r>
        <w:t xml:space="preserve">                   )</w:t>
      </w:r>
    </w:p>
    <w:p w14:paraId="6FF22F7C" w14:textId="77777777" w:rsidR="00CE4EC3" w:rsidRDefault="00CE4EC3" w:rsidP="00CE4EC3">
      <w:pPr>
        <w:pStyle w:val="af7"/>
      </w:pPr>
      <w:r>
        <w:t xml:space="preserve">                    continue;</w:t>
      </w:r>
    </w:p>
    <w:p w14:paraId="39148E66" w14:textId="77777777" w:rsidR="00CE4EC3" w:rsidRDefault="00CE4EC3" w:rsidP="00CE4EC3">
      <w:pPr>
        <w:pStyle w:val="af7"/>
      </w:pPr>
    </w:p>
    <w:p w14:paraId="64A7BDB0" w14:textId="77777777" w:rsidR="00CE4EC3" w:rsidRDefault="00CE4EC3" w:rsidP="00CE4EC3">
      <w:pPr>
        <w:pStyle w:val="af7"/>
      </w:pPr>
      <w:r>
        <w:t xml:space="preserve">                var definitions = </w:t>
      </w:r>
      <w:proofErr w:type="spellStart"/>
      <w:proofErr w:type="gramStart"/>
      <w:r>
        <w:t>def.ShortDefinition</w:t>
      </w:r>
      <w:proofErr w:type="spellEnd"/>
      <w:proofErr w:type="gramEnd"/>
    </w:p>
    <w:p w14:paraId="1224F297" w14:textId="77777777" w:rsidR="00CE4EC3" w:rsidRDefault="00CE4EC3" w:rsidP="00CE4EC3">
      <w:pPr>
        <w:pStyle w:val="af7"/>
      </w:pPr>
      <w:r>
        <w:t xml:space="preserve">                    </w:t>
      </w:r>
      <w:proofErr w:type="gramStart"/>
      <w:r>
        <w:t>.Select</w:t>
      </w:r>
      <w:proofErr w:type="gramEnd"/>
      <w:r>
        <w:t xml:space="preserve">(definition =&gt; new </w:t>
      </w:r>
      <w:proofErr w:type="spellStart"/>
      <w:r>
        <w:t>WordDefinitionDto</w:t>
      </w:r>
      <w:proofErr w:type="spellEnd"/>
      <w:r>
        <w:t>(</w:t>
      </w:r>
      <w:proofErr w:type="spellStart"/>
      <w:r>
        <w:t>def.FunctionalLabel</w:t>
      </w:r>
      <w:proofErr w:type="spellEnd"/>
      <w:r>
        <w:t>, "", definition))</w:t>
      </w:r>
    </w:p>
    <w:p w14:paraId="2E7B42AE" w14:textId="77777777" w:rsidR="00CE4EC3" w:rsidRDefault="00CE4EC3" w:rsidP="00CE4EC3">
      <w:pPr>
        <w:pStyle w:val="af7"/>
      </w:pPr>
      <w:r>
        <w:t xml:space="preserve">                    </w:t>
      </w:r>
      <w:proofErr w:type="gramStart"/>
      <w:r>
        <w:t>.</w:t>
      </w:r>
      <w:proofErr w:type="spellStart"/>
      <w:r>
        <w:t>ToList</w:t>
      </w:r>
      <w:proofErr w:type="spellEnd"/>
      <w:proofErr w:type="gramEnd"/>
      <w:r>
        <w:t>();</w:t>
      </w:r>
    </w:p>
    <w:p w14:paraId="49B9CD0D" w14:textId="77777777" w:rsidR="00CE4EC3" w:rsidRDefault="00CE4EC3" w:rsidP="00CE4EC3">
      <w:pPr>
        <w:pStyle w:val="af7"/>
      </w:pPr>
      <w:r>
        <w:t xml:space="preserve">                var transcription = </w:t>
      </w:r>
      <w:proofErr w:type="spellStart"/>
      <w:proofErr w:type="gramStart"/>
      <w:r>
        <w:t>def.HeadwordInfo.Pronunciations</w:t>
      </w:r>
      <w:proofErr w:type="spellEnd"/>
      <w:proofErr w:type="gramEnd"/>
      <w:r>
        <w:t>[0].</w:t>
      </w:r>
      <w:proofErr w:type="spellStart"/>
      <w:r>
        <w:t>WrittenPronunciation</w:t>
      </w:r>
      <w:proofErr w:type="spellEnd"/>
      <w:r>
        <w:t>;</w:t>
      </w:r>
    </w:p>
    <w:p w14:paraId="77FC3C44" w14:textId="77777777" w:rsidR="00CE4EC3" w:rsidRDefault="00CE4EC3" w:rsidP="00CE4EC3">
      <w:pPr>
        <w:pStyle w:val="af7"/>
      </w:pPr>
      <w:r>
        <w:t xml:space="preserve">                var </w:t>
      </w:r>
      <w:proofErr w:type="spellStart"/>
      <w:r>
        <w:t>normalizedWordId</w:t>
      </w:r>
      <w:proofErr w:type="spellEnd"/>
      <w:r>
        <w:t xml:space="preserve"> = _</w:t>
      </w:r>
      <w:proofErr w:type="spellStart"/>
      <w:r>
        <w:t>wordIdRegex.Replace</w:t>
      </w:r>
      <w:proofErr w:type="spellEnd"/>
      <w:r>
        <w:t>(</w:t>
      </w:r>
      <w:proofErr w:type="spellStart"/>
      <w:proofErr w:type="gramStart"/>
      <w:r>
        <w:t>def.Meta.Id</w:t>
      </w:r>
      <w:proofErr w:type="spellEnd"/>
      <w:proofErr w:type="gramEnd"/>
      <w:r>
        <w:t xml:space="preserve">, </w:t>
      </w:r>
      <w:proofErr w:type="spellStart"/>
      <w:r>
        <w:t>string.Empty</w:t>
      </w:r>
      <w:proofErr w:type="spellEnd"/>
      <w:r>
        <w:t>);</w:t>
      </w:r>
    </w:p>
    <w:p w14:paraId="22A10706" w14:textId="77777777" w:rsidR="00CE4EC3" w:rsidRDefault="00CE4EC3" w:rsidP="00CE4EC3">
      <w:pPr>
        <w:pStyle w:val="af7"/>
      </w:pPr>
      <w:r>
        <w:t xml:space="preserve">                var aliases = </w:t>
      </w:r>
      <w:proofErr w:type="spellStart"/>
      <w:proofErr w:type="gramStart"/>
      <w:r>
        <w:t>def.Meta.Stems</w:t>
      </w:r>
      <w:proofErr w:type="gramEnd"/>
      <w:r>
        <w:t>.Select</w:t>
      </w:r>
      <w:proofErr w:type="spellEnd"/>
      <w:r>
        <w:t xml:space="preserve">(stem =&gt; new </w:t>
      </w:r>
      <w:proofErr w:type="spellStart"/>
      <w:r>
        <w:t>WordAlias</w:t>
      </w:r>
      <w:proofErr w:type="spellEnd"/>
      <w:r>
        <w:t>(stem)).</w:t>
      </w:r>
      <w:proofErr w:type="spellStart"/>
      <w:r>
        <w:t>ToList</w:t>
      </w:r>
      <w:proofErr w:type="spellEnd"/>
      <w:r>
        <w:t>();</w:t>
      </w:r>
    </w:p>
    <w:p w14:paraId="169730A6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proofErr w:type="gramStart"/>
      <w:r>
        <w:t>words.Add</w:t>
      </w:r>
      <w:proofErr w:type="spellEnd"/>
      <w:proofErr w:type="gramEnd"/>
      <w:r>
        <w:t xml:space="preserve">(new </w:t>
      </w:r>
      <w:proofErr w:type="spellStart"/>
      <w:r>
        <w:t>WordDto</w:t>
      </w:r>
      <w:proofErr w:type="spellEnd"/>
      <w:r>
        <w:t>(</w:t>
      </w:r>
      <w:proofErr w:type="spellStart"/>
      <w:r>
        <w:t>normalizedWordId</w:t>
      </w:r>
      <w:proofErr w:type="spellEnd"/>
      <w:r>
        <w:t xml:space="preserve">, transcription, </w:t>
      </w:r>
      <w:proofErr w:type="spellStart"/>
      <w:r>
        <w:t>string.Empty</w:t>
      </w:r>
      <w:proofErr w:type="spellEnd"/>
      <w:r>
        <w:t>, Aliases: aliases,</w:t>
      </w:r>
    </w:p>
    <w:p w14:paraId="4131FE03" w14:textId="77777777" w:rsidR="00CE4EC3" w:rsidRDefault="00CE4EC3" w:rsidP="00CE4EC3">
      <w:pPr>
        <w:pStyle w:val="af7"/>
      </w:pPr>
      <w:r>
        <w:t xml:space="preserve">                    Definitions: definitions));</w:t>
      </w:r>
    </w:p>
    <w:p w14:paraId="35EA8B4A" w14:textId="77777777" w:rsidR="00CE4EC3" w:rsidRDefault="00CE4EC3" w:rsidP="00CE4EC3">
      <w:pPr>
        <w:pStyle w:val="af7"/>
      </w:pPr>
      <w:r>
        <w:t xml:space="preserve">            }</w:t>
      </w:r>
    </w:p>
    <w:p w14:paraId="01EE5354" w14:textId="77777777" w:rsidR="00CE4EC3" w:rsidRDefault="00CE4EC3" w:rsidP="00CE4EC3">
      <w:pPr>
        <w:pStyle w:val="af7"/>
      </w:pPr>
    </w:p>
    <w:p w14:paraId="2EFF6EE5" w14:textId="77777777" w:rsidR="00CE4EC3" w:rsidRDefault="00CE4EC3" w:rsidP="00CE4EC3">
      <w:pPr>
        <w:pStyle w:val="af7"/>
      </w:pPr>
      <w:r>
        <w:t xml:space="preserve">            return words;</w:t>
      </w:r>
    </w:p>
    <w:p w14:paraId="184E1592" w14:textId="77777777" w:rsidR="00CE4EC3" w:rsidRDefault="00CE4EC3" w:rsidP="00CE4EC3">
      <w:pPr>
        <w:pStyle w:val="af7"/>
      </w:pPr>
      <w:r>
        <w:t xml:space="preserve">        }</w:t>
      </w:r>
    </w:p>
    <w:p w14:paraId="069E4C5F" w14:textId="77777777" w:rsidR="00CE4EC3" w:rsidRDefault="00CE4EC3" w:rsidP="00CE4EC3">
      <w:pPr>
        <w:pStyle w:val="af7"/>
      </w:pPr>
      <w:r>
        <w:t xml:space="preserve">        catch (Exception)</w:t>
      </w:r>
    </w:p>
    <w:p w14:paraId="01E4932F" w14:textId="77777777" w:rsidR="00CE4EC3" w:rsidRDefault="00CE4EC3" w:rsidP="00CE4EC3">
      <w:pPr>
        <w:pStyle w:val="af7"/>
      </w:pPr>
      <w:r>
        <w:t xml:space="preserve">        {</w:t>
      </w:r>
    </w:p>
    <w:p w14:paraId="38EF2E2B" w14:textId="77777777" w:rsidR="00CE4EC3" w:rsidRDefault="00CE4EC3" w:rsidP="00CE4EC3">
      <w:pPr>
        <w:pStyle w:val="af7"/>
      </w:pPr>
      <w:r>
        <w:t xml:space="preserve">            return new List&lt;</w:t>
      </w:r>
      <w:proofErr w:type="spellStart"/>
      <w:r>
        <w:t>WordDto</w:t>
      </w:r>
      <w:proofErr w:type="spellEnd"/>
      <w:proofErr w:type="gramStart"/>
      <w:r>
        <w:t>&gt;(</w:t>
      </w:r>
      <w:proofErr w:type="gramEnd"/>
      <w:r>
        <w:t>);</w:t>
      </w:r>
    </w:p>
    <w:p w14:paraId="4ACAF506" w14:textId="77777777" w:rsidR="00CE4EC3" w:rsidRDefault="00CE4EC3" w:rsidP="00CE4EC3">
      <w:pPr>
        <w:pStyle w:val="af7"/>
      </w:pPr>
      <w:r>
        <w:t xml:space="preserve">        }</w:t>
      </w:r>
    </w:p>
    <w:p w14:paraId="6726CA02" w14:textId="77777777" w:rsidR="00CE4EC3" w:rsidRDefault="00CE4EC3" w:rsidP="00CE4EC3">
      <w:pPr>
        <w:pStyle w:val="af7"/>
      </w:pPr>
      <w:r>
        <w:lastRenderedPageBreak/>
        <w:t xml:space="preserve">    }</w:t>
      </w:r>
    </w:p>
    <w:p w14:paraId="56209EF8" w14:textId="77777777" w:rsidR="00CE4EC3" w:rsidRDefault="00CE4EC3" w:rsidP="00CE4EC3">
      <w:pPr>
        <w:pStyle w:val="af7"/>
      </w:pPr>
    </w:p>
    <w:p w14:paraId="3C7F6DAE" w14:textId="77777777" w:rsidR="00CE4EC3" w:rsidRDefault="00CE4EC3" w:rsidP="00CE4EC3">
      <w:pPr>
        <w:pStyle w:val="af7"/>
      </w:pPr>
      <w:r>
        <w:t xml:space="preserve">    [</w:t>
      </w:r>
      <w:proofErr w:type="spellStart"/>
      <w:r>
        <w:t>GeneratedRegex</w:t>
      </w:r>
      <w:proofErr w:type="spellEnd"/>
      <w:r>
        <w:t>(</w:t>
      </w:r>
      <w:proofErr w:type="gramStart"/>
      <w:r>
        <w:t>":\\d</w:t>
      </w:r>
      <w:proofErr w:type="gramEnd"/>
      <w:r>
        <w:t>$")]</w:t>
      </w:r>
    </w:p>
    <w:p w14:paraId="7F9F8107" w14:textId="77777777" w:rsidR="00CE4EC3" w:rsidRDefault="00CE4EC3" w:rsidP="00CE4EC3">
      <w:pPr>
        <w:pStyle w:val="af7"/>
      </w:pPr>
      <w:r>
        <w:t xml:space="preserve">    private static partial Regex </w:t>
      </w:r>
      <w:proofErr w:type="spellStart"/>
      <w:proofErr w:type="gramStart"/>
      <w:r>
        <w:t>WordIdRegex</w:t>
      </w:r>
      <w:proofErr w:type="spellEnd"/>
      <w:r>
        <w:t>(</w:t>
      </w:r>
      <w:proofErr w:type="gramEnd"/>
      <w:r>
        <w:t>);</w:t>
      </w:r>
    </w:p>
    <w:p w14:paraId="2525DB10" w14:textId="77777777" w:rsidR="00CE4EC3" w:rsidRDefault="00CE4EC3" w:rsidP="00CE4EC3">
      <w:pPr>
        <w:pStyle w:val="af7"/>
      </w:pPr>
      <w:r>
        <w:t>}</w:t>
      </w:r>
    </w:p>
    <w:p w14:paraId="3851AF7B" w14:textId="77777777" w:rsidR="00CE4EC3" w:rsidRDefault="00CE4EC3" w:rsidP="00AA3514">
      <w:pPr>
        <w:pStyle w:val="affc"/>
      </w:pPr>
      <w:r>
        <w:t>Файл PdfBookFileHandler.cs:</w:t>
      </w:r>
    </w:p>
    <w:p w14:paraId="30C5E42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BookManager.Application.Common;</w:t>
      </w:r>
    </w:p>
    <w:p w14:paraId="32CE067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24DB6883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10453C8A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BookManager.Domain.Enums</w:t>
      </w:r>
      <w:proofErr w:type="gramEnd"/>
      <w:r>
        <w:t>;</w:t>
      </w:r>
    </w:p>
    <w:p w14:paraId="4B303088" w14:textId="77777777" w:rsidR="00CE4EC3" w:rsidRDefault="00CE4EC3" w:rsidP="00CE4EC3">
      <w:pPr>
        <w:pStyle w:val="af7"/>
      </w:pPr>
      <w:r>
        <w:t>using Docnet.Core;</w:t>
      </w:r>
    </w:p>
    <w:p w14:paraId="12C2A64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Docnet.Core.Models</w:t>
      </w:r>
      <w:proofErr w:type="gramEnd"/>
      <w:r>
        <w:t>;</w:t>
      </w:r>
    </w:p>
    <w:p w14:paraId="5072AA18" w14:textId="77777777" w:rsidR="00CE4EC3" w:rsidRDefault="00CE4EC3" w:rsidP="00CE4EC3">
      <w:pPr>
        <w:pStyle w:val="af7"/>
      </w:pPr>
      <w:r>
        <w:t>using SixLabors.ImageSharp;</w:t>
      </w:r>
    </w:p>
    <w:p w14:paraId="59F4378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SixLabors.ImageSharp.PixelFormats</w:t>
      </w:r>
      <w:proofErr w:type="gramEnd"/>
      <w:r>
        <w:t>;</w:t>
      </w:r>
    </w:p>
    <w:p w14:paraId="09041E74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SixLabors.ImageSharp.Processing</w:t>
      </w:r>
      <w:proofErr w:type="gramEnd"/>
      <w:r>
        <w:t>;</w:t>
      </w:r>
    </w:p>
    <w:p w14:paraId="7E10EFC6" w14:textId="77777777" w:rsidR="00CE4EC3" w:rsidRDefault="00CE4EC3" w:rsidP="00CE4EC3">
      <w:pPr>
        <w:pStyle w:val="af7"/>
      </w:pPr>
      <w:r>
        <w:t>using UglyToad.PdfPig;</w:t>
      </w:r>
    </w:p>
    <w:p w14:paraId="6ACB8280" w14:textId="77777777" w:rsidR="00CE4EC3" w:rsidRDefault="00CE4EC3" w:rsidP="00CE4EC3">
      <w:pPr>
        <w:pStyle w:val="af7"/>
      </w:pPr>
    </w:p>
    <w:p w14:paraId="1C5A6735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533615B9" w14:textId="77777777" w:rsidR="00CE4EC3" w:rsidRDefault="00CE4EC3" w:rsidP="00CE4EC3">
      <w:pPr>
        <w:pStyle w:val="af7"/>
      </w:pPr>
    </w:p>
    <w:p w14:paraId="5CEC4042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PdfBookFileHandler :</w:t>
      </w:r>
      <w:proofErr w:type="gramEnd"/>
      <w:r>
        <w:t xml:space="preserve"> IBookFileHandler</w:t>
      </w:r>
    </w:p>
    <w:p w14:paraId="6E6A0CF3" w14:textId="77777777" w:rsidR="00CE4EC3" w:rsidRDefault="00CE4EC3" w:rsidP="00CE4EC3">
      <w:pPr>
        <w:pStyle w:val="af7"/>
      </w:pPr>
      <w:r>
        <w:t>{</w:t>
      </w:r>
    </w:p>
    <w:p w14:paraId="757FB279" w14:textId="77777777" w:rsidR="00CE4EC3" w:rsidRDefault="00CE4EC3" w:rsidP="00CE4EC3">
      <w:pPr>
        <w:pStyle w:val="af7"/>
      </w:pPr>
      <w:r>
        <w:t xml:space="preserve">    public BookFileType FileType =&gt; BookFileType.Pdf;</w:t>
      </w:r>
    </w:p>
    <w:p w14:paraId="3EEEB0E3" w14:textId="77777777" w:rsidR="00CE4EC3" w:rsidRDefault="00CE4EC3" w:rsidP="00CE4EC3">
      <w:pPr>
        <w:pStyle w:val="af7"/>
      </w:pPr>
    </w:p>
    <w:p w14:paraId="6604C1B7" w14:textId="77777777" w:rsidR="00CE4EC3" w:rsidRDefault="00CE4EC3" w:rsidP="00CE4EC3">
      <w:pPr>
        <w:pStyle w:val="af7"/>
      </w:pPr>
      <w:r>
        <w:t xml:space="preserve">    public int? </w:t>
      </w:r>
      <w:proofErr w:type="gramStart"/>
      <w:r>
        <w:t>CountNumberOfPages(</w:t>
      </w:r>
      <w:proofErr w:type="gramEnd"/>
      <w:r>
        <w:t>Stream bookStream)</w:t>
      </w:r>
    </w:p>
    <w:p w14:paraId="5F886DBC" w14:textId="77777777" w:rsidR="00CE4EC3" w:rsidRDefault="00CE4EC3" w:rsidP="00CE4EC3">
      <w:pPr>
        <w:pStyle w:val="af7"/>
      </w:pPr>
      <w:r>
        <w:t xml:space="preserve">    {</w:t>
      </w:r>
    </w:p>
    <w:p w14:paraId="0FE6A07D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1DA79110" w14:textId="77777777" w:rsidR="00CE4EC3" w:rsidRDefault="00CE4EC3" w:rsidP="00CE4EC3">
      <w:pPr>
        <w:pStyle w:val="af7"/>
      </w:pPr>
      <w:r>
        <w:t xml:space="preserve">        using var document = </w:t>
      </w:r>
      <w:proofErr w:type="spellStart"/>
      <w:r>
        <w:t>PdfDocument.Open</w:t>
      </w:r>
      <w:proofErr w:type="spellEnd"/>
      <w:r>
        <w:t>(</w:t>
      </w:r>
      <w:proofErr w:type="spellStart"/>
      <w:r>
        <w:t>bookStream</w:t>
      </w:r>
      <w:proofErr w:type="spellEnd"/>
      <w:r>
        <w:t>);</w:t>
      </w:r>
    </w:p>
    <w:p w14:paraId="4074C863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document.NumberOfPages</w:t>
      </w:r>
      <w:proofErr w:type="spellEnd"/>
      <w:proofErr w:type="gramEnd"/>
      <w:r>
        <w:t>;</w:t>
      </w:r>
    </w:p>
    <w:p w14:paraId="5B3852EF" w14:textId="77777777" w:rsidR="00CE4EC3" w:rsidRDefault="00CE4EC3" w:rsidP="00CE4EC3">
      <w:pPr>
        <w:pStyle w:val="af7"/>
      </w:pPr>
      <w:r>
        <w:t xml:space="preserve">    }</w:t>
      </w:r>
    </w:p>
    <w:p w14:paraId="1AD273EB" w14:textId="77777777" w:rsidR="00CE4EC3" w:rsidRDefault="00CE4EC3" w:rsidP="00CE4EC3">
      <w:pPr>
        <w:pStyle w:val="af7"/>
      </w:pPr>
    </w:p>
    <w:p w14:paraId="16B5B0BA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IEnumerable</w:t>
      </w:r>
      <w:proofErr w:type="spellEnd"/>
      <w:r>
        <w:t xml:space="preserve">&lt;string&gt; </w:t>
      </w:r>
      <w:proofErr w:type="spellStart"/>
      <w:proofErr w:type="gramStart"/>
      <w:r>
        <w:t>GetAuthorList</w:t>
      </w:r>
      <w:proofErr w:type="spellEnd"/>
      <w:r>
        <w:t>(</w:t>
      </w:r>
      <w:proofErr w:type="gramEnd"/>
      <w:r>
        <w:t xml:space="preserve">Stream </w:t>
      </w:r>
      <w:proofErr w:type="spellStart"/>
      <w:r>
        <w:t>bookStream</w:t>
      </w:r>
      <w:proofErr w:type="spellEnd"/>
      <w:r>
        <w:t>)</w:t>
      </w:r>
    </w:p>
    <w:p w14:paraId="53498571" w14:textId="77777777" w:rsidR="00CE4EC3" w:rsidRDefault="00CE4EC3" w:rsidP="00CE4EC3">
      <w:pPr>
        <w:pStyle w:val="af7"/>
      </w:pPr>
      <w:r>
        <w:t xml:space="preserve">    {</w:t>
      </w:r>
    </w:p>
    <w:p w14:paraId="469130E5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bookStream.Seek</w:t>
      </w:r>
      <w:proofErr w:type="spellEnd"/>
      <w:r>
        <w:t xml:space="preserve">(0, </w:t>
      </w:r>
      <w:proofErr w:type="spellStart"/>
      <w:r>
        <w:t>SeekOrigin.Begin</w:t>
      </w:r>
      <w:proofErr w:type="spellEnd"/>
      <w:r>
        <w:t>);</w:t>
      </w:r>
    </w:p>
    <w:p w14:paraId="4B0D89CC" w14:textId="77777777" w:rsidR="00CE4EC3" w:rsidRDefault="00CE4EC3" w:rsidP="00CE4EC3">
      <w:pPr>
        <w:pStyle w:val="af7"/>
      </w:pPr>
      <w:r>
        <w:t xml:space="preserve">        using var document = </w:t>
      </w:r>
      <w:proofErr w:type="spellStart"/>
      <w:r>
        <w:t>PdfDocument.Open</w:t>
      </w:r>
      <w:proofErr w:type="spellEnd"/>
      <w:r>
        <w:t>(</w:t>
      </w:r>
      <w:proofErr w:type="spellStart"/>
      <w:r>
        <w:t>bookStream</w:t>
      </w:r>
      <w:proofErr w:type="spellEnd"/>
      <w:r>
        <w:t>);</w:t>
      </w:r>
    </w:p>
    <w:p w14:paraId="616C3152" w14:textId="77777777" w:rsidR="00CE4EC3" w:rsidRDefault="00CE4EC3" w:rsidP="00CE4EC3">
      <w:pPr>
        <w:pStyle w:val="af7"/>
      </w:pPr>
      <w:r>
        <w:t xml:space="preserve">        var authors = </w:t>
      </w:r>
      <w:proofErr w:type="spellStart"/>
      <w:proofErr w:type="gramStart"/>
      <w:r>
        <w:t>document.Information.Author</w:t>
      </w:r>
      <w:proofErr w:type="spellEnd"/>
      <w:proofErr w:type="gramEnd"/>
      <w:r>
        <w:t>;</w:t>
      </w:r>
    </w:p>
    <w:p w14:paraId="0EAD0B4E" w14:textId="77777777" w:rsidR="00CE4EC3" w:rsidRDefault="00CE4EC3" w:rsidP="00CE4EC3">
      <w:pPr>
        <w:pStyle w:val="af7"/>
      </w:pPr>
      <w:r>
        <w:t xml:space="preserve">        return new List&lt;string&gt;([authors]);</w:t>
      </w:r>
    </w:p>
    <w:p w14:paraId="1F97741F" w14:textId="77777777" w:rsidR="00CE4EC3" w:rsidRDefault="00CE4EC3" w:rsidP="00CE4EC3">
      <w:pPr>
        <w:pStyle w:val="af7"/>
      </w:pPr>
      <w:r>
        <w:t xml:space="preserve">    }</w:t>
      </w:r>
    </w:p>
    <w:p w14:paraId="104E995D" w14:textId="77777777" w:rsidR="00CE4EC3" w:rsidRDefault="00CE4EC3" w:rsidP="00CE4EC3">
      <w:pPr>
        <w:pStyle w:val="af7"/>
      </w:pPr>
    </w:p>
    <w:p w14:paraId="325E3EEE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RawImageDto</w:t>
      </w:r>
      <w:proofErr w:type="spellEnd"/>
      <w:r>
        <w:t xml:space="preserve">? </w:t>
      </w:r>
      <w:proofErr w:type="spellStart"/>
      <w:proofErr w:type="gramStart"/>
      <w:r>
        <w:t>GetPreviewImage</w:t>
      </w:r>
      <w:proofErr w:type="spellEnd"/>
      <w:r>
        <w:t>(</w:t>
      </w:r>
      <w:proofErr w:type="gramEnd"/>
      <w:r>
        <w:t xml:space="preserve">Stream </w:t>
      </w:r>
      <w:proofErr w:type="spellStart"/>
      <w:r>
        <w:t>bookStream</w:t>
      </w:r>
      <w:proofErr w:type="spellEnd"/>
      <w:r>
        <w:t>)</w:t>
      </w:r>
    </w:p>
    <w:p w14:paraId="64A10880" w14:textId="77777777" w:rsidR="00CE4EC3" w:rsidRDefault="00CE4EC3" w:rsidP="00CE4EC3">
      <w:pPr>
        <w:pStyle w:val="af7"/>
      </w:pPr>
      <w:r>
        <w:t xml:space="preserve">    {</w:t>
      </w:r>
    </w:p>
    <w:p w14:paraId="10D000C0" w14:textId="77777777" w:rsidR="00CE4EC3" w:rsidRDefault="00CE4EC3" w:rsidP="00CE4EC3">
      <w:pPr>
        <w:pStyle w:val="af7"/>
      </w:pPr>
      <w:r>
        <w:t xml:space="preserve">        using var stream = new </w:t>
      </w:r>
      <w:proofErr w:type="spellStart"/>
      <w:proofErr w:type="gramStart"/>
      <w:r>
        <w:t>MemoryStream</w:t>
      </w:r>
      <w:proofErr w:type="spellEnd"/>
      <w:r>
        <w:t>(</w:t>
      </w:r>
      <w:proofErr w:type="gramEnd"/>
      <w:r>
        <w:t>);</w:t>
      </w:r>
    </w:p>
    <w:p w14:paraId="16B98EF5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bookStream.Seek</w:t>
      </w:r>
      <w:proofErr w:type="spellEnd"/>
      <w:r>
        <w:t xml:space="preserve">(0, </w:t>
      </w:r>
      <w:proofErr w:type="spellStart"/>
      <w:r>
        <w:t>SeekOrigin.Begin</w:t>
      </w:r>
      <w:proofErr w:type="spellEnd"/>
      <w:r>
        <w:t>);</w:t>
      </w:r>
    </w:p>
    <w:p w14:paraId="67AE123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bookStream.CopyTo</w:t>
      </w:r>
      <w:proofErr w:type="spellEnd"/>
      <w:r>
        <w:t>(stream);</w:t>
      </w:r>
    </w:p>
    <w:p w14:paraId="1BFE81B5" w14:textId="77777777" w:rsidR="00CE4EC3" w:rsidRDefault="00CE4EC3" w:rsidP="00CE4EC3">
      <w:pPr>
        <w:pStyle w:val="af7"/>
      </w:pPr>
      <w:r>
        <w:t xml:space="preserve">        using var </w:t>
      </w:r>
      <w:proofErr w:type="spellStart"/>
      <w:r>
        <w:t>docReader</w:t>
      </w:r>
      <w:proofErr w:type="spellEnd"/>
      <w:r>
        <w:t xml:space="preserve"> = </w:t>
      </w:r>
      <w:proofErr w:type="spellStart"/>
      <w:proofErr w:type="gramStart"/>
      <w:r>
        <w:t>DocLib.Instance.GetDocReader</w:t>
      </w:r>
      <w:proofErr w:type="spellEnd"/>
      <w:proofErr w:type="gramEnd"/>
      <w:r>
        <w:t>(</w:t>
      </w:r>
    </w:p>
    <w:p w14:paraId="0DC2C48A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stream.ToArray</w:t>
      </w:r>
      <w:proofErr w:type="spellEnd"/>
      <w:proofErr w:type="gramEnd"/>
      <w:r>
        <w:t>(),</w:t>
      </w:r>
    </w:p>
    <w:p w14:paraId="03FA9610" w14:textId="77777777" w:rsidR="00CE4EC3" w:rsidRDefault="00CE4EC3" w:rsidP="00CE4EC3">
      <w:pPr>
        <w:pStyle w:val="af7"/>
      </w:pPr>
      <w:r>
        <w:t xml:space="preserve">            new </w:t>
      </w:r>
      <w:proofErr w:type="spellStart"/>
      <w:proofErr w:type="gramStart"/>
      <w:r>
        <w:t>PageDimensions</w:t>
      </w:r>
      <w:proofErr w:type="spellEnd"/>
      <w:r>
        <w:t>(</w:t>
      </w:r>
      <w:proofErr w:type="spellStart"/>
      <w:proofErr w:type="gramEnd"/>
      <w:r>
        <w:t>Constants.ThumbnailPreviewWidth</w:t>
      </w:r>
      <w:proofErr w:type="spellEnd"/>
      <w:r>
        <w:t xml:space="preserve">, </w:t>
      </w:r>
      <w:proofErr w:type="spellStart"/>
      <w:r>
        <w:t>Constants.ThumbnailPreviewHeight</w:t>
      </w:r>
      <w:proofErr w:type="spellEnd"/>
    </w:p>
    <w:p w14:paraId="3F5B9291" w14:textId="77777777" w:rsidR="00CE4EC3" w:rsidRDefault="00CE4EC3" w:rsidP="00CE4EC3">
      <w:pPr>
        <w:pStyle w:val="af7"/>
      </w:pPr>
      <w:r>
        <w:t xml:space="preserve">            ));</w:t>
      </w:r>
    </w:p>
    <w:p w14:paraId="3712ABB4" w14:textId="77777777" w:rsidR="00CE4EC3" w:rsidRDefault="00CE4EC3" w:rsidP="00CE4EC3">
      <w:pPr>
        <w:pStyle w:val="af7"/>
      </w:pPr>
    </w:p>
    <w:p w14:paraId="6251E8DD" w14:textId="77777777" w:rsidR="00CE4EC3" w:rsidRDefault="00CE4EC3" w:rsidP="00CE4EC3">
      <w:pPr>
        <w:pStyle w:val="af7"/>
      </w:pPr>
      <w:r>
        <w:t xml:space="preserve">        using var </w:t>
      </w:r>
      <w:proofErr w:type="spellStart"/>
      <w:r>
        <w:t>pageReader</w:t>
      </w:r>
      <w:proofErr w:type="spellEnd"/>
      <w:r>
        <w:t xml:space="preserve"> = </w:t>
      </w:r>
      <w:proofErr w:type="spellStart"/>
      <w:r>
        <w:t>docReader.GetPageReader</w:t>
      </w:r>
      <w:proofErr w:type="spellEnd"/>
      <w:r>
        <w:t>(0);</w:t>
      </w:r>
    </w:p>
    <w:p w14:paraId="7B5F4345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rawBytes</w:t>
      </w:r>
      <w:proofErr w:type="spellEnd"/>
      <w:r>
        <w:t xml:space="preserve"> = </w:t>
      </w:r>
      <w:proofErr w:type="spellStart"/>
      <w:r>
        <w:t>pageReader.GetImage</w:t>
      </w:r>
      <w:proofErr w:type="spellEnd"/>
      <w:r>
        <w:t>();</w:t>
      </w:r>
    </w:p>
    <w:p w14:paraId="10A497DE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rawBytes</w:t>
      </w:r>
      <w:proofErr w:type="spellEnd"/>
      <w:r>
        <w:t xml:space="preserve"> == null) return null;</w:t>
      </w:r>
    </w:p>
    <w:p w14:paraId="1562E569" w14:textId="77777777" w:rsidR="00CE4EC3" w:rsidRDefault="00CE4EC3" w:rsidP="00CE4EC3">
      <w:pPr>
        <w:pStyle w:val="af7"/>
      </w:pPr>
      <w:r>
        <w:t xml:space="preserve">        var width = </w:t>
      </w:r>
      <w:proofErr w:type="spellStart"/>
      <w:r>
        <w:t>pageReader.GetPageWidth</w:t>
      </w:r>
      <w:proofErr w:type="spellEnd"/>
      <w:r>
        <w:t>();</w:t>
      </w:r>
    </w:p>
    <w:p w14:paraId="0E07A4BF" w14:textId="77777777" w:rsidR="00CE4EC3" w:rsidRDefault="00CE4EC3" w:rsidP="00CE4EC3">
      <w:pPr>
        <w:pStyle w:val="af7"/>
      </w:pPr>
      <w:r>
        <w:t xml:space="preserve">        var height = </w:t>
      </w:r>
      <w:proofErr w:type="spellStart"/>
      <w:r>
        <w:t>pageReader.GetPageHeight</w:t>
      </w:r>
      <w:proofErr w:type="spellEnd"/>
      <w:r>
        <w:t>();</w:t>
      </w:r>
    </w:p>
    <w:p w14:paraId="5647DE52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proofErr w:type="gramStart"/>
      <w:r>
        <w:t>RawImageDto</w:t>
      </w:r>
      <w:proofErr w:type="spellEnd"/>
      <w:r>
        <w:t>(</w:t>
      </w:r>
      <w:proofErr w:type="spellStart"/>
      <w:proofErr w:type="gramEnd"/>
      <w:r>
        <w:t>rawBytes</w:t>
      </w:r>
      <w:proofErr w:type="spellEnd"/>
      <w:r>
        <w:t>, width, height);</w:t>
      </w:r>
    </w:p>
    <w:p w14:paraId="1E28CCB4" w14:textId="77777777" w:rsidR="00CE4EC3" w:rsidRDefault="00CE4EC3" w:rsidP="00CE4EC3">
      <w:pPr>
        <w:pStyle w:val="af7"/>
      </w:pPr>
      <w:r>
        <w:t xml:space="preserve">    }</w:t>
      </w:r>
    </w:p>
    <w:p w14:paraId="1E41D1DC" w14:textId="77777777" w:rsidR="00CE4EC3" w:rsidRDefault="00CE4EC3" w:rsidP="00CE4EC3">
      <w:pPr>
        <w:pStyle w:val="af7"/>
      </w:pPr>
    </w:p>
    <w:p w14:paraId="5E1CAECD" w14:textId="77777777" w:rsidR="00CE4EC3" w:rsidRDefault="00CE4EC3" w:rsidP="00CE4EC3">
      <w:pPr>
        <w:pStyle w:val="af7"/>
      </w:pPr>
    </w:p>
    <w:p w14:paraId="0D6ACC10" w14:textId="77777777" w:rsidR="00CE4EC3" w:rsidRDefault="00CE4EC3" w:rsidP="00CE4EC3">
      <w:pPr>
        <w:pStyle w:val="af7"/>
      </w:pPr>
      <w:r>
        <w:t xml:space="preserve">    public async Task&lt;Stream&gt; </w:t>
      </w:r>
      <w:proofErr w:type="spellStart"/>
      <w:proofErr w:type="gramStart"/>
      <w:r>
        <w:t>GetJpegImageAsync</w:t>
      </w:r>
      <w:proofErr w:type="spellEnd"/>
      <w:r>
        <w:t>(</w:t>
      </w:r>
      <w:proofErr w:type="spellStart"/>
      <w:proofErr w:type="gramEnd"/>
      <w:r>
        <w:t>RawImageDto</w:t>
      </w:r>
      <w:proofErr w:type="spellEnd"/>
      <w:r>
        <w:t xml:space="preserve"> </w:t>
      </w:r>
      <w:proofErr w:type="spellStart"/>
      <w:r>
        <w:t>rawImage</w:t>
      </w:r>
      <w:proofErr w:type="spellEnd"/>
      <w:r>
        <w:t>)</w:t>
      </w:r>
    </w:p>
    <w:p w14:paraId="55233044" w14:textId="77777777" w:rsidR="00CE4EC3" w:rsidRDefault="00CE4EC3" w:rsidP="00CE4EC3">
      <w:pPr>
        <w:pStyle w:val="af7"/>
      </w:pPr>
      <w:r>
        <w:t xml:space="preserve">    {</w:t>
      </w:r>
    </w:p>
    <w:p w14:paraId="41FF9238" w14:textId="77777777" w:rsidR="00CE4EC3" w:rsidRDefault="00CE4EC3" w:rsidP="00CE4EC3">
      <w:pPr>
        <w:pStyle w:val="af7"/>
      </w:pPr>
      <w:r>
        <w:t xml:space="preserve">        var image = </w:t>
      </w:r>
      <w:proofErr w:type="spellStart"/>
      <w:r>
        <w:t>Image.LoadPixelData</w:t>
      </w:r>
      <w:proofErr w:type="spellEnd"/>
      <w:r>
        <w:t>&lt;Bgra32</w:t>
      </w:r>
      <w:proofErr w:type="gramStart"/>
      <w:r>
        <w:t>&gt;(</w:t>
      </w:r>
      <w:proofErr w:type="spellStart"/>
      <w:proofErr w:type="gramEnd"/>
      <w:r>
        <w:t>rawImage.Data</w:t>
      </w:r>
      <w:proofErr w:type="spellEnd"/>
      <w:r>
        <w:t xml:space="preserve">, </w:t>
      </w:r>
      <w:proofErr w:type="spellStart"/>
      <w:r>
        <w:t>rawImage.Width</w:t>
      </w:r>
      <w:proofErr w:type="spellEnd"/>
      <w:r>
        <w:t xml:space="preserve">, </w:t>
      </w:r>
      <w:proofErr w:type="spellStart"/>
      <w:r>
        <w:t>rawImage.Height</w:t>
      </w:r>
      <w:proofErr w:type="spellEnd"/>
      <w:r>
        <w:t>);</w:t>
      </w:r>
    </w:p>
    <w:p w14:paraId="04994F4E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image.Mutate</w:t>
      </w:r>
      <w:proofErr w:type="spellEnd"/>
      <w:proofErr w:type="gramEnd"/>
      <w:r>
        <w:t xml:space="preserve">(x =&gt; </w:t>
      </w:r>
      <w:proofErr w:type="spellStart"/>
      <w:r>
        <w:t>x.BackgroundColor</w:t>
      </w:r>
      <w:proofErr w:type="spellEnd"/>
      <w:r>
        <w:t>(</w:t>
      </w:r>
      <w:proofErr w:type="spellStart"/>
      <w:r>
        <w:t>Color.White</w:t>
      </w:r>
      <w:proofErr w:type="spellEnd"/>
      <w:r>
        <w:t>));</w:t>
      </w:r>
    </w:p>
    <w:p w14:paraId="08841877" w14:textId="77777777" w:rsidR="00CE4EC3" w:rsidRDefault="00CE4EC3" w:rsidP="00CE4EC3">
      <w:pPr>
        <w:pStyle w:val="af7"/>
      </w:pPr>
      <w:r>
        <w:t xml:space="preserve">        var stream = new </w:t>
      </w:r>
      <w:proofErr w:type="spellStart"/>
      <w:proofErr w:type="gramStart"/>
      <w:r>
        <w:t>MemoryStream</w:t>
      </w:r>
      <w:proofErr w:type="spellEnd"/>
      <w:r>
        <w:t>(</w:t>
      </w:r>
      <w:proofErr w:type="gramEnd"/>
      <w:r>
        <w:t>);</w:t>
      </w:r>
    </w:p>
    <w:p w14:paraId="4EAB3863" w14:textId="77777777" w:rsidR="00CE4EC3" w:rsidRDefault="00CE4EC3" w:rsidP="00CE4EC3">
      <w:pPr>
        <w:pStyle w:val="af7"/>
      </w:pPr>
      <w:r>
        <w:t xml:space="preserve">        await </w:t>
      </w:r>
      <w:proofErr w:type="spellStart"/>
      <w:proofErr w:type="gramStart"/>
      <w:r>
        <w:t>image.SaveAsJpegAsync</w:t>
      </w:r>
      <w:proofErr w:type="spellEnd"/>
      <w:proofErr w:type="gramEnd"/>
      <w:r>
        <w:t>(stream);</w:t>
      </w:r>
    </w:p>
    <w:p w14:paraId="199F1FC9" w14:textId="77777777" w:rsidR="00CE4EC3" w:rsidRDefault="00CE4EC3" w:rsidP="00CE4EC3">
      <w:pPr>
        <w:pStyle w:val="af7"/>
      </w:pPr>
      <w:r>
        <w:t xml:space="preserve">        return stream;</w:t>
      </w:r>
    </w:p>
    <w:p w14:paraId="08931221" w14:textId="77777777" w:rsidR="00CE4EC3" w:rsidRDefault="00CE4EC3" w:rsidP="00CE4EC3">
      <w:pPr>
        <w:pStyle w:val="af7"/>
      </w:pPr>
      <w:r>
        <w:t xml:space="preserve">    }</w:t>
      </w:r>
    </w:p>
    <w:p w14:paraId="0D2B20A2" w14:textId="77777777" w:rsidR="00CE4EC3" w:rsidRDefault="00CE4EC3" w:rsidP="00CE4EC3">
      <w:pPr>
        <w:pStyle w:val="af7"/>
      </w:pPr>
    </w:p>
    <w:p w14:paraId="4A8F9382" w14:textId="77777777" w:rsidR="00CE4EC3" w:rsidRDefault="00CE4EC3" w:rsidP="00CE4EC3">
      <w:pPr>
        <w:pStyle w:val="af7"/>
      </w:pPr>
      <w:r>
        <w:t xml:space="preserve">    public string? </w:t>
      </w:r>
      <w:proofErr w:type="spellStart"/>
      <w:proofErr w:type="gramStart"/>
      <w:r>
        <w:t>GetBookTitle</w:t>
      </w:r>
      <w:proofErr w:type="spellEnd"/>
      <w:r>
        <w:t>(</w:t>
      </w:r>
      <w:proofErr w:type="gramEnd"/>
      <w:r>
        <w:t xml:space="preserve">Stream </w:t>
      </w:r>
      <w:proofErr w:type="spellStart"/>
      <w:r>
        <w:t>bookStream</w:t>
      </w:r>
      <w:proofErr w:type="spellEnd"/>
      <w:r>
        <w:t>)</w:t>
      </w:r>
    </w:p>
    <w:p w14:paraId="011AC5F6" w14:textId="77777777" w:rsidR="00CE4EC3" w:rsidRDefault="00CE4EC3" w:rsidP="00CE4EC3">
      <w:pPr>
        <w:pStyle w:val="af7"/>
      </w:pPr>
      <w:r>
        <w:t xml:space="preserve">    {</w:t>
      </w:r>
    </w:p>
    <w:p w14:paraId="7B2918C6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bookStream.Seek</w:t>
      </w:r>
      <w:proofErr w:type="spellEnd"/>
      <w:r>
        <w:t xml:space="preserve">(0, </w:t>
      </w:r>
      <w:proofErr w:type="spellStart"/>
      <w:r>
        <w:t>SeekOrigin.Begin</w:t>
      </w:r>
      <w:proofErr w:type="spellEnd"/>
      <w:r>
        <w:t>);</w:t>
      </w:r>
    </w:p>
    <w:p w14:paraId="72A85CCA" w14:textId="77777777" w:rsidR="00CE4EC3" w:rsidRDefault="00CE4EC3" w:rsidP="00CE4EC3">
      <w:pPr>
        <w:pStyle w:val="af7"/>
      </w:pPr>
      <w:r>
        <w:t xml:space="preserve">        using var document = </w:t>
      </w:r>
      <w:proofErr w:type="spellStart"/>
      <w:r>
        <w:t>PdfDocument.Open</w:t>
      </w:r>
      <w:proofErr w:type="spellEnd"/>
      <w:r>
        <w:t>(</w:t>
      </w:r>
      <w:proofErr w:type="spellStart"/>
      <w:r>
        <w:t>bookStream</w:t>
      </w:r>
      <w:proofErr w:type="spellEnd"/>
      <w:r>
        <w:t>);</w:t>
      </w:r>
    </w:p>
    <w:p w14:paraId="3FFC9650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document.Information.Title</w:t>
      </w:r>
      <w:proofErr w:type="spellEnd"/>
      <w:proofErr w:type="gramEnd"/>
      <w:r>
        <w:t>;</w:t>
      </w:r>
    </w:p>
    <w:p w14:paraId="581F4850" w14:textId="77777777" w:rsidR="00CE4EC3" w:rsidRDefault="00CE4EC3" w:rsidP="00CE4EC3">
      <w:pPr>
        <w:pStyle w:val="af7"/>
      </w:pPr>
      <w:r>
        <w:t xml:space="preserve">    }</w:t>
      </w:r>
    </w:p>
    <w:p w14:paraId="43260951" w14:textId="77777777" w:rsidR="00CE4EC3" w:rsidRDefault="00CE4EC3" w:rsidP="00CE4EC3">
      <w:pPr>
        <w:pStyle w:val="af7"/>
      </w:pPr>
    </w:p>
    <w:p w14:paraId="2540439E" w14:textId="77777777" w:rsidR="00CE4EC3" w:rsidRDefault="00CE4EC3" w:rsidP="00CE4EC3">
      <w:pPr>
        <w:pStyle w:val="af7"/>
      </w:pPr>
      <w:r>
        <w:t xml:space="preserve">    public async </w:t>
      </w:r>
      <w:proofErr w:type="spellStart"/>
      <w:r>
        <w:t>IAsyncEnumerable</w:t>
      </w:r>
      <w:proofErr w:type="spellEnd"/>
      <w:r>
        <w:t>&lt;</w:t>
      </w:r>
      <w:proofErr w:type="spellStart"/>
      <w:r>
        <w:t>BookText</w:t>
      </w:r>
      <w:proofErr w:type="spellEnd"/>
      <w:r>
        <w:t xml:space="preserve">&gt; </w:t>
      </w:r>
      <w:proofErr w:type="spellStart"/>
      <w:proofErr w:type="gramStart"/>
      <w:r>
        <w:t>StreamBookTexts</w:t>
      </w:r>
      <w:proofErr w:type="spellEnd"/>
      <w:r>
        <w:t>(</w:t>
      </w:r>
      <w:proofErr w:type="gramEnd"/>
      <w:r>
        <w:t xml:space="preserve">Guid </w:t>
      </w:r>
      <w:proofErr w:type="spellStart"/>
      <w:r>
        <w:t>bookId</w:t>
      </w:r>
      <w:proofErr w:type="spellEnd"/>
      <w:r>
        <w:t>, Stream stream)</w:t>
      </w:r>
    </w:p>
    <w:p w14:paraId="2D6EBA0C" w14:textId="77777777" w:rsidR="00CE4EC3" w:rsidRDefault="00CE4EC3" w:rsidP="00CE4EC3">
      <w:pPr>
        <w:pStyle w:val="af7"/>
      </w:pPr>
      <w:r>
        <w:t xml:space="preserve">    {</w:t>
      </w:r>
    </w:p>
    <w:p w14:paraId="0BE43A4D" w14:textId="77777777" w:rsidR="00CE4EC3" w:rsidRDefault="00CE4EC3" w:rsidP="00CE4EC3">
      <w:pPr>
        <w:pStyle w:val="af7"/>
      </w:pPr>
      <w:r>
        <w:lastRenderedPageBreak/>
        <w:t xml:space="preserve">        </w:t>
      </w:r>
      <w:proofErr w:type="spellStart"/>
      <w:proofErr w:type="gramStart"/>
      <w:r>
        <w:t>stream.Seek</w:t>
      </w:r>
      <w:proofErr w:type="spellEnd"/>
      <w:proofErr w:type="gramEnd"/>
      <w:r>
        <w:t xml:space="preserve">(0, </w:t>
      </w:r>
      <w:proofErr w:type="spellStart"/>
      <w:r>
        <w:t>SeekOrigin.Begin</w:t>
      </w:r>
      <w:proofErr w:type="spellEnd"/>
      <w:r>
        <w:t>);</w:t>
      </w:r>
    </w:p>
    <w:p w14:paraId="4D9D4A94" w14:textId="77777777" w:rsidR="00CE4EC3" w:rsidRDefault="00CE4EC3" w:rsidP="00CE4EC3">
      <w:pPr>
        <w:pStyle w:val="af7"/>
      </w:pPr>
      <w:r>
        <w:t xml:space="preserve">        var document = </w:t>
      </w:r>
      <w:proofErr w:type="spellStart"/>
      <w:r>
        <w:t>PdfDocument.Open</w:t>
      </w:r>
      <w:proofErr w:type="spellEnd"/>
      <w:r>
        <w:t>(stream);</w:t>
      </w:r>
    </w:p>
    <w:p w14:paraId="2642E8DB" w14:textId="77777777" w:rsidR="00CE4EC3" w:rsidRDefault="00CE4EC3" w:rsidP="00CE4EC3">
      <w:pPr>
        <w:pStyle w:val="af7"/>
      </w:pPr>
      <w:r>
        <w:t xml:space="preserve">        var pages = </w:t>
      </w:r>
      <w:proofErr w:type="spellStart"/>
      <w:proofErr w:type="gramStart"/>
      <w:r>
        <w:t>document.GetPages</w:t>
      </w:r>
      <w:proofErr w:type="spellEnd"/>
      <w:proofErr w:type="gramEnd"/>
      <w:r>
        <w:t>()</w:t>
      </w:r>
    </w:p>
    <w:p w14:paraId="6FEBF245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.Select</w:t>
      </w:r>
      <w:proofErr w:type="gramEnd"/>
      <w:r>
        <w:t xml:space="preserve">(page =&gt; new </w:t>
      </w:r>
      <w:proofErr w:type="spellStart"/>
      <w:r>
        <w:t>BookText</w:t>
      </w:r>
      <w:proofErr w:type="spellEnd"/>
    </w:p>
    <w:p w14:paraId="49BA43AB" w14:textId="77777777" w:rsidR="00CE4EC3" w:rsidRDefault="00CE4EC3" w:rsidP="00CE4EC3">
      <w:pPr>
        <w:pStyle w:val="af7"/>
      </w:pPr>
      <w:r>
        <w:t xml:space="preserve">                {</w:t>
      </w:r>
    </w:p>
    <w:p w14:paraId="09C2C1AE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BookDocumentId</w:t>
      </w:r>
      <w:proofErr w:type="spellEnd"/>
      <w:r>
        <w:t xml:space="preserve"> = </w:t>
      </w:r>
      <w:proofErr w:type="spellStart"/>
      <w:r>
        <w:t>bookId</w:t>
      </w:r>
      <w:proofErr w:type="spellEnd"/>
      <w:r>
        <w:t>,</w:t>
      </w:r>
    </w:p>
    <w:p w14:paraId="0F8CD96D" w14:textId="77777777" w:rsidR="00CE4EC3" w:rsidRDefault="00CE4EC3" w:rsidP="00CE4EC3">
      <w:pPr>
        <w:pStyle w:val="af7"/>
      </w:pPr>
      <w:r>
        <w:t xml:space="preserve">                    Text = </w:t>
      </w:r>
      <w:proofErr w:type="spellStart"/>
      <w:proofErr w:type="gramStart"/>
      <w:r>
        <w:t>page.Text.Replace</w:t>
      </w:r>
      <w:proofErr w:type="spellEnd"/>
      <w:proofErr w:type="gramEnd"/>
      <w:r>
        <w:t xml:space="preserve">("\u0000", </w:t>
      </w:r>
      <w:proofErr w:type="spellStart"/>
      <w:r>
        <w:t>string.Empty</w:t>
      </w:r>
      <w:proofErr w:type="spellEnd"/>
      <w:r>
        <w:t>),</w:t>
      </w:r>
    </w:p>
    <w:p w14:paraId="297DDA54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PageNumber</w:t>
      </w:r>
      <w:proofErr w:type="spellEnd"/>
      <w:r>
        <w:t xml:space="preserve"> = </w:t>
      </w:r>
      <w:proofErr w:type="spellStart"/>
      <w:proofErr w:type="gramStart"/>
      <w:r>
        <w:t>page.Number</w:t>
      </w:r>
      <w:proofErr w:type="spellEnd"/>
      <w:proofErr w:type="gramEnd"/>
    </w:p>
    <w:p w14:paraId="5C2D970A" w14:textId="77777777" w:rsidR="00CE4EC3" w:rsidRDefault="00CE4EC3" w:rsidP="00CE4EC3">
      <w:pPr>
        <w:pStyle w:val="af7"/>
      </w:pPr>
      <w:r>
        <w:t xml:space="preserve">                }</w:t>
      </w:r>
    </w:p>
    <w:p w14:paraId="5C084242" w14:textId="77777777" w:rsidR="00CE4EC3" w:rsidRDefault="00CE4EC3" w:rsidP="00CE4EC3">
      <w:pPr>
        <w:pStyle w:val="af7"/>
      </w:pPr>
      <w:r>
        <w:t xml:space="preserve">            );</w:t>
      </w:r>
    </w:p>
    <w:p w14:paraId="43E2BFD5" w14:textId="77777777" w:rsidR="00CE4EC3" w:rsidRDefault="00CE4EC3" w:rsidP="00CE4EC3">
      <w:pPr>
        <w:pStyle w:val="af7"/>
      </w:pPr>
      <w:r>
        <w:t xml:space="preserve">        await foreach (var </w:t>
      </w:r>
      <w:proofErr w:type="spellStart"/>
      <w:r>
        <w:t>bookText</w:t>
      </w:r>
      <w:proofErr w:type="spellEnd"/>
      <w:r>
        <w:t xml:space="preserve"> in </w:t>
      </w:r>
      <w:proofErr w:type="spellStart"/>
      <w:proofErr w:type="gramStart"/>
      <w:r>
        <w:t>pages.ToAsyncEnumerable</w:t>
      </w:r>
      <w:proofErr w:type="spellEnd"/>
      <w:proofErr w:type="gramEnd"/>
      <w:r>
        <w:t>())</w:t>
      </w:r>
    </w:p>
    <w:p w14:paraId="6CE630C2" w14:textId="77777777" w:rsidR="00CE4EC3" w:rsidRDefault="00CE4EC3" w:rsidP="00CE4EC3">
      <w:pPr>
        <w:pStyle w:val="af7"/>
      </w:pPr>
      <w:r>
        <w:t xml:space="preserve">        {</w:t>
      </w:r>
    </w:p>
    <w:p w14:paraId="55E96F45" w14:textId="77777777" w:rsidR="00CE4EC3" w:rsidRDefault="00CE4EC3" w:rsidP="00CE4EC3">
      <w:pPr>
        <w:pStyle w:val="af7"/>
      </w:pPr>
      <w:r>
        <w:t xml:space="preserve">            yield return </w:t>
      </w:r>
      <w:proofErr w:type="spellStart"/>
      <w:r>
        <w:t>bookText</w:t>
      </w:r>
      <w:proofErr w:type="spellEnd"/>
      <w:r>
        <w:t>;</w:t>
      </w:r>
    </w:p>
    <w:p w14:paraId="775EA060" w14:textId="77777777" w:rsidR="00CE4EC3" w:rsidRDefault="00CE4EC3" w:rsidP="00CE4EC3">
      <w:pPr>
        <w:pStyle w:val="af7"/>
      </w:pPr>
      <w:r>
        <w:t xml:space="preserve">        }</w:t>
      </w:r>
    </w:p>
    <w:p w14:paraId="043B7BD0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document.Dispose</w:t>
      </w:r>
      <w:proofErr w:type="spellEnd"/>
      <w:proofErr w:type="gramEnd"/>
      <w:r>
        <w:t>();</w:t>
      </w:r>
    </w:p>
    <w:p w14:paraId="790994A1" w14:textId="77777777" w:rsidR="00CE4EC3" w:rsidRDefault="00CE4EC3" w:rsidP="00CE4EC3">
      <w:pPr>
        <w:pStyle w:val="af7"/>
      </w:pPr>
      <w:r>
        <w:t xml:space="preserve">    }</w:t>
      </w:r>
    </w:p>
    <w:p w14:paraId="7F97DBEC" w14:textId="77777777" w:rsidR="00CE4EC3" w:rsidRDefault="00CE4EC3" w:rsidP="00CE4EC3">
      <w:pPr>
        <w:pStyle w:val="af7"/>
      </w:pPr>
      <w:r>
        <w:t>}</w:t>
      </w:r>
    </w:p>
    <w:p w14:paraId="7FDCDB40" w14:textId="77777777" w:rsidR="00CE4EC3" w:rsidRDefault="00CE4EC3" w:rsidP="00AA3514">
      <w:pPr>
        <w:pStyle w:val="affc"/>
      </w:pPr>
      <w:r>
        <w:t>Файл SearchService.cs:</w:t>
      </w:r>
    </w:p>
    <w:p w14:paraId="56D4237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System.Linq.Expressions;</w:t>
      </w:r>
    </w:p>
    <w:p w14:paraId="2361071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5C58B63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52527DA5" w14:textId="77777777" w:rsidR="00CE4EC3" w:rsidRDefault="00CE4EC3" w:rsidP="00CE4EC3">
      <w:pPr>
        <w:pStyle w:val="af7"/>
      </w:pPr>
      <w:r>
        <w:t>using LinqKit;</w:t>
      </w:r>
    </w:p>
    <w:p w14:paraId="41AB08D8" w14:textId="77777777" w:rsidR="00CE4EC3" w:rsidRDefault="00CE4EC3" w:rsidP="00CE4EC3">
      <w:pPr>
        <w:pStyle w:val="af7"/>
      </w:pPr>
    </w:p>
    <w:p w14:paraId="597F2181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7D35464C" w14:textId="77777777" w:rsidR="00CE4EC3" w:rsidRDefault="00CE4EC3" w:rsidP="00CE4EC3">
      <w:pPr>
        <w:pStyle w:val="af7"/>
      </w:pPr>
    </w:p>
    <w:p w14:paraId="7FD6DC26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SearchService(</w:t>
      </w:r>
      <w:proofErr w:type="gramEnd"/>
      <w:r>
        <w:t>IAppDbContext dbContext, IBookService bookService) : ISearchService</w:t>
      </w:r>
    </w:p>
    <w:p w14:paraId="70C89876" w14:textId="77777777" w:rsidR="00CE4EC3" w:rsidRDefault="00CE4EC3" w:rsidP="00CE4EC3">
      <w:pPr>
        <w:pStyle w:val="af7"/>
      </w:pPr>
      <w:r>
        <w:t>{</w:t>
      </w:r>
    </w:p>
    <w:p w14:paraId="5A8DCE0B" w14:textId="77777777" w:rsidR="00CE4EC3" w:rsidRDefault="00CE4EC3" w:rsidP="00CE4EC3">
      <w:pPr>
        <w:pStyle w:val="af7"/>
      </w:pPr>
      <w:r>
        <w:t xml:space="preserve">    public async Task&lt;PageDto&lt;BookDto&gt;&gt; </w:t>
      </w:r>
      <w:proofErr w:type="gramStart"/>
      <w:r>
        <w:t>SearchByBookDetailsAsync(</w:t>
      </w:r>
      <w:proofErr w:type="gramEnd"/>
      <w:r>
        <w:t>SearchRequestDto searchRequest, User? user = null)</w:t>
      </w:r>
    </w:p>
    <w:p w14:paraId="0D265A7C" w14:textId="77777777" w:rsidR="00CE4EC3" w:rsidRDefault="00CE4EC3" w:rsidP="00CE4EC3">
      <w:pPr>
        <w:pStyle w:val="af7"/>
      </w:pPr>
      <w:r>
        <w:t xml:space="preserve">    {</w:t>
      </w:r>
    </w:p>
    <w:p w14:paraId="1369FC66" w14:textId="77777777" w:rsidR="00CE4EC3" w:rsidRDefault="00CE4EC3" w:rsidP="00CE4EC3">
      <w:pPr>
        <w:pStyle w:val="af7"/>
      </w:pPr>
      <w:r>
        <w:t xml:space="preserve">        var predicate = PredicateBuilder.New&lt;Book</w:t>
      </w:r>
      <w:proofErr w:type="gramStart"/>
      <w:r>
        <w:t>&gt;(</w:t>
      </w:r>
      <w:proofErr w:type="gramEnd"/>
      <w:r>
        <w:t>);</w:t>
      </w:r>
    </w:p>
    <w:p w14:paraId="6404951E" w14:textId="77777777" w:rsidR="00CE4EC3" w:rsidRDefault="00CE4EC3" w:rsidP="00CE4EC3">
      <w:pPr>
        <w:pStyle w:val="af7"/>
      </w:pPr>
      <w:r>
        <w:t xml:space="preserve">        foreach (var propInfo in searchRequest.GetType(</w:t>
      </w:r>
      <w:proofErr w:type="gramStart"/>
      <w:r>
        <w:t>).GetProperties</w:t>
      </w:r>
      <w:proofErr w:type="gramEnd"/>
      <w:r>
        <w:t>())</w:t>
      </w:r>
    </w:p>
    <w:p w14:paraId="1ED9855B" w14:textId="77777777" w:rsidR="00CE4EC3" w:rsidRDefault="00CE4EC3" w:rsidP="00CE4EC3">
      <w:pPr>
        <w:pStyle w:val="af7"/>
      </w:pPr>
      <w:r>
        <w:t xml:space="preserve">        {</w:t>
      </w:r>
    </w:p>
    <w:p w14:paraId="19DDA54A" w14:textId="77777777" w:rsidR="00CE4EC3" w:rsidRDefault="00CE4EC3" w:rsidP="00CE4EC3">
      <w:pPr>
        <w:pStyle w:val="af7"/>
      </w:pPr>
      <w:r>
        <w:t xml:space="preserve">            if (propInfo.GetValue(searchRequest) is not string stringValue</w:t>
      </w:r>
    </w:p>
    <w:p w14:paraId="671AC852" w14:textId="77777777" w:rsidR="00CE4EC3" w:rsidRDefault="00CE4EC3" w:rsidP="00CE4EC3">
      <w:pPr>
        <w:pStyle w:val="af7"/>
      </w:pPr>
      <w:r>
        <w:t xml:space="preserve">                |</w:t>
      </w:r>
      <w:proofErr w:type="gramStart"/>
      <w:r>
        <w:t>| !typeof</w:t>
      </w:r>
      <w:proofErr w:type="gramEnd"/>
      <w:r>
        <w:t>(Book).GetProperties().Select(p =&gt; p.Name).Contains(propInfo.Name))</w:t>
      </w:r>
    </w:p>
    <w:p w14:paraId="0983D3B9" w14:textId="77777777" w:rsidR="00CE4EC3" w:rsidRDefault="00CE4EC3" w:rsidP="00CE4EC3">
      <w:pPr>
        <w:pStyle w:val="af7"/>
      </w:pPr>
      <w:r>
        <w:t xml:space="preserve">                continue;</w:t>
      </w:r>
    </w:p>
    <w:p w14:paraId="215E2332" w14:textId="77777777" w:rsidR="00CE4EC3" w:rsidRDefault="00CE4EC3" w:rsidP="00CE4EC3">
      <w:pPr>
        <w:pStyle w:val="af7"/>
      </w:pPr>
      <w:r>
        <w:t xml:space="preserve">            var expr = GetStringContainsExpression&lt;Book</w:t>
      </w:r>
      <w:proofErr w:type="gramStart"/>
      <w:r>
        <w:t>&gt;(</w:t>
      </w:r>
      <w:proofErr w:type="gramEnd"/>
      <w:r>
        <w:t>propInfo.Name, stringValue);</w:t>
      </w:r>
    </w:p>
    <w:p w14:paraId="3378F77A" w14:textId="77777777" w:rsidR="00CE4EC3" w:rsidRDefault="00CE4EC3" w:rsidP="00CE4EC3">
      <w:pPr>
        <w:pStyle w:val="af7"/>
      </w:pPr>
      <w:r>
        <w:t xml:space="preserve">            predicate = </w:t>
      </w:r>
      <w:proofErr w:type="gramStart"/>
      <w:r>
        <w:t>predicate.Or</w:t>
      </w:r>
      <w:proofErr w:type="gramEnd"/>
      <w:r>
        <w:t>(expr);</w:t>
      </w:r>
    </w:p>
    <w:p w14:paraId="42BAD3A5" w14:textId="77777777" w:rsidR="00CE4EC3" w:rsidRDefault="00CE4EC3" w:rsidP="00CE4EC3">
      <w:pPr>
        <w:pStyle w:val="af7"/>
      </w:pPr>
      <w:r>
        <w:t xml:space="preserve">        }</w:t>
      </w:r>
    </w:p>
    <w:p w14:paraId="14562FFE" w14:textId="77777777" w:rsidR="00CE4EC3" w:rsidRDefault="00CE4EC3" w:rsidP="00CE4EC3">
      <w:pPr>
        <w:pStyle w:val="af7"/>
      </w:pPr>
    </w:p>
    <w:p w14:paraId="497BEEF3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searchRequest.Authors</w:t>
      </w:r>
      <w:proofErr w:type="spellEnd"/>
      <w:r>
        <w:t xml:space="preserve"> is </w:t>
      </w:r>
      <w:proofErr w:type="gramStart"/>
      <w:r>
        <w:t>{ Length</w:t>
      </w:r>
      <w:proofErr w:type="gramEnd"/>
      <w:r>
        <w:t>: &gt; 0 })</w:t>
      </w:r>
    </w:p>
    <w:p w14:paraId="328ACBA7" w14:textId="77777777" w:rsidR="00CE4EC3" w:rsidRDefault="00CE4EC3" w:rsidP="00CE4EC3">
      <w:pPr>
        <w:pStyle w:val="af7"/>
      </w:pPr>
      <w:r>
        <w:t xml:space="preserve">        {</w:t>
      </w:r>
    </w:p>
    <w:p w14:paraId="11B38450" w14:textId="77777777" w:rsidR="00CE4EC3" w:rsidRDefault="00CE4EC3" w:rsidP="00CE4EC3">
      <w:pPr>
        <w:pStyle w:val="af7"/>
      </w:pPr>
      <w:r>
        <w:t xml:space="preserve">            predicate = </w:t>
      </w:r>
      <w:proofErr w:type="spellStart"/>
      <w:proofErr w:type="gramStart"/>
      <w:r>
        <w:t>predicate.Or</w:t>
      </w:r>
      <w:proofErr w:type="spellEnd"/>
      <w:proofErr w:type="gramEnd"/>
      <w:r>
        <w:t xml:space="preserve">(b =&gt; </w:t>
      </w:r>
      <w:proofErr w:type="spellStart"/>
      <w:r>
        <w:t>b.Authors.Intersect</w:t>
      </w:r>
      <w:proofErr w:type="spellEnd"/>
      <w:r>
        <w:t>(</w:t>
      </w:r>
      <w:proofErr w:type="spellStart"/>
      <w:r>
        <w:t>searchRequest.Authors</w:t>
      </w:r>
      <w:proofErr w:type="spellEnd"/>
      <w:r>
        <w:t>).Any());</w:t>
      </w:r>
    </w:p>
    <w:p w14:paraId="2EE79ED8" w14:textId="77777777" w:rsidR="00CE4EC3" w:rsidRDefault="00CE4EC3" w:rsidP="00CE4EC3">
      <w:pPr>
        <w:pStyle w:val="af7"/>
      </w:pPr>
      <w:r>
        <w:t xml:space="preserve">        }</w:t>
      </w:r>
    </w:p>
    <w:p w14:paraId="06C59DA3" w14:textId="77777777" w:rsidR="00CE4EC3" w:rsidRDefault="00CE4EC3" w:rsidP="00CE4EC3">
      <w:pPr>
        <w:pStyle w:val="af7"/>
      </w:pPr>
    </w:p>
    <w:p w14:paraId="663D2F88" w14:textId="77777777" w:rsidR="00CE4EC3" w:rsidRDefault="00CE4EC3" w:rsidP="00CE4EC3">
      <w:pPr>
        <w:pStyle w:val="af7"/>
      </w:pPr>
      <w:r>
        <w:t xml:space="preserve">        var request = new </w:t>
      </w:r>
      <w:proofErr w:type="spellStart"/>
      <w:proofErr w:type="gramStart"/>
      <w:r>
        <w:t>PageRequestDto</w:t>
      </w:r>
      <w:proofErr w:type="spellEnd"/>
      <w:r>
        <w:t>(</w:t>
      </w:r>
      <w:proofErr w:type="gramEnd"/>
    </w:p>
    <w:p w14:paraId="545572E2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searchRequest.PageNumber</w:t>
      </w:r>
      <w:proofErr w:type="spellEnd"/>
      <w:r>
        <w:t>,</w:t>
      </w:r>
    </w:p>
    <w:p w14:paraId="6D253951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searchRequest.PageSize</w:t>
      </w:r>
      <w:proofErr w:type="spellEnd"/>
      <w:r>
        <w:t>,</w:t>
      </w:r>
    </w:p>
    <w:p w14:paraId="4814C3DF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searchRequest.SortProperty</w:t>
      </w:r>
      <w:proofErr w:type="spellEnd"/>
      <w:r>
        <w:t>,</w:t>
      </w:r>
    </w:p>
    <w:p w14:paraId="5FAB2E22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searchRequest.SortOrder</w:t>
      </w:r>
      <w:proofErr w:type="spellEnd"/>
      <w:r>
        <w:t xml:space="preserve"> ??</w:t>
      </w:r>
      <w:proofErr w:type="gramEnd"/>
      <w:r>
        <w:t xml:space="preserve"> </w:t>
      </w:r>
      <w:proofErr w:type="spellStart"/>
      <w:r>
        <w:t>SortOrder.Asc</w:t>
      </w:r>
      <w:proofErr w:type="spellEnd"/>
    </w:p>
    <w:p w14:paraId="4515AC50" w14:textId="77777777" w:rsidR="00CE4EC3" w:rsidRDefault="00CE4EC3" w:rsidP="00CE4EC3">
      <w:pPr>
        <w:pStyle w:val="af7"/>
      </w:pPr>
      <w:r>
        <w:t xml:space="preserve">        );</w:t>
      </w:r>
    </w:p>
    <w:p w14:paraId="6B804A5B" w14:textId="77777777" w:rsidR="00CE4EC3" w:rsidRDefault="00CE4EC3" w:rsidP="00CE4EC3">
      <w:pPr>
        <w:pStyle w:val="af7"/>
      </w:pPr>
      <w:r>
        <w:t xml:space="preserve">        return await </w:t>
      </w:r>
      <w:proofErr w:type="spellStart"/>
      <w:r>
        <w:t>bookService.GetPageAsync</w:t>
      </w:r>
      <w:proofErr w:type="spellEnd"/>
      <w:r>
        <w:t>(request, predicate, user);</w:t>
      </w:r>
    </w:p>
    <w:p w14:paraId="33B18856" w14:textId="77777777" w:rsidR="00CE4EC3" w:rsidRDefault="00CE4EC3" w:rsidP="00CE4EC3">
      <w:pPr>
        <w:pStyle w:val="af7"/>
      </w:pPr>
      <w:r>
        <w:t xml:space="preserve">    }</w:t>
      </w:r>
    </w:p>
    <w:p w14:paraId="3CC807B6" w14:textId="77777777" w:rsidR="00CE4EC3" w:rsidRDefault="00CE4EC3" w:rsidP="00CE4EC3">
      <w:pPr>
        <w:pStyle w:val="af7"/>
      </w:pPr>
    </w:p>
    <w:p w14:paraId="60DC9AFF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PageDto</w:t>
      </w:r>
      <w:proofErr w:type="spellEnd"/>
      <w:r>
        <w:t>&lt;</w:t>
      </w:r>
      <w:proofErr w:type="spellStart"/>
      <w:r>
        <w:t>BookTextDto</w:t>
      </w:r>
      <w:proofErr w:type="spellEnd"/>
      <w:r>
        <w:t xml:space="preserve">&gt;&gt; </w:t>
      </w:r>
      <w:proofErr w:type="spellStart"/>
      <w:proofErr w:type="gramStart"/>
      <w:r>
        <w:t>SearchByBookTexts</w:t>
      </w:r>
      <w:proofErr w:type="spellEnd"/>
      <w:r>
        <w:t>(</w:t>
      </w:r>
      <w:proofErr w:type="spellStart"/>
      <w:proofErr w:type="gramEnd"/>
      <w:r>
        <w:t>TextSearchRequestDto</w:t>
      </w:r>
      <w:proofErr w:type="spellEnd"/>
      <w:r>
        <w:t xml:space="preserve"> request)</w:t>
      </w:r>
    </w:p>
    <w:p w14:paraId="0A33063A" w14:textId="77777777" w:rsidR="00CE4EC3" w:rsidRDefault="00CE4EC3" w:rsidP="00CE4EC3">
      <w:pPr>
        <w:pStyle w:val="af7"/>
      </w:pPr>
      <w:r>
        <w:t xml:space="preserve">    {</w:t>
      </w:r>
    </w:p>
    <w:p w14:paraId="62828D86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request.Pattern</w:t>
      </w:r>
      <w:proofErr w:type="spellEnd"/>
      <w:r>
        <w:t xml:space="preserve">)) throw new </w:t>
      </w:r>
      <w:proofErr w:type="spellStart"/>
      <w:r>
        <w:t>ArgumentException</w:t>
      </w:r>
      <w:proofErr w:type="spellEnd"/>
      <w:r>
        <w:t>(</w:t>
      </w:r>
      <w:proofErr w:type="spellStart"/>
      <w:r>
        <w:t>request.Pattern</w:t>
      </w:r>
      <w:proofErr w:type="spellEnd"/>
      <w:r>
        <w:t>);</w:t>
      </w:r>
    </w:p>
    <w:p w14:paraId="457C3F3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normalizedPageNumber</w:t>
      </w:r>
      <w:proofErr w:type="spellEnd"/>
      <w:r>
        <w:t xml:space="preserve"> = PageDto&lt;BookTextDto&gt;.GetNormalizedPageNumber(</w:t>
      </w:r>
      <w:proofErr w:type="gramStart"/>
      <w:r>
        <w:t>request.PageNumber</w:t>
      </w:r>
      <w:proofErr w:type="gramEnd"/>
      <w:r>
        <w:t>);</w:t>
      </w:r>
    </w:p>
    <w:p w14:paraId="4A91421F" w14:textId="77777777" w:rsidR="00CE4EC3" w:rsidRDefault="00CE4EC3" w:rsidP="00CE4EC3">
      <w:pPr>
        <w:pStyle w:val="af7"/>
      </w:pPr>
      <w:r>
        <w:t xml:space="preserve">        var query = </w:t>
      </w:r>
      <w:proofErr w:type="spellStart"/>
      <w:r>
        <w:t>dbContext.BookTexts</w:t>
      </w:r>
      <w:proofErr w:type="spellEnd"/>
    </w:p>
    <w:p w14:paraId="41A27AC0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.Where</w:t>
      </w:r>
      <w:proofErr w:type="gramEnd"/>
      <w:r>
        <w:t xml:space="preserve">(t =&gt; </w:t>
      </w:r>
      <w:proofErr w:type="spellStart"/>
      <w:r>
        <w:t>EF.Functions.ToTsVector</w:t>
      </w:r>
      <w:proofErr w:type="spellEnd"/>
      <w:r>
        <w:t>("</w:t>
      </w:r>
      <w:proofErr w:type="spellStart"/>
      <w:r>
        <w:t>english</w:t>
      </w:r>
      <w:proofErr w:type="spellEnd"/>
      <w:r>
        <w:t xml:space="preserve">", </w:t>
      </w:r>
      <w:proofErr w:type="spellStart"/>
      <w:r>
        <w:t>t.Text</w:t>
      </w:r>
      <w:proofErr w:type="spellEnd"/>
      <w:r>
        <w:t>).Matches(</w:t>
      </w:r>
      <w:proofErr w:type="spellStart"/>
      <w:r>
        <w:t>request.Pattern</w:t>
      </w:r>
      <w:proofErr w:type="spellEnd"/>
      <w:r>
        <w:t>))</w:t>
      </w:r>
    </w:p>
    <w:p w14:paraId="114BE946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OrderBy</w:t>
      </w:r>
      <w:proofErr w:type="spellEnd"/>
      <w:proofErr w:type="gramEnd"/>
      <w:r>
        <w:t xml:space="preserve">(t =&gt; </w:t>
      </w:r>
      <w:proofErr w:type="spellStart"/>
      <w:r>
        <w:t>t.PageNumber</w:t>
      </w:r>
      <w:proofErr w:type="spellEnd"/>
      <w:r>
        <w:t>)</w:t>
      </w:r>
    </w:p>
    <w:p w14:paraId="2840EDE2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.Skip</w:t>
      </w:r>
      <w:proofErr w:type="gramEnd"/>
      <w:r>
        <w:t>((</w:t>
      </w:r>
      <w:proofErr w:type="spellStart"/>
      <w:r>
        <w:t>normalizedPageNumber</w:t>
      </w:r>
      <w:proofErr w:type="spellEnd"/>
      <w:r>
        <w:t xml:space="preserve"> - 1) * </w:t>
      </w:r>
      <w:proofErr w:type="spellStart"/>
      <w:r>
        <w:t>request.PageSize</w:t>
      </w:r>
      <w:proofErr w:type="spellEnd"/>
      <w:r>
        <w:t>)</w:t>
      </w:r>
    </w:p>
    <w:p w14:paraId="5DF2CD91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.Take</w:t>
      </w:r>
      <w:proofErr w:type="gramEnd"/>
      <w:r>
        <w:t>(</w:t>
      </w:r>
      <w:proofErr w:type="spellStart"/>
      <w:r>
        <w:t>request.PageSize</w:t>
      </w:r>
      <w:proofErr w:type="spellEnd"/>
      <w:r>
        <w:t>)</w:t>
      </w:r>
    </w:p>
    <w:p w14:paraId="46C5250B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.Select</w:t>
      </w:r>
      <w:proofErr w:type="gramEnd"/>
      <w:r>
        <w:t xml:space="preserve">(t =&gt; </w:t>
      </w:r>
      <w:proofErr w:type="spellStart"/>
      <w:r>
        <w:t>t.ToDto</w:t>
      </w:r>
      <w:proofErr w:type="spellEnd"/>
      <w:r>
        <w:t>());</w:t>
      </w:r>
    </w:p>
    <w:p w14:paraId="142AEA05" w14:textId="77777777" w:rsidR="00CE4EC3" w:rsidRDefault="00CE4EC3" w:rsidP="00CE4EC3">
      <w:pPr>
        <w:pStyle w:val="af7"/>
      </w:pPr>
    </w:p>
    <w:p w14:paraId="4D607F2F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totalItemCount</w:t>
      </w:r>
      <w:proofErr w:type="spellEnd"/>
      <w:r>
        <w:t xml:space="preserve"> = await </w:t>
      </w:r>
      <w:proofErr w:type="spellStart"/>
      <w:proofErr w:type="gramStart"/>
      <w:r>
        <w:t>query.CountAsync</w:t>
      </w:r>
      <w:proofErr w:type="spellEnd"/>
      <w:proofErr w:type="gramEnd"/>
      <w:r>
        <w:t>();</w:t>
      </w:r>
    </w:p>
    <w:p w14:paraId="09FBFED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pageCount</w:t>
      </w:r>
      <w:proofErr w:type="spellEnd"/>
      <w:r>
        <w:t xml:space="preserve"> = </w:t>
      </w:r>
      <w:proofErr w:type="spellStart"/>
      <w:r>
        <w:t>PageDto</w:t>
      </w:r>
      <w:proofErr w:type="spellEnd"/>
      <w:r>
        <w:t>&lt;</w:t>
      </w:r>
      <w:proofErr w:type="spellStart"/>
      <w:r>
        <w:t>BookTextDto</w:t>
      </w:r>
      <w:proofErr w:type="spellEnd"/>
      <w:r>
        <w:t>&gt;.</w:t>
      </w:r>
      <w:proofErr w:type="spellStart"/>
      <w:r>
        <w:t>CountPage</w:t>
      </w:r>
      <w:proofErr w:type="spellEnd"/>
      <w:r>
        <w:t>(</w:t>
      </w:r>
      <w:proofErr w:type="spellStart"/>
      <w:r>
        <w:t>totalItemCount</w:t>
      </w:r>
      <w:proofErr w:type="spellEnd"/>
      <w:r>
        <w:t xml:space="preserve">, </w:t>
      </w:r>
      <w:proofErr w:type="spellStart"/>
      <w:proofErr w:type="gramStart"/>
      <w:r>
        <w:t>request.PageSize</w:t>
      </w:r>
      <w:proofErr w:type="spellEnd"/>
      <w:proofErr w:type="gramEnd"/>
      <w:r>
        <w:t>);</w:t>
      </w:r>
    </w:p>
    <w:p w14:paraId="236C9D55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searchResults</w:t>
      </w:r>
      <w:proofErr w:type="spellEnd"/>
      <w:r>
        <w:t xml:space="preserve"> = await </w:t>
      </w:r>
      <w:proofErr w:type="spellStart"/>
      <w:proofErr w:type="gramStart"/>
      <w:r>
        <w:t>query.ToListAsync</w:t>
      </w:r>
      <w:proofErr w:type="spellEnd"/>
      <w:proofErr w:type="gramEnd"/>
      <w:r>
        <w:t>();</w:t>
      </w:r>
    </w:p>
    <w:p w14:paraId="18DC78D5" w14:textId="77777777" w:rsidR="00CE4EC3" w:rsidRDefault="00CE4EC3" w:rsidP="00CE4EC3">
      <w:pPr>
        <w:pStyle w:val="af7"/>
      </w:pPr>
    </w:p>
    <w:p w14:paraId="5D144AA2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PageDto</w:t>
      </w:r>
      <w:proofErr w:type="spellEnd"/>
      <w:r>
        <w:t>&lt;</w:t>
      </w:r>
      <w:proofErr w:type="spellStart"/>
      <w:r>
        <w:t>BookTextDto</w:t>
      </w:r>
      <w:proofErr w:type="spellEnd"/>
      <w:r>
        <w:t>&gt;.</w:t>
      </w:r>
      <w:proofErr w:type="spellStart"/>
      <w:r>
        <w:t>Builder.Create</w:t>
      </w:r>
      <w:proofErr w:type="spellEnd"/>
      <w:proofErr w:type="gramEnd"/>
      <w:r>
        <w:t>()</w:t>
      </w:r>
    </w:p>
    <w:p w14:paraId="6E801F16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SetPageCount</w:t>
      </w:r>
      <w:proofErr w:type="spellEnd"/>
      <w:proofErr w:type="gramEnd"/>
      <w:r>
        <w:t>(</w:t>
      </w:r>
      <w:proofErr w:type="spellStart"/>
      <w:r>
        <w:t>pageCount</w:t>
      </w:r>
      <w:proofErr w:type="spellEnd"/>
      <w:r>
        <w:t>)</w:t>
      </w:r>
    </w:p>
    <w:p w14:paraId="443580F5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SetPageNumber</w:t>
      </w:r>
      <w:proofErr w:type="spellEnd"/>
      <w:proofErr w:type="gramEnd"/>
      <w:r>
        <w:t>(</w:t>
      </w:r>
      <w:proofErr w:type="spellStart"/>
      <w:r>
        <w:t>normalizedPageNumber</w:t>
      </w:r>
      <w:proofErr w:type="spellEnd"/>
      <w:r>
        <w:t>)</w:t>
      </w:r>
    </w:p>
    <w:p w14:paraId="53A11B7B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SetTotalItemCount</w:t>
      </w:r>
      <w:proofErr w:type="spellEnd"/>
      <w:proofErr w:type="gramEnd"/>
      <w:r>
        <w:t>(</w:t>
      </w:r>
      <w:proofErr w:type="spellStart"/>
      <w:r>
        <w:t>totalItemCount</w:t>
      </w:r>
      <w:proofErr w:type="spellEnd"/>
      <w:r>
        <w:t>)</w:t>
      </w:r>
    </w:p>
    <w:p w14:paraId="66A82DC6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SetItems</w:t>
      </w:r>
      <w:proofErr w:type="spellEnd"/>
      <w:proofErr w:type="gramEnd"/>
      <w:r>
        <w:t>(</w:t>
      </w:r>
      <w:proofErr w:type="spellStart"/>
      <w:r>
        <w:t>searchResults</w:t>
      </w:r>
      <w:proofErr w:type="spellEnd"/>
      <w:r>
        <w:t>)</w:t>
      </w:r>
    </w:p>
    <w:p w14:paraId="5CF0FAF1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.Build</w:t>
      </w:r>
      <w:proofErr w:type="gramEnd"/>
      <w:r>
        <w:t>();</w:t>
      </w:r>
    </w:p>
    <w:p w14:paraId="23D7CC9D" w14:textId="77777777" w:rsidR="00CE4EC3" w:rsidRDefault="00CE4EC3" w:rsidP="00CE4EC3">
      <w:pPr>
        <w:pStyle w:val="af7"/>
      </w:pPr>
      <w:r>
        <w:t xml:space="preserve">    }</w:t>
      </w:r>
    </w:p>
    <w:p w14:paraId="28D16D71" w14:textId="77777777" w:rsidR="00CE4EC3" w:rsidRDefault="00CE4EC3" w:rsidP="00CE4EC3">
      <w:pPr>
        <w:pStyle w:val="af7"/>
      </w:pPr>
    </w:p>
    <w:p w14:paraId="056049B1" w14:textId="77777777" w:rsidR="00CE4EC3" w:rsidRDefault="00CE4EC3" w:rsidP="00CE4EC3">
      <w:pPr>
        <w:pStyle w:val="af7"/>
      </w:pPr>
      <w:r>
        <w:t xml:space="preserve">    // Original: https://stackoverflow.com/questions/278684/how-do-i-create-an-expression-tree-to-represent-string-containsterm-in-c</w:t>
      </w:r>
    </w:p>
    <w:p w14:paraId="59F7C345" w14:textId="77777777" w:rsidR="00CE4EC3" w:rsidRDefault="00CE4EC3" w:rsidP="00CE4EC3">
      <w:pPr>
        <w:pStyle w:val="af7"/>
      </w:pPr>
      <w:r>
        <w:t xml:space="preserve">    // </w:t>
      </w:r>
      <w:proofErr w:type="gramStart"/>
      <w:r>
        <w:t>Also</w:t>
      </w:r>
      <w:proofErr w:type="gramEnd"/>
      <w:r>
        <w:t xml:space="preserve"> you can read: https://learn.microsoft.com/en-us/dotnet/csharp/advanced-topics/expression-trees/expression-trees-building</w:t>
      </w:r>
    </w:p>
    <w:p w14:paraId="110B2235" w14:textId="77777777" w:rsidR="00CE4EC3" w:rsidRDefault="00CE4EC3" w:rsidP="00CE4EC3">
      <w:pPr>
        <w:pStyle w:val="af7"/>
      </w:pPr>
      <w:r>
        <w:t xml:space="preserve">    private static Expression&lt;Func&lt;T, bool&gt;&gt; </w:t>
      </w:r>
      <w:proofErr w:type="spellStart"/>
      <w:r>
        <w:t>GetStringContainsExpression</w:t>
      </w:r>
      <w:proofErr w:type="spellEnd"/>
      <w:r>
        <w:t>&lt;T</w:t>
      </w:r>
      <w:proofErr w:type="gramStart"/>
      <w:r>
        <w:t>&gt;(</w:t>
      </w:r>
      <w:proofErr w:type="gramEnd"/>
      <w:r>
        <w:t xml:space="preserve">string </w:t>
      </w:r>
      <w:proofErr w:type="spellStart"/>
      <w:r>
        <w:t>propertyName</w:t>
      </w:r>
      <w:proofErr w:type="spellEnd"/>
      <w:r>
        <w:t xml:space="preserve">, string </w:t>
      </w:r>
      <w:proofErr w:type="spellStart"/>
      <w:r>
        <w:t>propertyValue</w:t>
      </w:r>
      <w:proofErr w:type="spellEnd"/>
      <w:r>
        <w:t>)</w:t>
      </w:r>
    </w:p>
    <w:p w14:paraId="732C138F" w14:textId="77777777" w:rsidR="00CE4EC3" w:rsidRDefault="00CE4EC3" w:rsidP="00CE4EC3">
      <w:pPr>
        <w:pStyle w:val="af7"/>
      </w:pPr>
      <w:r>
        <w:t xml:space="preserve">    {</w:t>
      </w:r>
    </w:p>
    <w:p w14:paraId="7CF739A6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parameterExp</w:t>
      </w:r>
      <w:proofErr w:type="spellEnd"/>
      <w:r>
        <w:t xml:space="preserve"> = </w:t>
      </w:r>
      <w:proofErr w:type="spellStart"/>
      <w:r>
        <w:t>Expression.Parameter</w:t>
      </w:r>
      <w:proofErr w:type="spellEnd"/>
      <w:r>
        <w:t>(</w:t>
      </w:r>
      <w:proofErr w:type="spellStart"/>
      <w:r>
        <w:t>typeof</w:t>
      </w:r>
      <w:proofErr w:type="spellEnd"/>
      <w:r>
        <w:t>(T), "anything");</w:t>
      </w:r>
    </w:p>
    <w:p w14:paraId="336B9A4E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propertyExp</w:t>
      </w:r>
      <w:proofErr w:type="spellEnd"/>
      <w:r>
        <w:t xml:space="preserve"> = </w:t>
      </w:r>
      <w:proofErr w:type="spellStart"/>
      <w:r>
        <w:t>Expression.Property</w:t>
      </w:r>
      <w:proofErr w:type="spellEnd"/>
      <w:r>
        <w:t>(</w:t>
      </w:r>
      <w:proofErr w:type="spellStart"/>
      <w:r>
        <w:t>parameterExp</w:t>
      </w:r>
      <w:proofErr w:type="spellEnd"/>
      <w:r>
        <w:t xml:space="preserve">, </w:t>
      </w:r>
      <w:proofErr w:type="spellStart"/>
      <w:r>
        <w:t>propertyName</w:t>
      </w:r>
      <w:proofErr w:type="spellEnd"/>
      <w:r>
        <w:t>);</w:t>
      </w:r>
    </w:p>
    <w:p w14:paraId="420B65B2" w14:textId="77777777" w:rsidR="00CE4EC3" w:rsidRDefault="00CE4EC3" w:rsidP="00CE4EC3">
      <w:pPr>
        <w:pStyle w:val="af7"/>
      </w:pPr>
      <w:r>
        <w:t xml:space="preserve">        var method = </w:t>
      </w:r>
      <w:proofErr w:type="spellStart"/>
      <w:r>
        <w:t>typeof</w:t>
      </w:r>
      <w:proofErr w:type="spellEnd"/>
      <w:r>
        <w:t>(string</w:t>
      </w:r>
      <w:proofErr w:type="gramStart"/>
      <w:r>
        <w:t>).</w:t>
      </w:r>
      <w:proofErr w:type="spellStart"/>
      <w:r>
        <w:t>GetMethod</w:t>
      </w:r>
      <w:proofErr w:type="spellEnd"/>
      <w:proofErr w:type="gramEnd"/>
      <w:r>
        <w:t>("Contains", [</w:t>
      </w:r>
      <w:proofErr w:type="spellStart"/>
      <w:r>
        <w:t>typeof</w:t>
      </w:r>
      <w:proofErr w:type="spellEnd"/>
      <w:r>
        <w:t>(string)]);</w:t>
      </w:r>
    </w:p>
    <w:p w14:paraId="4A4942D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someValue</w:t>
      </w:r>
      <w:proofErr w:type="spellEnd"/>
      <w:r>
        <w:t xml:space="preserve"> = </w:t>
      </w:r>
      <w:proofErr w:type="spellStart"/>
      <w:r>
        <w:t>Expression.Constant</w:t>
      </w:r>
      <w:proofErr w:type="spellEnd"/>
      <w:r>
        <w:t>(</w:t>
      </w:r>
      <w:proofErr w:type="spellStart"/>
      <w:r>
        <w:t>propertyValue</w:t>
      </w:r>
      <w:proofErr w:type="spellEnd"/>
      <w:r>
        <w:t xml:space="preserve">, </w:t>
      </w:r>
      <w:proofErr w:type="spellStart"/>
      <w:r>
        <w:t>typeof</w:t>
      </w:r>
      <w:proofErr w:type="spellEnd"/>
      <w:r>
        <w:t>(string));</w:t>
      </w:r>
    </w:p>
    <w:p w14:paraId="77952E0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containsMethodExp</w:t>
      </w:r>
      <w:proofErr w:type="spellEnd"/>
      <w:r>
        <w:t xml:space="preserve"> = </w:t>
      </w:r>
      <w:proofErr w:type="spellStart"/>
      <w:r>
        <w:t>Expression.Call</w:t>
      </w:r>
      <w:proofErr w:type="spellEnd"/>
      <w:r>
        <w:t>(</w:t>
      </w:r>
      <w:proofErr w:type="spellStart"/>
      <w:r>
        <w:t>propertyExp</w:t>
      </w:r>
      <w:proofErr w:type="spellEnd"/>
      <w:r>
        <w:t xml:space="preserve">, </w:t>
      </w:r>
      <w:proofErr w:type="gramStart"/>
      <w:r>
        <w:t>method!,</w:t>
      </w:r>
      <w:proofErr w:type="gramEnd"/>
      <w:r>
        <w:t xml:space="preserve"> </w:t>
      </w:r>
      <w:proofErr w:type="spellStart"/>
      <w:r>
        <w:t>someValue</w:t>
      </w:r>
      <w:proofErr w:type="spellEnd"/>
      <w:r>
        <w:t>);</w:t>
      </w:r>
    </w:p>
    <w:p w14:paraId="3112D3A6" w14:textId="77777777" w:rsidR="00CE4EC3" w:rsidRDefault="00CE4EC3" w:rsidP="00CE4EC3">
      <w:pPr>
        <w:pStyle w:val="af7"/>
      </w:pPr>
    </w:p>
    <w:p w14:paraId="3A4E67BD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Expression.Lambda</w:t>
      </w:r>
      <w:proofErr w:type="spellEnd"/>
      <w:r>
        <w:t>&lt;Func&lt;T, bool&gt;</w:t>
      </w:r>
      <w:proofErr w:type="gramStart"/>
      <w:r>
        <w:t>&gt;(</w:t>
      </w:r>
      <w:proofErr w:type="spellStart"/>
      <w:proofErr w:type="gramEnd"/>
      <w:r>
        <w:t>containsMethodExp</w:t>
      </w:r>
      <w:proofErr w:type="spellEnd"/>
      <w:r>
        <w:t xml:space="preserve">, </w:t>
      </w:r>
      <w:proofErr w:type="spellStart"/>
      <w:r>
        <w:t>parameterExp</w:t>
      </w:r>
      <w:proofErr w:type="spellEnd"/>
      <w:r>
        <w:t>);</w:t>
      </w:r>
    </w:p>
    <w:p w14:paraId="6CEE8EBB" w14:textId="77777777" w:rsidR="00CE4EC3" w:rsidRDefault="00CE4EC3" w:rsidP="00CE4EC3">
      <w:pPr>
        <w:pStyle w:val="af7"/>
      </w:pPr>
      <w:r>
        <w:t xml:space="preserve">    }</w:t>
      </w:r>
    </w:p>
    <w:p w14:paraId="16E68A4E" w14:textId="77777777" w:rsidR="00CE4EC3" w:rsidRDefault="00CE4EC3" w:rsidP="00CE4EC3">
      <w:pPr>
        <w:pStyle w:val="af7"/>
      </w:pPr>
      <w:r>
        <w:t>}</w:t>
      </w:r>
    </w:p>
    <w:p w14:paraId="25549B3E" w14:textId="77777777" w:rsidR="00CE4EC3" w:rsidRDefault="00CE4EC3" w:rsidP="00AA3514">
      <w:pPr>
        <w:pStyle w:val="affc"/>
      </w:pPr>
      <w:r>
        <w:t>Файл UserService.cs:</w:t>
      </w:r>
    </w:p>
    <w:p w14:paraId="39D4693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24D679E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BookManager.Application.Common.Exceptions</w:t>
      </w:r>
      <w:proofErr w:type="gramEnd"/>
      <w:r>
        <w:t>;</w:t>
      </w:r>
    </w:p>
    <w:p w14:paraId="530FF2A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25DCD90C" w14:textId="77777777" w:rsidR="00CE4EC3" w:rsidRDefault="00CE4EC3" w:rsidP="00CE4EC3">
      <w:pPr>
        <w:pStyle w:val="af7"/>
      </w:pPr>
      <w:r>
        <w:t>using FluentValidation;</w:t>
      </w:r>
    </w:p>
    <w:p w14:paraId="247F55D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Microsoft.AspNetCore.Identity</w:t>
      </w:r>
      <w:proofErr w:type="gramEnd"/>
      <w:r>
        <w:t>;</w:t>
      </w:r>
    </w:p>
    <w:p w14:paraId="440BC5BC" w14:textId="77777777" w:rsidR="00CE4EC3" w:rsidRDefault="00CE4EC3" w:rsidP="00CE4EC3">
      <w:pPr>
        <w:pStyle w:val="af7"/>
      </w:pPr>
    </w:p>
    <w:p w14:paraId="12AD877B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2633266B" w14:textId="77777777" w:rsidR="00CE4EC3" w:rsidRDefault="00CE4EC3" w:rsidP="00CE4EC3">
      <w:pPr>
        <w:pStyle w:val="af7"/>
      </w:pPr>
    </w:p>
    <w:p w14:paraId="13559B35" w14:textId="77777777" w:rsidR="00CE4EC3" w:rsidRDefault="00CE4EC3" w:rsidP="00CE4EC3">
      <w:pPr>
        <w:pStyle w:val="af7"/>
      </w:pPr>
      <w:r>
        <w:t xml:space="preserve">public sealed class </w:t>
      </w:r>
      <w:proofErr w:type="gramStart"/>
      <w:r>
        <w:t>UserService(</w:t>
      </w:r>
      <w:proofErr w:type="gramEnd"/>
    </w:p>
    <w:p w14:paraId="56300CE8" w14:textId="77777777" w:rsidR="00CE4EC3" w:rsidRDefault="00CE4EC3" w:rsidP="00CE4EC3">
      <w:pPr>
        <w:pStyle w:val="af7"/>
      </w:pPr>
      <w:r>
        <w:t xml:space="preserve">    IAppDbContext dbContext,</w:t>
      </w:r>
    </w:p>
    <w:p w14:paraId="0C6BF328" w14:textId="77777777" w:rsidR="00CE4EC3" w:rsidRDefault="00CE4EC3" w:rsidP="00CE4EC3">
      <w:pPr>
        <w:pStyle w:val="af7"/>
      </w:pPr>
      <w:r>
        <w:t xml:space="preserve">    IValidator&lt;UserAddRequest&gt; userAddRequestValidator,</w:t>
      </w:r>
    </w:p>
    <w:p w14:paraId="245BF4F6" w14:textId="77777777" w:rsidR="00CE4EC3" w:rsidRDefault="00CE4EC3" w:rsidP="00CE4EC3">
      <w:pPr>
        <w:pStyle w:val="af7"/>
      </w:pPr>
      <w:r>
        <w:t xml:space="preserve">    UserManager&lt;User&gt; userManager,</w:t>
      </w:r>
    </w:p>
    <w:p w14:paraId="76D15A61" w14:textId="77777777" w:rsidR="00CE4EC3" w:rsidRDefault="00CE4EC3" w:rsidP="00CE4EC3">
      <w:pPr>
        <w:pStyle w:val="af7"/>
      </w:pPr>
      <w:r>
        <w:t xml:space="preserve">    IPasswordHasher&lt;User&gt; passwordHasher)</w:t>
      </w:r>
    </w:p>
    <w:p w14:paraId="58853359" w14:textId="77777777" w:rsidR="00CE4EC3" w:rsidRDefault="00CE4EC3" w:rsidP="00CE4EC3">
      <w:pPr>
        <w:pStyle w:val="af7"/>
      </w:pPr>
      <w:r>
        <w:t xml:space="preserve">    : IUserService</w:t>
      </w:r>
    </w:p>
    <w:p w14:paraId="090FBDC5" w14:textId="77777777" w:rsidR="00CE4EC3" w:rsidRDefault="00CE4EC3" w:rsidP="00CE4EC3">
      <w:pPr>
        <w:pStyle w:val="af7"/>
      </w:pPr>
      <w:r>
        <w:t>{</w:t>
      </w:r>
    </w:p>
    <w:p w14:paraId="3BEFD947" w14:textId="77777777" w:rsidR="00CE4EC3" w:rsidRDefault="00CE4EC3" w:rsidP="00CE4EC3">
      <w:pPr>
        <w:pStyle w:val="af7"/>
      </w:pPr>
      <w:r>
        <w:t xml:space="preserve">    public IAsyncEnumerable&lt;UserDto&gt; </w:t>
      </w:r>
      <w:proofErr w:type="gramStart"/>
      <w:r>
        <w:t>GetAllUsers(</w:t>
      </w:r>
      <w:proofErr w:type="gramEnd"/>
      <w:r>
        <w:t>)</w:t>
      </w:r>
    </w:p>
    <w:p w14:paraId="7B6F40CC" w14:textId="77777777" w:rsidR="00CE4EC3" w:rsidRDefault="00CE4EC3" w:rsidP="00CE4EC3">
      <w:pPr>
        <w:pStyle w:val="af7"/>
      </w:pPr>
      <w:r>
        <w:t xml:space="preserve">    {</w:t>
      </w:r>
    </w:p>
    <w:p w14:paraId="7615C14D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dbContext.Users.Select</w:t>
      </w:r>
      <w:proofErr w:type="gramEnd"/>
      <w:r>
        <w:t>(u =&gt; u.ToDto()).AsAsyncEnumerable();</w:t>
      </w:r>
    </w:p>
    <w:p w14:paraId="3BA59618" w14:textId="77777777" w:rsidR="00CE4EC3" w:rsidRDefault="00CE4EC3" w:rsidP="00CE4EC3">
      <w:pPr>
        <w:pStyle w:val="af7"/>
      </w:pPr>
      <w:r>
        <w:t xml:space="preserve">    }</w:t>
      </w:r>
    </w:p>
    <w:p w14:paraId="5A7BD894" w14:textId="77777777" w:rsidR="00CE4EC3" w:rsidRDefault="00CE4EC3" w:rsidP="00CE4EC3">
      <w:pPr>
        <w:pStyle w:val="af7"/>
      </w:pPr>
    </w:p>
    <w:p w14:paraId="5C309901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UserDto</w:t>
      </w:r>
      <w:proofErr w:type="spellEnd"/>
      <w:r>
        <w:t xml:space="preserve">&gt; </w:t>
      </w:r>
      <w:proofErr w:type="spellStart"/>
      <w:proofErr w:type="gramStart"/>
      <w:r>
        <w:t>CreateUser</w:t>
      </w:r>
      <w:proofErr w:type="spellEnd"/>
      <w:r>
        <w:t>(</w:t>
      </w:r>
      <w:proofErr w:type="spellStart"/>
      <w:proofErr w:type="gramEnd"/>
      <w:r>
        <w:t>UserAddRequest</w:t>
      </w:r>
      <w:proofErr w:type="spellEnd"/>
      <w:r>
        <w:t xml:space="preserve"> request)</w:t>
      </w:r>
    </w:p>
    <w:p w14:paraId="4F6AA323" w14:textId="77777777" w:rsidR="00CE4EC3" w:rsidRDefault="00CE4EC3" w:rsidP="00CE4EC3">
      <w:pPr>
        <w:pStyle w:val="af7"/>
      </w:pPr>
      <w:r>
        <w:t xml:space="preserve">    {</w:t>
      </w:r>
    </w:p>
    <w:p w14:paraId="4901658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validationResult</w:t>
      </w:r>
      <w:proofErr w:type="spellEnd"/>
      <w:r>
        <w:t xml:space="preserve"> = await </w:t>
      </w:r>
      <w:proofErr w:type="spellStart"/>
      <w:r>
        <w:t>userAddRequestValidator.ValidateAsync</w:t>
      </w:r>
      <w:proofErr w:type="spellEnd"/>
      <w:r>
        <w:t>(request);</w:t>
      </w:r>
    </w:p>
    <w:p w14:paraId="55A0065D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validationResult.IsValid</w:t>
      </w:r>
      <w:proofErr w:type="spellEnd"/>
      <w:proofErr w:type="gramEnd"/>
      <w:r>
        <w:t xml:space="preserve">) throw new </w:t>
      </w:r>
      <w:proofErr w:type="spellStart"/>
      <w:r>
        <w:t>ArgumentException</w:t>
      </w:r>
      <w:proofErr w:type="spellEnd"/>
      <w:r>
        <w:t xml:space="preserve">("Invalid request", </w:t>
      </w:r>
      <w:proofErr w:type="spellStart"/>
      <w:r>
        <w:t>nameof</w:t>
      </w:r>
      <w:proofErr w:type="spellEnd"/>
      <w:r>
        <w:t>(request));</w:t>
      </w:r>
    </w:p>
    <w:p w14:paraId="77210B5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newUser</w:t>
      </w:r>
      <w:proofErr w:type="spellEnd"/>
      <w:r>
        <w:t xml:space="preserve"> = new User</w:t>
      </w:r>
    </w:p>
    <w:p w14:paraId="49BC84C9" w14:textId="77777777" w:rsidR="00CE4EC3" w:rsidRDefault="00CE4EC3" w:rsidP="00CE4EC3">
      <w:pPr>
        <w:pStyle w:val="af7"/>
      </w:pPr>
      <w:r>
        <w:t xml:space="preserve">        {</w:t>
      </w:r>
    </w:p>
    <w:p w14:paraId="603EE2D1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request.Name</w:t>
      </w:r>
      <w:proofErr w:type="spellEnd"/>
      <w:proofErr w:type="gramEnd"/>
      <w:r>
        <w:t>,</w:t>
      </w:r>
    </w:p>
    <w:p w14:paraId="679056EC" w14:textId="77777777" w:rsidR="00CE4EC3" w:rsidRDefault="00CE4EC3" w:rsidP="00CE4EC3">
      <w:pPr>
        <w:pStyle w:val="af7"/>
      </w:pPr>
      <w:r>
        <w:t xml:space="preserve">        };</w:t>
      </w:r>
    </w:p>
    <w:p w14:paraId="27638443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newUser.PasswordHash</w:t>
      </w:r>
      <w:proofErr w:type="spellEnd"/>
      <w:r>
        <w:t xml:space="preserve"> = </w:t>
      </w:r>
      <w:proofErr w:type="spellStart"/>
      <w:r>
        <w:t>passwordHasher.HashPassword</w:t>
      </w:r>
      <w:proofErr w:type="spellEnd"/>
      <w:r>
        <w:t>(</w:t>
      </w:r>
      <w:proofErr w:type="spellStart"/>
      <w:r>
        <w:t>newUser</w:t>
      </w:r>
      <w:proofErr w:type="spellEnd"/>
      <w:r>
        <w:t xml:space="preserve">, </w:t>
      </w:r>
      <w:proofErr w:type="spellStart"/>
      <w:proofErr w:type="gramStart"/>
      <w:r>
        <w:t>request.PinCode</w:t>
      </w:r>
      <w:proofErr w:type="spellEnd"/>
      <w:proofErr w:type="gramEnd"/>
      <w:r>
        <w:t>);</w:t>
      </w:r>
    </w:p>
    <w:p w14:paraId="2FD5C0B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identityResult</w:t>
      </w:r>
      <w:proofErr w:type="spellEnd"/>
      <w:r>
        <w:t xml:space="preserve"> = await </w:t>
      </w:r>
      <w:proofErr w:type="spellStart"/>
      <w:r>
        <w:t>userManager.CreateAsync</w:t>
      </w:r>
      <w:proofErr w:type="spellEnd"/>
      <w:r>
        <w:t>(</w:t>
      </w:r>
      <w:proofErr w:type="spellStart"/>
      <w:r>
        <w:t>newUser</w:t>
      </w:r>
      <w:proofErr w:type="spellEnd"/>
      <w:r>
        <w:t>);</w:t>
      </w:r>
    </w:p>
    <w:p w14:paraId="364F76DD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identityResult.Succeeded</w:t>
      </w:r>
      <w:proofErr w:type="spellEnd"/>
      <w:proofErr w:type="gramEnd"/>
      <w:r>
        <w:t>)</w:t>
      </w:r>
    </w:p>
    <w:p w14:paraId="218FC737" w14:textId="77777777" w:rsidR="00CE4EC3" w:rsidRDefault="00CE4EC3" w:rsidP="00CE4EC3">
      <w:pPr>
        <w:pStyle w:val="af7"/>
      </w:pPr>
      <w:r>
        <w:t xml:space="preserve">            throw new </w:t>
      </w:r>
      <w:proofErr w:type="spellStart"/>
      <w:proofErr w:type="gramStart"/>
      <w:r>
        <w:t>UserCreationException</w:t>
      </w:r>
      <w:proofErr w:type="spellEnd"/>
      <w:r>
        <w:t>(</w:t>
      </w:r>
      <w:proofErr w:type="gramEnd"/>
      <w:r>
        <w:t>"Failed to create a user");</w:t>
      </w:r>
    </w:p>
    <w:p w14:paraId="23DA5509" w14:textId="77777777" w:rsidR="00CE4EC3" w:rsidRDefault="00CE4EC3" w:rsidP="00CE4EC3">
      <w:pPr>
        <w:pStyle w:val="af7"/>
      </w:pPr>
    </w:p>
    <w:p w14:paraId="09FCFBC3" w14:textId="77777777" w:rsidR="00CE4EC3" w:rsidRDefault="00CE4EC3" w:rsidP="00CE4EC3">
      <w:pPr>
        <w:pStyle w:val="af7"/>
      </w:pPr>
      <w:r>
        <w:t xml:space="preserve">        var user = await </w:t>
      </w:r>
      <w:proofErr w:type="spellStart"/>
      <w:r>
        <w:t>userManager.FindByNameAsync</w:t>
      </w:r>
      <w:proofErr w:type="spellEnd"/>
      <w:r>
        <w:t>(</w:t>
      </w:r>
      <w:proofErr w:type="spellStart"/>
      <w:r>
        <w:t>newUser.UserName</w:t>
      </w:r>
      <w:proofErr w:type="spellEnd"/>
      <w:r>
        <w:t>)</w:t>
      </w:r>
    </w:p>
    <w:p w14:paraId="495311E0" w14:textId="77777777" w:rsidR="00CE4EC3" w:rsidRDefault="00CE4EC3" w:rsidP="00CE4EC3">
      <w:pPr>
        <w:pStyle w:val="af7"/>
      </w:pPr>
      <w:r>
        <w:t xml:space="preserve">                   ?? throw new </w:t>
      </w:r>
      <w:proofErr w:type="spellStart"/>
      <w:proofErr w:type="gramStart"/>
      <w:r>
        <w:t>UserCreationException</w:t>
      </w:r>
      <w:proofErr w:type="spellEnd"/>
      <w:r>
        <w:t>(</w:t>
      </w:r>
      <w:proofErr w:type="gramEnd"/>
      <w:r>
        <w:t>"Failed to get user entity after an user account creation.");</w:t>
      </w:r>
    </w:p>
    <w:p w14:paraId="12E19465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user.ToDto</w:t>
      </w:r>
      <w:proofErr w:type="spellEnd"/>
      <w:proofErr w:type="gramEnd"/>
      <w:r>
        <w:t>();</w:t>
      </w:r>
    </w:p>
    <w:p w14:paraId="7306AE3F" w14:textId="77777777" w:rsidR="00CE4EC3" w:rsidRDefault="00CE4EC3" w:rsidP="00CE4EC3">
      <w:pPr>
        <w:pStyle w:val="af7"/>
      </w:pPr>
      <w:r>
        <w:t xml:space="preserve">    }</w:t>
      </w:r>
    </w:p>
    <w:p w14:paraId="625792A2" w14:textId="77777777" w:rsidR="00CE4EC3" w:rsidRDefault="00CE4EC3" w:rsidP="00CE4EC3">
      <w:pPr>
        <w:pStyle w:val="af7"/>
      </w:pPr>
    </w:p>
    <w:p w14:paraId="54A1327B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UserDto</w:t>
      </w:r>
      <w:proofErr w:type="spellEnd"/>
      <w:r>
        <w:t xml:space="preserve">&gt;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 xml:space="preserve">Guid id, </w:t>
      </w:r>
      <w:proofErr w:type="spellStart"/>
      <w:r>
        <w:t>UserAddRequest</w:t>
      </w:r>
      <w:proofErr w:type="spellEnd"/>
      <w:r>
        <w:t xml:space="preserve"> request)</w:t>
      </w:r>
    </w:p>
    <w:p w14:paraId="471A8C86" w14:textId="77777777" w:rsidR="00CE4EC3" w:rsidRDefault="00CE4EC3" w:rsidP="00CE4EC3">
      <w:pPr>
        <w:pStyle w:val="af7"/>
      </w:pPr>
      <w:r>
        <w:t xml:space="preserve">    {</w:t>
      </w:r>
    </w:p>
    <w:p w14:paraId="608DC37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validationResult</w:t>
      </w:r>
      <w:proofErr w:type="spellEnd"/>
      <w:r>
        <w:t xml:space="preserve"> = await </w:t>
      </w:r>
      <w:proofErr w:type="spellStart"/>
      <w:r>
        <w:t>userAddRequestValidator.ValidateAsync</w:t>
      </w:r>
      <w:proofErr w:type="spellEnd"/>
      <w:r>
        <w:t>(request);</w:t>
      </w:r>
    </w:p>
    <w:p w14:paraId="3990EE25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validationResult.IsValid</w:t>
      </w:r>
      <w:proofErr w:type="spellEnd"/>
      <w:proofErr w:type="gramEnd"/>
      <w:r>
        <w:t xml:space="preserve">) throw new </w:t>
      </w:r>
      <w:proofErr w:type="spellStart"/>
      <w:r>
        <w:t>ArgumentException</w:t>
      </w:r>
      <w:proofErr w:type="spellEnd"/>
      <w:r>
        <w:t xml:space="preserve">("Invalid request", </w:t>
      </w:r>
      <w:proofErr w:type="spellStart"/>
      <w:r>
        <w:t>nameof</w:t>
      </w:r>
      <w:proofErr w:type="spellEnd"/>
      <w:r>
        <w:t>(request));</w:t>
      </w:r>
    </w:p>
    <w:p w14:paraId="080CDE95" w14:textId="77777777" w:rsidR="00CE4EC3" w:rsidRDefault="00CE4EC3" w:rsidP="00CE4EC3">
      <w:pPr>
        <w:pStyle w:val="af7"/>
      </w:pPr>
    </w:p>
    <w:p w14:paraId="70C3A523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foundUser</w:t>
      </w:r>
      <w:proofErr w:type="spellEnd"/>
      <w:r>
        <w:t xml:space="preserve"> = await </w:t>
      </w:r>
      <w:proofErr w:type="spellStart"/>
      <w:proofErr w:type="gramStart"/>
      <w:r>
        <w:t>dbContext.Users.FindAsync</w:t>
      </w:r>
      <w:proofErr w:type="spellEnd"/>
      <w:proofErr w:type="gramEnd"/>
      <w:r>
        <w:t>([id]);</w:t>
      </w:r>
    </w:p>
    <w:p w14:paraId="1CA31399" w14:textId="77777777" w:rsidR="00CE4EC3" w:rsidRDefault="00CE4EC3" w:rsidP="00CE4EC3">
      <w:pPr>
        <w:pStyle w:val="af7"/>
      </w:pPr>
      <w:r>
        <w:t xml:space="preserve">        if (</w:t>
      </w:r>
      <w:proofErr w:type="spellStart"/>
      <w:r>
        <w:t>foundUser</w:t>
      </w:r>
      <w:proofErr w:type="spellEnd"/>
      <w:r>
        <w:t xml:space="preserve"> == null || 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foundUser.UserName</w:t>
      </w:r>
      <w:proofErr w:type="spellEnd"/>
      <w:r>
        <w:t xml:space="preserve">)) throw new </w:t>
      </w:r>
      <w:proofErr w:type="spellStart"/>
      <w:r>
        <w:t>EntityNotFoundException</w:t>
      </w:r>
      <w:proofErr w:type="spellEnd"/>
      <w:r>
        <w:t>();</w:t>
      </w:r>
    </w:p>
    <w:p w14:paraId="37338D01" w14:textId="77777777" w:rsidR="00CE4EC3" w:rsidRDefault="00CE4EC3" w:rsidP="00CE4EC3">
      <w:pPr>
        <w:pStyle w:val="af7"/>
      </w:pPr>
    </w:p>
    <w:p w14:paraId="4FB53096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foundUser.PasswordHash</w:t>
      </w:r>
      <w:proofErr w:type="spellEnd"/>
      <w:r>
        <w:t xml:space="preserve"> = </w:t>
      </w:r>
      <w:proofErr w:type="spellStart"/>
      <w:r>
        <w:t>passwordHasher.HashPassword</w:t>
      </w:r>
      <w:proofErr w:type="spellEnd"/>
      <w:r>
        <w:t>(</w:t>
      </w:r>
      <w:proofErr w:type="spellStart"/>
      <w:r>
        <w:t>foundUser</w:t>
      </w:r>
      <w:proofErr w:type="spellEnd"/>
      <w:r>
        <w:t xml:space="preserve">, </w:t>
      </w:r>
      <w:proofErr w:type="spellStart"/>
      <w:proofErr w:type="gramStart"/>
      <w:r>
        <w:t>request.PinCode</w:t>
      </w:r>
      <w:proofErr w:type="spellEnd"/>
      <w:proofErr w:type="gramEnd"/>
      <w:r>
        <w:t>);</w:t>
      </w:r>
    </w:p>
    <w:p w14:paraId="7515C06F" w14:textId="77777777" w:rsidR="00CE4EC3" w:rsidRDefault="00CE4EC3" w:rsidP="00CE4EC3">
      <w:pPr>
        <w:pStyle w:val="af7"/>
      </w:pPr>
    </w:p>
    <w:p w14:paraId="5E844946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identityResult</w:t>
      </w:r>
      <w:proofErr w:type="spellEnd"/>
      <w:r>
        <w:t xml:space="preserve"> = await </w:t>
      </w:r>
      <w:proofErr w:type="spellStart"/>
      <w:r>
        <w:t>userManager.UpdateAsync</w:t>
      </w:r>
      <w:proofErr w:type="spellEnd"/>
      <w:r>
        <w:t>(</w:t>
      </w:r>
      <w:proofErr w:type="spellStart"/>
      <w:r>
        <w:t>foundUser</w:t>
      </w:r>
      <w:proofErr w:type="spellEnd"/>
      <w:r>
        <w:t>);</w:t>
      </w:r>
    </w:p>
    <w:p w14:paraId="13FBF273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identityResult.Succeeded</w:t>
      </w:r>
      <w:proofErr w:type="spellEnd"/>
      <w:proofErr w:type="gramEnd"/>
      <w:r>
        <w:t>)</w:t>
      </w:r>
    </w:p>
    <w:p w14:paraId="4390EE75" w14:textId="77777777" w:rsidR="00CE4EC3" w:rsidRDefault="00CE4EC3" w:rsidP="00CE4EC3">
      <w:pPr>
        <w:pStyle w:val="af7"/>
      </w:pPr>
      <w:r>
        <w:t xml:space="preserve">            throw new </w:t>
      </w:r>
      <w:proofErr w:type="spellStart"/>
      <w:proofErr w:type="gramStart"/>
      <w:r>
        <w:t>UserUpdateException</w:t>
      </w:r>
      <w:proofErr w:type="spellEnd"/>
      <w:r>
        <w:t>(</w:t>
      </w:r>
      <w:proofErr w:type="gramEnd"/>
      <w:r>
        <w:t>"Failed to update user account.");</w:t>
      </w:r>
    </w:p>
    <w:p w14:paraId="2A18DFB0" w14:textId="77777777" w:rsidR="00CE4EC3" w:rsidRDefault="00CE4EC3" w:rsidP="00CE4EC3">
      <w:pPr>
        <w:pStyle w:val="af7"/>
      </w:pPr>
    </w:p>
    <w:p w14:paraId="174A2CF8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updatedUser</w:t>
      </w:r>
      <w:proofErr w:type="spellEnd"/>
      <w:r>
        <w:t xml:space="preserve"> = await </w:t>
      </w:r>
      <w:proofErr w:type="spellStart"/>
      <w:r>
        <w:t>userManager.FindByNameAsync</w:t>
      </w:r>
      <w:proofErr w:type="spellEnd"/>
      <w:r>
        <w:t>(</w:t>
      </w:r>
      <w:proofErr w:type="spellStart"/>
      <w:r>
        <w:t>foundUser.UserName</w:t>
      </w:r>
      <w:proofErr w:type="spellEnd"/>
      <w:r>
        <w:t>)</w:t>
      </w:r>
    </w:p>
    <w:p w14:paraId="13ABEB41" w14:textId="77777777" w:rsidR="00CE4EC3" w:rsidRDefault="00CE4EC3" w:rsidP="00CE4EC3">
      <w:pPr>
        <w:pStyle w:val="af7"/>
      </w:pPr>
      <w:r>
        <w:t xml:space="preserve">                          ?? throw new </w:t>
      </w:r>
      <w:proofErr w:type="spellStart"/>
      <w:proofErr w:type="gramStart"/>
      <w:r>
        <w:t>UserUpdateException</w:t>
      </w:r>
      <w:proofErr w:type="spellEnd"/>
      <w:r>
        <w:t>(</w:t>
      </w:r>
      <w:proofErr w:type="gramEnd"/>
      <w:r>
        <w:t>"Failed to get user entity after an user account update.");</w:t>
      </w:r>
    </w:p>
    <w:p w14:paraId="456CE931" w14:textId="77777777" w:rsidR="00CE4EC3" w:rsidRDefault="00CE4EC3" w:rsidP="00CE4EC3">
      <w:pPr>
        <w:pStyle w:val="af7"/>
      </w:pPr>
    </w:p>
    <w:p w14:paraId="7E3AC8B3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updatedUser.ToDto</w:t>
      </w:r>
      <w:proofErr w:type="spellEnd"/>
      <w:r>
        <w:t>();</w:t>
      </w:r>
    </w:p>
    <w:p w14:paraId="30327B4E" w14:textId="77777777" w:rsidR="00CE4EC3" w:rsidRDefault="00CE4EC3" w:rsidP="00CE4EC3">
      <w:pPr>
        <w:pStyle w:val="af7"/>
      </w:pPr>
      <w:r>
        <w:t xml:space="preserve">    }</w:t>
      </w:r>
    </w:p>
    <w:p w14:paraId="1BB137FB" w14:textId="77777777" w:rsidR="00CE4EC3" w:rsidRDefault="00CE4EC3" w:rsidP="00CE4EC3">
      <w:pPr>
        <w:pStyle w:val="af7"/>
      </w:pPr>
    </w:p>
    <w:p w14:paraId="78BD4716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>Guid id)</w:t>
      </w:r>
    </w:p>
    <w:p w14:paraId="105D0BF5" w14:textId="77777777" w:rsidR="00CE4EC3" w:rsidRDefault="00CE4EC3" w:rsidP="00CE4EC3">
      <w:pPr>
        <w:pStyle w:val="af7"/>
      </w:pPr>
      <w:r>
        <w:t xml:space="preserve">    {</w:t>
      </w:r>
    </w:p>
    <w:p w14:paraId="5CA07E4F" w14:textId="77777777" w:rsidR="00CE4EC3" w:rsidRDefault="00CE4EC3" w:rsidP="00CE4EC3">
      <w:pPr>
        <w:pStyle w:val="af7"/>
      </w:pPr>
      <w:r>
        <w:lastRenderedPageBreak/>
        <w:t xml:space="preserve">        var found = await </w:t>
      </w:r>
      <w:proofErr w:type="spellStart"/>
      <w:proofErr w:type="gramStart"/>
      <w:r>
        <w:t>dbContext.Users.FindAsync</w:t>
      </w:r>
      <w:proofErr w:type="spellEnd"/>
      <w:proofErr w:type="gramEnd"/>
      <w:r>
        <w:t xml:space="preserve">([id]) ?? throw new </w:t>
      </w:r>
      <w:proofErr w:type="spellStart"/>
      <w:r>
        <w:t>EntityNotFoundException</w:t>
      </w:r>
      <w:proofErr w:type="spellEnd"/>
      <w:r>
        <w:t>();</w:t>
      </w:r>
    </w:p>
    <w:p w14:paraId="141A8168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dbContext.Users.Remove</w:t>
      </w:r>
      <w:proofErr w:type="spellEnd"/>
      <w:proofErr w:type="gramEnd"/>
      <w:r>
        <w:t>(found);</w:t>
      </w:r>
    </w:p>
    <w:p w14:paraId="57E32B0D" w14:textId="77777777" w:rsidR="00CE4EC3" w:rsidRDefault="00CE4EC3" w:rsidP="00CE4EC3">
      <w:pPr>
        <w:pStyle w:val="af7"/>
      </w:pPr>
      <w:r>
        <w:t xml:space="preserve">        await </w:t>
      </w:r>
      <w:proofErr w:type="spellStart"/>
      <w:r>
        <w:t>dbContext.SaveChangesAsync</w:t>
      </w:r>
      <w:proofErr w:type="spellEnd"/>
      <w:r>
        <w:t>();</w:t>
      </w:r>
    </w:p>
    <w:p w14:paraId="40F77B5F" w14:textId="77777777" w:rsidR="00CE4EC3" w:rsidRDefault="00CE4EC3" w:rsidP="00CE4EC3">
      <w:pPr>
        <w:pStyle w:val="af7"/>
      </w:pPr>
      <w:r>
        <w:t xml:space="preserve">    }</w:t>
      </w:r>
    </w:p>
    <w:p w14:paraId="7144C9B2" w14:textId="77777777" w:rsidR="00CE4EC3" w:rsidRDefault="00CE4EC3" w:rsidP="00CE4EC3">
      <w:pPr>
        <w:pStyle w:val="af7"/>
      </w:pPr>
      <w:r>
        <w:t>}</w:t>
      </w:r>
    </w:p>
    <w:p w14:paraId="76FA97DD" w14:textId="77777777" w:rsidR="00CE4EC3" w:rsidRDefault="00CE4EC3" w:rsidP="00AA3514">
      <w:pPr>
        <w:pStyle w:val="affc"/>
      </w:pPr>
      <w:r>
        <w:t>Файл YAiDictionaryProvider.cs:</w:t>
      </w:r>
    </w:p>
    <w:p w14:paraId="06A0F03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System.Net;</w:t>
      </w:r>
    </w:p>
    <w:p w14:paraId="672B9231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System.Net.Http.Headers</w:t>
      </w:r>
      <w:proofErr w:type="gramEnd"/>
      <w:r>
        <w:t>;</w:t>
      </w:r>
    </w:p>
    <w:p w14:paraId="0D944E73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System.Net.Http.Json</w:t>
      </w:r>
      <w:proofErr w:type="gramEnd"/>
      <w:r>
        <w:t>;</w:t>
      </w:r>
    </w:p>
    <w:p w14:paraId="0D9253C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</w:t>
      </w:r>
      <w:proofErr w:type="gramEnd"/>
      <w:r>
        <w:t>;</w:t>
      </w:r>
    </w:p>
    <w:p w14:paraId="41A5473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BookManager.Application.Common.Config</w:t>
      </w:r>
      <w:proofErr w:type="gramEnd"/>
      <w:r>
        <w:t>;</w:t>
      </w:r>
    </w:p>
    <w:p w14:paraId="7CA928B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008B2536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751F357F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Microsoft.Extensions.Logging</w:t>
      </w:r>
      <w:proofErr w:type="gramEnd"/>
      <w:r>
        <w:t>;</w:t>
      </w:r>
    </w:p>
    <w:p w14:paraId="495441C6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Microsoft.Extensions.Options</w:t>
      </w:r>
      <w:proofErr w:type="gramEnd"/>
      <w:r>
        <w:t>;</w:t>
      </w:r>
    </w:p>
    <w:p w14:paraId="406C18E1" w14:textId="77777777" w:rsidR="00CE4EC3" w:rsidRDefault="00CE4EC3" w:rsidP="00CE4EC3">
      <w:pPr>
        <w:pStyle w:val="af7"/>
      </w:pPr>
      <w:r>
        <w:t>using Yandex.Cloud.</w:t>
      </w:r>
      <w:proofErr w:type="gramStart"/>
      <w:r>
        <w:t>Ai.FoundationModels.V</w:t>
      </w:r>
      <w:proofErr w:type="gramEnd"/>
      <w:r>
        <w:t>1;</w:t>
      </w:r>
    </w:p>
    <w:p w14:paraId="0E03425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Yandex.Cloud.Credentials</w:t>
      </w:r>
      <w:proofErr w:type="gramEnd"/>
      <w:r>
        <w:t>;</w:t>
      </w:r>
    </w:p>
    <w:p w14:paraId="2E13B0FC" w14:textId="77777777" w:rsidR="00CE4EC3" w:rsidRDefault="00CE4EC3" w:rsidP="00CE4EC3">
      <w:pPr>
        <w:pStyle w:val="af7"/>
      </w:pPr>
    </w:p>
    <w:p w14:paraId="447976AF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02CAE7D4" w14:textId="77777777" w:rsidR="00CE4EC3" w:rsidRDefault="00CE4EC3" w:rsidP="00CE4EC3">
      <w:pPr>
        <w:pStyle w:val="af7"/>
      </w:pPr>
    </w:p>
    <w:p w14:paraId="3D2C51BC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YAiDictionaryProvider(</w:t>
      </w:r>
      <w:proofErr w:type="gramEnd"/>
    </w:p>
    <w:p w14:paraId="68486919" w14:textId="77777777" w:rsidR="00CE4EC3" w:rsidRDefault="00CE4EC3" w:rsidP="00CE4EC3">
      <w:pPr>
        <w:pStyle w:val="af7"/>
      </w:pPr>
      <w:r>
        <w:t xml:space="preserve">    ILogger&lt;YAiDictionaryProvider&gt; logger,</w:t>
      </w:r>
    </w:p>
    <w:p w14:paraId="3CF4BFB8" w14:textId="77777777" w:rsidR="00CE4EC3" w:rsidRDefault="00CE4EC3" w:rsidP="00CE4EC3">
      <w:pPr>
        <w:pStyle w:val="af7"/>
      </w:pPr>
      <w:r>
        <w:t xml:space="preserve">    HttpClient client,</w:t>
      </w:r>
    </w:p>
    <w:p w14:paraId="146BD54E" w14:textId="77777777" w:rsidR="00CE4EC3" w:rsidRDefault="00CE4EC3" w:rsidP="00CE4EC3">
      <w:pPr>
        <w:pStyle w:val="af7"/>
      </w:pPr>
      <w:r>
        <w:t xml:space="preserve">    ICredentialsProvider credentialsProvider,</w:t>
      </w:r>
    </w:p>
    <w:p w14:paraId="07E2D48D" w14:textId="77777777" w:rsidR="00CE4EC3" w:rsidRDefault="00CE4EC3" w:rsidP="00CE4EC3">
      <w:pPr>
        <w:pStyle w:val="af7"/>
      </w:pPr>
      <w:r>
        <w:t xml:space="preserve">    IOptions&lt;YandexCloudOptions&gt; options)</w:t>
      </w:r>
    </w:p>
    <w:p w14:paraId="2400D614" w14:textId="77777777" w:rsidR="00CE4EC3" w:rsidRDefault="00CE4EC3" w:rsidP="00CE4EC3">
      <w:pPr>
        <w:pStyle w:val="af7"/>
      </w:pPr>
      <w:r>
        <w:t xml:space="preserve">    : IThirdPartyDictionaryProvider</w:t>
      </w:r>
    </w:p>
    <w:p w14:paraId="4F21813A" w14:textId="77777777" w:rsidR="00CE4EC3" w:rsidRDefault="00CE4EC3" w:rsidP="00CE4EC3">
      <w:pPr>
        <w:pStyle w:val="af7"/>
      </w:pPr>
      <w:r>
        <w:t>{</w:t>
      </w:r>
    </w:p>
    <w:p w14:paraId="53675E3E" w14:textId="77777777" w:rsidR="00CE4EC3" w:rsidRDefault="00CE4EC3" w:rsidP="00CE4EC3">
      <w:pPr>
        <w:pStyle w:val="af7"/>
      </w:pPr>
      <w:r>
        <w:t xml:space="preserve">    public string </w:t>
      </w:r>
      <w:proofErr w:type="spellStart"/>
      <w:r>
        <w:t>ProviderName</w:t>
      </w:r>
      <w:proofErr w:type="spellEnd"/>
      <w:r>
        <w:t xml:space="preserve"> =&gt; "</w:t>
      </w:r>
      <w:proofErr w:type="spellStart"/>
      <w:r>
        <w:t>YandexAi</w:t>
      </w:r>
      <w:proofErr w:type="spellEnd"/>
      <w:r>
        <w:t>";</w:t>
      </w:r>
    </w:p>
    <w:p w14:paraId="3F975800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YandexCloudOptions</w:t>
      </w:r>
      <w:proofErr w:type="spellEnd"/>
      <w:r>
        <w:t xml:space="preserve"> _options = </w:t>
      </w:r>
      <w:proofErr w:type="spellStart"/>
      <w:proofErr w:type="gramStart"/>
      <w:r>
        <w:t>options.Value</w:t>
      </w:r>
      <w:proofErr w:type="spellEnd"/>
      <w:proofErr w:type="gramEnd"/>
      <w:r>
        <w:t>;</w:t>
      </w:r>
    </w:p>
    <w:p w14:paraId="2C17CBEC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JsonSerializerOptions</w:t>
      </w:r>
      <w:proofErr w:type="spellEnd"/>
      <w:r>
        <w:t xml:space="preserve"> _</w:t>
      </w:r>
      <w:proofErr w:type="spellStart"/>
      <w:r>
        <w:t>serializerOptions</w:t>
      </w:r>
      <w:proofErr w:type="spellEnd"/>
      <w:r>
        <w:t xml:space="preserve"> = </w:t>
      </w:r>
      <w:proofErr w:type="gramStart"/>
      <w:r>
        <w:t>new(</w:t>
      </w:r>
      <w:proofErr w:type="spellStart"/>
      <w:proofErr w:type="gramEnd"/>
      <w:r>
        <w:t>JsonSerializerDefaults.Web</w:t>
      </w:r>
      <w:proofErr w:type="spellEnd"/>
      <w:r>
        <w:t>);</w:t>
      </w:r>
    </w:p>
    <w:p w14:paraId="27F6E0FF" w14:textId="77777777" w:rsidR="00CE4EC3" w:rsidRDefault="00CE4EC3" w:rsidP="00CE4EC3">
      <w:pPr>
        <w:pStyle w:val="af7"/>
      </w:pPr>
      <w:r>
        <w:t xml:space="preserve">    private const string </w:t>
      </w:r>
      <w:proofErr w:type="spellStart"/>
      <w:r>
        <w:t>RequestUri</w:t>
      </w:r>
      <w:proofErr w:type="spellEnd"/>
      <w:r>
        <w:t xml:space="preserve"> = "https://llm.api.cloud.yandex.net";</w:t>
      </w:r>
    </w:p>
    <w:p w14:paraId="45225C52" w14:textId="77777777" w:rsidR="00CE4EC3" w:rsidRDefault="00CE4EC3" w:rsidP="00CE4EC3">
      <w:pPr>
        <w:pStyle w:val="af7"/>
      </w:pPr>
      <w:r>
        <w:t xml:space="preserve">    private const string </w:t>
      </w:r>
      <w:proofErr w:type="spellStart"/>
      <w:r>
        <w:t>JsonDivider</w:t>
      </w:r>
      <w:proofErr w:type="spellEnd"/>
      <w:r>
        <w:t xml:space="preserve"> = "```";</w:t>
      </w:r>
    </w:p>
    <w:p w14:paraId="523C8CC8" w14:textId="77777777" w:rsidR="00CE4EC3" w:rsidRDefault="00CE4EC3" w:rsidP="00CE4EC3">
      <w:pPr>
        <w:pStyle w:val="af7"/>
      </w:pPr>
    </w:p>
    <w:p w14:paraId="77F1AA12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IEnumerable</w:t>
      </w:r>
      <w:proofErr w:type="spellEnd"/>
      <w:r>
        <w:t>&lt;</w:t>
      </w:r>
      <w:proofErr w:type="spellStart"/>
      <w:r>
        <w:t>WordDto</w:t>
      </w:r>
      <w:proofErr w:type="spellEnd"/>
      <w:r>
        <w:t xml:space="preserve">&gt;&gt; </w:t>
      </w:r>
      <w:proofErr w:type="spellStart"/>
      <w:proofErr w:type="gramStart"/>
      <w:r>
        <w:t>GetDefinitionAsync</w:t>
      </w:r>
      <w:proofErr w:type="spellEnd"/>
      <w:r>
        <w:t>(</w:t>
      </w:r>
      <w:proofErr w:type="gramEnd"/>
      <w:r>
        <w:t>string word)</w:t>
      </w:r>
    </w:p>
    <w:p w14:paraId="0D167771" w14:textId="77777777" w:rsidR="00CE4EC3" w:rsidRDefault="00CE4EC3" w:rsidP="00CE4EC3">
      <w:pPr>
        <w:pStyle w:val="af7"/>
      </w:pPr>
      <w:r>
        <w:t xml:space="preserve">    {</w:t>
      </w:r>
    </w:p>
    <w:p w14:paraId="31F0EA1E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ValidateWord</w:t>
      </w:r>
      <w:proofErr w:type="spellEnd"/>
      <w:proofErr w:type="gramEnd"/>
      <w:r>
        <w:t>(word))</w:t>
      </w:r>
    </w:p>
    <w:p w14:paraId="02523FFE" w14:textId="77777777" w:rsidR="00CE4EC3" w:rsidRDefault="00CE4EC3" w:rsidP="00CE4EC3">
      <w:pPr>
        <w:pStyle w:val="af7"/>
      </w:pPr>
      <w:r>
        <w:t xml:space="preserve">        {</w:t>
      </w:r>
    </w:p>
    <w:p w14:paraId="286DA481" w14:textId="77777777" w:rsidR="00CE4EC3" w:rsidRDefault="00CE4EC3" w:rsidP="00CE4EC3">
      <w:pPr>
        <w:pStyle w:val="af7"/>
      </w:pPr>
      <w:r>
        <w:t xml:space="preserve">            throw new </w:t>
      </w:r>
      <w:proofErr w:type="spellStart"/>
      <w:proofErr w:type="gramStart"/>
      <w:r>
        <w:t>ArgumentException</w:t>
      </w:r>
      <w:proofErr w:type="spellEnd"/>
      <w:r>
        <w:t>(</w:t>
      </w:r>
      <w:proofErr w:type="gramEnd"/>
      <w:r>
        <w:t xml:space="preserve">"Invalid word", </w:t>
      </w:r>
      <w:proofErr w:type="spellStart"/>
      <w:r>
        <w:t>nameof</w:t>
      </w:r>
      <w:proofErr w:type="spellEnd"/>
      <w:r>
        <w:t>(word));</w:t>
      </w:r>
    </w:p>
    <w:p w14:paraId="114CA94F" w14:textId="77777777" w:rsidR="00CE4EC3" w:rsidRDefault="00CE4EC3" w:rsidP="00CE4EC3">
      <w:pPr>
        <w:pStyle w:val="af7"/>
      </w:pPr>
      <w:r>
        <w:t xml:space="preserve">        }</w:t>
      </w:r>
    </w:p>
    <w:p w14:paraId="4507E7E8" w14:textId="77777777" w:rsidR="00CE4EC3" w:rsidRDefault="00CE4EC3" w:rsidP="00CE4EC3">
      <w:pPr>
        <w:pStyle w:val="af7"/>
      </w:pPr>
    </w:p>
    <w:p w14:paraId="5B588F90" w14:textId="77777777" w:rsidR="00CE4EC3" w:rsidRDefault="00CE4EC3" w:rsidP="00CE4EC3">
      <w:pPr>
        <w:pStyle w:val="af7"/>
      </w:pPr>
      <w:r>
        <w:t xml:space="preserve">        var message = new Message</w:t>
      </w:r>
    </w:p>
    <w:p w14:paraId="6F8870CF" w14:textId="77777777" w:rsidR="00CE4EC3" w:rsidRDefault="00CE4EC3" w:rsidP="00CE4EC3">
      <w:pPr>
        <w:pStyle w:val="af7"/>
      </w:pPr>
      <w:r>
        <w:t xml:space="preserve">        {</w:t>
      </w:r>
    </w:p>
    <w:p w14:paraId="605CABCF" w14:textId="77777777" w:rsidR="00CE4EC3" w:rsidRDefault="00CE4EC3" w:rsidP="00CE4EC3">
      <w:pPr>
        <w:pStyle w:val="af7"/>
      </w:pPr>
      <w:r>
        <w:t xml:space="preserve">            Role = "user",</w:t>
      </w:r>
    </w:p>
    <w:p w14:paraId="5E3812B8" w14:textId="77777777" w:rsidR="00CE4EC3" w:rsidRDefault="00CE4EC3" w:rsidP="00CE4EC3">
      <w:pPr>
        <w:pStyle w:val="af7"/>
      </w:pPr>
      <w:r>
        <w:t xml:space="preserve">            Text = </w:t>
      </w:r>
      <w:proofErr w:type="spellStart"/>
      <w:r>
        <w:t>GetPromptString</w:t>
      </w:r>
      <w:proofErr w:type="spellEnd"/>
      <w:r>
        <w:t>(word)</w:t>
      </w:r>
    </w:p>
    <w:p w14:paraId="2832F39D" w14:textId="77777777" w:rsidR="00CE4EC3" w:rsidRDefault="00CE4EC3" w:rsidP="00CE4EC3">
      <w:pPr>
        <w:pStyle w:val="af7"/>
      </w:pPr>
      <w:r>
        <w:t xml:space="preserve">        };</w:t>
      </w:r>
    </w:p>
    <w:p w14:paraId="45B88E8C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completionRequest</w:t>
      </w:r>
      <w:proofErr w:type="spellEnd"/>
      <w:r>
        <w:t xml:space="preserve"> = new </w:t>
      </w:r>
      <w:proofErr w:type="spellStart"/>
      <w:r>
        <w:t>CompletionRequest</w:t>
      </w:r>
      <w:proofErr w:type="spellEnd"/>
    </w:p>
    <w:p w14:paraId="544179C2" w14:textId="77777777" w:rsidR="00CE4EC3" w:rsidRDefault="00CE4EC3" w:rsidP="00CE4EC3">
      <w:pPr>
        <w:pStyle w:val="af7"/>
      </w:pPr>
      <w:r>
        <w:t xml:space="preserve">        {</w:t>
      </w:r>
    </w:p>
    <w:p w14:paraId="6EE8ECB4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ModelUri</w:t>
      </w:r>
      <w:proofErr w:type="spellEnd"/>
      <w:r>
        <w:t xml:space="preserve"> = _</w:t>
      </w:r>
      <w:proofErr w:type="spellStart"/>
      <w:proofErr w:type="gramStart"/>
      <w:r>
        <w:t>options.GptModelUri</w:t>
      </w:r>
      <w:proofErr w:type="spellEnd"/>
      <w:proofErr w:type="gramEnd"/>
      <w:r>
        <w:t>,</w:t>
      </w:r>
    </w:p>
    <w:p w14:paraId="78CD9E70" w14:textId="77777777" w:rsidR="00CE4EC3" w:rsidRDefault="00CE4EC3" w:rsidP="00CE4EC3">
      <w:pPr>
        <w:pStyle w:val="af7"/>
      </w:pPr>
      <w:r>
        <w:t xml:space="preserve">            Messages = </w:t>
      </w:r>
      <w:proofErr w:type="gramStart"/>
      <w:r>
        <w:t>{ message</w:t>
      </w:r>
      <w:proofErr w:type="gramEnd"/>
      <w:r>
        <w:t xml:space="preserve"> },</w:t>
      </w:r>
    </w:p>
    <w:p w14:paraId="03442202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CompletionOptions</w:t>
      </w:r>
      <w:proofErr w:type="spellEnd"/>
      <w:r>
        <w:t xml:space="preserve"> = new </w:t>
      </w:r>
      <w:proofErr w:type="spellStart"/>
      <w:r>
        <w:t>CompletionOptions</w:t>
      </w:r>
      <w:proofErr w:type="spellEnd"/>
    </w:p>
    <w:p w14:paraId="67D948D1" w14:textId="77777777" w:rsidR="00CE4EC3" w:rsidRDefault="00CE4EC3" w:rsidP="00CE4EC3">
      <w:pPr>
        <w:pStyle w:val="af7"/>
      </w:pPr>
      <w:r>
        <w:t xml:space="preserve">            {</w:t>
      </w:r>
    </w:p>
    <w:p w14:paraId="15CB6C92" w14:textId="77777777" w:rsidR="00CE4EC3" w:rsidRDefault="00CE4EC3" w:rsidP="00CE4EC3">
      <w:pPr>
        <w:pStyle w:val="af7"/>
      </w:pPr>
      <w:r>
        <w:t xml:space="preserve">                Stream = false,</w:t>
      </w:r>
    </w:p>
    <w:p w14:paraId="3810E412" w14:textId="77777777" w:rsidR="00CE4EC3" w:rsidRDefault="00CE4EC3" w:rsidP="00CE4EC3">
      <w:pPr>
        <w:pStyle w:val="af7"/>
      </w:pPr>
      <w:r>
        <w:t xml:space="preserve">                Temperature = _</w:t>
      </w:r>
      <w:proofErr w:type="spellStart"/>
      <w:proofErr w:type="gramStart"/>
      <w:r>
        <w:t>options.GptModelTemperature</w:t>
      </w:r>
      <w:proofErr w:type="spellEnd"/>
      <w:proofErr w:type="gramEnd"/>
      <w:r>
        <w:t>,</w:t>
      </w:r>
    </w:p>
    <w:p w14:paraId="7B0A67DE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MaxTokens</w:t>
      </w:r>
      <w:proofErr w:type="spellEnd"/>
      <w:r>
        <w:t xml:space="preserve"> = 1000</w:t>
      </w:r>
    </w:p>
    <w:p w14:paraId="593FADFA" w14:textId="77777777" w:rsidR="00CE4EC3" w:rsidRDefault="00CE4EC3" w:rsidP="00CE4EC3">
      <w:pPr>
        <w:pStyle w:val="af7"/>
      </w:pPr>
      <w:r>
        <w:t xml:space="preserve">            },</w:t>
      </w:r>
    </w:p>
    <w:p w14:paraId="7B02333F" w14:textId="77777777" w:rsidR="00CE4EC3" w:rsidRDefault="00CE4EC3" w:rsidP="00CE4EC3">
      <w:pPr>
        <w:pStyle w:val="af7"/>
      </w:pPr>
      <w:r>
        <w:t xml:space="preserve">        };</w:t>
      </w:r>
    </w:p>
    <w:p w14:paraId="1E74F984" w14:textId="77777777" w:rsidR="00CE4EC3" w:rsidRDefault="00CE4EC3" w:rsidP="00CE4EC3">
      <w:pPr>
        <w:pStyle w:val="af7"/>
      </w:pPr>
      <w:r>
        <w:t xml:space="preserve">        var token = </w:t>
      </w:r>
      <w:proofErr w:type="spellStart"/>
      <w:r>
        <w:t>credentialsProvider.GetToken</w:t>
      </w:r>
      <w:proofErr w:type="spellEnd"/>
      <w:r>
        <w:t>();</w:t>
      </w:r>
    </w:p>
    <w:p w14:paraId="0894F9B9" w14:textId="77777777" w:rsidR="00CE4EC3" w:rsidRDefault="00CE4EC3" w:rsidP="00CE4EC3">
      <w:pPr>
        <w:pStyle w:val="af7"/>
      </w:pPr>
      <w:r>
        <w:t xml:space="preserve">        if (token == null) throw new </w:t>
      </w:r>
      <w:proofErr w:type="gramStart"/>
      <w:r>
        <w:t>Exception(</w:t>
      </w:r>
      <w:proofErr w:type="gramEnd"/>
      <w:r>
        <w:t>"Failed to get IAM token to Yandex Cloud");</w:t>
      </w:r>
    </w:p>
    <w:p w14:paraId="563CED98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("Bearer", token);</w:t>
      </w:r>
    </w:p>
    <w:p w14:paraId="7A73D3AE" w14:textId="77777777" w:rsidR="00CE4EC3" w:rsidRDefault="00CE4EC3" w:rsidP="00CE4EC3">
      <w:pPr>
        <w:pStyle w:val="af7"/>
      </w:pPr>
    </w:p>
    <w:p w14:paraId="488CB6E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</w:t>
      </w:r>
    </w:p>
    <w:p w14:paraId="59512C42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client.PostAsync</w:t>
      </w:r>
      <w:proofErr w:type="spellEnd"/>
      <w:proofErr w:type="gramEnd"/>
      <w:r>
        <w:t>($"{</w:t>
      </w:r>
      <w:proofErr w:type="spellStart"/>
      <w:r>
        <w:t>RequestUri</w:t>
      </w:r>
      <w:proofErr w:type="spellEnd"/>
      <w:r>
        <w:t>}/</w:t>
      </w:r>
      <w:proofErr w:type="spellStart"/>
      <w:r>
        <w:t>foundationModels</w:t>
      </w:r>
      <w:proofErr w:type="spellEnd"/>
      <w:r>
        <w:t>/v1/completion",</w:t>
      </w:r>
    </w:p>
    <w:p w14:paraId="1A1BBB3E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JsonContent.Create</w:t>
      </w:r>
      <w:proofErr w:type="spellEnd"/>
      <w:r>
        <w:t>(</w:t>
      </w:r>
      <w:proofErr w:type="spellStart"/>
      <w:r>
        <w:t>completionRequest</w:t>
      </w:r>
      <w:proofErr w:type="spellEnd"/>
      <w:r>
        <w:t>));</w:t>
      </w:r>
    </w:p>
    <w:p w14:paraId="34EAF624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responseMessage.StatusCode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HttpStatusCode.OK</w:t>
      </w:r>
      <w:proofErr w:type="spellEnd"/>
      <w:r>
        <w:t>)</w:t>
      </w:r>
    </w:p>
    <w:p w14:paraId="34F19AE5" w14:textId="77777777" w:rsidR="00CE4EC3" w:rsidRDefault="00CE4EC3" w:rsidP="00CE4EC3">
      <w:pPr>
        <w:pStyle w:val="af7"/>
      </w:pPr>
      <w:r>
        <w:t xml:space="preserve">            throw new </w:t>
      </w:r>
      <w:proofErr w:type="gramStart"/>
      <w:r>
        <w:t>Exception(</w:t>
      </w:r>
      <w:proofErr w:type="spellStart"/>
      <w:proofErr w:type="gramEnd"/>
      <w:r>
        <w:t>responseMessage.ReasonPhrase</w:t>
      </w:r>
      <w:proofErr w:type="spellEnd"/>
      <w:r>
        <w:t>);</w:t>
      </w:r>
    </w:p>
    <w:p w14:paraId="33D01889" w14:textId="77777777" w:rsidR="00CE4EC3" w:rsidRDefault="00CE4EC3" w:rsidP="00CE4EC3">
      <w:pPr>
        <w:pStyle w:val="af7"/>
      </w:pPr>
    </w:p>
    <w:p w14:paraId="514A1556" w14:textId="77777777" w:rsidR="00CE4EC3" w:rsidRDefault="00CE4EC3" w:rsidP="00CE4EC3">
      <w:pPr>
        <w:pStyle w:val="af7"/>
      </w:pPr>
      <w:r>
        <w:t xml:space="preserve">        var response = </w:t>
      </w:r>
      <w:proofErr w:type="spellStart"/>
      <w:r>
        <w:t>JsonSerializer.Deserialize</w:t>
      </w:r>
      <w:proofErr w:type="spellEnd"/>
      <w:r>
        <w:t>&lt;</w:t>
      </w:r>
      <w:proofErr w:type="spellStart"/>
      <w:r>
        <w:t>CompletionResponse</w:t>
      </w:r>
      <w:proofErr w:type="spellEnd"/>
      <w:proofErr w:type="gramStart"/>
      <w:r>
        <w:t>&gt;(</w:t>
      </w:r>
      <w:proofErr w:type="gramEnd"/>
      <w:r>
        <w:t xml:space="preserve">await </w:t>
      </w:r>
      <w:proofErr w:type="spellStart"/>
      <w:r>
        <w:t>responseMessage.Content.ReadAsStreamAsync</w:t>
      </w:r>
      <w:proofErr w:type="spellEnd"/>
      <w:r>
        <w:t>(),</w:t>
      </w:r>
    </w:p>
    <w:p w14:paraId="22216EB8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serializerOptions</w:t>
      </w:r>
      <w:proofErr w:type="spellEnd"/>
      <w:r>
        <w:t>);</w:t>
      </w:r>
    </w:p>
    <w:p w14:paraId="77A14096" w14:textId="77777777" w:rsidR="00CE4EC3" w:rsidRDefault="00CE4EC3" w:rsidP="00CE4EC3">
      <w:pPr>
        <w:pStyle w:val="af7"/>
      </w:pPr>
      <w:r>
        <w:t xml:space="preserve">        if (response == null) throw new </w:t>
      </w:r>
      <w:proofErr w:type="gramStart"/>
      <w:r>
        <w:t>Exception(</w:t>
      </w:r>
      <w:proofErr w:type="gramEnd"/>
      <w:r>
        <w:t>"Failed to deserialize a response message");</w:t>
      </w:r>
    </w:p>
    <w:p w14:paraId="0037C018" w14:textId="77777777" w:rsidR="00CE4EC3" w:rsidRDefault="00CE4EC3" w:rsidP="00CE4EC3">
      <w:pPr>
        <w:pStyle w:val="af7"/>
      </w:pPr>
      <w:r>
        <w:t xml:space="preserve">        if </w:t>
      </w:r>
      <w:proofErr w:type="gramStart"/>
      <w:r>
        <w:t>(!</w:t>
      </w:r>
      <w:proofErr w:type="spellStart"/>
      <w:r>
        <w:t>response</w:t>
      </w:r>
      <w:proofErr w:type="gramEnd"/>
      <w:r>
        <w:t>.Result.Alternatives.Any</w:t>
      </w:r>
      <w:proofErr w:type="spellEnd"/>
      <w:r>
        <w:t>()) return new List&lt;</w:t>
      </w:r>
      <w:proofErr w:type="spellStart"/>
      <w:r>
        <w:t>WordDto</w:t>
      </w:r>
      <w:proofErr w:type="spellEnd"/>
      <w:r>
        <w:t>&gt;();</w:t>
      </w:r>
    </w:p>
    <w:p w14:paraId="75D10719" w14:textId="77777777" w:rsidR="00CE4EC3" w:rsidRDefault="00CE4EC3" w:rsidP="00CE4EC3">
      <w:pPr>
        <w:pStyle w:val="af7"/>
      </w:pPr>
    </w:p>
    <w:p w14:paraId="6F0A34A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resultText</w:t>
      </w:r>
      <w:proofErr w:type="spellEnd"/>
      <w:r>
        <w:t xml:space="preserve"> = </w:t>
      </w:r>
      <w:proofErr w:type="spellStart"/>
      <w:proofErr w:type="gramStart"/>
      <w:r>
        <w:t>response.Result</w:t>
      </w:r>
      <w:proofErr w:type="spellEnd"/>
      <w:proofErr w:type="gramEnd"/>
    </w:p>
    <w:p w14:paraId="7591F7F3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.Alternatives</w:t>
      </w:r>
      <w:proofErr w:type="gramEnd"/>
    </w:p>
    <w:p w14:paraId="7BE22208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ElementAt</w:t>
      </w:r>
      <w:proofErr w:type="spellEnd"/>
      <w:proofErr w:type="gramEnd"/>
      <w:r>
        <w:t>(0)</w:t>
      </w:r>
    </w:p>
    <w:p w14:paraId="2D407761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.Message</w:t>
      </w:r>
      <w:proofErr w:type="gramEnd"/>
    </w:p>
    <w:p w14:paraId="1D30A26D" w14:textId="77777777" w:rsidR="00CE4EC3" w:rsidRDefault="00CE4EC3" w:rsidP="00CE4EC3">
      <w:pPr>
        <w:pStyle w:val="af7"/>
      </w:pPr>
      <w:r>
        <w:lastRenderedPageBreak/>
        <w:t xml:space="preserve">            </w:t>
      </w:r>
      <w:proofErr w:type="gramStart"/>
      <w:r>
        <w:t>.Text</w:t>
      </w:r>
      <w:proofErr w:type="gramEnd"/>
    </w:p>
    <w:p w14:paraId="6DD3EF6F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.Replace</w:t>
      </w:r>
      <w:proofErr w:type="gramEnd"/>
      <w:r>
        <w:t>("\n", "")</w:t>
      </w:r>
    </w:p>
    <w:p w14:paraId="76956C3B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.Replace</w:t>
      </w:r>
      <w:proofErr w:type="gramEnd"/>
      <w:r>
        <w:t>("/", "");</w:t>
      </w:r>
    </w:p>
    <w:p w14:paraId="5D661DD3" w14:textId="77777777" w:rsidR="00CE4EC3" w:rsidRDefault="00CE4EC3" w:rsidP="00CE4EC3">
      <w:pPr>
        <w:pStyle w:val="af7"/>
      </w:pPr>
      <w:r>
        <w:t xml:space="preserve">        try</w:t>
      </w:r>
    </w:p>
    <w:p w14:paraId="31931460" w14:textId="77777777" w:rsidR="00CE4EC3" w:rsidRDefault="00CE4EC3" w:rsidP="00CE4EC3">
      <w:pPr>
        <w:pStyle w:val="af7"/>
      </w:pPr>
      <w:r>
        <w:t xml:space="preserve">        {</w:t>
      </w:r>
    </w:p>
    <w:p w14:paraId="72816FDA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startIndexOfJsonResult</w:t>
      </w:r>
      <w:proofErr w:type="spellEnd"/>
      <w:r>
        <w:t xml:space="preserve"> = </w:t>
      </w:r>
      <w:proofErr w:type="spellStart"/>
      <w:r>
        <w:t>resultText.IndexOf</w:t>
      </w:r>
      <w:proofErr w:type="spellEnd"/>
      <w:r>
        <w:t>(</w:t>
      </w:r>
      <w:proofErr w:type="spellStart"/>
      <w:r>
        <w:t>JsonDivider</w:t>
      </w:r>
      <w:proofErr w:type="spellEnd"/>
      <w:r>
        <w:t xml:space="preserve">, </w:t>
      </w:r>
      <w:proofErr w:type="spellStart"/>
      <w:r>
        <w:t>StringComparison.Ordinal</w:t>
      </w:r>
      <w:proofErr w:type="spellEnd"/>
      <w:r>
        <w:t>);</w:t>
      </w:r>
    </w:p>
    <w:p w14:paraId="6AACFB40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endIndexOfJsonResult</w:t>
      </w:r>
      <w:proofErr w:type="spellEnd"/>
      <w:r>
        <w:t xml:space="preserve"> = </w:t>
      </w:r>
      <w:proofErr w:type="spellStart"/>
      <w:r>
        <w:t>resultText.IndexOf</w:t>
      </w:r>
      <w:proofErr w:type="spellEnd"/>
      <w:r>
        <w:t>(</w:t>
      </w:r>
    </w:p>
    <w:p w14:paraId="092FA63D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JsonDivider</w:t>
      </w:r>
      <w:proofErr w:type="spellEnd"/>
      <w:r>
        <w:t>,</w:t>
      </w:r>
    </w:p>
    <w:p w14:paraId="0409196D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startIndexOfJsonResult</w:t>
      </w:r>
      <w:proofErr w:type="spellEnd"/>
      <w:r>
        <w:t xml:space="preserve"> + </w:t>
      </w:r>
      <w:proofErr w:type="spellStart"/>
      <w:r>
        <w:t>JsonDivider.Length</w:t>
      </w:r>
      <w:proofErr w:type="spellEnd"/>
      <w:r>
        <w:t>,</w:t>
      </w:r>
    </w:p>
    <w:p w14:paraId="6C2124F7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StringComparison.Ordinal</w:t>
      </w:r>
      <w:proofErr w:type="spellEnd"/>
    </w:p>
    <w:p w14:paraId="4E9404AD" w14:textId="77777777" w:rsidR="00CE4EC3" w:rsidRDefault="00CE4EC3" w:rsidP="00CE4EC3">
      <w:pPr>
        <w:pStyle w:val="af7"/>
      </w:pPr>
      <w:r>
        <w:t xml:space="preserve">            );</w:t>
      </w:r>
    </w:p>
    <w:p w14:paraId="1F843EE3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jsonStringResult</w:t>
      </w:r>
      <w:proofErr w:type="spellEnd"/>
      <w:r>
        <w:t xml:space="preserve"> = </w:t>
      </w:r>
      <w:proofErr w:type="spellStart"/>
      <w:r>
        <w:t>startIndexOfJsonResult</w:t>
      </w:r>
      <w:proofErr w:type="spellEnd"/>
      <w:r>
        <w:t xml:space="preserve"> == -1 || </w:t>
      </w:r>
      <w:proofErr w:type="spellStart"/>
      <w:r>
        <w:t>endIndexOfJsonResult</w:t>
      </w:r>
      <w:proofErr w:type="spellEnd"/>
      <w:r>
        <w:t xml:space="preserve"> == -1</w:t>
      </w:r>
    </w:p>
    <w:p w14:paraId="2F6D3C5E" w14:textId="77777777" w:rsidR="00CE4EC3" w:rsidRDefault="00CE4EC3" w:rsidP="00CE4EC3">
      <w:pPr>
        <w:pStyle w:val="af7"/>
      </w:pPr>
      <w:r>
        <w:t xml:space="preserve">                ? </w:t>
      </w:r>
      <w:proofErr w:type="spellStart"/>
      <w:r>
        <w:t>resultText</w:t>
      </w:r>
      <w:proofErr w:type="spellEnd"/>
    </w:p>
    <w:p w14:paraId="0CB1BAF1" w14:textId="77777777" w:rsidR="00CE4EC3" w:rsidRDefault="00CE4EC3" w:rsidP="00CE4EC3">
      <w:pPr>
        <w:pStyle w:val="af7"/>
      </w:pPr>
      <w:r>
        <w:t xml:space="preserve">                : </w:t>
      </w:r>
      <w:proofErr w:type="spellStart"/>
      <w:r>
        <w:t>resultText.Substring</w:t>
      </w:r>
      <w:proofErr w:type="spellEnd"/>
      <w:r>
        <w:t>(</w:t>
      </w:r>
    </w:p>
    <w:p w14:paraId="195D6C65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startIndexOfJsonResult</w:t>
      </w:r>
      <w:proofErr w:type="spellEnd"/>
      <w:r>
        <w:t xml:space="preserve"> + </w:t>
      </w:r>
      <w:proofErr w:type="spellStart"/>
      <w:r>
        <w:t>JsonDivider.Length</w:t>
      </w:r>
      <w:proofErr w:type="spellEnd"/>
      <w:r>
        <w:t>,</w:t>
      </w:r>
    </w:p>
    <w:p w14:paraId="3014250D" w14:textId="77777777" w:rsidR="00CE4EC3" w:rsidRDefault="00CE4EC3" w:rsidP="00CE4EC3">
      <w:pPr>
        <w:pStyle w:val="af7"/>
      </w:pPr>
      <w:r>
        <w:t xml:space="preserve">                    </w:t>
      </w:r>
      <w:proofErr w:type="spellStart"/>
      <w:r>
        <w:t>endIndexOfJsonResult</w:t>
      </w:r>
      <w:proofErr w:type="spellEnd"/>
      <w:r>
        <w:t xml:space="preserve"> - </w:t>
      </w:r>
      <w:proofErr w:type="spellStart"/>
      <w:r>
        <w:t>JsonDivider.Length</w:t>
      </w:r>
      <w:proofErr w:type="spellEnd"/>
    </w:p>
    <w:p w14:paraId="0FDE2CB5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).Trim</w:t>
      </w:r>
      <w:proofErr w:type="gramEnd"/>
      <w:r>
        <w:t>();</w:t>
      </w:r>
    </w:p>
    <w:p w14:paraId="5965CC15" w14:textId="77777777" w:rsidR="00CE4EC3" w:rsidRDefault="00CE4EC3" w:rsidP="00CE4EC3">
      <w:pPr>
        <w:pStyle w:val="af7"/>
      </w:pPr>
      <w:r>
        <w:t xml:space="preserve">            var </w:t>
      </w:r>
      <w:proofErr w:type="spellStart"/>
      <w:r>
        <w:t>wordDto</w:t>
      </w:r>
      <w:proofErr w:type="spellEnd"/>
      <w:r>
        <w:t xml:space="preserve"> = </w:t>
      </w:r>
      <w:proofErr w:type="spellStart"/>
      <w:r>
        <w:t>JsonSerializer.Deserialize</w:t>
      </w:r>
      <w:proofErr w:type="spellEnd"/>
      <w:r>
        <w:t>&lt;</w:t>
      </w:r>
      <w:proofErr w:type="spellStart"/>
      <w:r>
        <w:t>WordDto</w:t>
      </w:r>
      <w:proofErr w:type="spellEnd"/>
      <w:proofErr w:type="gramStart"/>
      <w:r>
        <w:t>&gt;(</w:t>
      </w:r>
      <w:proofErr w:type="gramEnd"/>
    </w:p>
    <w:p w14:paraId="3153218A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jsonStringResult</w:t>
      </w:r>
      <w:proofErr w:type="spellEnd"/>
      <w:r>
        <w:t>,</w:t>
      </w:r>
    </w:p>
    <w:p w14:paraId="5D3A71CA" w14:textId="77777777" w:rsidR="00CE4EC3" w:rsidRDefault="00CE4EC3" w:rsidP="00CE4EC3">
      <w:pPr>
        <w:pStyle w:val="af7"/>
      </w:pPr>
      <w:r>
        <w:t xml:space="preserve">                _</w:t>
      </w:r>
      <w:proofErr w:type="spellStart"/>
      <w:r>
        <w:t>serializerOptions</w:t>
      </w:r>
      <w:proofErr w:type="spellEnd"/>
    </w:p>
    <w:p w14:paraId="262C373D" w14:textId="77777777" w:rsidR="00CE4EC3" w:rsidRDefault="00CE4EC3" w:rsidP="00CE4EC3">
      <w:pPr>
        <w:pStyle w:val="af7"/>
      </w:pPr>
      <w:r>
        <w:t xml:space="preserve">            );</w:t>
      </w:r>
    </w:p>
    <w:p w14:paraId="094FE55F" w14:textId="77777777" w:rsidR="00CE4EC3" w:rsidRDefault="00CE4EC3" w:rsidP="00CE4EC3">
      <w:pPr>
        <w:pStyle w:val="af7"/>
      </w:pPr>
      <w:r>
        <w:t xml:space="preserve">            return </w:t>
      </w:r>
      <w:proofErr w:type="spellStart"/>
      <w:proofErr w:type="gramStart"/>
      <w:r>
        <w:t>wordDto</w:t>
      </w:r>
      <w:proofErr w:type="spellEnd"/>
      <w:r>
        <w:t xml:space="preserve"> !</w:t>
      </w:r>
      <w:proofErr w:type="gramEnd"/>
      <w:r>
        <w:t>= null ? [</w:t>
      </w:r>
      <w:proofErr w:type="spellStart"/>
      <w:r>
        <w:t>wordDto</w:t>
      </w:r>
      <w:proofErr w:type="spellEnd"/>
      <w:proofErr w:type="gramStart"/>
      <w:r>
        <w:t>] :</w:t>
      </w:r>
      <w:proofErr w:type="gramEnd"/>
      <w:r>
        <w:t xml:space="preserve"> new List&lt;</w:t>
      </w:r>
      <w:proofErr w:type="spellStart"/>
      <w:r>
        <w:t>WordDto</w:t>
      </w:r>
      <w:proofErr w:type="spellEnd"/>
      <w:r>
        <w:t>&gt;();</w:t>
      </w:r>
    </w:p>
    <w:p w14:paraId="591F288E" w14:textId="77777777" w:rsidR="00CE4EC3" w:rsidRDefault="00CE4EC3" w:rsidP="00CE4EC3">
      <w:pPr>
        <w:pStyle w:val="af7"/>
      </w:pPr>
      <w:r>
        <w:t xml:space="preserve">        }</w:t>
      </w:r>
    </w:p>
    <w:p w14:paraId="1B63AE86" w14:textId="77777777" w:rsidR="00CE4EC3" w:rsidRDefault="00CE4EC3" w:rsidP="00CE4EC3">
      <w:pPr>
        <w:pStyle w:val="af7"/>
      </w:pPr>
      <w:r>
        <w:t xml:space="preserve">        catch (Exception e)</w:t>
      </w:r>
    </w:p>
    <w:p w14:paraId="5A2B0379" w14:textId="77777777" w:rsidR="00CE4EC3" w:rsidRDefault="00CE4EC3" w:rsidP="00CE4EC3">
      <w:pPr>
        <w:pStyle w:val="af7"/>
      </w:pPr>
      <w:r>
        <w:t xml:space="preserve">        {</w:t>
      </w:r>
    </w:p>
    <w:p w14:paraId="3F312D05" w14:textId="77777777" w:rsidR="00CE4EC3" w:rsidRDefault="00CE4EC3" w:rsidP="00CE4EC3">
      <w:pPr>
        <w:pStyle w:val="af7"/>
      </w:pPr>
      <w:r>
        <w:t xml:space="preserve">            </w:t>
      </w:r>
      <w:proofErr w:type="spellStart"/>
      <w:proofErr w:type="gramStart"/>
      <w:r>
        <w:t>logger.LogError</w:t>
      </w:r>
      <w:proofErr w:type="spellEnd"/>
      <w:proofErr w:type="gramEnd"/>
      <w:r>
        <w:t xml:space="preserve">("The response message parsing error: {}", </w:t>
      </w:r>
      <w:proofErr w:type="spellStart"/>
      <w:r>
        <w:t>e.Message</w:t>
      </w:r>
      <w:proofErr w:type="spellEnd"/>
      <w:r>
        <w:t>);</w:t>
      </w:r>
    </w:p>
    <w:p w14:paraId="5C990084" w14:textId="77777777" w:rsidR="00CE4EC3" w:rsidRDefault="00CE4EC3" w:rsidP="00CE4EC3">
      <w:pPr>
        <w:pStyle w:val="af7"/>
      </w:pPr>
      <w:r>
        <w:t xml:space="preserve">        }</w:t>
      </w:r>
    </w:p>
    <w:p w14:paraId="74B5B0C6" w14:textId="77777777" w:rsidR="00CE4EC3" w:rsidRDefault="00CE4EC3" w:rsidP="00CE4EC3">
      <w:pPr>
        <w:pStyle w:val="af7"/>
      </w:pPr>
    </w:p>
    <w:p w14:paraId="794BA08D" w14:textId="77777777" w:rsidR="00CE4EC3" w:rsidRDefault="00CE4EC3" w:rsidP="00CE4EC3">
      <w:pPr>
        <w:pStyle w:val="af7"/>
      </w:pPr>
      <w:r>
        <w:t xml:space="preserve">        return new List&lt;</w:t>
      </w:r>
      <w:proofErr w:type="spellStart"/>
      <w:r>
        <w:t>WordDto</w:t>
      </w:r>
      <w:proofErr w:type="spellEnd"/>
      <w:proofErr w:type="gramStart"/>
      <w:r>
        <w:t>&gt;(</w:t>
      </w:r>
      <w:proofErr w:type="gramEnd"/>
      <w:r>
        <w:t>);</w:t>
      </w:r>
    </w:p>
    <w:p w14:paraId="655B2E8B" w14:textId="77777777" w:rsidR="00CE4EC3" w:rsidRDefault="00CE4EC3" w:rsidP="00CE4EC3">
      <w:pPr>
        <w:pStyle w:val="af7"/>
      </w:pPr>
      <w:r>
        <w:t xml:space="preserve">    }</w:t>
      </w:r>
    </w:p>
    <w:p w14:paraId="761564EE" w14:textId="77777777" w:rsidR="00CE4EC3" w:rsidRDefault="00CE4EC3" w:rsidP="00CE4EC3">
      <w:pPr>
        <w:pStyle w:val="af7"/>
      </w:pPr>
    </w:p>
    <w:p w14:paraId="2DCE07E2" w14:textId="77777777" w:rsidR="00CE4EC3" w:rsidRDefault="00CE4EC3" w:rsidP="00CE4EC3">
      <w:pPr>
        <w:pStyle w:val="af7"/>
      </w:pPr>
      <w:r>
        <w:t xml:space="preserve">    private static bool </w:t>
      </w:r>
      <w:proofErr w:type="spellStart"/>
      <w:proofErr w:type="gramStart"/>
      <w:r>
        <w:t>ValidateWord</w:t>
      </w:r>
      <w:proofErr w:type="spellEnd"/>
      <w:r>
        <w:t>(</w:t>
      </w:r>
      <w:proofErr w:type="gramEnd"/>
      <w:r>
        <w:t>string word)</w:t>
      </w:r>
    </w:p>
    <w:p w14:paraId="541121AC" w14:textId="77777777" w:rsidR="00CE4EC3" w:rsidRDefault="00CE4EC3" w:rsidP="00CE4EC3">
      <w:pPr>
        <w:pStyle w:val="af7"/>
      </w:pPr>
      <w:r>
        <w:t xml:space="preserve">    {</w:t>
      </w:r>
    </w:p>
    <w:p w14:paraId="3045A2A5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proofErr w:type="gramStart"/>
      <w:r>
        <w:t>word.Split</w:t>
      </w:r>
      <w:proofErr w:type="spellEnd"/>
      <w:proofErr w:type="gramEnd"/>
      <w:r>
        <w:t>(' ').Length &lt; 3;</w:t>
      </w:r>
    </w:p>
    <w:p w14:paraId="7A7D61A4" w14:textId="77777777" w:rsidR="00CE4EC3" w:rsidRDefault="00CE4EC3" w:rsidP="00CE4EC3">
      <w:pPr>
        <w:pStyle w:val="af7"/>
      </w:pPr>
      <w:r>
        <w:t xml:space="preserve">    }</w:t>
      </w:r>
    </w:p>
    <w:p w14:paraId="3717B848" w14:textId="77777777" w:rsidR="00CE4EC3" w:rsidRDefault="00CE4EC3" w:rsidP="00CE4EC3">
      <w:pPr>
        <w:pStyle w:val="af7"/>
      </w:pPr>
    </w:p>
    <w:p w14:paraId="2405649F" w14:textId="77777777" w:rsidR="00CE4EC3" w:rsidRDefault="00CE4EC3" w:rsidP="00CE4EC3">
      <w:pPr>
        <w:pStyle w:val="af7"/>
      </w:pPr>
      <w:r>
        <w:t xml:space="preserve">    private static string </w:t>
      </w:r>
      <w:proofErr w:type="spellStart"/>
      <w:proofErr w:type="gramStart"/>
      <w:r>
        <w:t>GetPromptString</w:t>
      </w:r>
      <w:proofErr w:type="spellEnd"/>
      <w:r>
        <w:t>(</w:t>
      </w:r>
      <w:proofErr w:type="gramEnd"/>
      <w:r>
        <w:t>string word)</w:t>
      </w:r>
    </w:p>
    <w:p w14:paraId="7DF1DFA8" w14:textId="77777777" w:rsidR="00CE4EC3" w:rsidRPr="00CE4EC3" w:rsidRDefault="00CE4EC3" w:rsidP="00CE4EC3">
      <w:pPr>
        <w:pStyle w:val="af7"/>
        <w:rPr>
          <w:lang w:val="ru-RU"/>
        </w:rPr>
      </w:pPr>
      <w:r>
        <w:t xml:space="preserve">    </w:t>
      </w:r>
      <w:r w:rsidRPr="00CE4EC3">
        <w:rPr>
          <w:lang w:val="ru-RU"/>
        </w:rPr>
        <w:t>{</w:t>
      </w:r>
    </w:p>
    <w:p w14:paraId="431E1D34" w14:textId="77777777" w:rsidR="00CE4EC3" w:rsidRPr="00CE4EC3" w:rsidRDefault="00CE4EC3" w:rsidP="00CE4EC3">
      <w:pPr>
        <w:pStyle w:val="af7"/>
        <w:rPr>
          <w:lang w:val="ru-RU"/>
        </w:rPr>
      </w:pPr>
      <w:r w:rsidRPr="00CE4EC3">
        <w:rPr>
          <w:lang w:val="ru-RU"/>
        </w:rPr>
        <w:t xml:space="preserve">        </w:t>
      </w:r>
      <w:r>
        <w:t>return</w:t>
      </w:r>
    </w:p>
    <w:p w14:paraId="75532064" w14:textId="77777777" w:rsidR="00CE4EC3" w:rsidRPr="00CE4EC3" w:rsidRDefault="00CE4EC3" w:rsidP="00CE4EC3">
      <w:pPr>
        <w:pStyle w:val="af7"/>
        <w:rPr>
          <w:lang w:val="ru-RU"/>
        </w:rPr>
      </w:pPr>
      <w:r w:rsidRPr="00CE4EC3">
        <w:rPr>
          <w:lang w:val="ru-RU"/>
        </w:rPr>
        <w:t xml:space="preserve">            $"Найди определение для слова '{</w:t>
      </w:r>
      <w:r>
        <w:t>word</w:t>
      </w:r>
      <w:r w:rsidRPr="00CE4EC3">
        <w:rPr>
          <w:lang w:val="ru-RU"/>
        </w:rPr>
        <w:t xml:space="preserve">}'. Верни результат в виде </w:t>
      </w:r>
      <w:r>
        <w:t>JSON</w:t>
      </w:r>
      <w:r w:rsidRPr="00CE4EC3">
        <w:rPr>
          <w:lang w:val="ru-RU"/>
        </w:rPr>
        <w:t xml:space="preserve"> объект на примере ``</w:t>
      </w:r>
      <w:proofErr w:type="gramStart"/>
      <w:r w:rsidRPr="00CE4EC3">
        <w:rPr>
          <w:lang w:val="ru-RU"/>
        </w:rPr>
        <w:t>`{</w:t>
      </w:r>
      <w:proofErr w:type="gramEnd"/>
      <w:r w:rsidRPr="00CE4EC3">
        <w:rPr>
          <w:lang w:val="ru-RU"/>
        </w:rPr>
        <w:t>{ \"</w:t>
      </w:r>
      <w:r>
        <w:t>word</w:t>
      </w:r>
      <w:r w:rsidRPr="00CE4EC3">
        <w:rPr>
          <w:lang w:val="ru-RU"/>
        </w:rPr>
        <w:t>\": \"</w:t>
      </w:r>
      <w:r>
        <w:t>go</w:t>
      </w:r>
      <w:r w:rsidRPr="00CE4EC3">
        <w:rPr>
          <w:lang w:val="ru-RU"/>
        </w:rPr>
        <w:t>\", \"</w:t>
      </w:r>
      <w:r>
        <w:t>transcription</w:t>
      </w:r>
      <w:r w:rsidRPr="00CE4EC3">
        <w:rPr>
          <w:lang w:val="ru-RU"/>
        </w:rPr>
        <w:t>\": \"[</w:t>
      </w:r>
      <w:r>
        <w:t>g</w:t>
      </w:r>
      <w:r w:rsidRPr="00CE4EC3">
        <w:rPr>
          <w:lang w:val="ru-RU"/>
        </w:rPr>
        <w:t>ə</w:t>
      </w:r>
      <w:r>
        <w:t>u</w:t>
      </w:r>
      <w:r w:rsidRPr="00CE4EC3">
        <w:rPr>
          <w:lang w:val="ru-RU"/>
        </w:rPr>
        <w:t>]\",\"</w:t>
      </w:r>
      <w:r>
        <w:t>definitions</w:t>
      </w:r>
      <w:r w:rsidRPr="00CE4EC3">
        <w:rPr>
          <w:lang w:val="ru-RU"/>
        </w:rPr>
        <w:t>\":" +</w:t>
      </w:r>
    </w:p>
    <w:p w14:paraId="110E87A1" w14:textId="77777777" w:rsidR="00CE4EC3" w:rsidRDefault="00CE4EC3" w:rsidP="00CE4EC3">
      <w:pPr>
        <w:pStyle w:val="af7"/>
      </w:pPr>
      <w:r w:rsidRPr="00CE4EC3">
        <w:rPr>
          <w:lang w:val="ru-RU"/>
        </w:rPr>
        <w:t xml:space="preserve">            </w:t>
      </w:r>
      <w:r>
        <w:t>"[{\"</w:t>
      </w:r>
      <w:proofErr w:type="spellStart"/>
      <w:r>
        <w:t>partOfSpeech</w:t>
      </w:r>
      <w:proofErr w:type="spellEnd"/>
      <w:r>
        <w:t>\": \"verb\", \"definition\": \"to get dressed and prepare for the day or an event\</w:t>
      </w:r>
      <w:proofErr w:type="gramStart"/>
      <w:r>
        <w:t>" },"</w:t>
      </w:r>
      <w:proofErr w:type="gramEnd"/>
      <w:r>
        <w:t xml:space="preserve"> +</w:t>
      </w:r>
    </w:p>
    <w:p w14:paraId="7575E328" w14:textId="77777777" w:rsidR="00CE4EC3" w:rsidRDefault="00CE4EC3" w:rsidP="00CE4EC3">
      <w:pPr>
        <w:pStyle w:val="af7"/>
      </w:pPr>
      <w:r>
        <w:t xml:space="preserve">            "{\"</w:t>
      </w:r>
      <w:proofErr w:type="spellStart"/>
      <w:r>
        <w:t>partOfSpeech</w:t>
      </w:r>
      <w:proofErr w:type="spellEnd"/>
      <w:r>
        <w:t>\": \"phrasal verb\", \"definition\": \"to stand up after sitting or lying down\</w:t>
      </w:r>
      <w:proofErr w:type="gramStart"/>
      <w:r>
        <w:t>" }</w:t>
      </w:r>
      <w:proofErr w:type="gramEnd"/>
      <w:r>
        <w:t xml:space="preserve"> ]}```";</w:t>
      </w:r>
    </w:p>
    <w:p w14:paraId="46987429" w14:textId="77777777" w:rsidR="00CE4EC3" w:rsidRDefault="00CE4EC3" w:rsidP="00CE4EC3">
      <w:pPr>
        <w:pStyle w:val="af7"/>
      </w:pPr>
      <w:r>
        <w:t xml:space="preserve">    }</w:t>
      </w:r>
    </w:p>
    <w:p w14:paraId="61AD21D5" w14:textId="77777777" w:rsidR="00CE4EC3" w:rsidRDefault="00CE4EC3" w:rsidP="00CE4EC3">
      <w:pPr>
        <w:pStyle w:val="af7"/>
      </w:pPr>
    </w:p>
    <w:p w14:paraId="49F7D985" w14:textId="77777777" w:rsidR="00CE4EC3" w:rsidRDefault="00CE4EC3" w:rsidP="00AA3514">
      <w:pPr>
        <w:pStyle w:val="affc"/>
      </w:pPr>
      <w:r>
        <w:t>Файл YTextSummarizationService.cs:</w:t>
      </w:r>
    </w:p>
    <w:p w14:paraId="4460A7C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System.Net;</w:t>
      </w:r>
    </w:p>
    <w:p w14:paraId="4B1206D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System.Net.Http.Headers</w:t>
      </w:r>
      <w:proofErr w:type="gramEnd"/>
      <w:r>
        <w:t>;</w:t>
      </w:r>
    </w:p>
    <w:p w14:paraId="0D9D35C2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System.Net.Http.Json</w:t>
      </w:r>
      <w:proofErr w:type="gramEnd"/>
      <w:r>
        <w:t>;</w:t>
      </w:r>
    </w:p>
    <w:p w14:paraId="63240A2C" w14:textId="77777777" w:rsidR="00CE4EC3" w:rsidRDefault="00CE4EC3" w:rsidP="00CE4EC3">
      <w:pPr>
        <w:pStyle w:val="af7"/>
      </w:pPr>
      <w:r>
        <w:t>using System.Text;</w:t>
      </w:r>
    </w:p>
    <w:p w14:paraId="78A72AC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</w:t>
      </w:r>
      <w:proofErr w:type="gramEnd"/>
      <w:r>
        <w:t>;</w:t>
      </w:r>
    </w:p>
    <w:p w14:paraId="401FEFC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BookManager.Application.Common.Config</w:t>
      </w:r>
      <w:proofErr w:type="gramEnd"/>
      <w:r>
        <w:t>;</w:t>
      </w:r>
    </w:p>
    <w:p w14:paraId="243D7716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650E54C4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71D6D1DF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Microsoft.Extensions.Options</w:t>
      </w:r>
      <w:proofErr w:type="gramEnd"/>
      <w:r>
        <w:t>;</w:t>
      </w:r>
    </w:p>
    <w:p w14:paraId="593E3CB7" w14:textId="77777777" w:rsidR="00CE4EC3" w:rsidRDefault="00CE4EC3" w:rsidP="00CE4EC3">
      <w:pPr>
        <w:pStyle w:val="af7"/>
      </w:pPr>
      <w:r>
        <w:t>using Yandex.Cloud.</w:t>
      </w:r>
      <w:proofErr w:type="gramStart"/>
      <w:r>
        <w:t>Ai.FoundationModels.V</w:t>
      </w:r>
      <w:proofErr w:type="gramEnd"/>
      <w:r>
        <w:t>1;</w:t>
      </w:r>
    </w:p>
    <w:p w14:paraId="43AC171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Yandex.Cloud.Credentials</w:t>
      </w:r>
      <w:proofErr w:type="gramEnd"/>
      <w:r>
        <w:t>;</w:t>
      </w:r>
    </w:p>
    <w:p w14:paraId="3BFF9D2F" w14:textId="77777777" w:rsidR="00CE4EC3" w:rsidRDefault="00CE4EC3" w:rsidP="00CE4EC3">
      <w:pPr>
        <w:pStyle w:val="af7"/>
      </w:pPr>
    </w:p>
    <w:p w14:paraId="583DF242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5B83B42D" w14:textId="77777777" w:rsidR="00CE4EC3" w:rsidRDefault="00CE4EC3" w:rsidP="00CE4EC3">
      <w:pPr>
        <w:pStyle w:val="af7"/>
      </w:pPr>
    </w:p>
    <w:p w14:paraId="66A41942" w14:textId="77777777" w:rsidR="00CE4EC3" w:rsidRDefault="00CE4EC3" w:rsidP="00CE4EC3">
      <w:pPr>
        <w:pStyle w:val="af7"/>
      </w:pPr>
      <w:r>
        <w:t>public sealed class CompletionResponse</w:t>
      </w:r>
    </w:p>
    <w:p w14:paraId="4069DCEE" w14:textId="77777777" w:rsidR="00CE4EC3" w:rsidRDefault="00CE4EC3" w:rsidP="00CE4EC3">
      <w:pPr>
        <w:pStyle w:val="af7"/>
      </w:pPr>
      <w:r>
        <w:t>{</w:t>
      </w:r>
    </w:p>
    <w:p w14:paraId="384D7C24" w14:textId="77777777" w:rsidR="00CE4EC3" w:rsidRDefault="00CE4EC3" w:rsidP="00CE4EC3">
      <w:pPr>
        <w:pStyle w:val="af7"/>
      </w:pPr>
      <w:r>
        <w:t xml:space="preserve">    public ResponseResult Result </w:t>
      </w:r>
      <w:proofErr w:type="gramStart"/>
      <w:r>
        <w:t>{ get</w:t>
      </w:r>
      <w:proofErr w:type="gramEnd"/>
      <w:r>
        <w:t>; set; }</w:t>
      </w:r>
    </w:p>
    <w:p w14:paraId="0FA03737" w14:textId="77777777" w:rsidR="00CE4EC3" w:rsidRDefault="00CE4EC3" w:rsidP="00CE4EC3">
      <w:pPr>
        <w:pStyle w:val="af7"/>
      </w:pPr>
    </w:p>
    <w:p w14:paraId="1072ED0F" w14:textId="77777777" w:rsidR="00CE4EC3" w:rsidRDefault="00CE4EC3" w:rsidP="00CE4EC3">
      <w:pPr>
        <w:pStyle w:val="af7"/>
      </w:pPr>
      <w:r>
        <w:t xml:space="preserve">    public class ResponseResult</w:t>
      </w:r>
    </w:p>
    <w:p w14:paraId="23FD1525" w14:textId="77777777" w:rsidR="00CE4EC3" w:rsidRDefault="00CE4EC3" w:rsidP="00CE4EC3">
      <w:pPr>
        <w:pStyle w:val="af7"/>
      </w:pPr>
      <w:r>
        <w:t xml:space="preserve">    {</w:t>
      </w:r>
    </w:p>
    <w:p w14:paraId="3F20E4DD" w14:textId="77777777" w:rsidR="00CE4EC3" w:rsidRDefault="00CE4EC3" w:rsidP="00CE4EC3">
      <w:pPr>
        <w:pStyle w:val="af7"/>
      </w:pPr>
      <w:r>
        <w:t xml:space="preserve">        public IEnumerable&lt;Alternative&gt; Alternatives </w:t>
      </w:r>
      <w:proofErr w:type="gramStart"/>
      <w:r>
        <w:t>{ get</w:t>
      </w:r>
      <w:proofErr w:type="gramEnd"/>
      <w:r>
        <w:t>; set; } = [];</w:t>
      </w:r>
    </w:p>
    <w:p w14:paraId="6BF8C381" w14:textId="77777777" w:rsidR="00CE4EC3" w:rsidRDefault="00CE4EC3" w:rsidP="00CE4EC3">
      <w:pPr>
        <w:pStyle w:val="af7"/>
      </w:pPr>
      <w:r>
        <w:t xml:space="preserve">        public </w:t>
      </w:r>
      <w:proofErr w:type="spellStart"/>
      <w:r>
        <w:t>TokensUsage</w:t>
      </w:r>
      <w:proofErr w:type="spellEnd"/>
      <w:r>
        <w:t xml:space="preserve">? Usage </w:t>
      </w:r>
      <w:proofErr w:type="gramStart"/>
      <w:r>
        <w:t>{ get</w:t>
      </w:r>
      <w:proofErr w:type="gramEnd"/>
      <w:r>
        <w:t>; set; }</w:t>
      </w:r>
    </w:p>
    <w:p w14:paraId="4171282B" w14:textId="77777777" w:rsidR="00CE4EC3" w:rsidRDefault="00CE4EC3" w:rsidP="00CE4EC3">
      <w:pPr>
        <w:pStyle w:val="af7"/>
      </w:pPr>
      <w:r>
        <w:t xml:space="preserve">        public string? </w:t>
      </w:r>
      <w:proofErr w:type="spellStart"/>
      <w:r>
        <w:t>ModelVersion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2D1EE0A6" w14:textId="77777777" w:rsidR="00CE4EC3" w:rsidRDefault="00CE4EC3" w:rsidP="00CE4EC3">
      <w:pPr>
        <w:pStyle w:val="af7"/>
      </w:pPr>
    </w:p>
    <w:p w14:paraId="149D10C8" w14:textId="77777777" w:rsidR="00CE4EC3" w:rsidRDefault="00CE4EC3" w:rsidP="00CE4EC3">
      <w:pPr>
        <w:pStyle w:val="af7"/>
      </w:pPr>
      <w:r>
        <w:t xml:space="preserve">        public class Alternative</w:t>
      </w:r>
    </w:p>
    <w:p w14:paraId="68997F47" w14:textId="77777777" w:rsidR="00CE4EC3" w:rsidRDefault="00CE4EC3" w:rsidP="00CE4EC3">
      <w:pPr>
        <w:pStyle w:val="af7"/>
      </w:pPr>
      <w:r>
        <w:t xml:space="preserve">        {</w:t>
      </w:r>
    </w:p>
    <w:p w14:paraId="63B4B097" w14:textId="77777777" w:rsidR="00CE4EC3" w:rsidRDefault="00CE4EC3" w:rsidP="00CE4EC3">
      <w:pPr>
        <w:pStyle w:val="af7"/>
      </w:pPr>
      <w:r>
        <w:t xml:space="preserve">            public </w:t>
      </w:r>
      <w:proofErr w:type="spellStart"/>
      <w:r>
        <w:t>AMessage</w:t>
      </w:r>
      <w:proofErr w:type="spellEnd"/>
      <w:r>
        <w:t xml:space="preserve"> Message </w:t>
      </w:r>
      <w:proofErr w:type="gramStart"/>
      <w:r>
        <w:t>{ get</w:t>
      </w:r>
      <w:proofErr w:type="gramEnd"/>
      <w:r>
        <w:t>; set; }</w:t>
      </w:r>
    </w:p>
    <w:p w14:paraId="25E77CFB" w14:textId="77777777" w:rsidR="00CE4EC3" w:rsidRDefault="00CE4EC3" w:rsidP="00CE4EC3">
      <w:pPr>
        <w:pStyle w:val="af7"/>
      </w:pPr>
      <w:r>
        <w:t xml:space="preserve">            public string? Status </w:t>
      </w:r>
      <w:proofErr w:type="gramStart"/>
      <w:r>
        <w:t>{ get</w:t>
      </w:r>
      <w:proofErr w:type="gramEnd"/>
      <w:r>
        <w:t>; set; }</w:t>
      </w:r>
    </w:p>
    <w:p w14:paraId="3CB260C8" w14:textId="77777777" w:rsidR="00CE4EC3" w:rsidRDefault="00CE4EC3" w:rsidP="00CE4EC3">
      <w:pPr>
        <w:pStyle w:val="af7"/>
      </w:pPr>
    </w:p>
    <w:p w14:paraId="2237A9F5" w14:textId="77777777" w:rsidR="00CE4EC3" w:rsidRDefault="00CE4EC3" w:rsidP="00CE4EC3">
      <w:pPr>
        <w:pStyle w:val="af7"/>
      </w:pPr>
      <w:r>
        <w:lastRenderedPageBreak/>
        <w:t xml:space="preserve">            public record </w:t>
      </w:r>
      <w:proofErr w:type="spellStart"/>
      <w:proofErr w:type="gramStart"/>
      <w:r>
        <w:t>AMessage</w:t>
      </w:r>
      <w:proofErr w:type="spellEnd"/>
      <w:r>
        <w:t>(</w:t>
      </w:r>
      <w:proofErr w:type="gramEnd"/>
      <w:r>
        <w:t>string Role, string Text);</w:t>
      </w:r>
    </w:p>
    <w:p w14:paraId="4C7FD28D" w14:textId="77777777" w:rsidR="00CE4EC3" w:rsidRDefault="00CE4EC3" w:rsidP="00CE4EC3">
      <w:pPr>
        <w:pStyle w:val="af7"/>
      </w:pPr>
      <w:r>
        <w:t xml:space="preserve">        }</w:t>
      </w:r>
    </w:p>
    <w:p w14:paraId="5EBD4E0D" w14:textId="77777777" w:rsidR="00CE4EC3" w:rsidRDefault="00CE4EC3" w:rsidP="00CE4EC3">
      <w:pPr>
        <w:pStyle w:val="af7"/>
      </w:pPr>
    </w:p>
    <w:p w14:paraId="1F6838F8" w14:textId="77777777" w:rsidR="00CE4EC3" w:rsidRDefault="00CE4EC3" w:rsidP="00CE4EC3">
      <w:pPr>
        <w:pStyle w:val="af7"/>
      </w:pPr>
      <w:r>
        <w:t xml:space="preserve">        public record </w:t>
      </w:r>
      <w:proofErr w:type="spellStart"/>
      <w:proofErr w:type="gramStart"/>
      <w:r>
        <w:t>TokensUsage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InputTextTokens</w:t>
      </w:r>
      <w:proofErr w:type="spellEnd"/>
      <w:r>
        <w:t xml:space="preserve">, string </w:t>
      </w:r>
      <w:proofErr w:type="spellStart"/>
      <w:r>
        <w:t>CompletionTokens</w:t>
      </w:r>
      <w:proofErr w:type="spellEnd"/>
      <w:r>
        <w:t xml:space="preserve">, string </w:t>
      </w:r>
      <w:proofErr w:type="spellStart"/>
      <w:r>
        <w:t>TotalTokens</w:t>
      </w:r>
      <w:proofErr w:type="spellEnd"/>
      <w:r>
        <w:t>);</w:t>
      </w:r>
    </w:p>
    <w:p w14:paraId="7C5E3950" w14:textId="77777777" w:rsidR="00CE4EC3" w:rsidRDefault="00CE4EC3" w:rsidP="00CE4EC3">
      <w:pPr>
        <w:pStyle w:val="af7"/>
      </w:pPr>
      <w:r>
        <w:t xml:space="preserve">    }</w:t>
      </w:r>
    </w:p>
    <w:p w14:paraId="45C9AD3F" w14:textId="77777777" w:rsidR="00CE4EC3" w:rsidRDefault="00CE4EC3" w:rsidP="00CE4EC3">
      <w:pPr>
        <w:pStyle w:val="af7"/>
      </w:pPr>
      <w:r>
        <w:t>}</w:t>
      </w:r>
    </w:p>
    <w:p w14:paraId="6508150A" w14:textId="77777777" w:rsidR="00CE4EC3" w:rsidRDefault="00CE4EC3" w:rsidP="00CE4EC3">
      <w:pPr>
        <w:pStyle w:val="af7"/>
      </w:pPr>
    </w:p>
    <w:p w14:paraId="021C0198" w14:textId="77777777" w:rsidR="00CE4EC3" w:rsidRDefault="00CE4EC3" w:rsidP="00CE4EC3">
      <w:pPr>
        <w:pStyle w:val="af7"/>
      </w:pPr>
      <w:r>
        <w:t xml:space="preserve">public sealed class </w:t>
      </w:r>
      <w:proofErr w:type="spellStart"/>
      <w:proofErr w:type="gramStart"/>
      <w:r>
        <w:t>YTextSummarizationService</w:t>
      </w:r>
      <w:proofErr w:type="spellEnd"/>
      <w:r>
        <w:t>(</w:t>
      </w:r>
      <w:proofErr w:type="gramEnd"/>
    </w:p>
    <w:p w14:paraId="0775D959" w14:textId="77777777" w:rsidR="00CE4EC3" w:rsidRDefault="00CE4EC3" w:rsidP="00CE4EC3">
      <w:pPr>
        <w:pStyle w:val="af7"/>
      </w:pPr>
      <w:r>
        <w:t xml:space="preserve">    </w:t>
      </w:r>
      <w:proofErr w:type="spellStart"/>
      <w:r>
        <w:t>HttpClient</w:t>
      </w:r>
      <w:proofErr w:type="spellEnd"/>
      <w:r>
        <w:t xml:space="preserve"> client,</w:t>
      </w:r>
    </w:p>
    <w:p w14:paraId="4F1FD67E" w14:textId="77777777" w:rsidR="00CE4EC3" w:rsidRDefault="00CE4EC3" w:rsidP="00CE4EC3">
      <w:pPr>
        <w:pStyle w:val="af7"/>
      </w:pPr>
      <w:r>
        <w:t xml:space="preserve">    </w:t>
      </w:r>
      <w:proofErr w:type="spellStart"/>
      <w:r>
        <w:t>ICredentialsProvider</w:t>
      </w:r>
      <w:proofErr w:type="spellEnd"/>
      <w:r>
        <w:t xml:space="preserve"> </w:t>
      </w:r>
      <w:proofErr w:type="spellStart"/>
      <w:r>
        <w:t>credentialsProvider</w:t>
      </w:r>
      <w:proofErr w:type="spellEnd"/>
      <w:r>
        <w:t>,</w:t>
      </w:r>
    </w:p>
    <w:p w14:paraId="13748239" w14:textId="77777777" w:rsidR="00CE4EC3" w:rsidRDefault="00CE4EC3" w:rsidP="00CE4EC3">
      <w:pPr>
        <w:pStyle w:val="af7"/>
      </w:pPr>
      <w:r>
        <w:t xml:space="preserve">    </w:t>
      </w:r>
      <w:proofErr w:type="spellStart"/>
      <w:r>
        <w:t>IOptions</w:t>
      </w:r>
      <w:proofErr w:type="spellEnd"/>
      <w:r>
        <w:t>&lt;</w:t>
      </w:r>
      <w:proofErr w:type="spellStart"/>
      <w:r>
        <w:t>YandexCloudOptions</w:t>
      </w:r>
      <w:proofErr w:type="spellEnd"/>
      <w:r>
        <w:t>&gt; options)</w:t>
      </w:r>
    </w:p>
    <w:p w14:paraId="77B482D2" w14:textId="77777777" w:rsidR="00CE4EC3" w:rsidRDefault="00CE4EC3" w:rsidP="00CE4EC3">
      <w:pPr>
        <w:pStyle w:val="af7"/>
      </w:pPr>
      <w:r>
        <w:t xml:space="preserve">    : </w:t>
      </w:r>
      <w:proofErr w:type="spellStart"/>
      <w:r>
        <w:t>ITextSummarizationService</w:t>
      </w:r>
      <w:proofErr w:type="spellEnd"/>
    </w:p>
    <w:p w14:paraId="630BA261" w14:textId="77777777" w:rsidR="00CE4EC3" w:rsidRDefault="00CE4EC3" w:rsidP="00CE4EC3">
      <w:pPr>
        <w:pStyle w:val="af7"/>
      </w:pPr>
      <w:r>
        <w:t>{</w:t>
      </w:r>
    </w:p>
    <w:p w14:paraId="50615940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YandexCloudOptions</w:t>
      </w:r>
      <w:proofErr w:type="spellEnd"/>
      <w:r>
        <w:t xml:space="preserve"> _options = </w:t>
      </w:r>
      <w:proofErr w:type="spellStart"/>
      <w:proofErr w:type="gramStart"/>
      <w:r>
        <w:t>options.Value</w:t>
      </w:r>
      <w:proofErr w:type="spellEnd"/>
      <w:proofErr w:type="gramEnd"/>
      <w:r>
        <w:t>;</w:t>
      </w:r>
    </w:p>
    <w:p w14:paraId="41A9C950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JsonSerializerOptions</w:t>
      </w:r>
      <w:proofErr w:type="spellEnd"/>
      <w:r>
        <w:t xml:space="preserve"> _</w:t>
      </w:r>
      <w:proofErr w:type="spellStart"/>
      <w:r>
        <w:t>serializerOptions</w:t>
      </w:r>
      <w:proofErr w:type="spellEnd"/>
      <w:r>
        <w:t xml:space="preserve"> = </w:t>
      </w:r>
      <w:proofErr w:type="gramStart"/>
      <w:r>
        <w:t>new(</w:t>
      </w:r>
      <w:proofErr w:type="spellStart"/>
      <w:proofErr w:type="gramEnd"/>
      <w:r>
        <w:t>JsonSerializerDefaults.Web</w:t>
      </w:r>
      <w:proofErr w:type="spellEnd"/>
      <w:r>
        <w:t>);</w:t>
      </w:r>
    </w:p>
    <w:p w14:paraId="299CCC78" w14:textId="77777777" w:rsidR="00CE4EC3" w:rsidRDefault="00CE4EC3" w:rsidP="00CE4EC3">
      <w:pPr>
        <w:pStyle w:val="af7"/>
      </w:pPr>
    </w:p>
    <w:p w14:paraId="7F5CD93A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TextSummarizationResponseDto</w:t>
      </w:r>
      <w:proofErr w:type="spellEnd"/>
      <w:r>
        <w:t xml:space="preserve">&gt; </w:t>
      </w:r>
      <w:proofErr w:type="spellStart"/>
      <w:proofErr w:type="gramStart"/>
      <w:r>
        <w:t>SummarizeTextAsync</w:t>
      </w:r>
      <w:proofErr w:type="spellEnd"/>
      <w:r>
        <w:t>(</w:t>
      </w:r>
      <w:proofErr w:type="spellStart"/>
      <w:proofErr w:type="gramEnd"/>
      <w:r>
        <w:t>TextSummarizationRequestDto</w:t>
      </w:r>
      <w:proofErr w:type="spellEnd"/>
      <w:r>
        <w:t xml:space="preserve"> request)</w:t>
      </w:r>
    </w:p>
    <w:p w14:paraId="28068AC5" w14:textId="77777777" w:rsidR="00CE4EC3" w:rsidRDefault="00CE4EC3" w:rsidP="00CE4EC3">
      <w:pPr>
        <w:pStyle w:val="af7"/>
      </w:pPr>
      <w:r>
        <w:t xml:space="preserve">    {</w:t>
      </w:r>
    </w:p>
    <w:p w14:paraId="1E06756B" w14:textId="77777777" w:rsidR="00CE4EC3" w:rsidRDefault="00CE4EC3" w:rsidP="00CE4EC3">
      <w:pPr>
        <w:pStyle w:val="af7"/>
      </w:pPr>
      <w:r>
        <w:t xml:space="preserve">        var message = new Message</w:t>
      </w:r>
    </w:p>
    <w:p w14:paraId="78D35924" w14:textId="77777777" w:rsidR="00CE4EC3" w:rsidRDefault="00CE4EC3" w:rsidP="00CE4EC3">
      <w:pPr>
        <w:pStyle w:val="af7"/>
      </w:pPr>
      <w:r>
        <w:t xml:space="preserve">        {</w:t>
      </w:r>
    </w:p>
    <w:p w14:paraId="5F0FC106" w14:textId="77777777" w:rsidR="00CE4EC3" w:rsidRDefault="00CE4EC3" w:rsidP="00CE4EC3">
      <w:pPr>
        <w:pStyle w:val="af7"/>
      </w:pPr>
      <w:r>
        <w:t xml:space="preserve">            Role = "user",</w:t>
      </w:r>
    </w:p>
    <w:p w14:paraId="7A6CE243" w14:textId="77777777" w:rsidR="00CE4EC3" w:rsidRDefault="00CE4EC3" w:rsidP="00CE4EC3">
      <w:pPr>
        <w:pStyle w:val="af7"/>
      </w:pPr>
      <w:r>
        <w:t xml:space="preserve">            Text = </w:t>
      </w:r>
      <w:proofErr w:type="spellStart"/>
      <w:proofErr w:type="gramStart"/>
      <w:r>
        <w:t>request.Text</w:t>
      </w:r>
      <w:proofErr w:type="spellEnd"/>
      <w:proofErr w:type="gramEnd"/>
    </w:p>
    <w:p w14:paraId="3E311170" w14:textId="77777777" w:rsidR="00CE4EC3" w:rsidRDefault="00CE4EC3" w:rsidP="00CE4EC3">
      <w:pPr>
        <w:pStyle w:val="af7"/>
      </w:pPr>
      <w:r>
        <w:t xml:space="preserve">        };</w:t>
      </w:r>
    </w:p>
    <w:p w14:paraId="7B76BB25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completionRequest</w:t>
      </w:r>
      <w:proofErr w:type="spellEnd"/>
      <w:r>
        <w:t xml:space="preserve"> = new </w:t>
      </w:r>
      <w:proofErr w:type="spellStart"/>
      <w:r>
        <w:t>CompletionRequest</w:t>
      </w:r>
      <w:proofErr w:type="spellEnd"/>
    </w:p>
    <w:p w14:paraId="14F662E5" w14:textId="77777777" w:rsidR="00CE4EC3" w:rsidRDefault="00CE4EC3" w:rsidP="00CE4EC3">
      <w:pPr>
        <w:pStyle w:val="af7"/>
      </w:pPr>
      <w:r>
        <w:t xml:space="preserve">        {</w:t>
      </w:r>
    </w:p>
    <w:p w14:paraId="4B3CA6C2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ModelUri</w:t>
      </w:r>
      <w:proofErr w:type="spellEnd"/>
      <w:r>
        <w:t xml:space="preserve"> = _</w:t>
      </w:r>
      <w:proofErr w:type="spellStart"/>
      <w:proofErr w:type="gramStart"/>
      <w:r>
        <w:t>options.ModelSummarizationUri</w:t>
      </w:r>
      <w:proofErr w:type="spellEnd"/>
      <w:proofErr w:type="gramEnd"/>
      <w:r>
        <w:t>,</w:t>
      </w:r>
    </w:p>
    <w:p w14:paraId="70D649D3" w14:textId="77777777" w:rsidR="00CE4EC3" w:rsidRDefault="00CE4EC3" w:rsidP="00CE4EC3">
      <w:pPr>
        <w:pStyle w:val="af7"/>
      </w:pPr>
      <w:r>
        <w:t xml:space="preserve">            Messages = </w:t>
      </w:r>
      <w:proofErr w:type="gramStart"/>
      <w:r>
        <w:t>{ message</w:t>
      </w:r>
      <w:proofErr w:type="gramEnd"/>
      <w:r>
        <w:t xml:space="preserve"> },</w:t>
      </w:r>
    </w:p>
    <w:p w14:paraId="67DB0C53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CompletionOptions</w:t>
      </w:r>
      <w:proofErr w:type="spellEnd"/>
      <w:r>
        <w:t xml:space="preserve"> = new </w:t>
      </w:r>
      <w:proofErr w:type="spellStart"/>
      <w:r>
        <w:t>CompletionOptions</w:t>
      </w:r>
      <w:proofErr w:type="spellEnd"/>
    </w:p>
    <w:p w14:paraId="5974C2EA" w14:textId="77777777" w:rsidR="00CE4EC3" w:rsidRDefault="00CE4EC3" w:rsidP="00CE4EC3">
      <w:pPr>
        <w:pStyle w:val="af7"/>
      </w:pPr>
      <w:r>
        <w:t xml:space="preserve">            {</w:t>
      </w:r>
    </w:p>
    <w:p w14:paraId="6F666106" w14:textId="77777777" w:rsidR="00CE4EC3" w:rsidRDefault="00CE4EC3" w:rsidP="00CE4EC3">
      <w:pPr>
        <w:pStyle w:val="af7"/>
      </w:pPr>
      <w:r>
        <w:t xml:space="preserve">                Stream = false,</w:t>
      </w:r>
    </w:p>
    <w:p w14:paraId="45A51119" w14:textId="77777777" w:rsidR="00CE4EC3" w:rsidRDefault="00CE4EC3" w:rsidP="00CE4EC3">
      <w:pPr>
        <w:pStyle w:val="af7"/>
      </w:pPr>
      <w:r>
        <w:t xml:space="preserve">                Temperature = _</w:t>
      </w:r>
      <w:proofErr w:type="spellStart"/>
      <w:proofErr w:type="gramStart"/>
      <w:r>
        <w:t>options.ModelSummarizationTemperature</w:t>
      </w:r>
      <w:proofErr w:type="spellEnd"/>
      <w:proofErr w:type="gramEnd"/>
      <w:r>
        <w:t>,</w:t>
      </w:r>
    </w:p>
    <w:p w14:paraId="688DD7E7" w14:textId="77777777" w:rsidR="00CE4EC3" w:rsidRDefault="00CE4EC3" w:rsidP="00CE4EC3">
      <w:pPr>
        <w:pStyle w:val="af7"/>
      </w:pPr>
      <w:r>
        <w:t xml:space="preserve">                </w:t>
      </w:r>
      <w:proofErr w:type="spellStart"/>
      <w:r>
        <w:t>MaxTokens</w:t>
      </w:r>
      <w:proofErr w:type="spellEnd"/>
      <w:r>
        <w:t xml:space="preserve"> = 1000</w:t>
      </w:r>
    </w:p>
    <w:p w14:paraId="24A0A15F" w14:textId="77777777" w:rsidR="00CE4EC3" w:rsidRDefault="00CE4EC3" w:rsidP="00CE4EC3">
      <w:pPr>
        <w:pStyle w:val="af7"/>
      </w:pPr>
      <w:r>
        <w:t xml:space="preserve">            },</w:t>
      </w:r>
    </w:p>
    <w:p w14:paraId="415B74EE" w14:textId="77777777" w:rsidR="00CE4EC3" w:rsidRDefault="00CE4EC3" w:rsidP="00CE4EC3">
      <w:pPr>
        <w:pStyle w:val="af7"/>
      </w:pPr>
      <w:r>
        <w:t xml:space="preserve">        };</w:t>
      </w:r>
    </w:p>
    <w:p w14:paraId="6CA1A9DF" w14:textId="77777777" w:rsidR="00CE4EC3" w:rsidRDefault="00CE4EC3" w:rsidP="00CE4EC3">
      <w:pPr>
        <w:pStyle w:val="af7"/>
      </w:pPr>
      <w:r>
        <w:t xml:space="preserve">        var token = </w:t>
      </w:r>
      <w:proofErr w:type="spellStart"/>
      <w:r>
        <w:t>credentialsProvider.GetToken</w:t>
      </w:r>
      <w:proofErr w:type="spellEnd"/>
      <w:r>
        <w:t>();</w:t>
      </w:r>
    </w:p>
    <w:p w14:paraId="10FEC0EF" w14:textId="77777777" w:rsidR="00CE4EC3" w:rsidRDefault="00CE4EC3" w:rsidP="00CE4EC3">
      <w:pPr>
        <w:pStyle w:val="af7"/>
      </w:pPr>
      <w:r>
        <w:t xml:space="preserve">        if (token == null) throw new </w:t>
      </w:r>
      <w:proofErr w:type="gramStart"/>
      <w:r>
        <w:t>Exception(</w:t>
      </w:r>
      <w:proofErr w:type="gramEnd"/>
      <w:r>
        <w:t>"Failed to get IAM token to Yandex Cloud");</w:t>
      </w:r>
    </w:p>
    <w:p w14:paraId="183C3A1D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("Bearer", token);</w:t>
      </w:r>
    </w:p>
    <w:p w14:paraId="598E213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</w:t>
      </w:r>
    </w:p>
    <w:p w14:paraId="3C9DC534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client.PostAsync</w:t>
      </w:r>
      <w:proofErr w:type="spellEnd"/>
      <w:proofErr w:type="gramEnd"/>
      <w:r>
        <w:t>("</w:t>
      </w:r>
      <w:proofErr w:type="spellStart"/>
      <w:r>
        <w:t>foundationModels</w:t>
      </w:r>
      <w:proofErr w:type="spellEnd"/>
      <w:r>
        <w:t xml:space="preserve">/v1/completion", </w:t>
      </w:r>
      <w:proofErr w:type="spellStart"/>
      <w:r>
        <w:t>JsonContent.Create</w:t>
      </w:r>
      <w:proofErr w:type="spellEnd"/>
      <w:r>
        <w:t>(</w:t>
      </w:r>
      <w:proofErr w:type="spellStart"/>
      <w:r>
        <w:t>completionRequest</w:t>
      </w:r>
      <w:proofErr w:type="spellEnd"/>
      <w:r>
        <w:t>));</w:t>
      </w:r>
    </w:p>
    <w:p w14:paraId="0BA31D88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responseMessage.StatusCode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HttpStatusCode.OK</w:t>
      </w:r>
      <w:proofErr w:type="spellEnd"/>
      <w:r>
        <w:t>)</w:t>
      </w:r>
    </w:p>
    <w:p w14:paraId="0BB0A262" w14:textId="77777777" w:rsidR="00CE4EC3" w:rsidRDefault="00CE4EC3" w:rsidP="00CE4EC3">
      <w:pPr>
        <w:pStyle w:val="af7"/>
      </w:pPr>
      <w:r>
        <w:t xml:space="preserve">        {</w:t>
      </w:r>
    </w:p>
    <w:p w14:paraId="12523104" w14:textId="77777777" w:rsidR="00CE4EC3" w:rsidRDefault="00CE4EC3" w:rsidP="00CE4EC3">
      <w:pPr>
        <w:pStyle w:val="af7"/>
      </w:pPr>
      <w:r>
        <w:t xml:space="preserve">            throw new </w:t>
      </w:r>
      <w:proofErr w:type="gramStart"/>
      <w:r>
        <w:t>Exception(</w:t>
      </w:r>
      <w:proofErr w:type="spellStart"/>
      <w:proofErr w:type="gramEnd"/>
      <w:r>
        <w:t>responseMessage.ReasonPhrase</w:t>
      </w:r>
      <w:proofErr w:type="spellEnd"/>
      <w:r>
        <w:t>);</w:t>
      </w:r>
    </w:p>
    <w:p w14:paraId="762F2EC2" w14:textId="77777777" w:rsidR="00CE4EC3" w:rsidRDefault="00CE4EC3" w:rsidP="00CE4EC3">
      <w:pPr>
        <w:pStyle w:val="af7"/>
      </w:pPr>
      <w:r>
        <w:t xml:space="preserve">        }</w:t>
      </w:r>
    </w:p>
    <w:p w14:paraId="0B21AD2F" w14:textId="77777777" w:rsidR="00CE4EC3" w:rsidRDefault="00CE4EC3" w:rsidP="00CE4EC3">
      <w:pPr>
        <w:pStyle w:val="af7"/>
      </w:pPr>
    </w:p>
    <w:p w14:paraId="25FD9C59" w14:textId="77777777" w:rsidR="00CE4EC3" w:rsidRDefault="00CE4EC3" w:rsidP="00CE4EC3">
      <w:pPr>
        <w:pStyle w:val="af7"/>
      </w:pPr>
      <w:r>
        <w:t xml:space="preserve">        var response = </w:t>
      </w:r>
      <w:proofErr w:type="spellStart"/>
      <w:r>
        <w:t>JsonSerializer.Deserialize</w:t>
      </w:r>
      <w:proofErr w:type="spellEnd"/>
      <w:r>
        <w:t>&lt;</w:t>
      </w:r>
      <w:proofErr w:type="spellStart"/>
      <w:r>
        <w:t>CompletionResponse</w:t>
      </w:r>
      <w:proofErr w:type="spellEnd"/>
      <w:proofErr w:type="gramStart"/>
      <w:r>
        <w:t>&gt;(</w:t>
      </w:r>
      <w:proofErr w:type="gramEnd"/>
      <w:r>
        <w:t xml:space="preserve">await </w:t>
      </w:r>
      <w:proofErr w:type="spellStart"/>
      <w:r>
        <w:t>responseMessage.Content.ReadAsStreamAsync</w:t>
      </w:r>
      <w:proofErr w:type="spellEnd"/>
      <w:r>
        <w:t>(),</w:t>
      </w:r>
    </w:p>
    <w:p w14:paraId="0D63C59F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serializerOptions</w:t>
      </w:r>
      <w:proofErr w:type="spellEnd"/>
      <w:r>
        <w:t>);</w:t>
      </w:r>
    </w:p>
    <w:p w14:paraId="47A11C95" w14:textId="77777777" w:rsidR="00CE4EC3" w:rsidRDefault="00CE4EC3" w:rsidP="00CE4EC3">
      <w:pPr>
        <w:pStyle w:val="af7"/>
      </w:pPr>
      <w:r>
        <w:t xml:space="preserve">        if (response == null) throw new </w:t>
      </w:r>
      <w:proofErr w:type="gramStart"/>
      <w:r>
        <w:t>Exception(</w:t>
      </w:r>
      <w:proofErr w:type="gramEnd"/>
      <w:r>
        <w:t>"Failed to deserialize a response message");</w:t>
      </w:r>
    </w:p>
    <w:p w14:paraId="0AD26656" w14:textId="77777777" w:rsidR="00CE4EC3" w:rsidRDefault="00CE4EC3" w:rsidP="00CE4EC3">
      <w:pPr>
        <w:pStyle w:val="af7"/>
      </w:pPr>
      <w:r>
        <w:t xml:space="preserve">        var sb = new </w:t>
      </w:r>
      <w:proofErr w:type="gramStart"/>
      <w:r>
        <w:t>StringBuilder(</w:t>
      </w:r>
      <w:proofErr w:type="gramEnd"/>
      <w:r>
        <w:t>);</w:t>
      </w:r>
    </w:p>
    <w:p w14:paraId="44AC9B6D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sb.Append</w:t>
      </w:r>
      <w:proofErr w:type="spellEnd"/>
      <w:proofErr w:type="gramEnd"/>
      <w:r>
        <w:t>(</w:t>
      </w:r>
      <w:proofErr w:type="spellStart"/>
      <w:r>
        <w:t>string.Join</w:t>
      </w:r>
      <w:proofErr w:type="spellEnd"/>
      <w:r>
        <w:t xml:space="preserve">('\n', </w:t>
      </w:r>
      <w:proofErr w:type="spellStart"/>
      <w:r>
        <w:t>response.Result.Alternatives.Select</w:t>
      </w:r>
      <w:proofErr w:type="spellEnd"/>
      <w:r>
        <w:t xml:space="preserve">(a =&gt; </w:t>
      </w:r>
      <w:proofErr w:type="spellStart"/>
      <w:r>
        <w:t>string.Join</w:t>
      </w:r>
      <w:proofErr w:type="spellEnd"/>
      <w:r>
        <w:t xml:space="preserve">('\n', </w:t>
      </w:r>
      <w:proofErr w:type="spellStart"/>
      <w:r>
        <w:t>a.Message.Text</w:t>
      </w:r>
      <w:proofErr w:type="spellEnd"/>
      <w:r>
        <w:t>))));</w:t>
      </w:r>
    </w:p>
    <w:p w14:paraId="2CD3888E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sb.Append</w:t>
      </w:r>
      <w:proofErr w:type="spellEnd"/>
      <w:proofErr w:type="gramEnd"/>
      <w:r>
        <w:t>('\n');</w:t>
      </w:r>
    </w:p>
    <w:p w14:paraId="4A2A6EE6" w14:textId="77777777" w:rsidR="00CE4EC3" w:rsidRDefault="00CE4EC3" w:rsidP="00CE4EC3">
      <w:pPr>
        <w:pStyle w:val="af7"/>
      </w:pPr>
    </w:p>
    <w:p w14:paraId="58ED5A0D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TextSummarizationResponseDto</w:t>
      </w:r>
      <w:proofErr w:type="spellEnd"/>
      <w:r>
        <w:t>(</w:t>
      </w:r>
      <w:proofErr w:type="spellStart"/>
      <w:proofErr w:type="gramStart"/>
      <w:r>
        <w:t>sb.ToString</w:t>
      </w:r>
      <w:proofErr w:type="spellEnd"/>
      <w:proofErr w:type="gramEnd"/>
      <w:r>
        <w:t>());</w:t>
      </w:r>
    </w:p>
    <w:p w14:paraId="24A47F2A" w14:textId="77777777" w:rsidR="00CE4EC3" w:rsidRDefault="00CE4EC3" w:rsidP="00CE4EC3">
      <w:pPr>
        <w:pStyle w:val="af7"/>
      </w:pPr>
      <w:r>
        <w:t xml:space="preserve">    }</w:t>
      </w:r>
    </w:p>
    <w:p w14:paraId="55AF2AF3" w14:textId="77777777" w:rsidR="00CE4EC3" w:rsidRDefault="00CE4EC3" w:rsidP="00CE4EC3">
      <w:pPr>
        <w:pStyle w:val="af7"/>
      </w:pPr>
      <w:r>
        <w:t>}</w:t>
      </w:r>
    </w:p>
    <w:p w14:paraId="3C0F8B10" w14:textId="77777777" w:rsidR="00CE4EC3" w:rsidRDefault="00CE4EC3" w:rsidP="00AA3514">
      <w:pPr>
        <w:pStyle w:val="affc"/>
      </w:pPr>
      <w:r>
        <w:t>Файл YTranslationService.cs:</w:t>
      </w:r>
    </w:p>
    <w:p w14:paraId="3B56B60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08924D3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6FA8F791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Microsoft.IdentityModel.Tokens</w:t>
      </w:r>
      <w:proofErr w:type="gramEnd"/>
      <w:r>
        <w:t>;</w:t>
      </w:r>
    </w:p>
    <w:p w14:paraId="402E658B" w14:textId="77777777" w:rsidR="00CE4EC3" w:rsidRDefault="00CE4EC3" w:rsidP="00CE4EC3">
      <w:pPr>
        <w:pStyle w:val="af7"/>
      </w:pPr>
      <w:r>
        <w:t>using Yandex.Cloud;</w:t>
      </w:r>
    </w:p>
    <w:p w14:paraId="4EFA66AD" w14:textId="77777777" w:rsidR="00CE4EC3" w:rsidRDefault="00CE4EC3" w:rsidP="00CE4EC3">
      <w:pPr>
        <w:pStyle w:val="af7"/>
      </w:pPr>
      <w:r>
        <w:t>using Yandex.Cloud.</w:t>
      </w:r>
      <w:proofErr w:type="gramStart"/>
      <w:r>
        <w:t>Ai.Translate.V</w:t>
      </w:r>
      <w:proofErr w:type="gramEnd"/>
      <w:r>
        <w:t>2;</w:t>
      </w:r>
    </w:p>
    <w:p w14:paraId="7741EB3D" w14:textId="77777777" w:rsidR="00CE4EC3" w:rsidRDefault="00CE4EC3" w:rsidP="00CE4EC3">
      <w:pPr>
        <w:pStyle w:val="af7"/>
      </w:pPr>
    </w:p>
    <w:p w14:paraId="36EA6EAF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BookManager.Application.Services</w:t>
      </w:r>
      <w:proofErr w:type="gramEnd"/>
      <w:r>
        <w:t>;</w:t>
      </w:r>
    </w:p>
    <w:p w14:paraId="5AA4FC39" w14:textId="77777777" w:rsidR="00CE4EC3" w:rsidRDefault="00CE4EC3" w:rsidP="00CE4EC3">
      <w:pPr>
        <w:pStyle w:val="af7"/>
      </w:pPr>
    </w:p>
    <w:p w14:paraId="066D0FF2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YTranslationService(</w:t>
      </w:r>
      <w:proofErr w:type="gramEnd"/>
      <w:r>
        <w:t>Sdk sdk) : ITranslationService</w:t>
      </w:r>
    </w:p>
    <w:p w14:paraId="21096659" w14:textId="77777777" w:rsidR="00CE4EC3" w:rsidRDefault="00CE4EC3" w:rsidP="00CE4EC3">
      <w:pPr>
        <w:pStyle w:val="af7"/>
      </w:pPr>
      <w:r>
        <w:t>{</w:t>
      </w:r>
    </w:p>
    <w:p w14:paraId="00A816FD" w14:textId="77777777" w:rsidR="00CE4EC3" w:rsidRDefault="00CE4EC3" w:rsidP="00CE4EC3">
      <w:pPr>
        <w:pStyle w:val="af7"/>
      </w:pPr>
      <w:r>
        <w:t xml:space="preserve">    private readonly TranslationService.TranslationServiceClient _client = </w:t>
      </w:r>
      <w:proofErr w:type="gramStart"/>
      <w:r>
        <w:t>sdk.Services.Ai</w:t>
      </w:r>
      <w:proofErr w:type="gramEnd"/>
      <w:r>
        <w:t>.Translate.TranslationService;</w:t>
      </w:r>
    </w:p>
    <w:p w14:paraId="4B86934B" w14:textId="77777777" w:rsidR="00CE4EC3" w:rsidRDefault="00CE4EC3" w:rsidP="00CE4EC3">
      <w:pPr>
        <w:pStyle w:val="af7"/>
      </w:pPr>
    </w:p>
    <w:p w14:paraId="04CD849C" w14:textId="77777777" w:rsidR="00CE4EC3" w:rsidRDefault="00CE4EC3" w:rsidP="00CE4EC3">
      <w:pPr>
        <w:pStyle w:val="af7"/>
      </w:pPr>
      <w:r>
        <w:t xml:space="preserve">    public async Task&lt;IEnumerable&lt;LanguageDto&gt;&gt; </w:t>
      </w:r>
      <w:proofErr w:type="gramStart"/>
      <w:r>
        <w:t>ListLanguagesAsync(</w:t>
      </w:r>
      <w:proofErr w:type="gramEnd"/>
      <w:r>
        <w:t>)</w:t>
      </w:r>
    </w:p>
    <w:p w14:paraId="5B6503E0" w14:textId="77777777" w:rsidR="00CE4EC3" w:rsidRDefault="00CE4EC3" w:rsidP="00CE4EC3">
      <w:pPr>
        <w:pStyle w:val="af7"/>
      </w:pPr>
      <w:r>
        <w:t xml:space="preserve">    {</w:t>
      </w:r>
    </w:p>
    <w:p w14:paraId="4D5292D9" w14:textId="77777777" w:rsidR="00CE4EC3" w:rsidRDefault="00CE4EC3" w:rsidP="00CE4EC3">
      <w:pPr>
        <w:pStyle w:val="af7"/>
      </w:pPr>
      <w:r>
        <w:t xml:space="preserve">        var list = await _</w:t>
      </w:r>
      <w:proofErr w:type="gramStart"/>
      <w:r>
        <w:t>client.ListLanguagesAsync</w:t>
      </w:r>
      <w:proofErr w:type="gramEnd"/>
      <w:r>
        <w:t>(new ListLanguagesRequest());</w:t>
      </w:r>
    </w:p>
    <w:p w14:paraId="73D86CF0" w14:textId="77777777" w:rsidR="00CE4EC3" w:rsidRDefault="00CE4EC3" w:rsidP="00CE4EC3">
      <w:pPr>
        <w:pStyle w:val="af7"/>
      </w:pPr>
      <w:r>
        <w:t xml:space="preserve">        return </w:t>
      </w:r>
      <w:proofErr w:type="gramStart"/>
      <w:r>
        <w:t>list.Languages.Select</w:t>
      </w:r>
      <w:proofErr w:type="gramEnd"/>
      <w:r>
        <w:t>(l =&gt; new LanguageDto(l.Code, l.Name));</w:t>
      </w:r>
    </w:p>
    <w:p w14:paraId="50D838C9" w14:textId="77777777" w:rsidR="00CE4EC3" w:rsidRDefault="00CE4EC3" w:rsidP="00CE4EC3">
      <w:pPr>
        <w:pStyle w:val="af7"/>
      </w:pPr>
      <w:r>
        <w:t xml:space="preserve">    }</w:t>
      </w:r>
    </w:p>
    <w:p w14:paraId="12074BC4" w14:textId="77777777" w:rsidR="00CE4EC3" w:rsidRDefault="00CE4EC3" w:rsidP="00CE4EC3">
      <w:pPr>
        <w:pStyle w:val="af7"/>
      </w:pPr>
    </w:p>
    <w:p w14:paraId="3CF26263" w14:textId="77777777" w:rsidR="00CE4EC3" w:rsidRDefault="00CE4EC3" w:rsidP="00CE4EC3">
      <w:pPr>
        <w:pStyle w:val="af7"/>
      </w:pPr>
      <w:r>
        <w:t xml:space="preserve">    public async Task&lt;DetectLanguageResponseDto&gt; </w:t>
      </w:r>
      <w:proofErr w:type="gramStart"/>
      <w:r>
        <w:t>DetectLanguageAsync(</w:t>
      </w:r>
      <w:proofErr w:type="gramEnd"/>
      <w:r>
        <w:t>DetectLanguageRequestDto request)</w:t>
      </w:r>
    </w:p>
    <w:p w14:paraId="39B5550B" w14:textId="77777777" w:rsidR="00CE4EC3" w:rsidRDefault="00CE4EC3" w:rsidP="00CE4EC3">
      <w:pPr>
        <w:pStyle w:val="af7"/>
      </w:pPr>
      <w:r>
        <w:t xml:space="preserve">    {</w:t>
      </w:r>
    </w:p>
    <w:p w14:paraId="7C8C621B" w14:textId="77777777" w:rsidR="00CE4EC3" w:rsidRDefault="00CE4EC3" w:rsidP="00CE4EC3">
      <w:pPr>
        <w:pStyle w:val="af7"/>
      </w:pPr>
      <w:r>
        <w:lastRenderedPageBreak/>
        <w:t xml:space="preserve">        var response = await _</w:t>
      </w:r>
      <w:proofErr w:type="gramStart"/>
      <w:r>
        <w:t>client.DetectLanguageAsync</w:t>
      </w:r>
      <w:proofErr w:type="gramEnd"/>
      <w:r>
        <w:t>(new DetectLanguageRequest</w:t>
      </w:r>
    </w:p>
    <w:p w14:paraId="309CA137" w14:textId="77777777" w:rsidR="00CE4EC3" w:rsidRDefault="00CE4EC3" w:rsidP="00CE4EC3">
      <w:pPr>
        <w:pStyle w:val="af7"/>
      </w:pPr>
      <w:r>
        <w:t xml:space="preserve">        {</w:t>
      </w:r>
    </w:p>
    <w:p w14:paraId="03E19B1E" w14:textId="77777777" w:rsidR="00CE4EC3" w:rsidRDefault="00CE4EC3" w:rsidP="00CE4EC3">
      <w:pPr>
        <w:pStyle w:val="af7"/>
      </w:pPr>
      <w:r>
        <w:t xml:space="preserve">            Text = </w:t>
      </w:r>
      <w:proofErr w:type="spellStart"/>
      <w:proofErr w:type="gramStart"/>
      <w:r>
        <w:t>request.Text</w:t>
      </w:r>
      <w:proofErr w:type="spellEnd"/>
      <w:proofErr w:type="gramEnd"/>
    </w:p>
    <w:p w14:paraId="0108831A" w14:textId="77777777" w:rsidR="00CE4EC3" w:rsidRDefault="00CE4EC3" w:rsidP="00CE4EC3">
      <w:pPr>
        <w:pStyle w:val="af7"/>
      </w:pPr>
      <w:r>
        <w:t xml:space="preserve">        });</w:t>
      </w:r>
    </w:p>
    <w:p w14:paraId="3E9A2E93" w14:textId="77777777" w:rsidR="00CE4EC3" w:rsidRDefault="00CE4EC3" w:rsidP="00CE4EC3">
      <w:pPr>
        <w:pStyle w:val="af7"/>
      </w:pPr>
      <w:r>
        <w:t xml:space="preserve">        return new </w:t>
      </w:r>
      <w:proofErr w:type="spellStart"/>
      <w:r>
        <w:t>DetectLanguageResponseDto</w:t>
      </w:r>
      <w:proofErr w:type="spellEnd"/>
      <w:r>
        <w:t>(</w:t>
      </w:r>
      <w:proofErr w:type="spellStart"/>
      <w:proofErr w:type="gramStart"/>
      <w:r>
        <w:t>response.LanguageCode</w:t>
      </w:r>
      <w:proofErr w:type="spellEnd"/>
      <w:proofErr w:type="gramEnd"/>
      <w:r>
        <w:t>);</w:t>
      </w:r>
    </w:p>
    <w:p w14:paraId="3BF984BC" w14:textId="77777777" w:rsidR="00CE4EC3" w:rsidRDefault="00CE4EC3" w:rsidP="00CE4EC3">
      <w:pPr>
        <w:pStyle w:val="af7"/>
      </w:pPr>
      <w:r>
        <w:t xml:space="preserve">    }</w:t>
      </w:r>
    </w:p>
    <w:p w14:paraId="6E66029A" w14:textId="77777777" w:rsidR="00CE4EC3" w:rsidRDefault="00CE4EC3" w:rsidP="00CE4EC3">
      <w:pPr>
        <w:pStyle w:val="af7"/>
      </w:pPr>
    </w:p>
    <w:p w14:paraId="5A7EB3C6" w14:textId="77777777" w:rsidR="00CE4EC3" w:rsidRDefault="00CE4EC3" w:rsidP="00CE4EC3">
      <w:pPr>
        <w:pStyle w:val="af7"/>
      </w:pPr>
      <w:r>
        <w:t xml:space="preserve">    public async Task&lt;</w:t>
      </w:r>
      <w:proofErr w:type="spellStart"/>
      <w:r>
        <w:t>TranslationResponseDto</w:t>
      </w:r>
      <w:proofErr w:type="spellEnd"/>
      <w:r>
        <w:t xml:space="preserve">&gt; </w:t>
      </w:r>
      <w:proofErr w:type="spellStart"/>
      <w:proofErr w:type="gramStart"/>
      <w:r>
        <w:t>TranslateAsync</w:t>
      </w:r>
      <w:proofErr w:type="spellEnd"/>
      <w:r>
        <w:t>(</w:t>
      </w:r>
      <w:proofErr w:type="spellStart"/>
      <w:proofErr w:type="gramEnd"/>
      <w:r>
        <w:t>TranslationRequestDto</w:t>
      </w:r>
      <w:proofErr w:type="spellEnd"/>
      <w:r>
        <w:t xml:space="preserve"> request)</w:t>
      </w:r>
    </w:p>
    <w:p w14:paraId="49C38713" w14:textId="77777777" w:rsidR="00CE4EC3" w:rsidRDefault="00CE4EC3" w:rsidP="00CE4EC3">
      <w:pPr>
        <w:pStyle w:val="af7"/>
      </w:pPr>
      <w:r>
        <w:t xml:space="preserve">    {</w:t>
      </w:r>
    </w:p>
    <w:p w14:paraId="6D21BD1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translationRequest</w:t>
      </w:r>
      <w:proofErr w:type="spellEnd"/>
      <w:r>
        <w:t xml:space="preserve"> = new </w:t>
      </w:r>
      <w:proofErr w:type="spellStart"/>
      <w:r>
        <w:t>TranslateRequest</w:t>
      </w:r>
      <w:proofErr w:type="spellEnd"/>
    </w:p>
    <w:p w14:paraId="425F14DC" w14:textId="77777777" w:rsidR="00CE4EC3" w:rsidRDefault="00CE4EC3" w:rsidP="00CE4EC3">
      <w:pPr>
        <w:pStyle w:val="af7"/>
      </w:pPr>
      <w:r>
        <w:t xml:space="preserve">        {</w:t>
      </w:r>
    </w:p>
    <w:p w14:paraId="54B0141D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TargetLanguageCode</w:t>
      </w:r>
      <w:proofErr w:type="spellEnd"/>
      <w:r>
        <w:t xml:space="preserve"> = </w:t>
      </w:r>
      <w:proofErr w:type="spellStart"/>
      <w:proofErr w:type="gramStart"/>
      <w:r>
        <w:t>request.TargetLanguage</w:t>
      </w:r>
      <w:proofErr w:type="spellEnd"/>
      <w:proofErr w:type="gramEnd"/>
      <w:r>
        <w:t>,</w:t>
      </w:r>
    </w:p>
    <w:p w14:paraId="02006E5C" w14:textId="77777777" w:rsidR="00CE4EC3" w:rsidRDefault="00CE4EC3" w:rsidP="00CE4EC3">
      <w:pPr>
        <w:pStyle w:val="af7"/>
      </w:pPr>
      <w:r>
        <w:t xml:space="preserve">            Texts = </w:t>
      </w:r>
      <w:proofErr w:type="gramStart"/>
      <w:r>
        <w:t xml:space="preserve">{ </w:t>
      </w:r>
      <w:proofErr w:type="spellStart"/>
      <w:r>
        <w:t>request</w:t>
      </w:r>
      <w:proofErr w:type="gramEnd"/>
      <w:r>
        <w:t>.SourceText</w:t>
      </w:r>
      <w:proofErr w:type="spellEnd"/>
      <w:r>
        <w:t xml:space="preserve"> }</w:t>
      </w:r>
    </w:p>
    <w:p w14:paraId="65968062" w14:textId="77777777" w:rsidR="00CE4EC3" w:rsidRDefault="00CE4EC3" w:rsidP="00CE4EC3">
      <w:pPr>
        <w:pStyle w:val="af7"/>
      </w:pPr>
      <w:r>
        <w:t xml:space="preserve">        };</w:t>
      </w:r>
    </w:p>
    <w:p w14:paraId="59C81BF3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request.SourceLanguage</w:t>
      </w:r>
      <w:proofErr w:type="spellEnd"/>
      <w:proofErr w:type="gramEnd"/>
      <w:r>
        <w:t xml:space="preserve"> != null) </w:t>
      </w:r>
      <w:proofErr w:type="spellStart"/>
      <w:r>
        <w:t>translationRequest.SourceLanguageCode</w:t>
      </w:r>
      <w:proofErr w:type="spellEnd"/>
      <w:r>
        <w:t xml:space="preserve"> = </w:t>
      </w:r>
      <w:proofErr w:type="spellStart"/>
      <w:r>
        <w:t>request.SourceLanguage</w:t>
      </w:r>
      <w:proofErr w:type="spellEnd"/>
      <w:r>
        <w:t>;</w:t>
      </w:r>
    </w:p>
    <w:p w14:paraId="6CE51CC8" w14:textId="77777777" w:rsidR="00CE4EC3" w:rsidRDefault="00CE4EC3" w:rsidP="00CE4EC3">
      <w:pPr>
        <w:pStyle w:val="af7"/>
      </w:pPr>
      <w:r>
        <w:t xml:space="preserve">        var response = await _</w:t>
      </w:r>
      <w:proofErr w:type="spellStart"/>
      <w:proofErr w:type="gramStart"/>
      <w:r>
        <w:t>client.TranslateAsync</w:t>
      </w:r>
      <w:proofErr w:type="spellEnd"/>
      <w:proofErr w:type="gramEnd"/>
      <w:r>
        <w:t>(</w:t>
      </w:r>
      <w:proofErr w:type="spellStart"/>
      <w:r>
        <w:t>translationRequest</w:t>
      </w:r>
      <w:proofErr w:type="spellEnd"/>
      <w:r>
        <w:t>);</w:t>
      </w:r>
    </w:p>
    <w:p w14:paraId="2C8E06E4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response.Translations.IsNullOrEmpty</w:t>
      </w:r>
      <w:proofErr w:type="spellEnd"/>
      <w:proofErr w:type="gramEnd"/>
      <w:r>
        <w:t>())</w:t>
      </w:r>
    </w:p>
    <w:p w14:paraId="5FAB1166" w14:textId="77777777" w:rsidR="00CE4EC3" w:rsidRDefault="00CE4EC3" w:rsidP="00CE4EC3">
      <w:pPr>
        <w:pStyle w:val="af7"/>
      </w:pPr>
      <w:r>
        <w:t xml:space="preserve">        {</w:t>
      </w:r>
    </w:p>
    <w:p w14:paraId="40C75537" w14:textId="77777777" w:rsidR="00CE4EC3" w:rsidRDefault="00CE4EC3" w:rsidP="00CE4EC3">
      <w:pPr>
        <w:pStyle w:val="af7"/>
      </w:pPr>
      <w:r>
        <w:t xml:space="preserve">            throw new </w:t>
      </w:r>
      <w:proofErr w:type="gramStart"/>
      <w:r>
        <w:t>Exception(</w:t>
      </w:r>
      <w:proofErr w:type="gramEnd"/>
      <w:r>
        <w:t>"Failed to translate text");</w:t>
      </w:r>
    </w:p>
    <w:p w14:paraId="3A1CECAF" w14:textId="77777777" w:rsidR="00CE4EC3" w:rsidRDefault="00CE4EC3" w:rsidP="00CE4EC3">
      <w:pPr>
        <w:pStyle w:val="af7"/>
      </w:pPr>
      <w:r>
        <w:t xml:space="preserve">        }</w:t>
      </w:r>
    </w:p>
    <w:p w14:paraId="02B0B6E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dto</w:t>
      </w:r>
      <w:proofErr w:type="spellEnd"/>
      <w:r>
        <w:t xml:space="preserve"> = new </w:t>
      </w:r>
      <w:proofErr w:type="spellStart"/>
      <w:r>
        <w:t>TranslationResponseDto</w:t>
      </w:r>
      <w:proofErr w:type="spellEnd"/>
    </w:p>
    <w:p w14:paraId="5065F178" w14:textId="77777777" w:rsidR="00CE4EC3" w:rsidRDefault="00CE4EC3" w:rsidP="00CE4EC3">
      <w:pPr>
        <w:pStyle w:val="af7"/>
      </w:pPr>
      <w:r>
        <w:t xml:space="preserve">        {</w:t>
      </w:r>
    </w:p>
    <w:p w14:paraId="71ED66DA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DetectedSourceLanguage</w:t>
      </w:r>
      <w:proofErr w:type="spellEnd"/>
      <w:r>
        <w:t xml:space="preserve"> = </w:t>
      </w:r>
      <w:proofErr w:type="spellStart"/>
      <w:proofErr w:type="gramStart"/>
      <w:r>
        <w:t>response.Translations</w:t>
      </w:r>
      <w:proofErr w:type="spellEnd"/>
      <w:proofErr w:type="gramEnd"/>
      <w:r>
        <w:t>[0].</w:t>
      </w:r>
      <w:proofErr w:type="spellStart"/>
      <w:r>
        <w:t>DetectedLanguageCode</w:t>
      </w:r>
      <w:proofErr w:type="spellEnd"/>
      <w:r>
        <w:t>,</w:t>
      </w:r>
    </w:p>
    <w:p w14:paraId="3B8FBD5F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TargetLanguage</w:t>
      </w:r>
      <w:proofErr w:type="spellEnd"/>
      <w:r>
        <w:t xml:space="preserve"> = </w:t>
      </w:r>
      <w:proofErr w:type="spellStart"/>
      <w:proofErr w:type="gramStart"/>
      <w:r>
        <w:t>request.TargetLanguage</w:t>
      </w:r>
      <w:proofErr w:type="spellEnd"/>
      <w:proofErr w:type="gramEnd"/>
      <w:r>
        <w:t>,</w:t>
      </w:r>
    </w:p>
    <w:p w14:paraId="1460A8E0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TranslatedText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proofErr w:type="gramEnd"/>
      <w:r>
        <w:t xml:space="preserve">('\n', </w:t>
      </w:r>
      <w:proofErr w:type="spellStart"/>
      <w:r>
        <w:t>response.Translations.Select</w:t>
      </w:r>
      <w:proofErr w:type="spellEnd"/>
      <w:r>
        <w:t xml:space="preserve">(t =&gt; </w:t>
      </w:r>
      <w:proofErr w:type="spellStart"/>
      <w:r>
        <w:t>t.Text</w:t>
      </w:r>
      <w:proofErr w:type="spellEnd"/>
      <w:r>
        <w:t>))</w:t>
      </w:r>
    </w:p>
    <w:p w14:paraId="5B3B582A" w14:textId="77777777" w:rsidR="00CE4EC3" w:rsidRDefault="00CE4EC3" w:rsidP="00CE4EC3">
      <w:pPr>
        <w:pStyle w:val="af7"/>
      </w:pPr>
      <w:r>
        <w:t xml:space="preserve">        };</w:t>
      </w:r>
    </w:p>
    <w:p w14:paraId="0EB22558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dto</w:t>
      </w:r>
      <w:proofErr w:type="spellEnd"/>
      <w:r>
        <w:t>;</w:t>
      </w:r>
    </w:p>
    <w:p w14:paraId="634F4B87" w14:textId="77777777" w:rsidR="00CE4EC3" w:rsidRDefault="00CE4EC3" w:rsidP="00CE4EC3">
      <w:pPr>
        <w:pStyle w:val="af7"/>
      </w:pPr>
      <w:r>
        <w:t xml:space="preserve">    }</w:t>
      </w:r>
    </w:p>
    <w:p w14:paraId="74115A79" w14:textId="77777777" w:rsidR="00CE4EC3" w:rsidRDefault="00CE4EC3" w:rsidP="00CE4EC3">
      <w:pPr>
        <w:pStyle w:val="af7"/>
      </w:pPr>
      <w:r>
        <w:t>}</w:t>
      </w:r>
    </w:p>
    <w:p w14:paraId="58C8CB64" w14:textId="77777777" w:rsidR="00CE4EC3" w:rsidRDefault="00CE4EC3" w:rsidP="00AA3514">
      <w:pPr>
        <w:pStyle w:val="affc"/>
      </w:pPr>
      <w:r>
        <w:t>Файл PageRequestValidator.cs:</w:t>
      </w:r>
    </w:p>
    <w:p w14:paraId="2A2FA9D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0193C09A" w14:textId="77777777" w:rsidR="00CE4EC3" w:rsidRDefault="00CE4EC3" w:rsidP="00CE4EC3">
      <w:pPr>
        <w:pStyle w:val="af7"/>
      </w:pPr>
      <w:r>
        <w:t>using FluentValidation;</w:t>
      </w:r>
    </w:p>
    <w:p w14:paraId="1C509476" w14:textId="77777777" w:rsidR="00CE4EC3" w:rsidRDefault="00CE4EC3" w:rsidP="00CE4EC3">
      <w:pPr>
        <w:pStyle w:val="af7"/>
      </w:pPr>
    </w:p>
    <w:p w14:paraId="5A5C3567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BookManager.Application.Validators</w:t>
      </w:r>
      <w:proofErr w:type="gramEnd"/>
      <w:r>
        <w:t>;</w:t>
      </w:r>
    </w:p>
    <w:p w14:paraId="1E79A126" w14:textId="77777777" w:rsidR="00CE4EC3" w:rsidRDefault="00CE4EC3" w:rsidP="00CE4EC3">
      <w:pPr>
        <w:pStyle w:val="af7"/>
      </w:pPr>
    </w:p>
    <w:p w14:paraId="3B28002D" w14:textId="77777777" w:rsidR="00CE4EC3" w:rsidRDefault="00CE4EC3" w:rsidP="00CE4EC3">
      <w:pPr>
        <w:pStyle w:val="af7"/>
      </w:pPr>
      <w:r>
        <w:t>public class PageRequestValidator: AbstractValidator&lt;PageRequestDto&gt;</w:t>
      </w:r>
    </w:p>
    <w:p w14:paraId="089BA23B" w14:textId="77777777" w:rsidR="00CE4EC3" w:rsidRDefault="00CE4EC3" w:rsidP="00CE4EC3">
      <w:pPr>
        <w:pStyle w:val="af7"/>
      </w:pPr>
      <w:r>
        <w:t>{</w:t>
      </w:r>
    </w:p>
    <w:p w14:paraId="55AB69C7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PageRequestValidator(</w:t>
      </w:r>
      <w:proofErr w:type="gramEnd"/>
      <w:r>
        <w:t>)</w:t>
      </w:r>
    </w:p>
    <w:p w14:paraId="2C05E7E9" w14:textId="77777777" w:rsidR="00CE4EC3" w:rsidRDefault="00CE4EC3" w:rsidP="00CE4EC3">
      <w:pPr>
        <w:pStyle w:val="af7"/>
      </w:pPr>
      <w:r>
        <w:t xml:space="preserve">    {</w:t>
      </w:r>
    </w:p>
    <w:p w14:paraId="799EAFB5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RuleFor(</w:t>
      </w:r>
      <w:proofErr w:type="gramEnd"/>
      <w:r>
        <w:t>p =&gt; p.PageNumber).GreaterThan(0);</w:t>
      </w:r>
    </w:p>
    <w:p w14:paraId="57C79954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RuleFor(</w:t>
      </w:r>
      <w:proofErr w:type="gramEnd"/>
      <w:r>
        <w:t>p =&gt; p.PageSize).GreaterThan(0);</w:t>
      </w:r>
    </w:p>
    <w:p w14:paraId="1F521EFC" w14:textId="77777777" w:rsidR="00CE4EC3" w:rsidRDefault="00CE4EC3" w:rsidP="00CE4EC3">
      <w:pPr>
        <w:pStyle w:val="af7"/>
      </w:pPr>
      <w:r>
        <w:t xml:space="preserve">    }</w:t>
      </w:r>
    </w:p>
    <w:p w14:paraId="2C7B5981" w14:textId="77777777" w:rsidR="00CE4EC3" w:rsidRDefault="00CE4EC3" w:rsidP="00CE4EC3">
      <w:pPr>
        <w:pStyle w:val="af7"/>
      </w:pPr>
      <w:r>
        <w:t>}</w:t>
      </w:r>
    </w:p>
    <w:p w14:paraId="132566EF" w14:textId="77777777" w:rsidR="00CE4EC3" w:rsidRDefault="00CE4EC3" w:rsidP="00AA3514">
      <w:pPr>
        <w:pStyle w:val="affc"/>
      </w:pPr>
      <w:r>
        <w:t>Файл UserAddRequestValidator.cs:</w:t>
      </w:r>
    </w:p>
    <w:p w14:paraId="1CEA93B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6E32032F" w14:textId="77777777" w:rsidR="00CE4EC3" w:rsidRDefault="00CE4EC3" w:rsidP="00CE4EC3">
      <w:pPr>
        <w:pStyle w:val="af7"/>
      </w:pPr>
      <w:r>
        <w:t>using FluentValidation;</w:t>
      </w:r>
    </w:p>
    <w:p w14:paraId="0FB12042" w14:textId="77777777" w:rsidR="00CE4EC3" w:rsidRDefault="00CE4EC3" w:rsidP="00CE4EC3">
      <w:pPr>
        <w:pStyle w:val="af7"/>
      </w:pPr>
    </w:p>
    <w:p w14:paraId="192F32F6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BookManager.Application.Validators</w:t>
      </w:r>
      <w:proofErr w:type="gramEnd"/>
      <w:r>
        <w:t>;</w:t>
      </w:r>
    </w:p>
    <w:p w14:paraId="42C2B692" w14:textId="77777777" w:rsidR="00CE4EC3" w:rsidRDefault="00CE4EC3" w:rsidP="00CE4EC3">
      <w:pPr>
        <w:pStyle w:val="af7"/>
      </w:pPr>
    </w:p>
    <w:p w14:paraId="42E2E983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UserAddRequestValidator :</w:t>
      </w:r>
      <w:proofErr w:type="gramEnd"/>
      <w:r>
        <w:t xml:space="preserve"> AbstractValidator&lt;UserAddRequest&gt;</w:t>
      </w:r>
    </w:p>
    <w:p w14:paraId="162524B4" w14:textId="77777777" w:rsidR="00CE4EC3" w:rsidRDefault="00CE4EC3" w:rsidP="00CE4EC3">
      <w:pPr>
        <w:pStyle w:val="af7"/>
      </w:pPr>
      <w:r>
        <w:t>{</w:t>
      </w:r>
    </w:p>
    <w:p w14:paraId="29FDC643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UserAddRequestValidator(</w:t>
      </w:r>
      <w:proofErr w:type="gramEnd"/>
      <w:r>
        <w:t>)</w:t>
      </w:r>
    </w:p>
    <w:p w14:paraId="07ABCD03" w14:textId="77777777" w:rsidR="00CE4EC3" w:rsidRDefault="00CE4EC3" w:rsidP="00CE4EC3">
      <w:pPr>
        <w:pStyle w:val="af7"/>
      </w:pPr>
      <w:r>
        <w:t xml:space="preserve">    {</w:t>
      </w:r>
    </w:p>
    <w:p w14:paraId="64E4A94E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RuleFor(</w:t>
      </w:r>
      <w:proofErr w:type="gramEnd"/>
      <w:r>
        <w:t>user =&gt; user.Name).NotEmpty().MinimumLength(2).MaximumLength(32);</w:t>
      </w:r>
    </w:p>
    <w:p w14:paraId="333FFE89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RuleFor(</w:t>
      </w:r>
      <w:proofErr w:type="gramEnd"/>
      <w:r>
        <w:t>user =&gt; user.PinCode).Matches("^[0-9]{4,16}$").NotEmpty();</w:t>
      </w:r>
    </w:p>
    <w:p w14:paraId="3914A882" w14:textId="77777777" w:rsidR="00CE4EC3" w:rsidRDefault="00CE4EC3" w:rsidP="00CE4EC3">
      <w:pPr>
        <w:pStyle w:val="af7"/>
      </w:pPr>
      <w:r>
        <w:t xml:space="preserve">    }</w:t>
      </w:r>
    </w:p>
    <w:p w14:paraId="68915BCA" w14:textId="77777777" w:rsidR="00CE4EC3" w:rsidRDefault="00CE4EC3" w:rsidP="00CE4EC3">
      <w:pPr>
        <w:pStyle w:val="af7"/>
      </w:pPr>
      <w:r>
        <w:t>}</w:t>
      </w:r>
    </w:p>
    <w:p w14:paraId="2B7B490C" w14:textId="77777777" w:rsidR="00CE4EC3" w:rsidRDefault="00CE4EC3" w:rsidP="00AA3514">
      <w:pPr>
        <w:pStyle w:val="affc"/>
      </w:pPr>
      <w:r>
        <w:t>Файл WordDtoValidator.cs:</w:t>
      </w:r>
    </w:p>
    <w:p w14:paraId="33AE2415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3AAB017C" w14:textId="77777777" w:rsidR="00CE4EC3" w:rsidRDefault="00CE4EC3" w:rsidP="00CE4EC3">
      <w:pPr>
        <w:pStyle w:val="af7"/>
      </w:pPr>
      <w:r>
        <w:t>using FluentValidation;</w:t>
      </w:r>
    </w:p>
    <w:p w14:paraId="4D64D34E" w14:textId="77777777" w:rsidR="00CE4EC3" w:rsidRDefault="00CE4EC3" w:rsidP="00CE4EC3">
      <w:pPr>
        <w:pStyle w:val="af7"/>
      </w:pPr>
    </w:p>
    <w:p w14:paraId="300B2856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BookManager.Application.Validators</w:t>
      </w:r>
      <w:proofErr w:type="gramEnd"/>
      <w:r>
        <w:t>;</w:t>
      </w:r>
    </w:p>
    <w:p w14:paraId="37172C48" w14:textId="77777777" w:rsidR="00CE4EC3" w:rsidRDefault="00CE4EC3" w:rsidP="00CE4EC3">
      <w:pPr>
        <w:pStyle w:val="af7"/>
      </w:pPr>
    </w:p>
    <w:p w14:paraId="0F0A931C" w14:textId="77777777" w:rsidR="00CE4EC3" w:rsidRDefault="00CE4EC3" w:rsidP="00CE4EC3">
      <w:pPr>
        <w:pStyle w:val="af7"/>
      </w:pPr>
      <w:r>
        <w:t>public class WordDtoValidator: AbstractValidator&lt;WordDto&gt;</w:t>
      </w:r>
    </w:p>
    <w:p w14:paraId="23BA618E" w14:textId="77777777" w:rsidR="00CE4EC3" w:rsidRDefault="00CE4EC3" w:rsidP="00CE4EC3">
      <w:pPr>
        <w:pStyle w:val="af7"/>
      </w:pPr>
      <w:r>
        <w:t>{</w:t>
      </w:r>
    </w:p>
    <w:p w14:paraId="403D49E5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WordDtoValidator(</w:t>
      </w:r>
      <w:proofErr w:type="gramEnd"/>
      <w:r>
        <w:t>)</w:t>
      </w:r>
    </w:p>
    <w:p w14:paraId="0A48B0B5" w14:textId="77777777" w:rsidR="00CE4EC3" w:rsidRDefault="00CE4EC3" w:rsidP="00CE4EC3">
      <w:pPr>
        <w:pStyle w:val="af7"/>
      </w:pPr>
      <w:r>
        <w:t xml:space="preserve">    {</w:t>
      </w:r>
    </w:p>
    <w:p w14:paraId="21AFD36B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RuleFor(</w:t>
      </w:r>
      <w:proofErr w:type="gramEnd"/>
      <w:r>
        <w:t>w =&gt; w.Word).Matches(@"^([\p{L}-]*)( ?)([\p{L}-]*)$").NotEmpty();</w:t>
      </w:r>
    </w:p>
    <w:p w14:paraId="714E642B" w14:textId="77777777" w:rsidR="00CE4EC3" w:rsidRDefault="00CE4EC3" w:rsidP="00CE4EC3">
      <w:pPr>
        <w:pStyle w:val="af7"/>
      </w:pPr>
      <w:r>
        <w:t xml:space="preserve">    }</w:t>
      </w:r>
    </w:p>
    <w:p w14:paraId="6765BD94" w14:textId="77777777" w:rsidR="00CE4EC3" w:rsidRDefault="00CE4EC3" w:rsidP="00CE4EC3">
      <w:pPr>
        <w:pStyle w:val="af7"/>
      </w:pPr>
      <w:r>
        <w:t>}</w:t>
      </w:r>
    </w:p>
    <w:p w14:paraId="4526CFA0" w14:textId="77777777" w:rsidR="00CE4EC3" w:rsidRDefault="00CE4EC3" w:rsidP="00AA3514">
      <w:pPr>
        <w:pStyle w:val="affc"/>
      </w:pPr>
      <w:r>
        <w:lastRenderedPageBreak/>
        <w:t>Файл Book.cs:</w:t>
      </w:r>
    </w:p>
    <w:p w14:paraId="7CF80670" w14:textId="77777777" w:rsidR="00CE4EC3" w:rsidRDefault="00CE4EC3" w:rsidP="00CE4EC3">
      <w:pPr>
        <w:pStyle w:val="af7"/>
      </w:pPr>
      <w:r>
        <w:t>using System.ComponentModel.DataAnnotations;</w:t>
      </w:r>
    </w:p>
    <w:p w14:paraId="521BE44F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BookManager.Domain.Enums</w:t>
      </w:r>
      <w:proofErr w:type="gramEnd"/>
      <w:r>
        <w:t>;</w:t>
      </w:r>
    </w:p>
    <w:p w14:paraId="13127AA7" w14:textId="77777777" w:rsidR="00CE4EC3" w:rsidRDefault="00CE4EC3" w:rsidP="00CE4EC3">
      <w:pPr>
        <w:pStyle w:val="af7"/>
      </w:pPr>
    </w:p>
    <w:p w14:paraId="46F804E0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BookManager.Domain.Entities</w:t>
      </w:r>
      <w:proofErr w:type="gramEnd"/>
      <w:r>
        <w:t>;</w:t>
      </w:r>
    </w:p>
    <w:p w14:paraId="33DFE5A9" w14:textId="77777777" w:rsidR="00CE4EC3" w:rsidRDefault="00CE4EC3" w:rsidP="00CE4EC3">
      <w:pPr>
        <w:pStyle w:val="af7"/>
      </w:pPr>
    </w:p>
    <w:p w14:paraId="2F7A4788" w14:textId="77777777" w:rsidR="00CE4EC3" w:rsidRDefault="00CE4EC3" w:rsidP="00CE4EC3">
      <w:pPr>
        <w:pStyle w:val="af7"/>
      </w:pPr>
      <w:r>
        <w:t>public sealed class Book</w:t>
      </w:r>
    </w:p>
    <w:p w14:paraId="0116FCA9" w14:textId="77777777" w:rsidR="00CE4EC3" w:rsidRDefault="00CE4EC3" w:rsidP="00CE4EC3">
      <w:pPr>
        <w:pStyle w:val="af7"/>
      </w:pPr>
      <w:r>
        <w:t>{</w:t>
      </w:r>
    </w:p>
    <w:p w14:paraId="69E7811C" w14:textId="77777777" w:rsidR="00CE4EC3" w:rsidRDefault="00CE4EC3" w:rsidP="00CE4EC3">
      <w:pPr>
        <w:pStyle w:val="af7"/>
      </w:pPr>
      <w:r>
        <w:t xml:space="preserve">    [Key] public Guid Id </w:t>
      </w:r>
      <w:proofErr w:type="gramStart"/>
      <w:r>
        <w:t>{ get</w:t>
      </w:r>
      <w:proofErr w:type="gramEnd"/>
      <w:r>
        <w:t>; init; }</w:t>
      </w:r>
    </w:p>
    <w:p w14:paraId="71510555" w14:textId="77777777" w:rsidR="00CE4EC3" w:rsidRDefault="00CE4EC3" w:rsidP="00CE4EC3">
      <w:pPr>
        <w:pStyle w:val="af7"/>
      </w:pPr>
    </w:p>
    <w:p w14:paraId="4C468457" w14:textId="77777777" w:rsidR="00CE4EC3" w:rsidRDefault="00CE4EC3" w:rsidP="00CE4EC3">
      <w:pPr>
        <w:pStyle w:val="af7"/>
      </w:pPr>
      <w:r>
        <w:t xml:space="preserve">    [Required] public required BookFileType FileType </w:t>
      </w:r>
      <w:proofErr w:type="gramStart"/>
      <w:r>
        <w:t>{ get</w:t>
      </w:r>
      <w:proofErr w:type="gramEnd"/>
      <w:r>
        <w:t>; init; }</w:t>
      </w:r>
    </w:p>
    <w:p w14:paraId="484FDE30" w14:textId="77777777" w:rsidR="00CE4EC3" w:rsidRDefault="00CE4EC3" w:rsidP="00CE4EC3">
      <w:pPr>
        <w:pStyle w:val="af7"/>
      </w:pPr>
    </w:p>
    <w:p w14:paraId="3B0BB672" w14:textId="77777777" w:rsidR="00CE4EC3" w:rsidRDefault="00CE4EC3" w:rsidP="00CE4EC3">
      <w:pPr>
        <w:pStyle w:val="af7"/>
      </w:pPr>
      <w:r>
        <w:t xml:space="preserve">    [Required] public required string Filename </w:t>
      </w:r>
      <w:proofErr w:type="gramStart"/>
      <w:r>
        <w:t>{ get</w:t>
      </w:r>
      <w:proofErr w:type="gramEnd"/>
      <w:r>
        <w:t>; init; }</w:t>
      </w:r>
    </w:p>
    <w:p w14:paraId="4B63198A" w14:textId="77777777" w:rsidR="00CE4EC3" w:rsidRDefault="00CE4EC3" w:rsidP="00CE4EC3">
      <w:pPr>
        <w:pStyle w:val="af7"/>
      </w:pPr>
    </w:p>
    <w:p w14:paraId="33D7B314" w14:textId="77777777" w:rsidR="00CE4EC3" w:rsidRDefault="00CE4EC3" w:rsidP="00CE4EC3">
      <w:pPr>
        <w:pStyle w:val="af7"/>
      </w:pPr>
      <w:r>
        <w:t xml:space="preserve">    [Required] public required long FileSize </w:t>
      </w:r>
      <w:proofErr w:type="gramStart"/>
      <w:r>
        <w:t>{ get</w:t>
      </w:r>
      <w:proofErr w:type="gramEnd"/>
      <w:r>
        <w:t>; init; }</w:t>
      </w:r>
    </w:p>
    <w:p w14:paraId="74FDC7FA" w14:textId="77777777" w:rsidR="00CE4EC3" w:rsidRDefault="00CE4EC3" w:rsidP="00CE4EC3">
      <w:pPr>
        <w:pStyle w:val="af7"/>
      </w:pPr>
    </w:p>
    <w:p w14:paraId="46EDA720" w14:textId="77777777" w:rsidR="00CE4EC3" w:rsidRDefault="00CE4EC3" w:rsidP="00CE4EC3">
      <w:pPr>
        <w:pStyle w:val="af7"/>
      </w:pPr>
      <w:r>
        <w:t xml:space="preserve">    [</w:t>
      </w:r>
      <w:proofErr w:type="gramStart"/>
      <w:r>
        <w:t>MaxLength(</w:t>
      </w:r>
      <w:proofErr w:type="gramEnd"/>
      <w:r>
        <w:t xml:space="preserve">256)] public string? Title </w:t>
      </w:r>
      <w:proofErr w:type="gramStart"/>
      <w:r>
        <w:t>{ get</w:t>
      </w:r>
      <w:proofErr w:type="gramEnd"/>
      <w:r>
        <w:t>; set; }</w:t>
      </w:r>
    </w:p>
    <w:p w14:paraId="26314048" w14:textId="77777777" w:rsidR="00CE4EC3" w:rsidRDefault="00CE4EC3" w:rsidP="00CE4EC3">
      <w:pPr>
        <w:pStyle w:val="af7"/>
      </w:pPr>
    </w:p>
    <w:p w14:paraId="4A7BD2D6" w14:textId="77777777" w:rsidR="00CE4EC3" w:rsidRDefault="00CE4EC3" w:rsidP="00CE4EC3">
      <w:pPr>
        <w:pStyle w:val="af7"/>
      </w:pPr>
      <w:r>
        <w:t xml:space="preserve">    [</w:t>
      </w:r>
      <w:proofErr w:type="gramStart"/>
      <w:r>
        <w:t>MaxLength(</w:t>
      </w:r>
      <w:proofErr w:type="gramEnd"/>
      <w:r>
        <w:t xml:space="preserve">256)] public string? Isbn </w:t>
      </w:r>
      <w:proofErr w:type="gramStart"/>
      <w:r>
        <w:t>{ get</w:t>
      </w:r>
      <w:proofErr w:type="gramEnd"/>
      <w:r>
        <w:t>; set; }</w:t>
      </w:r>
    </w:p>
    <w:p w14:paraId="0B543CED" w14:textId="77777777" w:rsidR="00CE4EC3" w:rsidRDefault="00CE4EC3" w:rsidP="00CE4EC3">
      <w:pPr>
        <w:pStyle w:val="af7"/>
      </w:pPr>
    </w:p>
    <w:p w14:paraId="39B21A21" w14:textId="77777777" w:rsidR="00CE4EC3" w:rsidRDefault="00CE4EC3" w:rsidP="00CE4EC3">
      <w:pPr>
        <w:pStyle w:val="af7"/>
      </w:pPr>
      <w:r>
        <w:t xml:space="preserve">    [</w:t>
      </w:r>
      <w:proofErr w:type="gramStart"/>
      <w:r>
        <w:t>MaxLength(</w:t>
      </w:r>
      <w:proofErr w:type="gramEnd"/>
      <w:r>
        <w:t xml:space="preserve">16 * 1024)] public string? Description </w:t>
      </w:r>
      <w:proofErr w:type="gramStart"/>
      <w:r>
        <w:t>{ get</w:t>
      </w:r>
      <w:proofErr w:type="gramEnd"/>
      <w:r>
        <w:t>; set; }</w:t>
      </w:r>
    </w:p>
    <w:p w14:paraId="00A12927" w14:textId="77777777" w:rsidR="00CE4EC3" w:rsidRDefault="00CE4EC3" w:rsidP="00CE4EC3">
      <w:pPr>
        <w:pStyle w:val="af7"/>
      </w:pPr>
    </w:p>
    <w:p w14:paraId="41B46362" w14:textId="77777777" w:rsidR="00CE4EC3" w:rsidRDefault="00CE4EC3" w:rsidP="00CE4EC3">
      <w:pPr>
        <w:pStyle w:val="af7"/>
      </w:pPr>
      <w:r>
        <w:t xml:space="preserve">    [</w:t>
      </w:r>
      <w:proofErr w:type="gramStart"/>
      <w:r>
        <w:t>MaxLength(</w:t>
      </w:r>
      <w:proofErr w:type="gramEnd"/>
      <w:r>
        <w:t xml:space="preserve">256)] public string? PublisherName </w:t>
      </w:r>
      <w:proofErr w:type="gramStart"/>
      <w:r>
        <w:t>{ get</w:t>
      </w:r>
      <w:proofErr w:type="gramEnd"/>
      <w:r>
        <w:t>; set; }</w:t>
      </w:r>
    </w:p>
    <w:p w14:paraId="40557281" w14:textId="77777777" w:rsidR="00CE4EC3" w:rsidRDefault="00CE4EC3" w:rsidP="00CE4EC3">
      <w:pPr>
        <w:pStyle w:val="af7"/>
      </w:pPr>
    </w:p>
    <w:p w14:paraId="2916A43E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string[</w:t>
      </w:r>
      <w:proofErr w:type="gramEnd"/>
      <w:r>
        <w:t xml:space="preserve">]? Authors </w:t>
      </w:r>
      <w:proofErr w:type="gramStart"/>
      <w:r>
        <w:t>{ get</w:t>
      </w:r>
      <w:proofErr w:type="gramEnd"/>
      <w:r>
        <w:t>; set; }</w:t>
      </w:r>
    </w:p>
    <w:p w14:paraId="64A7AF25" w14:textId="77777777" w:rsidR="00CE4EC3" w:rsidRDefault="00CE4EC3" w:rsidP="00CE4EC3">
      <w:pPr>
        <w:pStyle w:val="af7"/>
      </w:pPr>
    </w:p>
    <w:p w14:paraId="0FF7095E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string[</w:t>
      </w:r>
      <w:proofErr w:type="gramEnd"/>
      <w:r>
        <w:t xml:space="preserve">]? Tags </w:t>
      </w:r>
      <w:proofErr w:type="gramStart"/>
      <w:r>
        <w:t>{ get</w:t>
      </w:r>
      <w:proofErr w:type="gramEnd"/>
      <w:r>
        <w:t>; set; }</w:t>
      </w:r>
    </w:p>
    <w:p w14:paraId="132F1658" w14:textId="77777777" w:rsidR="00CE4EC3" w:rsidRDefault="00CE4EC3" w:rsidP="00CE4EC3">
      <w:pPr>
        <w:pStyle w:val="af7"/>
      </w:pPr>
    </w:p>
    <w:p w14:paraId="1078F47B" w14:textId="77777777" w:rsidR="00CE4EC3" w:rsidRDefault="00CE4EC3" w:rsidP="00CE4EC3">
      <w:pPr>
        <w:pStyle w:val="af7"/>
      </w:pPr>
      <w:r>
        <w:t xml:space="preserve">    public int? PageCount </w:t>
      </w:r>
      <w:proofErr w:type="gramStart"/>
      <w:r>
        <w:t>{ get</w:t>
      </w:r>
      <w:proofErr w:type="gramEnd"/>
      <w:r>
        <w:t>; set; }</w:t>
      </w:r>
    </w:p>
    <w:p w14:paraId="0B47C33E" w14:textId="77777777" w:rsidR="00CE4EC3" w:rsidRDefault="00CE4EC3" w:rsidP="00CE4EC3">
      <w:pPr>
        <w:pStyle w:val="af7"/>
      </w:pPr>
    </w:p>
    <w:p w14:paraId="5B19C99C" w14:textId="77777777" w:rsidR="00CE4EC3" w:rsidRDefault="00CE4EC3" w:rsidP="00CE4EC3">
      <w:pPr>
        <w:pStyle w:val="af7"/>
      </w:pPr>
      <w:r>
        <w:t xml:space="preserve">    public string? ThumbnailFilename </w:t>
      </w:r>
      <w:proofErr w:type="gramStart"/>
      <w:r>
        <w:t>{ get</w:t>
      </w:r>
      <w:proofErr w:type="gramEnd"/>
      <w:r>
        <w:t>; init; }</w:t>
      </w:r>
    </w:p>
    <w:p w14:paraId="07584655" w14:textId="77777777" w:rsidR="00CE4EC3" w:rsidRDefault="00CE4EC3" w:rsidP="00CE4EC3">
      <w:pPr>
        <w:pStyle w:val="af7"/>
      </w:pPr>
    </w:p>
    <w:p w14:paraId="608EEA7E" w14:textId="77777777" w:rsidR="00CE4EC3" w:rsidRDefault="00CE4EC3" w:rsidP="00CE4EC3">
      <w:pPr>
        <w:pStyle w:val="af7"/>
      </w:pPr>
      <w:r>
        <w:t xml:space="preserve">    public ICollection&lt;BookCollection&gt; Collections </w:t>
      </w:r>
      <w:proofErr w:type="gramStart"/>
      <w:r>
        <w:t>{ get</w:t>
      </w:r>
      <w:proofErr w:type="gramEnd"/>
      <w:r>
        <w:t>; set; } = new List&lt;BookCollection&gt;();</w:t>
      </w:r>
    </w:p>
    <w:p w14:paraId="65C6C5C7" w14:textId="77777777" w:rsidR="00CE4EC3" w:rsidRDefault="00CE4EC3" w:rsidP="00CE4EC3">
      <w:pPr>
        <w:pStyle w:val="af7"/>
      </w:pPr>
    </w:p>
    <w:p w14:paraId="159E539D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IEnumerable</w:t>
      </w:r>
      <w:proofErr w:type="spellEnd"/>
      <w:r>
        <w:t>&lt;</w:t>
      </w:r>
      <w:proofErr w:type="spellStart"/>
      <w:r>
        <w:t>BookUserStats</w:t>
      </w:r>
      <w:proofErr w:type="spellEnd"/>
      <w:r>
        <w:t xml:space="preserve">&gt; Stats </w:t>
      </w:r>
      <w:proofErr w:type="gramStart"/>
      <w:r>
        <w:t>{ get</w:t>
      </w:r>
      <w:proofErr w:type="gramEnd"/>
      <w:r>
        <w:t>; } = new List&lt;</w:t>
      </w:r>
      <w:proofErr w:type="spellStart"/>
      <w:r>
        <w:t>BookUserStats</w:t>
      </w:r>
      <w:proofErr w:type="spellEnd"/>
      <w:r>
        <w:t>&gt;();</w:t>
      </w:r>
    </w:p>
    <w:p w14:paraId="75FA6C39" w14:textId="77777777" w:rsidR="00CE4EC3" w:rsidRDefault="00CE4EC3" w:rsidP="00CE4EC3">
      <w:pPr>
        <w:pStyle w:val="af7"/>
      </w:pPr>
      <w:r>
        <w:t>}</w:t>
      </w:r>
    </w:p>
    <w:p w14:paraId="2316BDC5" w14:textId="77777777" w:rsidR="00CE4EC3" w:rsidRDefault="00CE4EC3" w:rsidP="00AA3514">
      <w:pPr>
        <w:pStyle w:val="affc"/>
      </w:pPr>
      <w:r>
        <w:t>Файл BookCollection.cs:</w:t>
      </w:r>
    </w:p>
    <w:p w14:paraId="3A7AFA2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System.ComponentModel.DataAnnotations;</w:t>
      </w:r>
    </w:p>
    <w:p w14:paraId="1ADC2807" w14:textId="77777777" w:rsidR="00CE4EC3" w:rsidRDefault="00CE4EC3" w:rsidP="00CE4EC3">
      <w:pPr>
        <w:pStyle w:val="af7"/>
      </w:pPr>
      <w:r>
        <w:t>using NodaTime;</w:t>
      </w:r>
    </w:p>
    <w:p w14:paraId="0AF8574F" w14:textId="77777777" w:rsidR="00CE4EC3" w:rsidRDefault="00CE4EC3" w:rsidP="00CE4EC3">
      <w:pPr>
        <w:pStyle w:val="af7"/>
      </w:pPr>
    </w:p>
    <w:p w14:paraId="743A1F1A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BookManager.Domain.Entities</w:t>
      </w:r>
      <w:proofErr w:type="gramEnd"/>
      <w:r>
        <w:t>;</w:t>
      </w:r>
    </w:p>
    <w:p w14:paraId="74C82B7E" w14:textId="77777777" w:rsidR="00CE4EC3" w:rsidRDefault="00CE4EC3" w:rsidP="00CE4EC3">
      <w:pPr>
        <w:pStyle w:val="af7"/>
      </w:pPr>
    </w:p>
    <w:p w14:paraId="3E397523" w14:textId="77777777" w:rsidR="00CE4EC3" w:rsidRDefault="00CE4EC3" w:rsidP="00CE4EC3">
      <w:pPr>
        <w:pStyle w:val="af7"/>
      </w:pPr>
      <w:r>
        <w:t>public class BookCollection</w:t>
      </w:r>
    </w:p>
    <w:p w14:paraId="3D4F9D00" w14:textId="77777777" w:rsidR="00CE4EC3" w:rsidRDefault="00CE4EC3" w:rsidP="00CE4EC3">
      <w:pPr>
        <w:pStyle w:val="af7"/>
      </w:pPr>
      <w:r>
        <w:t>{</w:t>
      </w:r>
    </w:p>
    <w:p w14:paraId="3246E84F" w14:textId="77777777" w:rsidR="00CE4EC3" w:rsidRDefault="00CE4EC3" w:rsidP="00CE4EC3">
      <w:pPr>
        <w:pStyle w:val="af7"/>
      </w:pPr>
      <w:r>
        <w:t xml:space="preserve">    [Key]</w:t>
      </w:r>
    </w:p>
    <w:p w14:paraId="654AFA56" w14:textId="77777777" w:rsidR="00CE4EC3" w:rsidRDefault="00CE4EC3" w:rsidP="00CE4EC3">
      <w:pPr>
        <w:pStyle w:val="af7"/>
      </w:pPr>
      <w:r>
        <w:t xml:space="preserve">    public Guid Id </w:t>
      </w:r>
      <w:proofErr w:type="gramStart"/>
      <w:r>
        <w:t>{ get</w:t>
      </w:r>
      <w:proofErr w:type="gramEnd"/>
      <w:r>
        <w:t>; init; }</w:t>
      </w:r>
    </w:p>
    <w:p w14:paraId="087294B4" w14:textId="77777777" w:rsidR="00CE4EC3" w:rsidRDefault="00CE4EC3" w:rsidP="00CE4EC3">
      <w:pPr>
        <w:pStyle w:val="af7"/>
      </w:pPr>
    </w:p>
    <w:p w14:paraId="2EBF809A" w14:textId="77777777" w:rsidR="00CE4EC3" w:rsidRDefault="00CE4EC3" w:rsidP="00CE4EC3">
      <w:pPr>
        <w:pStyle w:val="af7"/>
      </w:pPr>
      <w:r>
        <w:t xml:space="preserve">    public required string Name </w:t>
      </w:r>
      <w:proofErr w:type="gramStart"/>
      <w:r>
        <w:t>{ get</w:t>
      </w:r>
      <w:proofErr w:type="gramEnd"/>
      <w:r>
        <w:t>; set; }</w:t>
      </w:r>
    </w:p>
    <w:p w14:paraId="03B56B2A" w14:textId="77777777" w:rsidR="00CE4EC3" w:rsidRDefault="00CE4EC3" w:rsidP="00CE4EC3">
      <w:pPr>
        <w:pStyle w:val="af7"/>
      </w:pPr>
    </w:p>
    <w:p w14:paraId="61DCEE37" w14:textId="77777777" w:rsidR="00CE4EC3" w:rsidRDefault="00CE4EC3" w:rsidP="00CE4EC3">
      <w:pPr>
        <w:pStyle w:val="af7"/>
      </w:pPr>
      <w:r>
        <w:t xml:space="preserve">    public ICollection&lt;Book&gt; Books </w:t>
      </w:r>
      <w:proofErr w:type="gramStart"/>
      <w:r>
        <w:t>{ get</w:t>
      </w:r>
      <w:proofErr w:type="gramEnd"/>
      <w:r>
        <w:t>; set; } = new List&lt;Book&gt;();</w:t>
      </w:r>
    </w:p>
    <w:p w14:paraId="73ABAA84" w14:textId="77777777" w:rsidR="00CE4EC3" w:rsidRDefault="00CE4EC3" w:rsidP="00CE4EC3">
      <w:pPr>
        <w:pStyle w:val="af7"/>
      </w:pPr>
    </w:p>
    <w:p w14:paraId="1BB9716F" w14:textId="77777777" w:rsidR="00CE4EC3" w:rsidRDefault="00CE4EC3" w:rsidP="00CE4EC3">
      <w:pPr>
        <w:pStyle w:val="af7"/>
      </w:pPr>
      <w:r>
        <w:t xml:space="preserve">    public Instant CreatedAt </w:t>
      </w:r>
      <w:proofErr w:type="gramStart"/>
      <w:r>
        <w:t>{ get</w:t>
      </w:r>
      <w:proofErr w:type="gramEnd"/>
      <w:r>
        <w:t>; init; }</w:t>
      </w:r>
    </w:p>
    <w:p w14:paraId="34415CF5" w14:textId="77777777" w:rsidR="00CE4EC3" w:rsidRDefault="00CE4EC3" w:rsidP="00CE4EC3">
      <w:pPr>
        <w:pStyle w:val="af7"/>
      </w:pPr>
      <w:r>
        <w:t>}</w:t>
      </w:r>
    </w:p>
    <w:p w14:paraId="4A97EE3B" w14:textId="77777777" w:rsidR="00CE4EC3" w:rsidRDefault="00CE4EC3" w:rsidP="00AA3514">
      <w:pPr>
        <w:pStyle w:val="affc"/>
      </w:pPr>
      <w:r>
        <w:t>Файл BookText.cs:</w:t>
      </w:r>
    </w:p>
    <w:p w14:paraId="419B355C" w14:textId="77777777" w:rsidR="00CE4EC3" w:rsidRDefault="00CE4EC3" w:rsidP="00CE4EC3">
      <w:pPr>
        <w:pStyle w:val="af7"/>
      </w:pPr>
      <w:r>
        <w:t>using System.ComponentModel.DataAnnotations;</w:t>
      </w:r>
    </w:p>
    <w:p w14:paraId="7A5AE1C9" w14:textId="77777777" w:rsidR="00CE4EC3" w:rsidRDefault="00CE4EC3" w:rsidP="00CE4EC3">
      <w:pPr>
        <w:pStyle w:val="af7"/>
      </w:pPr>
    </w:p>
    <w:p w14:paraId="0B94D448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BookManager.Domain.Entities</w:t>
      </w:r>
      <w:proofErr w:type="gramEnd"/>
      <w:r>
        <w:t>;</w:t>
      </w:r>
    </w:p>
    <w:p w14:paraId="67A09629" w14:textId="77777777" w:rsidR="00CE4EC3" w:rsidRDefault="00CE4EC3" w:rsidP="00CE4EC3">
      <w:pPr>
        <w:pStyle w:val="af7"/>
      </w:pPr>
    </w:p>
    <w:p w14:paraId="16AD9217" w14:textId="77777777" w:rsidR="00CE4EC3" w:rsidRDefault="00CE4EC3" w:rsidP="00CE4EC3">
      <w:pPr>
        <w:pStyle w:val="af7"/>
      </w:pPr>
      <w:r>
        <w:t>public sealed class BookText</w:t>
      </w:r>
    </w:p>
    <w:p w14:paraId="1BCA451D" w14:textId="77777777" w:rsidR="00CE4EC3" w:rsidRDefault="00CE4EC3" w:rsidP="00CE4EC3">
      <w:pPr>
        <w:pStyle w:val="af7"/>
      </w:pPr>
      <w:r>
        <w:t>{</w:t>
      </w:r>
    </w:p>
    <w:p w14:paraId="39CA2B53" w14:textId="77777777" w:rsidR="00CE4EC3" w:rsidRDefault="00CE4EC3" w:rsidP="00CE4EC3">
      <w:pPr>
        <w:pStyle w:val="af7"/>
      </w:pPr>
      <w:r>
        <w:t xml:space="preserve">    [Key]</w:t>
      </w:r>
    </w:p>
    <w:p w14:paraId="1BECD510" w14:textId="77777777" w:rsidR="00CE4EC3" w:rsidRDefault="00CE4EC3" w:rsidP="00CE4EC3">
      <w:pPr>
        <w:pStyle w:val="af7"/>
      </w:pPr>
      <w:r>
        <w:t xml:space="preserve">    public Guid Id </w:t>
      </w:r>
      <w:proofErr w:type="gramStart"/>
      <w:r>
        <w:t>{ get</w:t>
      </w:r>
      <w:proofErr w:type="gramEnd"/>
      <w:r>
        <w:t>; init; }</w:t>
      </w:r>
    </w:p>
    <w:p w14:paraId="67B68C58" w14:textId="77777777" w:rsidR="00CE4EC3" w:rsidRDefault="00CE4EC3" w:rsidP="00CE4EC3">
      <w:pPr>
        <w:pStyle w:val="af7"/>
      </w:pPr>
    </w:p>
    <w:p w14:paraId="6132FB63" w14:textId="77777777" w:rsidR="00CE4EC3" w:rsidRDefault="00CE4EC3" w:rsidP="00CE4EC3">
      <w:pPr>
        <w:pStyle w:val="af7"/>
      </w:pPr>
      <w:r>
        <w:t xml:space="preserve">    // 4 MiB</w:t>
      </w:r>
    </w:p>
    <w:p w14:paraId="7BE2E29F" w14:textId="77777777" w:rsidR="00CE4EC3" w:rsidRDefault="00CE4EC3" w:rsidP="00CE4EC3">
      <w:pPr>
        <w:pStyle w:val="af7"/>
      </w:pPr>
      <w:r>
        <w:t xml:space="preserve">    [</w:t>
      </w:r>
      <w:proofErr w:type="gramStart"/>
      <w:r>
        <w:t>MaxLength(</w:t>
      </w:r>
      <w:proofErr w:type="gramEnd"/>
      <w:r>
        <w:t>4194304)]</w:t>
      </w:r>
    </w:p>
    <w:p w14:paraId="4A1CEFE9" w14:textId="77777777" w:rsidR="00CE4EC3" w:rsidRDefault="00CE4EC3" w:rsidP="00CE4EC3">
      <w:pPr>
        <w:pStyle w:val="af7"/>
      </w:pPr>
      <w:r>
        <w:t xml:space="preserve">    public required string Text </w:t>
      </w:r>
      <w:proofErr w:type="gramStart"/>
      <w:r>
        <w:t>{ get</w:t>
      </w:r>
      <w:proofErr w:type="gramEnd"/>
      <w:r>
        <w:t>; init; } = null!;</w:t>
      </w:r>
    </w:p>
    <w:p w14:paraId="532CAB1D" w14:textId="77777777" w:rsidR="00CE4EC3" w:rsidRDefault="00CE4EC3" w:rsidP="00CE4EC3">
      <w:pPr>
        <w:pStyle w:val="af7"/>
      </w:pPr>
    </w:p>
    <w:p w14:paraId="73AD5FD5" w14:textId="77777777" w:rsidR="00CE4EC3" w:rsidRDefault="00CE4EC3" w:rsidP="00CE4EC3">
      <w:pPr>
        <w:pStyle w:val="af7"/>
      </w:pPr>
      <w:r>
        <w:t xml:space="preserve">    public Guid BookDocumentId </w:t>
      </w:r>
      <w:proofErr w:type="gramStart"/>
      <w:r>
        <w:t>{ get</w:t>
      </w:r>
      <w:proofErr w:type="gramEnd"/>
      <w:r>
        <w:t>; init; }</w:t>
      </w:r>
    </w:p>
    <w:p w14:paraId="5D426896" w14:textId="77777777" w:rsidR="00CE4EC3" w:rsidRDefault="00CE4EC3" w:rsidP="00CE4EC3">
      <w:pPr>
        <w:pStyle w:val="af7"/>
      </w:pPr>
    </w:p>
    <w:p w14:paraId="57B32638" w14:textId="77777777" w:rsidR="00CE4EC3" w:rsidRDefault="00CE4EC3" w:rsidP="00CE4EC3">
      <w:pPr>
        <w:pStyle w:val="af7"/>
      </w:pPr>
      <w:r>
        <w:t xml:space="preserve">    public int? PageNumber </w:t>
      </w:r>
      <w:proofErr w:type="gramStart"/>
      <w:r>
        <w:t>{ get</w:t>
      </w:r>
      <w:proofErr w:type="gramEnd"/>
      <w:r>
        <w:t>; init; }</w:t>
      </w:r>
    </w:p>
    <w:p w14:paraId="0ECE297C" w14:textId="77777777" w:rsidR="00CE4EC3" w:rsidRDefault="00CE4EC3" w:rsidP="00CE4EC3">
      <w:pPr>
        <w:pStyle w:val="af7"/>
      </w:pPr>
      <w:r>
        <w:t>}</w:t>
      </w:r>
    </w:p>
    <w:p w14:paraId="161A262F" w14:textId="77777777" w:rsidR="00CE4EC3" w:rsidRDefault="00CE4EC3" w:rsidP="00AA3514">
      <w:pPr>
        <w:pStyle w:val="affc"/>
      </w:pPr>
      <w:r>
        <w:lastRenderedPageBreak/>
        <w:t>Файл BookUserStats.cs:</w:t>
      </w:r>
    </w:p>
    <w:p w14:paraId="04378C0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NodaTime;</w:t>
      </w:r>
    </w:p>
    <w:p w14:paraId="6203AFCC" w14:textId="77777777" w:rsidR="00CE4EC3" w:rsidRDefault="00CE4EC3" w:rsidP="00CE4EC3">
      <w:pPr>
        <w:pStyle w:val="af7"/>
      </w:pPr>
    </w:p>
    <w:p w14:paraId="427C1B59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BookManager.Domain.Entities</w:t>
      </w:r>
      <w:proofErr w:type="gramEnd"/>
      <w:r>
        <w:t>;</w:t>
      </w:r>
    </w:p>
    <w:p w14:paraId="2E31F0F0" w14:textId="77777777" w:rsidR="00CE4EC3" w:rsidRDefault="00CE4EC3" w:rsidP="00CE4EC3">
      <w:pPr>
        <w:pStyle w:val="af7"/>
      </w:pPr>
    </w:p>
    <w:p w14:paraId="4CF4E53A" w14:textId="77777777" w:rsidR="00CE4EC3" w:rsidRDefault="00CE4EC3" w:rsidP="00CE4EC3">
      <w:pPr>
        <w:pStyle w:val="af7"/>
      </w:pPr>
      <w:r>
        <w:t>public sealed class BookUserStats</w:t>
      </w:r>
    </w:p>
    <w:p w14:paraId="6A0ACB31" w14:textId="77777777" w:rsidR="00CE4EC3" w:rsidRDefault="00CE4EC3" w:rsidP="00CE4EC3">
      <w:pPr>
        <w:pStyle w:val="af7"/>
      </w:pPr>
      <w:r>
        <w:t>{</w:t>
      </w:r>
    </w:p>
    <w:p w14:paraId="3B2210EF" w14:textId="77777777" w:rsidR="00CE4EC3" w:rsidRDefault="00CE4EC3" w:rsidP="00CE4EC3">
      <w:pPr>
        <w:pStyle w:val="af7"/>
      </w:pPr>
      <w:r>
        <w:t xml:space="preserve">    public Guid UserId </w:t>
      </w:r>
      <w:proofErr w:type="gramStart"/>
      <w:r>
        <w:t>{ get</w:t>
      </w:r>
      <w:proofErr w:type="gramEnd"/>
      <w:r>
        <w:t>; init; }</w:t>
      </w:r>
    </w:p>
    <w:p w14:paraId="24F07D83" w14:textId="77777777" w:rsidR="00CE4EC3" w:rsidRDefault="00CE4EC3" w:rsidP="00CE4EC3">
      <w:pPr>
        <w:pStyle w:val="af7"/>
      </w:pPr>
    </w:p>
    <w:p w14:paraId="390BD884" w14:textId="77777777" w:rsidR="00CE4EC3" w:rsidRDefault="00CE4EC3" w:rsidP="00CE4EC3">
      <w:pPr>
        <w:pStyle w:val="af7"/>
      </w:pPr>
      <w:r>
        <w:t xml:space="preserve">    public Guid BookId </w:t>
      </w:r>
      <w:proofErr w:type="gramStart"/>
      <w:r>
        <w:t>{ get</w:t>
      </w:r>
      <w:proofErr w:type="gramEnd"/>
      <w:r>
        <w:t>; init; }</w:t>
      </w:r>
    </w:p>
    <w:p w14:paraId="167E1633" w14:textId="77777777" w:rsidR="00CE4EC3" w:rsidRDefault="00CE4EC3" w:rsidP="00CE4EC3">
      <w:pPr>
        <w:pStyle w:val="af7"/>
      </w:pPr>
    </w:p>
    <w:p w14:paraId="7E26589F" w14:textId="77777777" w:rsidR="00CE4EC3" w:rsidRDefault="00CE4EC3" w:rsidP="00CE4EC3">
      <w:pPr>
        <w:pStyle w:val="af7"/>
      </w:pPr>
      <w:r>
        <w:t xml:space="preserve">    public Instant RecentAccess </w:t>
      </w:r>
      <w:proofErr w:type="gramStart"/>
      <w:r>
        <w:t>{ get</w:t>
      </w:r>
      <w:proofErr w:type="gramEnd"/>
      <w:r>
        <w:t>; set; }</w:t>
      </w:r>
    </w:p>
    <w:p w14:paraId="2022D183" w14:textId="77777777" w:rsidR="00CE4EC3" w:rsidRDefault="00CE4EC3" w:rsidP="00CE4EC3">
      <w:pPr>
        <w:pStyle w:val="af7"/>
      </w:pPr>
    </w:p>
    <w:p w14:paraId="72CC4AE8" w14:textId="77777777" w:rsidR="00CE4EC3" w:rsidRDefault="00CE4EC3" w:rsidP="00CE4EC3">
      <w:pPr>
        <w:pStyle w:val="af7"/>
      </w:pPr>
      <w:r>
        <w:t xml:space="preserve">    public long TotalReadingTime </w:t>
      </w:r>
      <w:proofErr w:type="gramStart"/>
      <w:r>
        <w:t>{ get</w:t>
      </w:r>
      <w:proofErr w:type="gramEnd"/>
      <w:r>
        <w:t>; set; }</w:t>
      </w:r>
    </w:p>
    <w:p w14:paraId="22628897" w14:textId="77777777" w:rsidR="00CE4EC3" w:rsidRDefault="00CE4EC3" w:rsidP="00CE4EC3">
      <w:pPr>
        <w:pStyle w:val="af7"/>
      </w:pPr>
    </w:p>
    <w:p w14:paraId="391EC852" w14:textId="77777777" w:rsidR="00CE4EC3" w:rsidRDefault="00CE4EC3" w:rsidP="00CE4EC3">
      <w:pPr>
        <w:pStyle w:val="af7"/>
      </w:pPr>
      <w:r>
        <w:t xml:space="preserve">    public int? LastViewedPage </w:t>
      </w:r>
      <w:proofErr w:type="gramStart"/>
      <w:r>
        <w:t>{ get</w:t>
      </w:r>
      <w:proofErr w:type="gramEnd"/>
      <w:r>
        <w:t>; set; }</w:t>
      </w:r>
    </w:p>
    <w:p w14:paraId="6CF7C5DB" w14:textId="77777777" w:rsidR="00CE4EC3" w:rsidRDefault="00CE4EC3" w:rsidP="00CE4EC3">
      <w:pPr>
        <w:pStyle w:val="af7"/>
      </w:pPr>
      <w:r>
        <w:t>}</w:t>
      </w:r>
    </w:p>
    <w:p w14:paraId="786E5B1D" w14:textId="77777777" w:rsidR="00CE4EC3" w:rsidRDefault="00CE4EC3" w:rsidP="00AA3514">
      <w:pPr>
        <w:pStyle w:val="affc"/>
      </w:pPr>
      <w:r>
        <w:t>Файл DictionaryWord.cs:</w:t>
      </w:r>
    </w:p>
    <w:p w14:paraId="3CAA71C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System.ComponentModel.DataAnnotations;</w:t>
      </w:r>
    </w:p>
    <w:p w14:paraId="71DBBE13" w14:textId="77777777" w:rsidR="00CE4EC3" w:rsidRDefault="00CE4EC3" w:rsidP="00CE4EC3">
      <w:pPr>
        <w:pStyle w:val="af7"/>
      </w:pPr>
    </w:p>
    <w:p w14:paraId="1617D67E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BookManager.Domain.Entities</w:t>
      </w:r>
      <w:proofErr w:type="gramEnd"/>
      <w:r>
        <w:t>;</w:t>
      </w:r>
    </w:p>
    <w:p w14:paraId="2B8C4F5B" w14:textId="77777777" w:rsidR="00CE4EC3" w:rsidRDefault="00CE4EC3" w:rsidP="00CE4EC3">
      <w:pPr>
        <w:pStyle w:val="af7"/>
      </w:pPr>
    </w:p>
    <w:p w14:paraId="40CD16A6" w14:textId="77777777" w:rsidR="00CE4EC3" w:rsidRDefault="00CE4EC3" w:rsidP="00CE4EC3">
      <w:pPr>
        <w:pStyle w:val="af7"/>
      </w:pPr>
      <w:r>
        <w:t>public sealed class DictionaryWord</w:t>
      </w:r>
    </w:p>
    <w:p w14:paraId="16EAA7D0" w14:textId="77777777" w:rsidR="00CE4EC3" w:rsidRDefault="00CE4EC3" w:rsidP="00CE4EC3">
      <w:pPr>
        <w:pStyle w:val="af7"/>
      </w:pPr>
      <w:r>
        <w:t>{</w:t>
      </w:r>
    </w:p>
    <w:p w14:paraId="4334914E" w14:textId="77777777" w:rsidR="00CE4EC3" w:rsidRDefault="00CE4EC3" w:rsidP="00CE4EC3">
      <w:pPr>
        <w:pStyle w:val="af7"/>
      </w:pPr>
      <w:r>
        <w:t xml:space="preserve">    [Key]</w:t>
      </w:r>
    </w:p>
    <w:p w14:paraId="52B746C2" w14:textId="77777777" w:rsidR="00CE4EC3" w:rsidRDefault="00CE4EC3" w:rsidP="00CE4EC3">
      <w:pPr>
        <w:pStyle w:val="af7"/>
      </w:pPr>
      <w:r>
        <w:t xml:space="preserve">    public string Word </w:t>
      </w:r>
      <w:proofErr w:type="gramStart"/>
      <w:r>
        <w:t>{ get</w:t>
      </w:r>
      <w:proofErr w:type="gramEnd"/>
      <w:r>
        <w:t>; init; } = null!;</w:t>
      </w:r>
    </w:p>
    <w:p w14:paraId="5C22701E" w14:textId="77777777" w:rsidR="00CE4EC3" w:rsidRDefault="00CE4EC3" w:rsidP="00CE4EC3">
      <w:pPr>
        <w:pStyle w:val="af7"/>
      </w:pPr>
    </w:p>
    <w:p w14:paraId="30342177" w14:textId="77777777" w:rsidR="00CE4EC3" w:rsidRDefault="00CE4EC3" w:rsidP="00CE4EC3">
      <w:pPr>
        <w:pStyle w:val="af7"/>
      </w:pPr>
      <w:r>
        <w:t xml:space="preserve">    public string? Transcription </w:t>
      </w:r>
      <w:proofErr w:type="gramStart"/>
      <w:r>
        <w:t>{ get</w:t>
      </w:r>
      <w:proofErr w:type="gramEnd"/>
      <w:r>
        <w:t>; set; } = string.Empty;</w:t>
      </w:r>
    </w:p>
    <w:p w14:paraId="5AF4A1A7" w14:textId="77777777" w:rsidR="00CE4EC3" w:rsidRDefault="00CE4EC3" w:rsidP="00CE4EC3">
      <w:pPr>
        <w:pStyle w:val="af7"/>
      </w:pPr>
    </w:p>
    <w:p w14:paraId="75EA722F" w14:textId="77777777" w:rsidR="00CE4EC3" w:rsidRDefault="00CE4EC3" w:rsidP="00CE4EC3">
      <w:pPr>
        <w:pStyle w:val="af7"/>
      </w:pPr>
      <w:r>
        <w:t xml:space="preserve">    public string? LanguageCode </w:t>
      </w:r>
      <w:proofErr w:type="gramStart"/>
      <w:r>
        <w:t>{ get</w:t>
      </w:r>
      <w:proofErr w:type="gramEnd"/>
      <w:r>
        <w:t>; set; } = string.Empty;</w:t>
      </w:r>
    </w:p>
    <w:p w14:paraId="3E2B7234" w14:textId="77777777" w:rsidR="00CE4EC3" w:rsidRDefault="00CE4EC3" w:rsidP="00CE4EC3">
      <w:pPr>
        <w:pStyle w:val="af7"/>
      </w:pPr>
    </w:p>
    <w:p w14:paraId="23C91BEB" w14:textId="77777777" w:rsidR="00CE4EC3" w:rsidRDefault="00CE4EC3" w:rsidP="00CE4EC3">
      <w:pPr>
        <w:pStyle w:val="af7"/>
      </w:pPr>
      <w:r>
        <w:t xml:space="preserve">    public ICollection&lt;DictionaryWordAlias&gt; Aliases </w:t>
      </w:r>
      <w:proofErr w:type="gramStart"/>
      <w:r>
        <w:t>{ get</w:t>
      </w:r>
      <w:proofErr w:type="gramEnd"/>
      <w:r>
        <w:t>; } = new List&lt;DictionaryWordAlias&gt;();</w:t>
      </w:r>
    </w:p>
    <w:p w14:paraId="7540D6D7" w14:textId="77777777" w:rsidR="00CE4EC3" w:rsidRDefault="00CE4EC3" w:rsidP="00CE4EC3">
      <w:pPr>
        <w:pStyle w:val="af7"/>
      </w:pPr>
    </w:p>
    <w:p w14:paraId="537EF974" w14:textId="77777777" w:rsidR="00CE4EC3" w:rsidRDefault="00CE4EC3" w:rsidP="00CE4EC3">
      <w:pPr>
        <w:pStyle w:val="af7"/>
      </w:pPr>
      <w:r>
        <w:t xml:space="preserve">    public ICollection&lt;DictionaryWordDefinition&gt; Definitions </w:t>
      </w:r>
      <w:proofErr w:type="gramStart"/>
      <w:r>
        <w:t>{ get</w:t>
      </w:r>
      <w:proofErr w:type="gramEnd"/>
      <w:r>
        <w:t>; } = new List&lt;DictionaryWordDefinition&gt;();</w:t>
      </w:r>
    </w:p>
    <w:p w14:paraId="4934C104" w14:textId="77777777" w:rsidR="00CE4EC3" w:rsidRDefault="00CE4EC3" w:rsidP="00CE4EC3">
      <w:pPr>
        <w:pStyle w:val="af7"/>
      </w:pPr>
      <w:r>
        <w:t>}</w:t>
      </w:r>
    </w:p>
    <w:p w14:paraId="07DD832F" w14:textId="77777777" w:rsidR="00CE4EC3" w:rsidRDefault="00CE4EC3" w:rsidP="00AA3514">
      <w:pPr>
        <w:pStyle w:val="affc"/>
      </w:pPr>
      <w:r>
        <w:t>Файл DictionaryWordAlias.cs:</w:t>
      </w:r>
    </w:p>
    <w:p w14:paraId="57FE558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System.ComponentModel.DataAnnotations;</w:t>
      </w:r>
    </w:p>
    <w:p w14:paraId="5324D3E5" w14:textId="77777777" w:rsidR="00CE4EC3" w:rsidRDefault="00CE4EC3" w:rsidP="00CE4EC3">
      <w:pPr>
        <w:pStyle w:val="af7"/>
      </w:pPr>
    </w:p>
    <w:p w14:paraId="46E1D195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BookManager.Domain.Entities</w:t>
      </w:r>
      <w:proofErr w:type="gramEnd"/>
      <w:r>
        <w:t>;</w:t>
      </w:r>
    </w:p>
    <w:p w14:paraId="60320F5A" w14:textId="77777777" w:rsidR="00CE4EC3" w:rsidRDefault="00CE4EC3" w:rsidP="00CE4EC3">
      <w:pPr>
        <w:pStyle w:val="af7"/>
      </w:pPr>
    </w:p>
    <w:p w14:paraId="7B83E1CF" w14:textId="77777777" w:rsidR="00CE4EC3" w:rsidRDefault="00CE4EC3" w:rsidP="00CE4EC3">
      <w:pPr>
        <w:pStyle w:val="af7"/>
      </w:pPr>
      <w:r>
        <w:t>public class DictionaryWordAlias</w:t>
      </w:r>
    </w:p>
    <w:p w14:paraId="0D7AB48B" w14:textId="77777777" w:rsidR="00CE4EC3" w:rsidRDefault="00CE4EC3" w:rsidP="00CE4EC3">
      <w:pPr>
        <w:pStyle w:val="af7"/>
      </w:pPr>
      <w:r>
        <w:t>{</w:t>
      </w:r>
    </w:p>
    <w:p w14:paraId="376CF32A" w14:textId="77777777" w:rsidR="00CE4EC3" w:rsidRDefault="00CE4EC3" w:rsidP="00CE4EC3">
      <w:pPr>
        <w:pStyle w:val="af7"/>
      </w:pPr>
      <w:r>
        <w:t xml:space="preserve">    [Key]</w:t>
      </w:r>
    </w:p>
    <w:p w14:paraId="69B974B6" w14:textId="77777777" w:rsidR="00CE4EC3" w:rsidRDefault="00CE4EC3" w:rsidP="00CE4EC3">
      <w:pPr>
        <w:pStyle w:val="af7"/>
      </w:pPr>
      <w:r>
        <w:t xml:space="preserve">    public string Alias </w:t>
      </w:r>
      <w:proofErr w:type="gramStart"/>
      <w:r>
        <w:t>{ get</w:t>
      </w:r>
      <w:proofErr w:type="gramEnd"/>
      <w:r>
        <w:t>; init; } = null!;</w:t>
      </w:r>
    </w:p>
    <w:p w14:paraId="0ABF5DE3" w14:textId="77777777" w:rsidR="00CE4EC3" w:rsidRDefault="00CE4EC3" w:rsidP="00CE4EC3">
      <w:pPr>
        <w:pStyle w:val="af7"/>
      </w:pPr>
    </w:p>
    <w:p w14:paraId="6A8172ED" w14:textId="77777777" w:rsidR="00CE4EC3" w:rsidRDefault="00CE4EC3" w:rsidP="00CE4EC3">
      <w:pPr>
        <w:pStyle w:val="af7"/>
      </w:pPr>
      <w:r>
        <w:t xml:space="preserve">    public DictionaryWord DictionaryWord </w:t>
      </w:r>
      <w:proofErr w:type="gramStart"/>
      <w:r>
        <w:t>{ get</w:t>
      </w:r>
      <w:proofErr w:type="gramEnd"/>
      <w:r>
        <w:t>; init; } = null!;</w:t>
      </w:r>
    </w:p>
    <w:p w14:paraId="0322E769" w14:textId="77777777" w:rsidR="00CE4EC3" w:rsidRDefault="00CE4EC3" w:rsidP="00CE4EC3">
      <w:pPr>
        <w:pStyle w:val="af7"/>
      </w:pPr>
      <w:r>
        <w:t>}</w:t>
      </w:r>
    </w:p>
    <w:p w14:paraId="6D145D8A" w14:textId="77777777" w:rsidR="00CE4EC3" w:rsidRDefault="00CE4EC3" w:rsidP="00AA3514">
      <w:pPr>
        <w:pStyle w:val="affc"/>
      </w:pPr>
      <w:r>
        <w:t>Файл DictionaryWordDefinition.cs:</w:t>
      </w:r>
    </w:p>
    <w:p w14:paraId="4155726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System.ComponentModel.DataAnnotations;</w:t>
      </w:r>
    </w:p>
    <w:p w14:paraId="06124F75" w14:textId="77777777" w:rsidR="00CE4EC3" w:rsidRDefault="00CE4EC3" w:rsidP="00CE4EC3">
      <w:pPr>
        <w:pStyle w:val="af7"/>
      </w:pPr>
    </w:p>
    <w:p w14:paraId="077EE8EA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BookManager.Domain.Entities</w:t>
      </w:r>
      <w:proofErr w:type="gramEnd"/>
      <w:r>
        <w:t>;</w:t>
      </w:r>
    </w:p>
    <w:p w14:paraId="2ABA0F55" w14:textId="77777777" w:rsidR="00CE4EC3" w:rsidRDefault="00CE4EC3" w:rsidP="00CE4EC3">
      <w:pPr>
        <w:pStyle w:val="af7"/>
      </w:pPr>
    </w:p>
    <w:p w14:paraId="3EEAFDCE" w14:textId="77777777" w:rsidR="00CE4EC3" w:rsidRDefault="00CE4EC3" w:rsidP="00CE4EC3">
      <w:pPr>
        <w:pStyle w:val="af7"/>
      </w:pPr>
      <w:r>
        <w:t>public sealed class DictionaryWordDefinition</w:t>
      </w:r>
    </w:p>
    <w:p w14:paraId="58179E14" w14:textId="77777777" w:rsidR="00CE4EC3" w:rsidRDefault="00CE4EC3" w:rsidP="00CE4EC3">
      <w:pPr>
        <w:pStyle w:val="af7"/>
      </w:pPr>
      <w:r>
        <w:t>{</w:t>
      </w:r>
    </w:p>
    <w:p w14:paraId="1D1841BB" w14:textId="77777777" w:rsidR="00CE4EC3" w:rsidRDefault="00CE4EC3" w:rsidP="00CE4EC3">
      <w:pPr>
        <w:pStyle w:val="af7"/>
      </w:pPr>
      <w:r>
        <w:t xml:space="preserve">    [Key] public Guid Id </w:t>
      </w:r>
      <w:proofErr w:type="gramStart"/>
      <w:r>
        <w:t>{ get</w:t>
      </w:r>
      <w:proofErr w:type="gramEnd"/>
      <w:r>
        <w:t>; init; }</w:t>
      </w:r>
    </w:p>
    <w:p w14:paraId="469E5BF4" w14:textId="77777777" w:rsidR="00CE4EC3" w:rsidRDefault="00CE4EC3" w:rsidP="00CE4EC3">
      <w:pPr>
        <w:pStyle w:val="af7"/>
      </w:pPr>
    </w:p>
    <w:p w14:paraId="443A823F" w14:textId="77777777" w:rsidR="00CE4EC3" w:rsidRDefault="00CE4EC3" w:rsidP="00CE4EC3">
      <w:pPr>
        <w:pStyle w:val="af7"/>
      </w:pPr>
      <w:r>
        <w:t xml:space="preserve">    [</w:t>
      </w:r>
      <w:proofErr w:type="gramStart"/>
      <w:r>
        <w:t>MaxLength(</w:t>
      </w:r>
      <w:proofErr w:type="gramEnd"/>
      <w:r>
        <w:t>1024)]</w:t>
      </w:r>
    </w:p>
    <w:p w14:paraId="13A3863A" w14:textId="77777777" w:rsidR="00CE4EC3" w:rsidRDefault="00CE4EC3" w:rsidP="00CE4EC3">
      <w:pPr>
        <w:pStyle w:val="af7"/>
      </w:pPr>
      <w:r>
        <w:t xml:space="preserve">    public required string SubjectName </w:t>
      </w:r>
      <w:proofErr w:type="gramStart"/>
      <w:r>
        <w:t>{ get</w:t>
      </w:r>
      <w:proofErr w:type="gramEnd"/>
      <w:r>
        <w:t>; init; }</w:t>
      </w:r>
    </w:p>
    <w:p w14:paraId="036122A9" w14:textId="77777777" w:rsidR="00CE4EC3" w:rsidRDefault="00CE4EC3" w:rsidP="00CE4EC3">
      <w:pPr>
        <w:pStyle w:val="af7"/>
      </w:pPr>
    </w:p>
    <w:p w14:paraId="407B5ABA" w14:textId="77777777" w:rsidR="00CE4EC3" w:rsidRDefault="00CE4EC3" w:rsidP="00CE4EC3">
      <w:pPr>
        <w:pStyle w:val="af7"/>
      </w:pPr>
      <w:r>
        <w:t xml:space="preserve">    [</w:t>
      </w:r>
      <w:proofErr w:type="gramStart"/>
      <w:r>
        <w:t>MaxLength(</w:t>
      </w:r>
      <w:proofErr w:type="gramEnd"/>
      <w:r>
        <w:t>8192)]</w:t>
      </w:r>
    </w:p>
    <w:p w14:paraId="5754674A" w14:textId="77777777" w:rsidR="00CE4EC3" w:rsidRDefault="00CE4EC3" w:rsidP="00CE4EC3">
      <w:pPr>
        <w:pStyle w:val="af7"/>
      </w:pPr>
      <w:r>
        <w:t xml:space="preserve">    public required string Definition </w:t>
      </w:r>
      <w:proofErr w:type="gramStart"/>
      <w:r>
        <w:t>{ get</w:t>
      </w:r>
      <w:proofErr w:type="gramEnd"/>
      <w:r>
        <w:t>; init; }</w:t>
      </w:r>
    </w:p>
    <w:p w14:paraId="5C0B53EE" w14:textId="77777777" w:rsidR="00CE4EC3" w:rsidRDefault="00CE4EC3" w:rsidP="00CE4EC3">
      <w:pPr>
        <w:pStyle w:val="af7"/>
      </w:pPr>
    </w:p>
    <w:p w14:paraId="399FA754" w14:textId="77777777" w:rsidR="00CE4EC3" w:rsidRDefault="00CE4EC3" w:rsidP="00CE4EC3">
      <w:pPr>
        <w:pStyle w:val="af7"/>
      </w:pPr>
      <w:r>
        <w:t xml:space="preserve">    public string PartOfSpeech </w:t>
      </w:r>
      <w:proofErr w:type="gramStart"/>
      <w:r>
        <w:t>{ get</w:t>
      </w:r>
      <w:proofErr w:type="gramEnd"/>
      <w:r>
        <w:t>; init; } = null!;</w:t>
      </w:r>
    </w:p>
    <w:p w14:paraId="3CE32180" w14:textId="77777777" w:rsidR="00CE4EC3" w:rsidRDefault="00CE4EC3" w:rsidP="00CE4EC3">
      <w:pPr>
        <w:pStyle w:val="af7"/>
      </w:pPr>
    </w:p>
    <w:p w14:paraId="7088F920" w14:textId="77777777" w:rsidR="00CE4EC3" w:rsidRDefault="00CE4EC3" w:rsidP="00CE4EC3">
      <w:pPr>
        <w:pStyle w:val="af7"/>
      </w:pPr>
      <w:r>
        <w:t xml:space="preserve">    public string DictionaryWordId </w:t>
      </w:r>
      <w:proofErr w:type="gramStart"/>
      <w:r>
        <w:t>{ get</w:t>
      </w:r>
      <w:proofErr w:type="gramEnd"/>
      <w:r>
        <w:t>; init; } = null!;</w:t>
      </w:r>
    </w:p>
    <w:p w14:paraId="51CA215B" w14:textId="77777777" w:rsidR="00CE4EC3" w:rsidRDefault="00CE4EC3" w:rsidP="00CE4EC3">
      <w:pPr>
        <w:pStyle w:val="af7"/>
      </w:pPr>
    </w:p>
    <w:p w14:paraId="526E8D14" w14:textId="77777777" w:rsidR="00CE4EC3" w:rsidRDefault="00CE4EC3" w:rsidP="00CE4EC3">
      <w:pPr>
        <w:pStyle w:val="af7"/>
      </w:pPr>
      <w:r>
        <w:t xml:space="preserve">    public DictionaryWord Word </w:t>
      </w:r>
      <w:proofErr w:type="gramStart"/>
      <w:r>
        <w:t>{ get</w:t>
      </w:r>
      <w:proofErr w:type="gramEnd"/>
      <w:r>
        <w:t>; init; } = null!;</w:t>
      </w:r>
    </w:p>
    <w:p w14:paraId="76271D1E" w14:textId="77777777" w:rsidR="00CE4EC3" w:rsidRDefault="00CE4EC3" w:rsidP="00CE4EC3">
      <w:pPr>
        <w:pStyle w:val="af7"/>
      </w:pPr>
      <w:r>
        <w:t>}</w:t>
      </w:r>
    </w:p>
    <w:p w14:paraId="5594F478" w14:textId="77777777" w:rsidR="00CE4EC3" w:rsidRDefault="00CE4EC3" w:rsidP="00AA3514">
      <w:pPr>
        <w:pStyle w:val="affc"/>
      </w:pPr>
      <w:r>
        <w:lastRenderedPageBreak/>
        <w:t>Файл User.cs:</w:t>
      </w:r>
    </w:p>
    <w:p w14:paraId="4E73811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Microsoft.AspNetCore.Identity;</w:t>
      </w:r>
    </w:p>
    <w:p w14:paraId="402B9BCE" w14:textId="77777777" w:rsidR="00CE4EC3" w:rsidRDefault="00CE4EC3" w:rsidP="00CE4EC3">
      <w:pPr>
        <w:pStyle w:val="af7"/>
      </w:pPr>
    </w:p>
    <w:p w14:paraId="640508DF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BookManager.Domain.Entities</w:t>
      </w:r>
      <w:proofErr w:type="gramEnd"/>
      <w:r>
        <w:t>;</w:t>
      </w:r>
    </w:p>
    <w:p w14:paraId="30324774" w14:textId="77777777" w:rsidR="00CE4EC3" w:rsidRDefault="00CE4EC3" w:rsidP="00CE4EC3">
      <w:pPr>
        <w:pStyle w:val="af7"/>
      </w:pPr>
    </w:p>
    <w:p w14:paraId="13EBEAF6" w14:textId="77777777" w:rsidR="00CE4EC3" w:rsidRDefault="00CE4EC3" w:rsidP="00CE4EC3">
      <w:pPr>
        <w:pStyle w:val="af7"/>
      </w:pPr>
      <w:r>
        <w:t>public sealed class User: IdentityUser&lt;Guid&gt;</w:t>
      </w:r>
    </w:p>
    <w:p w14:paraId="5CA18D39" w14:textId="77777777" w:rsidR="00CE4EC3" w:rsidRDefault="00CE4EC3" w:rsidP="00CE4EC3">
      <w:pPr>
        <w:pStyle w:val="af7"/>
      </w:pPr>
      <w:r>
        <w:t>{</w:t>
      </w:r>
    </w:p>
    <w:p w14:paraId="3CB3A3D7" w14:textId="77777777" w:rsidR="00CE4EC3" w:rsidRDefault="00CE4EC3" w:rsidP="00CE4EC3">
      <w:pPr>
        <w:pStyle w:val="af7"/>
      </w:pPr>
      <w:r>
        <w:t xml:space="preserve">    public IEnumerable&lt;BookUserStats&gt; Stats </w:t>
      </w:r>
      <w:proofErr w:type="gramStart"/>
      <w:r>
        <w:t>{ get</w:t>
      </w:r>
      <w:proofErr w:type="gramEnd"/>
      <w:r>
        <w:t>; } = new List&lt;BookUserStats&gt;();</w:t>
      </w:r>
    </w:p>
    <w:p w14:paraId="52A14AAB" w14:textId="77777777" w:rsidR="00CE4EC3" w:rsidRDefault="00CE4EC3" w:rsidP="00CE4EC3">
      <w:pPr>
        <w:pStyle w:val="af7"/>
      </w:pPr>
      <w:r>
        <w:t>}</w:t>
      </w:r>
    </w:p>
    <w:p w14:paraId="10BA5A9D" w14:textId="77777777" w:rsidR="00CE4EC3" w:rsidRDefault="00CE4EC3" w:rsidP="00AA3514">
      <w:pPr>
        <w:pStyle w:val="affc"/>
      </w:pPr>
      <w:r>
        <w:t>Файл BookFileType.cs:</w:t>
      </w:r>
    </w:p>
    <w:p w14:paraId="5833005E" w14:textId="77777777" w:rsidR="00CE4EC3" w:rsidRDefault="00CE4EC3" w:rsidP="00CE4EC3">
      <w:pPr>
        <w:pStyle w:val="af7"/>
      </w:pPr>
      <w:r>
        <w:t>using BookManager.Domain.Exceptions;</w:t>
      </w:r>
    </w:p>
    <w:p w14:paraId="37A1ECFE" w14:textId="77777777" w:rsidR="00CE4EC3" w:rsidRDefault="00CE4EC3" w:rsidP="00CE4EC3">
      <w:pPr>
        <w:pStyle w:val="af7"/>
      </w:pPr>
      <w:r>
        <w:t>using Tapper;</w:t>
      </w:r>
    </w:p>
    <w:p w14:paraId="5A0D93C1" w14:textId="77777777" w:rsidR="00CE4EC3" w:rsidRDefault="00CE4EC3" w:rsidP="00CE4EC3">
      <w:pPr>
        <w:pStyle w:val="af7"/>
      </w:pPr>
    </w:p>
    <w:p w14:paraId="55EA37E4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BookManager.Domain.Enums</w:t>
      </w:r>
      <w:proofErr w:type="gramEnd"/>
      <w:r>
        <w:t>;</w:t>
      </w:r>
    </w:p>
    <w:p w14:paraId="156F0B6F" w14:textId="77777777" w:rsidR="00CE4EC3" w:rsidRDefault="00CE4EC3" w:rsidP="00CE4EC3">
      <w:pPr>
        <w:pStyle w:val="af7"/>
      </w:pPr>
    </w:p>
    <w:p w14:paraId="6016607D" w14:textId="77777777" w:rsidR="00CE4EC3" w:rsidRDefault="00CE4EC3" w:rsidP="00CE4EC3">
      <w:pPr>
        <w:pStyle w:val="af7"/>
      </w:pPr>
      <w:r>
        <w:t>[TranspilationSource]</w:t>
      </w:r>
    </w:p>
    <w:p w14:paraId="558079F8" w14:textId="77777777" w:rsidR="00CE4EC3" w:rsidRDefault="00CE4EC3" w:rsidP="00CE4EC3">
      <w:pPr>
        <w:pStyle w:val="af7"/>
      </w:pPr>
      <w:r>
        <w:t>public enum BookFileType</w:t>
      </w:r>
    </w:p>
    <w:p w14:paraId="3CD401C6" w14:textId="77777777" w:rsidR="00CE4EC3" w:rsidRDefault="00CE4EC3" w:rsidP="00CE4EC3">
      <w:pPr>
        <w:pStyle w:val="af7"/>
      </w:pPr>
      <w:r>
        <w:t>{</w:t>
      </w:r>
    </w:p>
    <w:p w14:paraId="2C54EB3D" w14:textId="77777777" w:rsidR="00CE4EC3" w:rsidRDefault="00CE4EC3" w:rsidP="00CE4EC3">
      <w:pPr>
        <w:pStyle w:val="af7"/>
      </w:pPr>
      <w:r>
        <w:t xml:space="preserve">    Pdf,</w:t>
      </w:r>
    </w:p>
    <w:p w14:paraId="50D142A0" w14:textId="77777777" w:rsidR="00CE4EC3" w:rsidRDefault="00CE4EC3" w:rsidP="00CE4EC3">
      <w:pPr>
        <w:pStyle w:val="af7"/>
      </w:pPr>
      <w:r>
        <w:t xml:space="preserve">    Epub</w:t>
      </w:r>
    </w:p>
    <w:p w14:paraId="06F5C833" w14:textId="77777777" w:rsidR="00CE4EC3" w:rsidRDefault="00CE4EC3" w:rsidP="00CE4EC3">
      <w:pPr>
        <w:pStyle w:val="af7"/>
      </w:pPr>
      <w:r>
        <w:t>}</w:t>
      </w:r>
    </w:p>
    <w:p w14:paraId="1E0DF85D" w14:textId="77777777" w:rsidR="00CE4EC3" w:rsidRDefault="00CE4EC3" w:rsidP="00CE4EC3">
      <w:pPr>
        <w:pStyle w:val="af7"/>
      </w:pPr>
    </w:p>
    <w:p w14:paraId="18FDC53B" w14:textId="77777777" w:rsidR="00CE4EC3" w:rsidRDefault="00CE4EC3" w:rsidP="00CE4EC3">
      <w:pPr>
        <w:pStyle w:val="af7"/>
      </w:pPr>
      <w:r>
        <w:t>public static class DocumentFileTypeUtils</w:t>
      </w:r>
    </w:p>
    <w:p w14:paraId="5A8419CF" w14:textId="77777777" w:rsidR="00CE4EC3" w:rsidRDefault="00CE4EC3" w:rsidP="00CE4EC3">
      <w:pPr>
        <w:pStyle w:val="af7"/>
      </w:pPr>
      <w:r>
        <w:t>{</w:t>
      </w:r>
    </w:p>
    <w:p w14:paraId="18DF0EF1" w14:textId="77777777" w:rsidR="00CE4EC3" w:rsidRDefault="00CE4EC3" w:rsidP="00CE4EC3">
      <w:pPr>
        <w:pStyle w:val="af7"/>
      </w:pPr>
      <w:r>
        <w:t xml:space="preserve">    public static BookFileType </w:t>
      </w:r>
      <w:proofErr w:type="gramStart"/>
      <w:r>
        <w:t>GetFileType(</w:t>
      </w:r>
      <w:proofErr w:type="gramEnd"/>
      <w:r>
        <w:t>string filename)</w:t>
      </w:r>
    </w:p>
    <w:p w14:paraId="404CE6E1" w14:textId="77777777" w:rsidR="00CE4EC3" w:rsidRDefault="00CE4EC3" w:rsidP="00CE4EC3">
      <w:pPr>
        <w:pStyle w:val="af7"/>
      </w:pPr>
      <w:r>
        <w:t xml:space="preserve">        =&gt; Path.GetExtension(filename</w:t>
      </w:r>
      <w:proofErr w:type="gramStart"/>
      <w:r>
        <w:t>).ToLower</w:t>
      </w:r>
      <w:proofErr w:type="gramEnd"/>
      <w:r>
        <w:t>() switch</w:t>
      </w:r>
    </w:p>
    <w:p w14:paraId="61420979" w14:textId="77777777" w:rsidR="00CE4EC3" w:rsidRDefault="00CE4EC3" w:rsidP="00CE4EC3">
      <w:pPr>
        <w:pStyle w:val="af7"/>
      </w:pPr>
      <w:r>
        <w:t xml:space="preserve">        {</w:t>
      </w:r>
    </w:p>
    <w:p w14:paraId="3D724897" w14:textId="77777777" w:rsidR="00CE4EC3" w:rsidRDefault="00CE4EC3" w:rsidP="00CE4EC3">
      <w:pPr>
        <w:pStyle w:val="af7"/>
      </w:pPr>
      <w:r>
        <w:t xml:space="preserve">            ".pdf" =&gt; BookFileType.Pdf,</w:t>
      </w:r>
    </w:p>
    <w:p w14:paraId="64579654" w14:textId="77777777" w:rsidR="00CE4EC3" w:rsidRDefault="00CE4EC3" w:rsidP="00CE4EC3">
      <w:pPr>
        <w:pStyle w:val="af7"/>
      </w:pPr>
      <w:r>
        <w:t xml:space="preserve">            ".epub" =&gt; BookFileType.Epub,</w:t>
      </w:r>
    </w:p>
    <w:p w14:paraId="0F2F0DAE" w14:textId="77777777" w:rsidR="00CE4EC3" w:rsidRDefault="00CE4EC3" w:rsidP="00CE4EC3">
      <w:pPr>
        <w:pStyle w:val="af7"/>
      </w:pPr>
      <w:r>
        <w:t xml:space="preserve">            _ =&gt; throw new </w:t>
      </w:r>
      <w:proofErr w:type="gramStart"/>
      <w:r>
        <w:t>UnsupportedFileTypeException(</w:t>
      </w:r>
      <w:proofErr w:type="gramEnd"/>
      <w:r>
        <w:t>)</w:t>
      </w:r>
    </w:p>
    <w:p w14:paraId="1B2C74AD" w14:textId="77777777" w:rsidR="00CE4EC3" w:rsidRDefault="00CE4EC3" w:rsidP="00CE4EC3">
      <w:pPr>
        <w:pStyle w:val="af7"/>
      </w:pPr>
      <w:r>
        <w:t xml:space="preserve">        };</w:t>
      </w:r>
    </w:p>
    <w:p w14:paraId="1384C7A0" w14:textId="77777777" w:rsidR="00CE4EC3" w:rsidRDefault="00CE4EC3" w:rsidP="00CE4EC3">
      <w:pPr>
        <w:pStyle w:val="af7"/>
      </w:pPr>
      <w:r>
        <w:t>}</w:t>
      </w:r>
    </w:p>
    <w:p w14:paraId="67EAF022" w14:textId="77777777" w:rsidR="00CE4EC3" w:rsidRDefault="00CE4EC3" w:rsidP="00AA3514">
      <w:pPr>
        <w:pStyle w:val="affc"/>
      </w:pPr>
      <w:r>
        <w:t>Файл UnsupportedFileTypeException.cs:</w:t>
      </w:r>
    </w:p>
    <w:p w14:paraId="3B0B2C3B" w14:textId="77777777" w:rsidR="00CE4EC3" w:rsidRDefault="00CE4EC3" w:rsidP="00CE4EC3">
      <w:pPr>
        <w:pStyle w:val="af7"/>
      </w:pPr>
      <w:r>
        <w:t>namespace BookManager.Domain.Exceptions;</w:t>
      </w:r>
    </w:p>
    <w:p w14:paraId="36ACB225" w14:textId="77777777" w:rsidR="00CE4EC3" w:rsidRDefault="00CE4EC3" w:rsidP="00CE4EC3">
      <w:pPr>
        <w:pStyle w:val="af7"/>
      </w:pPr>
    </w:p>
    <w:p w14:paraId="1A3AFFB3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UnsupportedFileTypeException :</w:t>
      </w:r>
      <w:proofErr w:type="gramEnd"/>
      <w:r>
        <w:t xml:space="preserve"> Exception;</w:t>
      </w:r>
    </w:p>
    <w:p w14:paraId="647029BA" w14:textId="77777777" w:rsidR="00CE4EC3" w:rsidRDefault="00CE4EC3" w:rsidP="00AA3514">
      <w:pPr>
        <w:pStyle w:val="affc"/>
      </w:pPr>
      <w:r>
        <w:t>Файл ApiFixture.cs:</w:t>
      </w:r>
    </w:p>
    <w:p w14:paraId="3DFDAB26" w14:textId="77777777" w:rsidR="00CE4EC3" w:rsidRDefault="00CE4EC3" w:rsidP="00CE4EC3">
      <w:pPr>
        <w:pStyle w:val="af7"/>
      </w:pPr>
      <w:r>
        <w:t>using System.Net.Http.Headers;</w:t>
      </w:r>
    </w:p>
    <w:p w14:paraId="479B9DD5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3802C3BB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;</w:t>
      </w:r>
    </w:p>
    <w:p w14:paraId="5D1B9E1F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BookManager.Application.Common.Interfaces</w:t>
      </w:r>
      <w:proofErr w:type="gramEnd"/>
      <w:r>
        <w:t>.Services;</w:t>
      </w:r>
    </w:p>
    <w:p w14:paraId="078DE62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BookManager.Application.Persistence</w:t>
      </w:r>
      <w:proofErr w:type="gramEnd"/>
      <w:r>
        <w:t>;</w:t>
      </w:r>
    </w:p>
    <w:p w14:paraId="69C3264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Microsoft.AspNetCore.Mvc.Testing</w:t>
      </w:r>
      <w:proofErr w:type="gramEnd"/>
      <w:r>
        <w:t>;</w:t>
      </w:r>
    </w:p>
    <w:p w14:paraId="7EA16AC1" w14:textId="77777777" w:rsidR="00CE4EC3" w:rsidRDefault="00CE4EC3" w:rsidP="00CE4EC3">
      <w:pPr>
        <w:pStyle w:val="af7"/>
      </w:pPr>
      <w:r>
        <w:t>using Microsoft.EntityFrameworkCore;</w:t>
      </w:r>
    </w:p>
    <w:p w14:paraId="118967F3" w14:textId="77777777" w:rsidR="00CE4EC3" w:rsidRDefault="00CE4EC3" w:rsidP="00CE4EC3">
      <w:pPr>
        <w:pStyle w:val="af7"/>
      </w:pPr>
      <w:r>
        <w:t xml:space="preserve">using ServiceProviderServiceExtensions = </w:t>
      </w:r>
      <w:proofErr w:type="gramStart"/>
      <w:r>
        <w:t>Microsoft.Extensions.DependencyInjection.ServiceProviderServiceExtensions</w:t>
      </w:r>
      <w:proofErr w:type="gramEnd"/>
      <w:r>
        <w:t>;</w:t>
      </w:r>
    </w:p>
    <w:p w14:paraId="5F65963D" w14:textId="77777777" w:rsidR="00CE4EC3" w:rsidRDefault="00CE4EC3" w:rsidP="00CE4EC3">
      <w:pPr>
        <w:pStyle w:val="af7"/>
      </w:pPr>
    </w:p>
    <w:p w14:paraId="57418E81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BookManager.Tests.Api.IntegrationTests</w:t>
      </w:r>
      <w:proofErr w:type="gramEnd"/>
      <w:r>
        <w:t>;</w:t>
      </w:r>
    </w:p>
    <w:p w14:paraId="0904DDBB" w14:textId="77777777" w:rsidR="00CE4EC3" w:rsidRDefault="00CE4EC3" w:rsidP="00CE4EC3">
      <w:pPr>
        <w:pStyle w:val="af7"/>
      </w:pPr>
    </w:p>
    <w:p w14:paraId="1ABB13DF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ApiFixture :</w:t>
      </w:r>
      <w:proofErr w:type="gramEnd"/>
      <w:r>
        <w:t xml:space="preserve"> IDisposable</w:t>
      </w:r>
    </w:p>
    <w:p w14:paraId="15F609B0" w14:textId="77777777" w:rsidR="00CE4EC3" w:rsidRDefault="00CE4EC3" w:rsidP="00CE4EC3">
      <w:pPr>
        <w:pStyle w:val="af7"/>
      </w:pPr>
      <w:r>
        <w:t>{</w:t>
      </w:r>
    </w:p>
    <w:p w14:paraId="1ADE56D8" w14:textId="77777777" w:rsidR="00CE4EC3" w:rsidRDefault="00CE4EC3" w:rsidP="00CE4EC3">
      <w:pPr>
        <w:pStyle w:val="af7"/>
      </w:pPr>
      <w:r>
        <w:t xml:space="preserve">    private readonly WebTestAppFactory&lt;Program&gt; _factory;</w:t>
      </w:r>
    </w:p>
    <w:p w14:paraId="5EB64EE5" w14:textId="77777777" w:rsidR="00CE4EC3" w:rsidRDefault="00CE4EC3" w:rsidP="00CE4EC3">
      <w:pPr>
        <w:pStyle w:val="af7"/>
      </w:pPr>
    </w:p>
    <w:p w14:paraId="12FD8A66" w14:textId="77777777" w:rsidR="00CE4EC3" w:rsidRDefault="00CE4EC3" w:rsidP="00CE4EC3">
      <w:pPr>
        <w:pStyle w:val="af7"/>
      </w:pPr>
      <w:r>
        <w:t xml:space="preserve">    public </w:t>
      </w:r>
      <w:proofErr w:type="gramStart"/>
      <w:r>
        <w:t>ApiFixture(</w:t>
      </w:r>
      <w:proofErr w:type="gramEnd"/>
      <w:r>
        <w:t>)</w:t>
      </w:r>
    </w:p>
    <w:p w14:paraId="23B3316A" w14:textId="77777777" w:rsidR="00CE4EC3" w:rsidRDefault="00CE4EC3" w:rsidP="00CE4EC3">
      <w:pPr>
        <w:pStyle w:val="af7"/>
      </w:pPr>
      <w:r>
        <w:t xml:space="preserve">    {</w:t>
      </w:r>
    </w:p>
    <w:p w14:paraId="2C7B787D" w14:textId="77777777" w:rsidR="00CE4EC3" w:rsidRDefault="00CE4EC3" w:rsidP="00CE4EC3">
      <w:pPr>
        <w:pStyle w:val="af7"/>
      </w:pPr>
      <w:r>
        <w:t xml:space="preserve">        _factory = new WebTestAppFactory&lt;Program</w:t>
      </w:r>
      <w:proofErr w:type="gramStart"/>
      <w:r>
        <w:t>&gt;(</w:t>
      </w:r>
      <w:proofErr w:type="gramEnd"/>
      <w:r>
        <w:t>);</w:t>
      </w:r>
    </w:p>
    <w:p w14:paraId="17CA2A1B" w14:textId="77777777" w:rsidR="00CE4EC3" w:rsidRDefault="00CE4EC3" w:rsidP="00CE4EC3">
      <w:pPr>
        <w:pStyle w:val="af7"/>
      </w:pPr>
      <w:r>
        <w:t xml:space="preserve">        </w:t>
      </w:r>
      <w:proofErr w:type="gramStart"/>
      <w:r>
        <w:t>AddUser(</w:t>
      </w:r>
      <w:proofErr w:type="gramEnd"/>
      <w:r>
        <w:t>);</w:t>
      </w:r>
    </w:p>
    <w:p w14:paraId="41BE075B" w14:textId="77777777" w:rsidR="00CE4EC3" w:rsidRDefault="00CE4EC3" w:rsidP="00CE4EC3">
      <w:pPr>
        <w:pStyle w:val="af7"/>
      </w:pPr>
      <w:r>
        <w:t xml:space="preserve">    }</w:t>
      </w:r>
    </w:p>
    <w:p w14:paraId="322CF4B8" w14:textId="77777777" w:rsidR="00CE4EC3" w:rsidRDefault="00CE4EC3" w:rsidP="00CE4EC3">
      <w:pPr>
        <w:pStyle w:val="af7"/>
      </w:pPr>
    </w:p>
    <w:p w14:paraId="01B4F557" w14:textId="77777777" w:rsidR="00CE4EC3" w:rsidRDefault="00CE4EC3" w:rsidP="00CE4EC3">
      <w:pPr>
        <w:pStyle w:val="af7"/>
      </w:pPr>
      <w:r>
        <w:t xml:space="preserve">    public void </w:t>
      </w:r>
      <w:proofErr w:type="gramStart"/>
      <w:r>
        <w:t>Dispose(</w:t>
      </w:r>
      <w:proofErr w:type="gramEnd"/>
      <w:r>
        <w:t>)</w:t>
      </w:r>
    </w:p>
    <w:p w14:paraId="1634AA74" w14:textId="77777777" w:rsidR="00CE4EC3" w:rsidRDefault="00CE4EC3" w:rsidP="00CE4EC3">
      <w:pPr>
        <w:pStyle w:val="af7"/>
      </w:pPr>
      <w:r>
        <w:t xml:space="preserve">    {</w:t>
      </w:r>
    </w:p>
    <w:p w14:paraId="7D7BDF2F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GC.SuppressFinalize</w:t>
      </w:r>
      <w:proofErr w:type="spellEnd"/>
      <w:proofErr w:type="gramEnd"/>
      <w:r>
        <w:t>(this);</w:t>
      </w:r>
    </w:p>
    <w:p w14:paraId="142E0404" w14:textId="77777777" w:rsidR="00CE4EC3" w:rsidRDefault="00CE4EC3" w:rsidP="00CE4EC3">
      <w:pPr>
        <w:pStyle w:val="af7"/>
      </w:pPr>
      <w:r>
        <w:t xml:space="preserve">        using var scope = </w:t>
      </w:r>
      <w:proofErr w:type="spellStart"/>
      <w:r>
        <w:t>ServiceProviderServiceExtensions.CreateScope</w:t>
      </w:r>
      <w:proofErr w:type="spellEnd"/>
      <w:r>
        <w:t>(_</w:t>
      </w:r>
      <w:proofErr w:type="spellStart"/>
      <w:proofErr w:type="gramStart"/>
      <w:r>
        <w:t>factory.Services</w:t>
      </w:r>
      <w:proofErr w:type="spellEnd"/>
      <w:proofErr w:type="gramEnd"/>
      <w:r>
        <w:t>);</w:t>
      </w:r>
    </w:p>
    <w:p w14:paraId="445CBD55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dbContext</w:t>
      </w:r>
      <w:proofErr w:type="spellEnd"/>
      <w:r>
        <w:t xml:space="preserve"> = ServiceProviderServiceExtensions.GetRequiredService&lt;AppDbContext&gt;(</w:t>
      </w:r>
      <w:proofErr w:type="gramStart"/>
      <w:r>
        <w:t>scope.ServiceProvider</w:t>
      </w:r>
      <w:proofErr w:type="gramEnd"/>
      <w:r>
        <w:t>);</w:t>
      </w:r>
    </w:p>
    <w:p w14:paraId="34D84257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dbContext.Database.EnsureDeleted</w:t>
      </w:r>
      <w:proofErr w:type="spellEnd"/>
      <w:proofErr w:type="gramEnd"/>
      <w:r>
        <w:t>();</w:t>
      </w:r>
    </w:p>
    <w:p w14:paraId="6775E2FD" w14:textId="77777777" w:rsidR="00CE4EC3" w:rsidRDefault="00CE4EC3" w:rsidP="00CE4EC3">
      <w:pPr>
        <w:pStyle w:val="af7"/>
      </w:pPr>
      <w:r>
        <w:t xml:space="preserve">        _</w:t>
      </w:r>
      <w:proofErr w:type="spellStart"/>
      <w:proofErr w:type="gramStart"/>
      <w:r>
        <w:t>factory.Dispose</w:t>
      </w:r>
      <w:proofErr w:type="spellEnd"/>
      <w:proofErr w:type="gramEnd"/>
      <w:r>
        <w:t>();</w:t>
      </w:r>
    </w:p>
    <w:p w14:paraId="3091E684" w14:textId="77777777" w:rsidR="00CE4EC3" w:rsidRDefault="00CE4EC3" w:rsidP="00CE4EC3">
      <w:pPr>
        <w:pStyle w:val="af7"/>
      </w:pPr>
      <w:r>
        <w:t xml:space="preserve">    }</w:t>
      </w:r>
    </w:p>
    <w:p w14:paraId="6845314A" w14:textId="77777777" w:rsidR="00CE4EC3" w:rsidRDefault="00CE4EC3" w:rsidP="00CE4EC3">
      <w:pPr>
        <w:pStyle w:val="af7"/>
      </w:pPr>
    </w:p>
    <w:p w14:paraId="4180CDD5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HttpClient</w:t>
      </w:r>
      <w:proofErr w:type="spellEnd"/>
      <w:r>
        <w:t xml:space="preserve"> </w:t>
      </w:r>
      <w:proofErr w:type="spellStart"/>
      <w:proofErr w:type="gramStart"/>
      <w:r>
        <w:t>CreateClient</w:t>
      </w:r>
      <w:proofErr w:type="spellEnd"/>
      <w:r>
        <w:t>(</w:t>
      </w:r>
      <w:proofErr w:type="gramEnd"/>
      <w:r>
        <w:t>)</w:t>
      </w:r>
    </w:p>
    <w:p w14:paraId="05653814" w14:textId="77777777" w:rsidR="00CE4EC3" w:rsidRDefault="00CE4EC3" w:rsidP="00CE4EC3">
      <w:pPr>
        <w:pStyle w:val="af7"/>
      </w:pPr>
      <w:r>
        <w:t xml:space="preserve">    {</w:t>
      </w:r>
    </w:p>
    <w:p w14:paraId="172506A0" w14:textId="77777777" w:rsidR="00CE4EC3" w:rsidRDefault="00CE4EC3" w:rsidP="00CE4EC3">
      <w:pPr>
        <w:pStyle w:val="af7"/>
      </w:pPr>
      <w:r>
        <w:lastRenderedPageBreak/>
        <w:t xml:space="preserve">        return _</w:t>
      </w:r>
      <w:proofErr w:type="spellStart"/>
      <w:proofErr w:type="gramStart"/>
      <w:r>
        <w:t>factory.CreateClient</w:t>
      </w:r>
      <w:proofErr w:type="spellEnd"/>
      <w:proofErr w:type="gramEnd"/>
      <w:r>
        <w:t xml:space="preserve">(new </w:t>
      </w:r>
      <w:proofErr w:type="spellStart"/>
      <w:r>
        <w:t>WebApplicationFactoryClientOptions</w:t>
      </w:r>
      <w:proofErr w:type="spellEnd"/>
    </w:p>
    <w:p w14:paraId="027BD3D0" w14:textId="77777777" w:rsidR="00CE4EC3" w:rsidRDefault="00CE4EC3" w:rsidP="00CE4EC3">
      <w:pPr>
        <w:pStyle w:val="af7"/>
      </w:pPr>
      <w:r>
        <w:t xml:space="preserve">        {</w:t>
      </w:r>
    </w:p>
    <w:p w14:paraId="63798211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AllowAutoRedirect</w:t>
      </w:r>
      <w:proofErr w:type="spellEnd"/>
      <w:r>
        <w:t xml:space="preserve"> = false,</w:t>
      </w:r>
    </w:p>
    <w:p w14:paraId="477FA629" w14:textId="77777777" w:rsidR="00CE4EC3" w:rsidRDefault="00CE4EC3" w:rsidP="00CE4EC3">
      <w:pPr>
        <w:pStyle w:val="af7"/>
      </w:pPr>
      <w:r>
        <w:t xml:space="preserve">        });</w:t>
      </w:r>
    </w:p>
    <w:p w14:paraId="07165787" w14:textId="77777777" w:rsidR="00CE4EC3" w:rsidRDefault="00CE4EC3" w:rsidP="00CE4EC3">
      <w:pPr>
        <w:pStyle w:val="af7"/>
      </w:pPr>
      <w:r>
        <w:t xml:space="preserve">    }</w:t>
      </w:r>
    </w:p>
    <w:p w14:paraId="7F288758" w14:textId="77777777" w:rsidR="00CE4EC3" w:rsidRDefault="00CE4EC3" w:rsidP="00CE4EC3">
      <w:pPr>
        <w:pStyle w:val="af7"/>
      </w:pPr>
    </w:p>
    <w:p w14:paraId="50DD28BD" w14:textId="77777777" w:rsidR="00CE4EC3" w:rsidRDefault="00CE4EC3" w:rsidP="00CE4EC3">
      <w:pPr>
        <w:pStyle w:val="af7"/>
      </w:pPr>
      <w:r>
        <w:t xml:space="preserve">    public </w:t>
      </w:r>
      <w:proofErr w:type="spellStart"/>
      <w:r>
        <w:t>HttpClient</w:t>
      </w:r>
      <w:proofErr w:type="spellEnd"/>
      <w:r>
        <w:t xml:space="preserve"> </w:t>
      </w:r>
      <w:proofErr w:type="spellStart"/>
      <w:proofErr w:type="gramStart"/>
      <w:r>
        <w:t>CreateAuthenticatedClient</w:t>
      </w:r>
      <w:proofErr w:type="spellEnd"/>
      <w:r>
        <w:t>(</w:t>
      </w:r>
      <w:proofErr w:type="gramEnd"/>
      <w:r>
        <w:t>)</w:t>
      </w:r>
    </w:p>
    <w:p w14:paraId="4F70B88B" w14:textId="77777777" w:rsidR="00CE4EC3" w:rsidRDefault="00CE4EC3" w:rsidP="00CE4EC3">
      <w:pPr>
        <w:pStyle w:val="af7"/>
      </w:pPr>
      <w:r>
        <w:t xml:space="preserve">    {</w:t>
      </w:r>
    </w:p>
    <w:p w14:paraId="32649D30" w14:textId="77777777" w:rsidR="00CE4EC3" w:rsidRDefault="00CE4EC3" w:rsidP="00CE4EC3">
      <w:pPr>
        <w:pStyle w:val="af7"/>
      </w:pPr>
      <w:r>
        <w:t xml:space="preserve">        using var scope = </w:t>
      </w:r>
      <w:proofErr w:type="spellStart"/>
      <w:r>
        <w:t>ServiceProviderServiceExtensions.CreateScope</w:t>
      </w:r>
      <w:proofErr w:type="spellEnd"/>
      <w:r>
        <w:t>(_</w:t>
      </w:r>
      <w:proofErr w:type="spellStart"/>
      <w:proofErr w:type="gramStart"/>
      <w:r>
        <w:t>factory.Services</w:t>
      </w:r>
      <w:proofErr w:type="spellEnd"/>
      <w:proofErr w:type="gramEnd"/>
      <w:r>
        <w:t>);</w:t>
      </w:r>
    </w:p>
    <w:p w14:paraId="58EF1B78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authService</w:t>
      </w:r>
      <w:proofErr w:type="spellEnd"/>
      <w:r>
        <w:t xml:space="preserve"> = ServiceProviderServiceExtensions.GetRequiredService&lt;IAuthenticationService&gt;(</w:t>
      </w:r>
      <w:proofErr w:type="gramStart"/>
      <w:r>
        <w:t>scope.ServiceProvider</w:t>
      </w:r>
      <w:proofErr w:type="gramEnd"/>
      <w:r>
        <w:t>);</w:t>
      </w:r>
    </w:p>
    <w:p w14:paraId="67FDAD0C" w14:textId="77777777" w:rsidR="00CE4EC3" w:rsidRDefault="00CE4EC3" w:rsidP="00CE4EC3">
      <w:pPr>
        <w:pStyle w:val="af7"/>
      </w:pPr>
      <w:r>
        <w:t xml:space="preserve">        var token = </w:t>
      </w:r>
      <w:proofErr w:type="spellStart"/>
      <w:r>
        <w:t>authService.SignIn</w:t>
      </w:r>
      <w:proofErr w:type="spellEnd"/>
      <w:r>
        <w:t xml:space="preserve">(new </w:t>
      </w:r>
      <w:proofErr w:type="spellStart"/>
      <w:proofErr w:type="gramStart"/>
      <w:r>
        <w:t>AuthenticationRequestDto</w:t>
      </w:r>
      <w:proofErr w:type="spellEnd"/>
      <w:r>
        <w:t>(</w:t>
      </w:r>
      <w:proofErr w:type="spellStart"/>
      <w:proofErr w:type="gramEnd"/>
      <w:r>
        <w:t>Constants.UserName</w:t>
      </w:r>
      <w:proofErr w:type="spellEnd"/>
      <w:r>
        <w:t xml:space="preserve">, </w:t>
      </w:r>
      <w:proofErr w:type="spellStart"/>
      <w:r>
        <w:t>Constants.UserPinCode</w:t>
      </w:r>
      <w:proofErr w:type="spellEnd"/>
      <w:r>
        <w:t>))</w:t>
      </w:r>
    </w:p>
    <w:p w14:paraId="09E49921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.Result</w:t>
      </w:r>
      <w:proofErr w:type="gramEnd"/>
    </w:p>
    <w:p w14:paraId="21D32C74" w14:textId="77777777" w:rsidR="00CE4EC3" w:rsidRDefault="00CE4EC3" w:rsidP="00CE4EC3">
      <w:pPr>
        <w:pStyle w:val="af7"/>
      </w:pPr>
      <w:r>
        <w:t xml:space="preserve">            </w:t>
      </w:r>
      <w:proofErr w:type="gramStart"/>
      <w:r>
        <w:t>.</w:t>
      </w:r>
      <w:proofErr w:type="spellStart"/>
      <w:r>
        <w:t>AccessToken</w:t>
      </w:r>
      <w:proofErr w:type="spellEnd"/>
      <w:r>
        <w:t>!;</w:t>
      </w:r>
      <w:proofErr w:type="gramEnd"/>
    </w:p>
    <w:p w14:paraId="3D5D3116" w14:textId="77777777" w:rsidR="00CE4EC3" w:rsidRDefault="00CE4EC3" w:rsidP="00CE4EC3">
      <w:pPr>
        <w:pStyle w:val="af7"/>
      </w:pPr>
      <w:r>
        <w:t xml:space="preserve">        var client = _</w:t>
      </w:r>
      <w:proofErr w:type="spellStart"/>
      <w:proofErr w:type="gramStart"/>
      <w:r>
        <w:t>factory.CreateClient</w:t>
      </w:r>
      <w:proofErr w:type="spellEnd"/>
      <w:proofErr w:type="gramEnd"/>
      <w:r>
        <w:t xml:space="preserve">(new </w:t>
      </w:r>
      <w:proofErr w:type="spellStart"/>
      <w:r>
        <w:t>WebApplicationFactoryClientOptions</w:t>
      </w:r>
      <w:proofErr w:type="spellEnd"/>
    </w:p>
    <w:p w14:paraId="3B30F5C1" w14:textId="77777777" w:rsidR="00CE4EC3" w:rsidRDefault="00CE4EC3" w:rsidP="00CE4EC3">
      <w:pPr>
        <w:pStyle w:val="af7"/>
      </w:pPr>
      <w:r>
        <w:t xml:space="preserve">        {</w:t>
      </w:r>
    </w:p>
    <w:p w14:paraId="6050C201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AllowAutoRedirect</w:t>
      </w:r>
      <w:proofErr w:type="spellEnd"/>
      <w:r>
        <w:t xml:space="preserve"> = false,</w:t>
      </w:r>
    </w:p>
    <w:p w14:paraId="152F98DA" w14:textId="77777777" w:rsidR="00CE4EC3" w:rsidRDefault="00CE4EC3" w:rsidP="00CE4EC3">
      <w:pPr>
        <w:pStyle w:val="af7"/>
      </w:pPr>
      <w:r>
        <w:t xml:space="preserve">        });</w:t>
      </w:r>
    </w:p>
    <w:p w14:paraId="5E0799AB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client.DefaultRequestHeaders.Authorization</w:t>
      </w:r>
      <w:proofErr w:type="spellEnd"/>
      <w:proofErr w:type="gramEnd"/>
      <w:r>
        <w:t xml:space="preserve"> = new </w:t>
      </w:r>
      <w:proofErr w:type="spellStart"/>
      <w:r>
        <w:t>AuthenticationHeaderValue</w:t>
      </w:r>
      <w:proofErr w:type="spellEnd"/>
      <w:r>
        <w:t>("Bearer", token);</w:t>
      </w:r>
    </w:p>
    <w:p w14:paraId="649F10FB" w14:textId="77777777" w:rsidR="00CE4EC3" w:rsidRDefault="00CE4EC3" w:rsidP="00CE4EC3">
      <w:pPr>
        <w:pStyle w:val="af7"/>
      </w:pPr>
      <w:r>
        <w:t xml:space="preserve">        return client;</w:t>
      </w:r>
    </w:p>
    <w:p w14:paraId="455B618C" w14:textId="77777777" w:rsidR="00CE4EC3" w:rsidRDefault="00CE4EC3" w:rsidP="00CE4EC3">
      <w:pPr>
        <w:pStyle w:val="af7"/>
      </w:pPr>
      <w:r>
        <w:t xml:space="preserve">    }</w:t>
      </w:r>
    </w:p>
    <w:p w14:paraId="5DBA1512" w14:textId="77777777" w:rsidR="00CE4EC3" w:rsidRDefault="00CE4EC3" w:rsidP="00CE4EC3">
      <w:pPr>
        <w:pStyle w:val="af7"/>
      </w:pPr>
    </w:p>
    <w:p w14:paraId="46C72BE1" w14:textId="77777777" w:rsidR="00CE4EC3" w:rsidRDefault="00CE4EC3" w:rsidP="00CE4EC3">
      <w:pPr>
        <w:pStyle w:val="af7"/>
      </w:pPr>
      <w:r>
        <w:t xml:space="preserve">    public void </w:t>
      </w:r>
      <w:proofErr w:type="gramStart"/>
      <w:r>
        <w:t>Cleanup(</w:t>
      </w:r>
      <w:proofErr w:type="gramEnd"/>
      <w:r>
        <w:t>)</w:t>
      </w:r>
    </w:p>
    <w:p w14:paraId="61EB367F" w14:textId="77777777" w:rsidR="00CE4EC3" w:rsidRDefault="00CE4EC3" w:rsidP="00CE4EC3">
      <w:pPr>
        <w:pStyle w:val="af7"/>
      </w:pPr>
      <w:r>
        <w:t xml:space="preserve">    {</w:t>
      </w:r>
    </w:p>
    <w:p w14:paraId="17968539" w14:textId="77777777" w:rsidR="00CE4EC3" w:rsidRDefault="00CE4EC3" w:rsidP="00CE4EC3">
      <w:pPr>
        <w:pStyle w:val="af7"/>
      </w:pPr>
      <w:r>
        <w:t xml:space="preserve">        using var scope = </w:t>
      </w:r>
      <w:proofErr w:type="spellStart"/>
      <w:r>
        <w:t>ServiceProviderServiceExtensions.CreateScope</w:t>
      </w:r>
      <w:proofErr w:type="spellEnd"/>
      <w:r>
        <w:t>(_</w:t>
      </w:r>
      <w:proofErr w:type="spellStart"/>
      <w:proofErr w:type="gramStart"/>
      <w:r>
        <w:t>factory.Services</w:t>
      </w:r>
      <w:proofErr w:type="spellEnd"/>
      <w:proofErr w:type="gramEnd"/>
      <w:r>
        <w:t>);</w:t>
      </w:r>
    </w:p>
    <w:p w14:paraId="0481A27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dbContext</w:t>
      </w:r>
      <w:proofErr w:type="spellEnd"/>
      <w:r>
        <w:t xml:space="preserve"> = ServiceProviderServiceExtensions.GetRequiredService&lt;AppDbContext&gt;(</w:t>
      </w:r>
      <w:proofErr w:type="gramStart"/>
      <w:r>
        <w:t>scope.ServiceProvider</w:t>
      </w:r>
      <w:proofErr w:type="gramEnd"/>
      <w:r>
        <w:t>);</w:t>
      </w:r>
    </w:p>
    <w:p w14:paraId="7C418E82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dbContext.Books.ExecuteDelete</w:t>
      </w:r>
      <w:proofErr w:type="spellEnd"/>
      <w:proofErr w:type="gramEnd"/>
      <w:r>
        <w:t>();</w:t>
      </w:r>
    </w:p>
    <w:p w14:paraId="7A04F9AC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dbContext.BookTexts.ExecuteDelete</w:t>
      </w:r>
      <w:proofErr w:type="spellEnd"/>
      <w:proofErr w:type="gramEnd"/>
      <w:r>
        <w:t>();</w:t>
      </w:r>
    </w:p>
    <w:p w14:paraId="2BEB43C8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dbContext.DictionaryWords.ExecuteDelete</w:t>
      </w:r>
      <w:proofErr w:type="spellEnd"/>
      <w:proofErr w:type="gramEnd"/>
      <w:r>
        <w:t>();</w:t>
      </w:r>
    </w:p>
    <w:p w14:paraId="7B9412B7" w14:textId="77777777" w:rsidR="00CE4EC3" w:rsidRDefault="00CE4EC3" w:rsidP="00CE4EC3">
      <w:pPr>
        <w:pStyle w:val="af7"/>
      </w:pPr>
      <w:r>
        <w:t xml:space="preserve">    }</w:t>
      </w:r>
    </w:p>
    <w:p w14:paraId="7A9EE61F" w14:textId="77777777" w:rsidR="00CE4EC3" w:rsidRDefault="00CE4EC3" w:rsidP="00CE4EC3">
      <w:pPr>
        <w:pStyle w:val="af7"/>
      </w:pPr>
    </w:p>
    <w:p w14:paraId="3CEF25FA" w14:textId="77777777" w:rsidR="00CE4EC3" w:rsidRDefault="00CE4EC3" w:rsidP="00CE4EC3">
      <w:pPr>
        <w:pStyle w:val="af7"/>
      </w:pPr>
      <w:r>
        <w:t xml:space="preserve">    private void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)</w:t>
      </w:r>
    </w:p>
    <w:p w14:paraId="3D90C542" w14:textId="77777777" w:rsidR="00CE4EC3" w:rsidRDefault="00CE4EC3" w:rsidP="00CE4EC3">
      <w:pPr>
        <w:pStyle w:val="af7"/>
      </w:pPr>
      <w:r>
        <w:t xml:space="preserve">    {</w:t>
      </w:r>
    </w:p>
    <w:p w14:paraId="75EC3BDB" w14:textId="77777777" w:rsidR="00CE4EC3" w:rsidRDefault="00CE4EC3" w:rsidP="00CE4EC3">
      <w:pPr>
        <w:pStyle w:val="af7"/>
      </w:pPr>
      <w:r>
        <w:t xml:space="preserve">        using var scope = </w:t>
      </w:r>
      <w:proofErr w:type="spellStart"/>
      <w:r>
        <w:t>ServiceProviderServiceExtensions.CreateScope</w:t>
      </w:r>
      <w:proofErr w:type="spellEnd"/>
      <w:r>
        <w:t>(_</w:t>
      </w:r>
      <w:proofErr w:type="spellStart"/>
      <w:proofErr w:type="gramStart"/>
      <w:r>
        <w:t>factory.Services</w:t>
      </w:r>
      <w:proofErr w:type="spellEnd"/>
      <w:proofErr w:type="gramEnd"/>
      <w:r>
        <w:t>);</w:t>
      </w:r>
    </w:p>
    <w:p w14:paraId="02C13A5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userService</w:t>
      </w:r>
      <w:proofErr w:type="spellEnd"/>
      <w:r>
        <w:t xml:space="preserve"> = ServiceProviderServiceExtensions.GetRequiredService&lt;IUserService&gt;(</w:t>
      </w:r>
      <w:proofErr w:type="gramStart"/>
      <w:r>
        <w:t>scope.ServiceProvider</w:t>
      </w:r>
      <w:proofErr w:type="gramEnd"/>
      <w:r>
        <w:t>);</w:t>
      </w:r>
    </w:p>
    <w:p w14:paraId="49E715B5" w14:textId="77777777" w:rsidR="00CE4EC3" w:rsidRDefault="00CE4EC3" w:rsidP="00CE4EC3">
      <w:pPr>
        <w:pStyle w:val="af7"/>
      </w:pPr>
      <w:r>
        <w:t xml:space="preserve">        var user = </w:t>
      </w:r>
      <w:proofErr w:type="spellStart"/>
      <w:r>
        <w:t>userService.CreateUser</w:t>
      </w:r>
      <w:proofErr w:type="spellEnd"/>
      <w:r>
        <w:t xml:space="preserve">(new </w:t>
      </w:r>
      <w:proofErr w:type="spellStart"/>
      <w:r>
        <w:t>UserAddRequest</w:t>
      </w:r>
      <w:proofErr w:type="spellEnd"/>
    </w:p>
    <w:p w14:paraId="4138AA41" w14:textId="77777777" w:rsidR="00CE4EC3" w:rsidRDefault="00CE4EC3" w:rsidP="00CE4EC3">
      <w:pPr>
        <w:pStyle w:val="af7"/>
      </w:pPr>
      <w:r>
        <w:t xml:space="preserve">        {</w:t>
      </w:r>
    </w:p>
    <w:p w14:paraId="35E866DE" w14:textId="77777777" w:rsidR="00CE4EC3" w:rsidRDefault="00CE4EC3" w:rsidP="00CE4EC3">
      <w:pPr>
        <w:pStyle w:val="af7"/>
      </w:pPr>
      <w:r>
        <w:t xml:space="preserve">            Name = </w:t>
      </w:r>
      <w:proofErr w:type="spellStart"/>
      <w:r>
        <w:t>Constants.UserName</w:t>
      </w:r>
      <w:proofErr w:type="spellEnd"/>
      <w:r>
        <w:t>,</w:t>
      </w:r>
    </w:p>
    <w:p w14:paraId="2FBF11AA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Constants.UserPinCode</w:t>
      </w:r>
      <w:proofErr w:type="spellEnd"/>
      <w:r>
        <w:t>,</w:t>
      </w:r>
    </w:p>
    <w:p w14:paraId="50157761" w14:textId="77777777" w:rsidR="00CE4EC3" w:rsidRDefault="00CE4EC3" w:rsidP="00CE4EC3">
      <w:pPr>
        <w:pStyle w:val="af7"/>
      </w:pPr>
      <w:r>
        <w:t xml:space="preserve">        }</w:t>
      </w:r>
      <w:proofErr w:type="gramStart"/>
      <w:r>
        <w:t>).Result</w:t>
      </w:r>
      <w:proofErr w:type="gramEnd"/>
      <w:r>
        <w:t>;</w:t>
      </w:r>
    </w:p>
    <w:p w14:paraId="6291AF29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Console.WriteLine</w:t>
      </w:r>
      <w:proofErr w:type="spellEnd"/>
      <w:r>
        <w:t>($"The user ${</w:t>
      </w:r>
      <w:proofErr w:type="spellStart"/>
      <w:proofErr w:type="gramStart"/>
      <w:r>
        <w:t>user.Name</w:t>
      </w:r>
      <w:proofErr w:type="spellEnd"/>
      <w:proofErr w:type="gramEnd"/>
      <w:r>
        <w:t>} created.");</w:t>
      </w:r>
    </w:p>
    <w:p w14:paraId="09F99974" w14:textId="77777777" w:rsidR="00CE4EC3" w:rsidRDefault="00CE4EC3" w:rsidP="00CE4EC3">
      <w:pPr>
        <w:pStyle w:val="af7"/>
      </w:pPr>
      <w:r>
        <w:t xml:space="preserve">    }</w:t>
      </w:r>
    </w:p>
    <w:p w14:paraId="4780BDA6" w14:textId="77777777" w:rsidR="00CE4EC3" w:rsidRDefault="00CE4EC3" w:rsidP="00CE4EC3">
      <w:pPr>
        <w:pStyle w:val="af7"/>
      </w:pPr>
      <w:r>
        <w:t>}</w:t>
      </w:r>
    </w:p>
    <w:p w14:paraId="30F86039" w14:textId="77777777" w:rsidR="00CE4EC3" w:rsidRDefault="00CE4EC3" w:rsidP="00CE4EC3">
      <w:pPr>
        <w:pStyle w:val="af7"/>
      </w:pPr>
    </w:p>
    <w:p w14:paraId="43903928" w14:textId="77777777" w:rsidR="00CE4EC3" w:rsidRDefault="00CE4EC3" w:rsidP="00CE4EC3">
      <w:pPr>
        <w:pStyle w:val="af7"/>
      </w:pPr>
      <w:r>
        <w:t>[</w:t>
      </w:r>
      <w:proofErr w:type="spellStart"/>
      <w:proofErr w:type="gramStart"/>
      <w:r>
        <w:t>CollectionDefinition</w:t>
      </w:r>
      <w:proofErr w:type="spellEnd"/>
      <w:r>
        <w:t>(</w:t>
      </w:r>
      <w:proofErr w:type="gramEnd"/>
      <w:r>
        <w:t>"Api collection")]</w:t>
      </w:r>
    </w:p>
    <w:p w14:paraId="0EED9431" w14:textId="77777777" w:rsidR="00CE4EC3" w:rsidRDefault="00CE4EC3" w:rsidP="00CE4EC3">
      <w:pPr>
        <w:pStyle w:val="af7"/>
      </w:pPr>
      <w:r>
        <w:t xml:space="preserve">public class </w:t>
      </w:r>
      <w:proofErr w:type="spellStart"/>
      <w:proofErr w:type="gramStart"/>
      <w:r>
        <w:t>ApiFixtureCollection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ICollectionFixture</w:t>
      </w:r>
      <w:proofErr w:type="spellEnd"/>
      <w:r>
        <w:t>&lt;</w:t>
      </w:r>
      <w:proofErr w:type="spellStart"/>
      <w:r>
        <w:t>ApiFixture</w:t>
      </w:r>
      <w:proofErr w:type="spellEnd"/>
      <w:r>
        <w:t>&gt;;</w:t>
      </w:r>
    </w:p>
    <w:p w14:paraId="4B5ADB6A" w14:textId="77777777" w:rsidR="00CE4EC3" w:rsidRDefault="00CE4EC3" w:rsidP="00AA3514">
      <w:pPr>
        <w:pStyle w:val="affc"/>
      </w:pPr>
      <w:r>
        <w:t>Файл BookTests.cs:</w:t>
      </w:r>
    </w:p>
    <w:p w14:paraId="77A05383" w14:textId="77777777" w:rsidR="00CE4EC3" w:rsidRDefault="00CE4EC3" w:rsidP="00CE4EC3">
      <w:pPr>
        <w:pStyle w:val="af7"/>
      </w:pPr>
      <w:r>
        <w:t>using System.Net;</w:t>
      </w:r>
    </w:p>
    <w:p w14:paraId="5CB0B8E8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System.Net.Http.Json</w:t>
      </w:r>
      <w:proofErr w:type="gramEnd"/>
      <w:r>
        <w:t>;</w:t>
      </w:r>
    </w:p>
    <w:p w14:paraId="02B280EA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</w:t>
      </w:r>
      <w:proofErr w:type="gramEnd"/>
      <w:r>
        <w:t>;</w:t>
      </w:r>
    </w:p>
    <w:p w14:paraId="15084250" w14:textId="77777777" w:rsidR="00CE4EC3" w:rsidRDefault="00CE4EC3" w:rsidP="00CE4EC3">
      <w:pPr>
        <w:pStyle w:val="af7"/>
      </w:pPr>
      <w:r>
        <w:t>using Blake3;</w:t>
      </w:r>
    </w:p>
    <w:p w14:paraId="78E4BE78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7A6BF667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BookManager.Domain.Enums</w:t>
      </w:r>
      <w:proofErr w:type="gramEnd"/>
      <w:r>
        <w:t>;</w:t>
      </w:r>
    </w:p>
    <w:p w14:paraId="1AD8D484" w14:textId="77777777" w:rsidR="00CE4EC3" w:rsidRDefault="00CE4EC3" w:rsidP="00CE4EC3">
      <w:pPr>
        <w:pStyle w:val="af7"/>
      </w:pPr>
      <w:r>
        <w:t>using File = System.IO.File;</w:t>
      </w:r>
    </w:p>
    <w:p w14:paraId="0B5D929D" w14:textId="77777777" w:rsidR="00CE4EC3" w:rsidRDefault="00CE4EC3" w:rsidP="00CE4EC3">
      <w:pPr>
        <w:pStyle w:val="af7"/>
      </w:pPr>
    </w:p>
    <w:p w14:paraId="1FCE4F87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BookManager.Tests.Api.IntegrationTests</w:t>
      </w:r>
      <w:proofErr w:type="gramEnd"/>
      <w:r>
        <w:t>;</w:t>
      </w:r>
    </w:p>
    <w:p w14:paraId="48CDB440" w14:textId="77777777" w:rsidR="00CE4EC3" w:rsidRDefault="00CE4EC3" w:rsidP="00CE4EC3">
      <w:pPr>
        <w:pStyle w:val="af7"/>
      </w:pPr>
    </w:p>
    <w:p w14:paraId="1688DCA9" w14:textId="77777777" w:rsidR="00CE4EC3" w:rsidRDefault="00CE4EC3" w:rsidP="00CE4EC3">
      <w:pPr>
        <w:pStyle w:val="af7"/>
      </w:pPr>
      <w:r>
        <w:t>[</w:t>
      </w:r>
      <w:proofErr w:type="gramStart"/>
      <w:r>
        <w:t>Collection(</w:t>
      </w:r>
      <w:proofErr w:type="gramEnd"/>
      <w:r>
        <w:t>"Api collection")]</w:t>
      </w:r>
    </w:p>
    <w:p w14:paraId="1B85F7F8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BookControllerTests(</w:t>
      </w:r>
      <w:proofErr w:type="gramEnd"/>
      <w:r>
        <w:t>ApiFixture apiFixture)</w:t>
      </w:r>
    </w:p>
    <w:p w14:paraId="7D869DE3" w14:textId="77777777" w:rsidR="00CE4EC3" w:rsidRDefault="00CE4EC3" w:rsidP="00CE4EC3">
      <w:pPr>
        <w:pStyle w:val="af7"/>
      </w:pPr>
      <w:r>
        <w:t>{</w:t>
      </w:r>
    </w:p>
    <w:p w14:paraId="30640188" w14:textId="77777777" w:rsidR="00CE4EC3" w:rsidRDefault="00CE4EC3" w:rsidP="00CE4EC3">
      <w:pPr>
        <w:pStyle w:val="af7"/>
      </w:pPr>
      <w:r>
        <w:t xml:space="preserve">    private const string RequestUri = "books";</w:t>
      </w:r>
    </w:p>
    <w:p w14:paraId="079B7FD3" w14:textId="77777777" w:rsidR="00CE4EC3" w:rsidRDefault="00CE4EC3" w:rsidP="00CE4EC3">
      <w:pPr>
        <w:pStyle w:val="af7"/>
      </w:pPr>
      <w:r>
        <w:t xml:space="preserve">    private readonly HttpClient _client = apiFixture.CreateAuthenticatedClient();</w:t>
      </w:r>
    </w:p>
    <w:p w14:paraId="738364B7" w14:textId="77777777" w:rsidR="00CE4EC3" w:rsidRDefault="00CE4EC3" w:rsidP="00CE4EC3">
      <w:pPr>
        <w:pStyle w:val="af7"/>
      </w:pPr>
    </w:p>
    <w:p w14:paraId="12BBC0FC" w14:textId="77777777" w:rsidR="00CE4EC3" w:rsidRDefault="00CE4EC3" w:rsidP="00CE4EC3">
      <w:pPr>
        <w:pStyle w:val="af7"/>
      </w:pPr>
      <w:r>
        <w:t xml:space="preserve">    private readonly JsonSerializerOptions _jsonSerializerOptions = </w:t>
      </w:r>
      <w:proofErr w:type="gramStart"/>
      <w:r>
        <w:t>new(</w:t>
      </w:r>
      <w:proofErr w:type="gramEnd"/>
      <w:r>
        <w:t>)</w:t>
      </w:r>
    </w:p>
    <w:p w14:paraId="47E74ACE" w14:textId="77777777" w:rsidR="00CE4EC3" w:rsidRDefault="00CE4EC3" w:rsidP="00CE4EC3">
      <w:pPr>
        <w:pStyle w:val="af7"/>
      </w:pPr>
      <w:r>
        <w:t xml:space="preserve">    {</w:t>
      </w:r>
    </w:p>
    <w:p w14:paraId="0F2D90B6" w14:textId="77777777" w:rsidR="00CE4EC3" w:rsidRDefault="00CE4EC3" w:rsidP="00CE4EC3">
      <w:pPr>
        <w:pStyle w:val="af7"/>
      </w:pPr>
      <w:r>
        <w:t xml:space="preserve">        PropertyNamingPolicy = JsonNamingPolicy.CamelCase,</w:t>
      </w:r>
    </w:p>
    <w:p w14:paraId="621561B8" w14:textId="77777777" w:rsidR="00CE4EC3" w:rsidRDefault="00CE4EC3" w:rsidP="00CE4EC3">
      <w:pPr>
        <w:pStyle w:val="af7"/>
      </w:pPr>
      <w:r>
        <w:t xml:space="preserve">    };</w:t>
      </w:r>
    </w:p>
    <w:p w14:paraId="6952B43F" w14:textId="77777777" w:rsidR="00CE4EC3" w:rsidRDefault="00CE4EC3" w:rsidP="00CE4EC3">
      <w:pPr>
        <w:pStyle w:val="af7"/>
      </w:pPr>
    </w:p>
    <w:p w14:paraId="24D9BE03" w14:textId="77777777" w:rsidR="00CE4EC3" w:rsidRDefault="00CE4EC3" w:rsidP="00CE4EC3">
      <w:pPr>
        <w:pStyle w:val="af7"/>
      </w:pPr>
      <w:r>
        <w:t xml:space="preserve">    [Fact]</w:t>
      </w:r>
    </w:p>
    <w:p w14:paraId="505B4CDC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GetBooks_</w:t>
      </w:r>
      <w:proofErr w:type="gramStart"/>
      <w:r>
        <w:t>ReturnsBookList</w:t>
      </w:r>
      <w:proofErr w:type="spellEnd"/>
      <w:r>
        <w:t>(</w:t>
      </w:r>
      <w:proofErr w:type="gramEnd"/>
      <w:r>
        <w:t>)</w:t>
      </w:r>
    </w:p>
    <w:p w14:paraId="59A0709B" w14:textId="77777777" w:rsidR="00CE4EC3" w:rsidRDefault="00CE4EC3" w:rsidP="00CE4EC3">
      <w:pPr>
        <w:pStyle w:val="af7"/>
      </w:pPr>
      <w:r>
        <w:t xml:space="preserve">    {</w:t>
      </w:r>
    </w:p>
    <w:p w14:paraId="7B0CDE98" w14:textId="77777777" w:rsidR="00CE4EC3" w:rsidRDefault="00CE4EC3" w:rsidP="00CE4EC3">
      <w:pPr>
        <w:pStyle w:val="af7"/>
      </w:pPr>
      <w:r>
        <w:t xml:space="preserve">        await </w:t>
      </w:r>
      <w:proofErr w:type="spellStart"/>
      <w:proofErr w:type="gramStart"/>
      <w:r>
        <w:t>AddBookAsync</w:t>
      </w:r>
      <w:proofErr w:type="spellEnd"/>
      <w:r>
        <w:t>(</w:t>
      </w:r>
      <w:proofErr w:type="gramEnd"/>
      <w:r>
        <w:t>_client, _</w:t>
      </w:r>
      <w:proofErr w:type="spellStart"/>
      <w:r>
        <w:t>jsonSerializerOptions</w:t>
      </w:r>
      <w:proofErr w:type="spellEnd"/>
      <w:r>
        <w:t xml:space="preserve">, </w:t>
      </w:r>
      <w:proofErr w:type="spellStart"/>
      <w:r>
        <w:t>Constants.TestFilepath</w:t>
      </w:r>
      <w:proofErr w:type="spellEnd"/>
      <w:r>
        <w:t>);</w:t>
      </w:r>
    </w:p>
    <w:p w14:paraId="37C469D3" w14:textId="77777777" w:rsidR="00CE4EC3" w:rsidRDefault="00CE4EC3" w:rsidP="00CE4EC3">
      <w:pPr>
        <w:pStyle w:val="af7"/>
      </w:pPr>
      <w:r>
        <w:t xml:space="preserve">        var response = await _</w:t>
      </w:r>
      <w:proofErr w:type="spellStart"/>
      <w:proofErr w:type="gramStart"/>
      <w:r>
        <w:t>client.GetAsync</w:t>
      </w:r>
      <w:proofErr w:type="spellEnd"/>
      <w:proofErr w:type="gramEnd"/>
      <w:r>
        <w:t>($"{</w:t>
      </w:r>
      <w:proofErr w:type="spellStart"/>
      <w:r>
        <w:t>RequestUri</w:t>
      </w:r>
      <w:proofErr w:type="spellEnd"/>
      <w:r>
        <w:t>}?</w:t>
      </w:r>
      <w:proofErr w:type="spellStart"/>
      <w:r>
        <w:t>pageNumber</w:t>
      </w:r>
      <w:proofErr w:type="spellEnd"/>
      <w:r>
        <w:t>=1&amp;pageSize=10");</w:t>
      </w:r>
    </w:p>
    <w:p w14:paraId="051CA031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HttpStatusCode.OK</w:t>
      </w:r>
      <w:proofErr w:type="spellEnd"/>
      <w:r>
        <w:t xml:space="preserve">, </w:t>
      </w:r>
      <w:proofErr w:type="spellStart"/>
      <w:proofErr w:type="gramStart"/>
      <w:r>
        <w:t>response.StatusCode</w:t>
      </w:r>
      <w:proofErr w:type="spellEnd"/>
      <w:proofErr w:type="gramEnd"/>
      <w:r>
        <w:t>);</w:t>
      </w:r>
    </w:p>
    <w:p w14:paraId="363A37CA" w14:textId="77777777" w:rsidR="00CE4EC3" w:rsidRDefault="00CE4EC3" w:rsidP="00CE4EC3">
      <w:pPr>
        <w:pStyle w:val="af7"/>
      </w:pPr>
      <w:r>
        <w:t xml:space="preserve">        var books = await </w:t>
      </w:r>
      <w:proofErr w:type="spellStart"/>
      <w:r>
        <w:t>JsonSerializer.DeserializeAsync</w:t>
      </w:r>
      <w:proofErr w:type="spellEnd"/>
      <w:r>
        <w:t>&lt;</w:t>
      </w:r>
      <w:proofErr w:type="spellStart"/>
      <w:r>
        <w:t>PageDto</w:t>
      </w:r>
      <w:proofErr w:type="spellEnd"/>
      <w:r>
        <w:t>&lt;</w:t>
      </w:r>
      <w:proofErr w:type="spellStart"/>
      <w:r>
        <w:t>BookDto</w:t>
      </w:r>
      <w:proofErr w:type="spellEnd"/>
      <w:r>
        <w:t>&gt;</w:t>
      </w:r>
      <w:proofErr w:type="gramStart"/>
      <w:r>
        <w:t>&gt;(</w:t>
      </w:r>
      <w:proofErr w:type="gramEnd"/>
      <w:r>
        <w:t xml:space="preserve">await </w:t>
      </w:r>
      <w:proofErr w:type="spellStart"/>
      <w:r>
        <w:t>response.Content.ReadAsStreamAsync</w:t>
      </w:r>
      <w:proofErr w:type="spellEnd"/>
      <w:r>
        <w:t>(),</w:t>
      </w:r>
    </w:p>
    <w:p w14:paraId="727B1EDD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jsonSerializerOptions</w:t>
      </w:r>
      <w:proofErr w:type="spellEnd"/>
      <w:r>
        <w:t>);</w:t>
      </w:r>
    </w:p>
    <w:p w14:paraId="785C065C" w14:textId="77777777" w:rsidR="00CE4EC3" w:rsidRDefault="00CE4EC3" w:rsidP="00CE4EC3">
      <w:pPr>
        <w:pStyle w:val="af7"/>
      </w:pPr>
      <w:r>
        <w:lastRenderedPageBreak/>
        <w:t xml:space="preserve">        </w:t>
      </w:r>
      <w:proofErr w:type="spellStart"/>
      <w:r>
        <w:t>Assert.NotNull</w:t>
      </w:r>
      <w:proofErr w:type="spellEnd"/>
      <w:r>
        <w:t>(books);</w:t>
      </w:r>
    </w:p>
    <w:p w14:paraId="7D6CDDD8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Assert.NotEmpty</w:t>
      </w:r>
      <w:proofErr w:type="spellEnd"/>
      <w:r>
        <w:t>(</w:t>
      </w:r>
      <w:proofErr w:type="spellStart"/>
      <w:proofErr w:type="gramStart"/>
      <w:r>
        <w:t>books.Items</w:t>
      </w:r>
      <w:proofErr w:type="spellEnd"/>
      <w:proofErr w:type="gramEnd"/>
      <w:r>
        <w:t>);</w:t>
      </w:r>
    </w:p>
    <w:p w14:paraId="5487B35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apiFixture.Cleanup</w:t>
      </w:r>
      <w:proofErr w:type="spellEnd"/>
      <w:r>
        <w:t>();</w:t>
      </w:r>
    </w:p>
    <w:p w14:paraId="74F8AF0E" w14:textId="77777777" w:rsidR="00CE4EC3" w:rsidRDefault="00CE4EC3" w:rsidP="00CE4EC3">
      <w:pPr>
        <w:pStyle w:val="af7"/>
      </w:pPr>
      <w:r>
        <w:t xml:space="preserve">    }</w:t>
      </w:r>
    </w:p>
    <w:p w14:paraId="036095BD" w14:textId="77777777" w:rsidR="00CE4EC3" w:rsidRDefault="00CE4EC3" w:rsidP="00CE4EC3">
      <w:pPr>
        <w:pStyle w:val="af7"/>
      </w:pPr>
    </w:p>
    <w:p w14:paraId="2B5D2BA2" w14:textId="77777777" w:rsidR="00CE4EC3" w:rsidRDefault="00CE4EC3" w:rsidP="00CE4EC3">
      <w:pPr>
        <w:pStyle w:val="af7"/>
      </w:pPr>
      <w:r>
        <w:t xml:space="preserve">    [Fact]</w:t>
      </w:r>
    </w:p>
    <w:p w14:paraId="305FB3A1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AddBook_</w:t>
      </w:r>
      <w:proofErr w:type="gramStart"/>
      <w:r>
        <w:t>ReturnsBook</w:t>
      </w:r>
      <w:proofErr w:type="spellEnd"/>
      <w:r>
        <w:t>(</w:t>
      </w:r>
      <w:proofErr w:type="gramEnd"/>
      <w:r>
        <w:t>)</w:t>
      </w:r>
    </w:p>
    <w:p w14:paraId="627AEFCB" w14:textId="77777777" w:rsidR="00CE4EC3" w:rsidRDefault="00CE4EC3" w:rsidP="00CE4EC3">
      <w:pPr>
        <w:pStyle w:val="af7"/>
      </w:pPr>
      <w:r>
        <w:t xml:space="preserve">    {</w:t>
      </w:r>
    </w:p>
    <w:p w14:paraId="214E237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bookDto</w:t>
      </w:r>
      <w:proofErr w:type="spellEnd"/>
      <w:r>
        <w:t xml:space="preserve"> = await </w:t>
      </w:r>
      <w:proofErr w:type="spellStart"/>
      <w:proofErr w:type="gramStart"/>
      <w:r>
        <w:t>AddBookAsync</w:t>
      </w:r>
      <w:proofErr w:type="spellEnd"/>
      <w:r>
        <w:t>(</w:t>
      </w:r>
      <w:proofErr w:type="gramEnd"/>
      <w:r>
        <w:t>_client, _</w:t>
      </w:r>
      <w:proofErr w:type="spellStart"/>
      <w:r>
        <w:t>jsonSerializerOptions</w:t>
      </w:r>
      <w:proofErr w:type="spellEnd"/>
      <w:r>
        <w:t xml:space="preserve">, </w:t>
      </w:r>
      <w:proofErr w:type="spellStart"/>
      <w:r>
        <w:t>Constants.TestFilepath</w:t>
      </w:r>
      <w:proofErr w:type="spellEnd"/>
      <w:r>
        <w:t xml:space="preserve">, </w:t>
      </w:r>
      <w:proofErr w:type="spellStart"/>
      <w:r>
        <w:t>Constants.TestFileTitle</w:t>
      </w:r>
      <w:proofErr w:type="spellEnd"/>
      <w:r>
        <w:t>);</w:t>
      </w:r>
    </w:p>
    <w:p w14:paraId="4DB2D16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fileInfo</w:t>
      </w:r>
      <w:proofErr w:type="spellEnd"/>
      <w:r>
        <w:t xml:space="preserve"> = new </w:t>
      </w:r>
      <w:proofErr w:type="spellStart"/>
      <w:proofErr w:type="gramStart"/>
      <w:r>
        <w:t>FileInfo</w:t>
      </w:r>
      <w:proofErr w:type="spellEnd"/>
      <w:r>
        <w:t>(</w:t>
      </w:r>
      <w:proofErr w:type="spellStart"/>
      <w:proofErr w:type="gramEnd"/>
      <w:r>
        <w:t>Constants.TestFilepath</w:t>
      </w:r>
      <w:proofErr w:type="spellEnd"/>
      <w:r>
        <w:t>);</w:t>
      </w:r>
    </w:p>
    <w:p w14:paraId="601892CB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bookDto</w:t>
      </w:r>
      <w:proofErr w:type="spellEnd"/>
      <w:r>
        <w:t>);</w:t>
      </w:r>
    </w:p>
    <w:p w14:paraId="29C453EF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fileInfo.Length</w:t>
      </w:r>
      <w:proofErr w:type="spellEnd"/>
      <w:r>
        <w:t xml:space="preserve">, </w:t>
      </w:r>
      <w:proofErr w:type="spellStart"/>
      <w:proofErr w:type="gramStart"/>
      <w:r>
        <w:t>bookDto.FileMetadata.Size</w:t>
      </w:r>
      <w:proofErr w:type="spellEnd"/>
      <w:proofErr w:type="gramEnd"/>
      <w:r>
        <w:t>);</w:t>
      </w:r>
    </w:p>
    <w:p w14:paraId="6BD4B7A9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BookFileType.Pdf</w:t>
      </w:r>
      <w:proofErr w:type="spellEnd"/>
      <w:r>
        <w:t xml:space="preserve">, </w:t>
      </w:r>
      <w:proofErr w:type="spellStart"/>
      <w:proofErr w:type="gramStart"/>
      <w:r>
        <w:t>bookDto.FileMetadata.Type</w:t>
      </w:r>
      <w:proofErr w:type="spellEnd"/>
      <w:proofErr w:type="gramEnd"/>
      <w:r>
        <w:t>);</w:t>
      </w:r>
    </w:p>
    <w:p w14:paraId="5A96C54E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Constants.TestFileTitle</w:t>
      </w:r>
      <w:proofErr w:type="spellEnd"/>
      <w:r>
        <w:t xml:space="preserve">, </w:t>
      </w:r>
      <w:proofErr w:type="spellStart"/>
      <w:proofErr w:type="gramStart"/>
      <w:r>
        <w:t>bookDto.DocumentDetails.Title</w:t>
      </w:r>
      <w:proofErr w:type="spellEnd"/>
      <w:proofErr w:type="gramEnd"/>
      <w:r>
        <w:t>);</w:t>
      </w:r>
    </w:p>
    <w:p w14:paraId="651C255D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apiFixture.Cleanup</w:t>
      </w:r>
      <w:proofErr w:type="spellEnd"/>
      <w:r>
        <w:t>();</w:t>
      </w:r>
    </w:p>
    <w:p w14:paraId="03D24D6F" w14:textId="77777777" w:rsidR="00CE4EC3" w:rsidRDefault="00CE4EC3" w:rsidP="00CE4EC3">
      <w:pPr>
        <w:pStyle w:val="af7"/>
      </w:pPr>
      <w:r>
        <w:t xml:space="preserve">    }</w:t>
      </w:r>
    </w:p>
    <w:p w14:paraId="35F15D56" w14:textId="77777777" w:rsidR="00CE4EC3" w:rsidRDefault="00CE4EC3" w:rsidP="00CE4EC3">
      <w:pPr>
        <w:pStyle w:val="af7"/>
      </w:pPr>
    </w:p>
    <w:p w14:paraId="0796870F" w14:textId="77777777" w:rsidR="00CE4EC3" w:rsidRDefault="00CE4EC3" w:rsidP="00CE4EC3">
      <w:pPr>
        <w:pStyle w:val="af7"/>
      </w:pPr>
      <w:r>
        <w:t xml:space="preserve">    [Fact]</w:t>
      </w:r>
    </w:p>
    <w:p w14:paraId="34C8039F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DownloadBook_</w:t>
      </w:r>
      <w:proofErr w:type="gramStart"/>
      <w:r>
        <w:t>ReturnsFile</w:t>
      </w:r>
      <w:proofErr w:type="spellEnd"/>
      <w:r>
        <w:t>(</w:t>
      </w:r>
      <w:proofErr w:type="gramEnd"/>
      <w:r>
        <w:t>)</w:t>
      </w:r>
    </w:p>
    <w:p w14:paraId="783FB4F0" w14:textId="77777777" w:rsidR="00CE4EC3" w:rsidRDefault="00CE4EC3" w:rsidP="00CE4EC3">
      <w:pPr>
        <w:pStyle w:val="af7"/>
      </w:pPr>
      <w:r>
        <w:t xml:space="preserve">    {</w:t>
      </w:r>
    </w:p>
    <w:p w14:paraId="3F0D54A6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filenameOfTmp</w:t>
      </w:r>
      <w:proofErr w:type="spellEnd"/>
      <w:r>
        <w:t xml:space="preserve"> = "temp.pdf";</w:t>
      </w:r>
    </w:p>
    <w:p w14:paraId="7D7528B6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bookDto</w:t>
      </w:r>
      <w:proofErr w:type="spellEnd"/>
      <w:r>
        <w:t xml:space="preserve"> = await </w:t>
      </w:r>
      <w:proofErr w:type="spellStart"/>
      <w:proofErr w:type="gramStart"/>
      <w:r>
        <w:t>AddBookAsync</w:t>
      </w:r>
      <w:proofErr w:type="spellEnd"/>
      <w:r>
        <w:t>(</w:t>
      </w:r>
      <w:proofErr w:type="gramEnd"/>
      <w:r>
        <w:t>_client, _</w:t>
      </w:r>
      <w:proofErr w:type="spellStart"/>
      <w:r>
        <w:t>jsonSerializerOptions</w:t>
      </w:r>
      <w:proofErr w:type="spellEnd"/>
      <w:r>
        <w:t xml:space="preserve">, </w:t>
      </w:r>
      <w:proofErr w:type="spellStart"/>
      <w:r>
        <w:t>Constants.TestFilepath</w:t>
      </w:r>
      <w:proofErr w:type="spellEnd"/>
      <w:r>
        <w:t>);</w:t>
      </w:r>
    </w:p>
    <w:p w14:paraId="12A7C81B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bookDto</w:t>
      </w:r>
      <w:proofErr w:type="spellEnd"/>
      <w:r>
        <w:t>);</w:t>
      </w:r>
    </w:p>
    <w:p w14:paraId="49B45C3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expectedHash</w:t>
      </w:r>
      <w:proofErr w:type="spellEnd"/>
      <w:r>
        <w:t xml:space="preserve"> = await </w:t>
      </w:r>
      <w:proofErr w:type="spellStart"/>
      <w:proofErr w:type="gramStart"/>
      <w:r>
        <w:t>GetHash</w:t>
      </w:r>
      <w:proofErr w:type="spellEnd"/>
      <w:r>
        <w:t>(</w:t>
      </w:r>
      <w:proofErr w:type="spellStart"/>
      <w:proofErr w:type="gramEnd"/>
      <w:r>
        <w:t>Constants.TestFilepath</w:t>
      </w:r>
      <w:proofErr w:type="spellEnd"/>
      <w:r>
        <w:t>);</w:t>
      </w:r>
    </w:p>
    <w:p w14:paraId="2741C055" w14:textId="77777777" w:rsidR="00CE4EC3" w:rsidRDefault="00CE4EC3" w:rsidP="00CE4EC3">
      <w:pPr>
        <w:pStyle w:val="af7"/>
      </w:pPr>
      <w:r>
        <w:t xml:space="preserve">        await using var stream = await _</w:t>
      </w:r>
      <w:proofErr w:type="gramStart"/>
      <w:r>
        <w:t>client.GetStreamAsync</w:t>
      </w:r>
      <w:proofErr w:type="gramEnd"/>
      <w:r>
        <w:t>($"{RequestUri}/download/{bookDto.DocumentDetails.Id}");</w:t>
      </w:r>
    </w:p>
    <w:p w14:paraId="207C5260" w14:textId="77777777" w:rsidR="00CE4EC3" w:rsidRDefault="00CE4EC3" w:rsidP="00CE4EC3">
      <w:pPr>
        <w:pStyle w:val="af7"/>
      </w:pPr>
      <w:r>
        <w:t xml:space="preserve">        await using (var fs = new </w:t>
      </w:r>
      <w:proofErr w:type="spellStart"/>
      <w:proofErr w:type="gramStart"/>
      <w:r>
        <w:t>FileStream</w:t>
      </w:r>
      <w:proofErr w:type="spellEnd"/>
      <w:r>
        <w:t>(</w:t>
      </w:r>
      <w:proofErr w:type="spellStart"/>
      <w:proofErr w:type="gramEnd"/>
      <w:r>
        <w:t>filenameOfTmp</w:t>
      </w:r>
      <w:proofErr w:type="spellEnd"/>
      <w:r>
        <w:t xml:space="preserve">, </w:t>
      </w:r>
      <w:proofErr w:type="spellStart"/>
      <w:r>
        <w:t>FileMode.Create</w:t>
      </w:r>
      <w:proofErr w:type="spellEnd"/>
      <w:r>
        <w:t>))</w:t>
      </w:r>
    </w:p>
    <w:p w14:paraId="5C70EA04" w14:textId="77777777" w:rsidR="00CE4EC3" w:rsidRDefault="00CE4EC3" w:rsidP="00CE4EC3">
      <w:pPr>
        <w:pStyle w:val="af7"/>
      </w:pPr>
      <w:r>
        <w:t xml:space="preserve">        {</w:t>
      </w:r>
    </w:p>
    <w:p w14:paraId="72CE7DAE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stream.CopyToAsync</w:t>
      </w:r>
      <w:proofErr w:type="spellEnd"/>
      <w:proofErr w:type="gramEnd"/>
      <w:r>
        <w:t>(fs);</w:t>
      </w:r>
    </w:p>
    <w:p w14:paraId="76B8816E" w14:textId="77777777" w:rsidR="00CE4EC3" w:rsidRDefault="00CE4EC3" w:rsidP="00CE4EC3">
      <w:pPr>
        <w:pStyle w:val="af7"/>
      </w:pPr>
      <w:r>
        <w:t xml:space="preserve">        }</w:t>
      </w:r>
    </w:p>
    <w:p w14:paraId="1F4A57AB" w14:textId="77777777" w:rsidR="00CE4EC3" w:rsidRDefault="00CE4EC3" w:rsidP="00CE4EC3">
      <w:pPr>
        <w:pStyle w:val="af7"/>
      </w:pPr>
    </w:p>
    <w:p w14:paraId="0211F498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expectedHash</w:t>
      </w:r>
      <w:proofErr w:type="spellEnd"/>
      <w:r>
        <w:t xml:space="preserve">, await </w:t>
      </w:r>
      <w:proofErr w:type="spellStart"/>
      <w:r>
        <w:t>GetHash</w:t>
      </w:r>
      <w:proofErr w:type="spellEnd"/>
      <w:r>
        <w:t>(</w:t>
      </w:r>
      <w:proofErr w:type="spellStart"/>
      <w:r>
        <w:t>filenameOfTmp</w:t>
      </w:r>
      <w:proofErr w:type="spellEnd"/>
      <w:r>
        <w:t>));</w:t>
      </w:r>
    </w:p>
    <w:p w14:paraId="05E12AE9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File.Delete</w:t>
      </w:r>
      <w:proofErr w:type="spellEnd"/>
      <w:r>
        <w:t>(</w:t>
      </w:r>
      <w:proofErr w:type="spellStart"/>
      <w:r>
        <w:t>filenameOfTmp</w:t>
      </w:r>
      <w:proofErr w:type="spellEnd"/>
      <w:r>
        <w:t>);</w:t>
      </w:r>
    </w:p>
    <w:p w14:paraId="2A37EF43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apiFixture.Cleanup</w:t>
      </w:r>
      <w:proofErr w:type="spellEnd"/>
      <w:r>
        <w:t>();</w:t>
      </w:r>
    </w:p>
    <w:p w14:paraId="3EE293CE" w14:textId="77777777" w:rsidR="00CE4EC3" w:rsidRDefault="00CE4EC3" w:rsidP="00CE4EC3">
      <w:pPr>
        <w:pStyle w:val="af7"/>
      </w:pPr>
      <w:r>
        <w:t xml:space="preserve">    }</w:t>
      </w:r>
    </w:p>
    <w:p w14:paraId="154D1274" w14:textId="77777777" w:rsidR="00CE4EC3" w:rsidRDefault="00CE4EC3" w:rsidP="00CE4EC3">
      <w:pPr>
        <w:pStyle w:val="af7"/>
      </w:pPr>
    </w:p>
    <w:p w14:paraId="48C9A862" w14:textId="77777777" w:rsidR="00CE4EC3" w:rsidRDefault="00CE4EC3" w:rsidP="00CE4EC3">
      <w:pPr>
        <w:pStyle w:val="af7"/>
      </w:pPr>
      <w:r>
        <w:t xml:space="preserve">    [Fact]</w:t>
      </w:r>
    </w:p>
    <w:p w14:paraId="7B4D92F0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UpdateBookDetails_</w:t>
      </w:r>
      <w:proofErr w:type="gramStart"/>
      <w:r>
        <w:t>ReturnsBook</w:t>
      </w:r>
      <w:proofErr w:type="spellEnd"/>
      <w:r>
        <w:t>(</w:t>
      </w:r>
      <w:proofErr w:type="gramEnd"/>
      <w:r>
        <w:t>)</w:t>
      </w:r>
    </w:p>
    <w:p w14:paraId="6A0AEB22" w14:textId="77777777" w:rsidR="00CE4EC3" w:rsidRDefault="00CE4EC3" w:rsidP="00CE4EC3">
      <w:pPr>
        <w:pStyle w:val="af7"/>
      </w:pPr>
      <w:r>
        <w:t xml:space="preserve">    {</w:t>
      </w:r>
    </w:p>
    <w:p w14:paraId="3FEB718F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expectedTitle</w:t>
      </w:r>
      <w:proofErr w:type="spellEnd"/>
      <w:r>
        <w:t xml:space="preserve"> = "Another title";</w:t>
      </w:r>
    </w:p>
    <w:p w14:paraId="46705E9B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expectedDescription</w:t>
      </w:r>
      <w:proofErr w:type="spellEnd"/>
      <w:r>
        <w:t xml:space="preserve"> = "Some description text";</w:t>
      </w:r>
    </w:p>
    <w:p w14:paraId="5FEA2A1D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expectedIsbn</w:t>
      </w:r>
      <w:proofErr w:type="spellEnd"/>
      <w:r>
        <w:t xml:space="preserve"> = "isbn";</w:t>
      </w:r>
    </w:p>
    <w:p w14:paraId="355E7127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expectedPublisherName</w:t>
      </w:r>
      <w:proofErr w:type="spellEnd"/>
      <w:r>
        <w:t xml:space="preserve"> = "</w:t>
      </w:r>
      <w:proofErr w:type="spellStart"/>
      <w:r>
        <w:t>noname</w:t>
      </w:r>
      <w:proofErr w:type="spellEnd"/>
      <w:r>
        <w:t>";</w:t>
      </w:r>
    </w:p>
    <w:p w14:paraId="0327BE1D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bookDto</w:t>
      </w:r>
      <w:proofErr w:type="spellEnd"/>
      <w:r>
        <w:t xml:space="preserve"> = await </w:t>
      </w:r>
      <w:proofErr w:type="spellStart"/>
      <w:proofErr w:type="gramStart"/>
      <w:r>
        <w:t>AddBookAsync</w:t>
      </w:r>
      <w:proofErr w:type="spellEnd"/>
      <w:r>
        <w:t>(</w:t>
      </w:r>
      <w:proofErr w:type="gramEnd"/>
      <w:r>
        <w:t>_client, _</w:t>
      </w:r>
      <w:proofErr w:type="spellStart"/>
      <w:r>
        <w:t>jsonSerializerOptions</w:t>
      </w:r>
      <w:proofErr w:type="spellEnd"/>
      <w:r>
        <w:t xml:space="preserve">, </w:t>
      </w:r>
      <w:proofErr w:type="spellStart"/>
      <w:r>
        <w:t>Constants.TestFilepath</w:t>
      </w:r>
      <w:proofErr w:type="spellEnd"/>
      <w:r>
        <w:t>);</w:t>
      </w:r>
    </w:p>
    <w:p w14:paraId="26B502F4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bookDto</w:t>
      </w:r>
      <w:proofErr w:type="spellEnd"/>
      <w:r>
        <w:t>);</w:t>
      </w:r>
    </w:p>
    <w:p w14:paraId="093F08C3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bookDto.DocumentDetails.Title</w:t>
      </w:r>
      <w:proofErr w:type="spellEnd"/>
      <w:proofErr w:type="gramEnd"/>
      <w:r>
        <w:t xml:space="preserve"> = </w:t>
      </w:r>
      <w:proofErr w:type="spellStart"/>
      <w:r>
        <w:t>expectedTitle</w:t>
      </w:r>
      <w:proofErr w:type="spellEnd"/>
      <w:r>
        <w:t>;</w:t>
      </w:r>
    </w:p>
    <w:p w14:paraId="523FDB35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bookDto.DocumentDetails.Description</w:t>
      </w:r>
      <w:proofErr w:type="spellEnd"/>
      <w:proofErr w:type="gramEnd"/>
      <w:r>
        <w:t xml:space="preserve"> = </w:t>
      </w:r>
      <w:proofErr w:type="spellStart"/>
      <w:r>
        <w:t>expectedDescription</w:t>
      </w:r>
      <w:proofErr w:type="spellEnd"/>
      <w:r>
        <w:t>;</w:t>
      </w:r>
    </w:p>
    <w:p w14:paraId="76C96D32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bookDto.DocumentDetails.Isbn</w:t>
      </w:r>
      <w:proofErr w:type="spellEnd"/>
      <w:proofErr w:type="gramEnd"/>
      <w:r>
        <w:t xml:space="preserve"> = </w:t>
      </w:r>
      <w:proofErr w:type="spellStart"/>
      <w:r>
        <w:t>expectedIsbn</w:t>
      </w:r>
      <w:proofErr w:type="spellEnd"/>
      <w:r>
        <w:t>;</w:t>
      </w:r>
    </w:p>
    <w:p w14:paraId="286F1B6A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bookDto.DocumentDetails.PublisherName</w:t>
      </w:r>
      <w:proofErr w:type="spellEnd"/>
      <w:proofErr w:type="gramEnd"/>
      <w:r>
        <w:t xml:space="preserve"> = </w:t>
      </w:r>
      <w:proofErr w:type="spellStart"/>
      <w:r>
        <w:t>expectedPublisherName</w:t>
      </w:r>
      <w:proofErr w:type="spellEnd"/>
      <w:r>
        <w:t>;</w:t>
      </w:r>
    </w:p>
    <w:p w14:paraId="497B7BE9" w14:textId="77777777" w:rsidR="00CE4EC3" w:rsidRDefault="00CE4EC3" w:rsidP="00CE4EC3">
      <w:pPr>
        <w:pStyle w:val="af7"/>
      </w:pPr>
      <w:r>
        <w:t xml:space="preserve">        var response = await _</w:t>
      </w:r>
      <w:proofErr w:type="spellStart"/>
      <w:proofErr w:type="gramStart"/>
      <w:r>
        <w:t>client.PutAsync</w:t>
      </w:r>
      <w:proofErr w:type="spellEnd"/>
      <w:proofErr w:type="gramEnd"/>
      <w:r>
        <w:t>($"{</w:t>
      </w:r>
      <w:proofErr w:type="spellStart"/>
      <w:r>
        <w:t>RequestUri</w:t>
      </w:r>
      <w:proofErr w:type="spellEnd"/>
      <w:r>
        <w:t>}/{</w:t>
      </w:r>
      <w:proofErr w:type="spellStart"/>
      <w:r>
        <w:t>bookDto.DocumentDetails.Id</w:t>
      </w:r>
      <w:proofErr w:type="spellEnd"/>
      <w:r>
        <w:t>}",</w:t>
      </w:r>
    </w:p>
    <w:p w14:paraId="214D81A6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JsonContent.Create</w:t>
      </w:r>
      <w:proofErr w:type="spellEnd"/>
      <w:r>
        <w:t>(</w:t>
      </w:r>
      <w:proofErr w:type="spellStart"/>
      <w:r>
        <w:t>bookDto.DocumentDetails</w:t>
      </w:r>
      <w:proofErr w:type="spellEnd"/>
      <w:r>
        <w:t>)</w:t>
      </w:r>
    </w:p>
    <w:p w14:paraId="35737547" w14:textId="77777777" w:rsidR="00CE4EC3" w:rsidRDefault="00CE4EC3" w:rsidP="00CE4EC3">
      <w:pPr>
        <w:pStyle w:val="af7"/>
      </w:pPr>
      <w:r>
        <w:t xml:space="preserve">        );</w:t>
      </w:r>
    </w:p>
    <w:p w14:paraId="2966F29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modifiedBookDto</w:t>
      </w:r>
      <w:proofErr w:type="spellEnd"/>
      <w:r>
        <w:t xml:space="preserve"> = await </w:t>
      </w:r>
      <w:proofErr w:type="spellStart"/>
      <w:r>
        <w:t>JsonSerializer.DeserializeAsync</w:t>
      </w:r>
      <w:proofErr w:type="spellEnd"/>
      <w:r>
        <w:t>&lt;</w:t>
      </w:r>
      <w:proofErr w:type="spellStart"/>
      <w:r>
        <w:t>BookDto</w:t>
      </w:r>
      <w:proofErr w:type="spellEnd"/>
      <w:proofErr w:type="gramStart"/>
      <w:r>
        <w:t>&gt;(</w:t>
      </w:r>
      <w:proofErr w:type="gramEnd"/>
    </w:p>
    <w:p w14:paraId="6D749358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response.Content.ReadAsStreamAsync</w:t>
      </w:r>
      <w:proofErr w:type="spellEnd"/>
      <w:proofErr w:type="gramEnd"/>
      <w:r>
        <w:t>(),</w:t>
      </w:r>
    </w:p>
    <w:p w14:paraId="2C457BAD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jsonSerializerOptions</w:t>
      </w:r>
      <w:proofErr w:type="spellEnd"/>
    </w:p>
    <w:p w14:paraId="00A6541F" w14:textId="77777777" w:rsidR="00CE4EC3" w:rsidRDefault="00CE4EC3" w:rsidP="00CE4EC3">
      <w:pPr>
        <w:pStyle w:val="af7"/>
      </w:pPr>
      <w:r>
        <w:t xml:space="preserve">        );</w:t>
      </w:r>
    </w:p>
    <w:p w14:paraId="07F5EC8D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Assert.Equivalent</w:t>
      </w:r>
      <w:proofErr w:type="spellEnd"/>
      <w:r>
        <w:t>(</w:t>
      </w:r>
      <w:proofErr w:type="spellStart"/>
      <w:r>
        <w:t>bookDto</w:t>
      </w:r>
      <w:proofErr w:type="spellEnd"/>
      <w:r>
        <w:t xml:space="preserve">, </w:t>
      </w:r>
      <w:proofErr w:type="spellStart"/>
      <w:r>
        <w:t>modifiedBookDto</w:t>
      </w:r>
      <w:proofErr w:type="spellEnd"/>
      <w:r>
        <w:t>);</w:t>
      </w:r>
    </w:p>
    <w:p w14:paraId="0080950D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apiFixture.Cleanup</w:t>
      </w:r>
      <w:proofErr w:type="spellEnd"/>
      <w:r>
        <w:t>();</w:t>
      </w:r>
    </w:p>
    <w:p w14:paraId="5FE2B8B3" w14:textId="77777777" w:rsidR="00CE4EC3" w:rsidRDefault="00CE4EC3" w:rsidP="00CE4EC3">
      <w:pPr>
        <w:pStyle w:val="af7"/>
      </w:pPr>
      <w:r>
        <w:t xml:space="preserve">    }</w:t>
      </w:r>
    </w:p>
    <w:p w14:paraId="17D48A3A" w14:textId="77777777" w:rsidR="00CE4EC3" w:rsidRDefault="00CE4EC3" w:rsidP="00CE4EC3">
      <w:pPr>
        <w:pStyle w:val="af7"/>
      </w:pPr>
    </w:p>
    <w:p w14:paraId="4FC79C93" w14:textId="77777777" w:rsidR="00CE4EC3" w:rsidRDefault="00CE4EC3" w:rsidP="00CE4EC3">
      <w:pPr>
        <w:pStyle w:val="af7"/>
      </w:pPr>
      <w:r>
        <w:t xml:space="preserve">    [Fact]</w:t>
      </w:r>
    </w:p>
    <w:p w14:paraId="37CE9483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DeleteBook_</w:t>
      </w:r>
      <w:proofErr w:type="gramStart"/>
      <w:r>
        <w:t>ReturnsHttpOk</w:t>
      </w:r>
      <w:proofErr w:type="spellEnd"/>
      <w:r>
        <w:t>(</w:t>
      </w:r>
      <w:proofErr w:type="gramEnd"/>
      <w:r>
        <w:t>)</w:t>
      </w:r>
    </w:p>
    <w:p w14:paraId="0B2428A7" w14:textId="77777777" w:rsidR="00CE4EC3" w:rsidRDefault="00CE4EC3" w:rsidP="00CE4EC3">
      <w:pPr>
        <w:pStyle w:val="af7"/>
      </w:pPr>
      <w:r>
        <w:t xml:space="preserve">    {</w:t>
      </w:r>
    </w:p>
    <w:p w14:paraId="053857F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bookDto</w:t>
      </w:r>
      <w:proofErr w:type="spellEnd"/>
      <w:r>
        <w:t xml:space="preserve"> = await </w:t>
      </w:r>
      <w:proofErr w:type="spellStart"/>
      <w:proofErr w:type="gramStart"/>
      <w:r>
        <w:t>AddBookAsync</w:t>
      </w:r>
      <w:proofErr w:type="spellEnd"/>
      <w:r>
        <w:t>(</w:t>
      </w:r>
      <w:proofErr w:type="gramEnd"/>
      <w:r>
        <w:t>_client, _</w:t>
      </w:r>
      <w:proofErr w:type="spellStart"/>
      <w:r>
        <w:t>jsonSerializerOptions</w:t>
      </w:r>
      <w:proofErr w:type="spellEnd"/>
      <w:r>
        <w:t xml:space="preserve">, </w:t>
      </w:r>
      <w:proofErr w:type="spellStart"/>
      <w:r>
        <w:t>Constants.TestFilepath</w:t>
      </w:r>
      <w:proofErr w:type="spellEnd"/>
      <w:r>
        <w:t>);</w:t>
      </w:r>
    </w:p>
    <w:p w14:paraId="5D92D17A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bookDto</w:t>
      </w:r>
      <w:proofErr w:type="spellEnd"/>
      <w:r>
        <w:t>);</w:t>
      </w:r>
    </w:p>
    <w:p w14:paraId="647B2B1B" w14:textId="77777777" w:rsidR="00CE4EC3" w:rsidRDefault="00CE4EC3" w:rsidP="00CE4EC3">
      <w:pPr>
        <w:pStyle w:val="af7"/>
      </w:pPr>
      <w:r>
        <w:t xml:space="preserve">        var response = await _</w:t>
      </w:r>
      <w:proofErr w:type="spellStart"/>
      <w:proofErr w:type="gramStart"/>
      <w:r>
        <w:t>client.DeleteAsync</w:t>
      </w:r>
      <w:proofErr w:type="spellEnd"/>
      <w:proofErr w:type="gramEnd"/>
      <w:r>
        <w:t>($"books/{</w:t>
      </w:r>
      <w:proofErr w:type="spellStart"/>
      <w:r>
        <w:t>bookDto.DocumentDetails.Id</w:t>
      </w:r>
      <w:proofErr w:type="spellEnd"/>
      <w:r>
        <w:t>}");</w:t>
      </w:r>
    </w:p>
    <w:p w14:paraId="64319953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HttpStatusCode.OK</w:t>
      </w:r>
      <w:proofErr w:type="spellEnd"/>
      <w:r>
        <w:t xml:space="preserve">, </w:t>
      </w:r>
      <w:proofErr w:type="spellStart"/>
      <w:proofErr w:type="gramStart"/>
      <w:r>
        <w:t>response.StatusCode</w:t>
      </w:r>
      <w:proofErr w:type="spellEnd"/>
      <w:proofErr w:type="gramEnd"/>
      <w:r>
        <w:t>);</w:t>
      </w:r>
    </w:p>
    <w:p w14:paraId="5DD40248" w14:textId="77777777" w:rsidR="00CE4EC3" w:rsidRDefault="00CE4EC3" w:rsidP="00CE4EC3">
      <w:pPr>
        <w:pStyle w:val="af7"/>
      </w:pPr>
      <w:r>
        <w:t xml:space="preserve">    }</w:t>
      </w:r>
    </w:p>
    <w:p w14:paraId="29686B09" w14:textId="77777777" w:rsidR="00CE4EC3" w:rsidRDefault="00CE4EC3" w:rsidP="00CE4EC3">
      <w:pPr>
        <w:pStyle w:val="af7"/>
      </w:pPr>
    </w:p>
    <w:p w14:paraId="25DEFACF" w14:textId="77777777" w:rsidR="00CE4EC3" w:rsidRDefault="00CE4EC3" w:rsidP="00CE4EC3">
      <w:pPr>
        <w:pStyle w:val="af7"/>
      </w:pPr>
      <w:r>
        <w:t xml:space="preserve">    public static async Task&lt;</w:t>
      </w:r>
      <w:proofErr w:type="spellStart"/>
      <w:r>
        <w:t>BookDto</w:t>
      </w:r>
      <w:proofErr w:type="spellEnd"/>
      <w:r>
        <w:t xml:space="preserve">?&gt; </w:t>
      </w:r>
      <w:proofErr w:type="spellStart"/>
      <w:proofErr w:type="gramStart"/>
      <w:r>
        <w:t>AddBookAsync</w:t>
      </w:r>
      <w:proofErr w:type="spellEnd"/>
      <w:r>
        <w:t>(</w:t>
      </w:r>
      <w:proofErr w:type="gramEnd"/>
    </w:p>
    <w:p w14:paraId="76489610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HttpClient</w:t>
      </w:r>
      <w:proofErr w:type="spellEnd"/>
      <w:r>
        <w:t xml:space="preserve"> client,</w:t>
      </w:r>
    </w:p>
    <w:p w14:paraId="59B1CCD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JsonSerializerOptions</w:t>
      </w:r>
      <w:proofErr w:type="spellEnd"/>
      <w:r>
        <w:t xml:space="preserve"> </w:t>
      </w:r>
      <w:proofErr w:type="spellStart"/>
      <w:r>
        <w:t>serializerOptions</w:t>
      </w:r>
      <w:proofErr w:type="spellEnd"/>
      <w:r>
        <w:t>,</w:t>
      </w:r>
    </w:p>
    <w:p w14:paraId="150D073D" w14:textId="77777777" w:rsidR="00CE4EC3" w:rsidRDefault="00CE4EC3" w:rsidP="00CE4EC3">
      <w:pPr>
        <w:pStyle w:val="af7"/>
      </w:pPr>
      <w:r>
        <w:t xml:space="preserve">        string </w:t>
      </w:r>
      <w:proofErr w:type="spellStart"/>
      <w:r>
        <w:t>filepath</w:t>
      </w:r>
      <w:proofErr w:type="spellEnd"/>
      <w:r>
        <w:t>,</w:t>
      </w:r>
    </w:p>
    <w:p w14:paraId="2FDB778B" w14:textId="77777777" w:rsidR="00CE4EC3" w:rsidRDefault="00CE4EC3" w:rsidP="00CE4EC3">
      <w:pPr>
        <w:pStyle w:val="af7"/>
      </w:pPr>
      <w:r>
        <w:t xml:space="preserve">        string? </w:t>
      </w:r>
      <w:proofErr w:type="spellStart"/>
      <w:r>
        <w:t>bookTitle</w:t>
      </w:r>
      <w:proofErr w:type="spellEnd"/>
      <w:r>
        <w:t xml:space="preserve"> = null</w:t>
      </w:r>
    </w:p>
    <w:p w14:paraId="1185D4CF" w14:textId="77777777" w:rsidR="00CE4EC3" w:rsidRDefault="00CE4EC3" w:rsidP="00CE4EC3">
      <w:pPr>
        <w:pStyle w:val="af7"/>
      </w:pPr>
      <w:r>
        <w:t xml:space="preserve">    )</w:t>
      </w:r>
    </w:p>
    <w:p w14:paraId="5641BD59" w14:textId="77777777" w:rsidR="00CE4EC3" w:rsidRDefault="00CE4EC3" w:rsidP="00CE4EC3">
      <w:pPr>
        <w:pStyle w:val="af7"/>
      </w:pPr>
      <w:r>
        <w:t xml:space="preserve">    {</w:t>
      </w:r>
    </w:p>
    <w:p w14:paraId="3309E95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formData</w:t>
      </w:r>
      <w:proofErr w:type="spellEnd"/>
      <w:r>
        <w:t xml:space="preserve"> = new </w:t>
      </w:r>
      <w:proofErr w:type="spellStart"/>
      <w:proofErr w:type="gramStart"/>
      <w:r>
        <w:t>MultipartFormDataContent</w:t>
      </w:r>
      <w:proofErr w:type="spellEnd"/>
      <w:r>
        <w:t>(</w:t>
      </w:r>
      <w:proofErr w:type="gramEnd"/>
      <w:r>
        <w:t>);</w:t>
      </w:r>
    </w:p>
    <w:p w14:paraId="1E4A22B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bookMetadata</w:t>
      </w:r>
      <w:proofErr w:type="spellEnd"/>
      <w:r>
        <w:t xml:space="preserve"> = new </w:t>
      </w:r>
      <w:proofErr w:type="spellStart"/>
      <w:r>
        <w:t>BookMetadataDto</w:t>
      </w:r>
      <w:proofErr w:type="spellEnd"/>
    </w:p>
    <w:p w14:paraId="1D22E4CE" w14:textId="77777777" w:rsidR="00CE4EC3" w:rsidRDefault="00CE4EC3" w:rsidP="00CE4EC3">
      <w:pPr>
        <w:pStyle w:val="af7"/>
      </w:pPr>
      <w:r>
        <w:t xml:space="preserve">        {</w:t>
      </w:r>
    </w:p>
    <w:p w14:paraId="5EB08541" w14:textId="77777777" w:rsidR="00CE4EC3" w:rsidRDefault="00CE4EC3" w:rsidP="00CE4EC3">
      <w:pPr>
        <w:pStyle w:val="af7"/>
      </w:pPr>
      <w:r>
        <w:lastRenderedPageBreak/>
        <w:t xml:space="preserve">            Filename = </w:t>
      </w:r>
      <w:proofErr w:type="spellStart"/>
      <w:r>
        <w:t>Path.GetFileName</w:t>
      </w:r>
      <w:proofErr w:type="spellEnd"/>
      <w:r>
        <w:t>(</w:t>
      </w:r>
      <w:proofErr w:type="spellStart"/>
      <w:r>
        <w:t>filepath</w:t>
      </w:r>
      <w:proofErr w:type="spellEnd"/>
      <w:r>
        <w:t>),</w:t>
      </w:r>
    </w:p>
    <w:p w14:paraId="34F50753" w14:textId="77777777" w:rsidR="00CE4EC3" w:rsidRDefault="00CE4EC3" w:rsidP="00CE4EC3">
      <w:pPr>
        <w:pStyle w:val="af7"/>
      </w:pPr>
      <w:r>
        <w:t xml:space="preserve">            FileType = </w:t>
      </w:r>
      <w:proofErr w:type="spellStart"/>
      <w:r>
        <w:t>BookFileType.Pdf</w:t>
      </w:r>
      <w:proofErr w:type="spellEnd"/>
      <w:r>
        <w:t>,</w:t>
      </w:r>
    </w:p>
    <w:p w14:paraId="3726C688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FileSizeInBytes</w:t>
      </w:r>
      <w:proofErr w:type="spellEnd"/>
      <w:r>
        <w:t xml:space="preserve"> = new </w:t>
      </w:r>
      <w:proofErr w:type="spellStart"/>
      <w:r>
        <w:t>FileInfo</w:t>
      </w:r>
      <w:proofErr w:type="spellEnd"/>
      <w:r>
        <w:t>(</w:t>
      </w:r>
      <w:proofErr w:type="spellStart"/>
      <w:r>
        <w:t>filepath</w:t>
      </w:r>
      <w:proofErr w:type="spellEnd"/>
      <w:proofErr w:type="gramStart"/>
      <w:r>
        <w:t>).Length</w:t>
      </w:r>
      <w:proofErr w:type="gramEnd"/>
      <w:r>
        <w:t>,</w:t>
      </w:r>
    </w:p>
    <w:p w14:paraId="659B1EE7" w14:textId="77777777" w:rsidR="00CE4EC3" w:rsidRDefault="00CE4EC3" w:rsidP="00CE4EC3">
      <w:pPr>
        <w:pStyle w:val="af7"/>
      </w:pPr>
      <w:r>
        <w:t xml:space="preserve">            Title = </w:t>
      </w:r>
      <w:proofErr w:type="spellStart"/>
      <w:proofErr w:type="gramStart"/>
      <w:r>
        <w:t>bookTitle</w:t>
      </w:r>
      <w:proofErr w:type="spellEnd"/>
      <w:r>
        <w:t xml:space="preserve"> ??</w:t>
      </w:r>
      <w:proofErr w:type="gramEnd"/>
      <w:r>
        <w:t xml:space="preserve"> </w:t>
      </w:r>
      <w:proofErr w:type="spellStart"/>
      <w:r>
        <w:t>Path.GetFileName</w:t>
      </w:r>
      <w:proofErr w:type="spellEnd"/>
      <w:r>
        <w:t>(</w:t>
      </w:r>
      <w:proofErr w:type="spellStart"/>
      <w:r>
        <w:t>filepath</w:t>
      </w:r>
      <w:proofErr w:type="spellEnd"/>
      <w:r>
        <w:t>)</w:t>
      </w:r>
    </w:p>
    <w:p w14:paraId="0AFD7969" w14:textId="77777777" w:rsidR="00CE4EC3" w:rsidRDefault="00CE4EC3" w:rsidP="00CE4EC3">
      <w:pPr>
        <w:pStyle w:val="af7"/>
      </w:pPr>
      <w:r>
        <w:t xml:space="preserve">        };</w:t>
      </w:r>
    </w:p>
    <w:p w14:paraId="39275D6E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binaryContent</w:t>
      </w:r>
      <w:proofErr w:type="spellEnd"/>
      <w:r>
        <w:t xml:space="preserve"> = new </w:t>
      </w:r>
      <w:proofErr w:type="spellStart"/>
      <w:proofErr w:type="gramStart"/>
      <w:r>
        <w:t>StreamContent</w:t>
      </w:r>
      <w:proofErr w:type="spellEnd"/>
      <w:r>
        <w:t>(</w:t>
      </w:r>
      <w:proofErr w:type="spellStart"/>
      <w:proofErr w:type="gramEnd"/>
      <w:r>
        <w:t>File.OpenRead</w:t>
      </w:r>
      <w:proofErr w:type="spellEnd"/>
      <w:r>
        <w:t>(</w:t>
      </w:r>
      <w:proofErr w:type="spellStart"/>
      <w:r>
        <w:t>filepath</w:t>
      </w:r>
      <w:proofErr w:type="spellEnd"/>
      <w:r>
        <w:t>));</w:t>
      </w:r>
    </w:p>
    <w:p w14:paraId="363805DA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formData.Add</w:t>
      </w:r>
      <w:proofErr w:type="spellEnd"/>
      <w:r>
        <w:t>(</w:t>
      </w:r>
      <w:proofErr w:type="spellStart"/>
      <w:r>
        <w:t>JsonContent.Create</w:t>
      </w:r>
      <w:proofErr w:type="spellEnd"/>
      <w:r>
        <w:t>(</w:t>
      </w:r>
      <w:proofErr w:type="spellStart"/>
      <w:r>
        <w:t>bookMetadata</w:t>
      </w:r>
      <w:proofErr w:type="spellEnd"/>
      <w:r>
        <w:t>), "</w:t>
      </w:r>
      <w:proofErr w:type="spellStart"/>
      <w:r>
        <w:t>bookMetadata</w:t>
      </w:r>
      <w:proofErr w:type="spellEnd"/>
      <w:r>
        <w:t>");</w:t>
      </w:r>
    </w:p>
    <w:p w14:paraId="1E453B36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formData.Add</w:t>
      </w:r>
      <w:proofErr w:type="spellEnd"/>
      <w:r>
        <w:t>(</w:t>
      </w:r>
      <w:proofErr w:type="spellStart"/>
      <w:r>
        <w:t>binaryContent</w:t>
      </w:r>
      <w:proofErr w:type="spellEnd"/>
      <w:r>
        <w:t xml:space="preserve">, "file", </w:t>
      </w:r>
      <w:proofErr w:type="spellStart"/>
      <w:r>
        <w:t>Path.GetFileName</w:t>
      </w:r>
      <w:proofErr w:type="spellEnd"/>
      <w:r>
        <w:t>(</w:t>
      </w:r>
      <w:proofErr w:type="spellStart"/>
      <w:r>
        <w:t>filepath</w:t>
      </w:r>
      <w:proofErr w:type="spellEnd"/>
      <w:r>
        <w:t>));</w:t>
      </w:r>
    </w:p>
    <w:p w14:paraId="60FD573D" w14:textId="77777777" w:rsidR="00CE4EC3" w:rsidRDefault="00CE4EC3" w:rsidP="00CE4EC3">
      <w:pPr>
        <w:pStyle w:val="af7"/>
      </w:pPr>
      <w:r>
        <w:t xml:space="preserve">        var response = await </w:t>
      </w:r>
      <w:proofErr w:type="spellStart"/>
      <w:proofErr w:type="gramStart"/>
      <w:r>
        <w:t>client.PostAsync</w:t>
      </w:r>
      <w:proofErr w:type="spellEnd"/>
      <w:proofErr w:type="gramEnd"/>
      <w:r>
        <w:t xml:space="preserve">("/books", </w:t>
      </w:r>
      <w:proofErr w:type="spellStart"/>
      <w:r>
        <w:t>formData</w:t>
      </w:r>
      <w:proofErr w:type="spellEnd"/>
      <w:r>
        <w:t>);</w:t>
      </w:r>
    </w:p>
    <w:p w14:paraId="7208AA15" w14:textId="77777777" w:rsidR="00CE4EC3" w:rsidRDefault="00CE4EC3" w:rsidP="00CE4EC3">
      <w:pPr>
        <w:pStyle w:val="af7"/>
      </w:pPr>
      <w:r>
        <w:t xml:space="preserve">        if (</w:t>
      </w:r>
      <w:proofErr w:type="spellStart"/>
      <w:proofErr w:type="gramStart"/>
      <w:r>
        <w:t>response.StatusCode</w:t>
      </w:r>
      <w:proofErr w:type="spellEnd"/>
      <w:proofErr w:type="gramEnd"/>
      <w:r>
        <w:t xml:space="preserve"> != </w:t>
      </w:r>
      <w:proofErr w:type="spellStart"/>
      <w:r>
        <w:t>HttpStatusCode.OK</w:t>
      </w:r>
      <w:proofErr w:type="spellEnd"/>
      <w:r>
        <w:t>)</w:t>
      </w:r>
    </w:p>
    <w:p w14:paraId="5171C92F" w14:textId="77777777" w:rsidR="00CE4EC3" w:rsidRDefault="00CE4EC3" w:rsidP="00CE4EC3">
      <w:pPr>
        <w:pStyle w:val="af7"/>
      </w:pPr>
      <w:r>
        <w:t xml:space="preserve">        {</w:t>
      </w:r>
    </w:p>
    <w:p w14:paraId="153FFD19" w14:textId="77777777" w:rsidR="00CE4EC3" w:rsidRDefault="00CE4EC3" w:rsidP="00CE4EC3">
      <w:pPr>
        <w:pStyle w:val="af7"/>
      </w:pPr>
      <w:r>
        <w:t xml:space="preserve">            throw new </w:t>
      </w:r>
      <w:proofErr w:type="gramStart"/>
      <w:r>
        <w:t>Exception(</w:t>
      </w:r>
      <w:proofErr w:type="gramEnd"/>
      <w:r>
        <w:t>"Failed to add book!");</w:t>
      </w:r>
    </w:p>
    <w:p w14:paraId="52DD6692" w14:textId="77777777" w:rsidR="00CE4EC3" w:rsidRDefault="00CE4EC3" w:rsidP="00CE4EC3">
      <w:pPr>
        <w:pStyle w:val="af7"/>
      </w:pPr>
      <w:r>
        <w:t xml:space="preserve">        }</w:t>
      </w:r>
    </w:p>
    <w:p w14:paraId="12B4DB9D" w14:textId="77777777" w:rsidR="00CE4EC3" w:rsidRDefault="00CE4EC3" w:rsidP="00CE4EC3">
      <w:pPr>
        <w:pStyle w:val="af7"/>
      </w:pPr>
    </w:p>
    <w:p w14:paraId="3F59D114" w14:textId="77777777" w:rsidR="00CE4EC3" w:rsidRDefault="00CE4EC3" w:rsidP="00CE4EC3">
      <w:pPr>
        <w:pStyle w:val="af7"/>
      </w:pPr>
      <w:r>
        <w:t xml:space="preserve">        return await </w:t>
      </w:r>
      <w:proofErr w:type="spellStart"/>
      <w:r>
        <w:t>JsonSerializer.DeserializeAsync</w:t>
      </w:r>
      <w:proofErr w:type="spellEnd"/>
      <w:r>
        <w:t>&lt;</w:t>
      </w:r>
      <w:proofErr w:type="spellStart"/>
      <w:r>
        <w:t>BookDto</w:t>
      </w:r>
      <w:proofErr w:type="spellEnd"/>
      <w:proofErr w:type="gramStart"/>
      <w:r>
        <w:t>&gt;(</w:t>
      </w:r>
      <w:proofErr w:type="gramEnd"/>
      <w:r>
        <w:t xml:space="preserve">await </w:t>
      </w:r>
      <w:proofErr w:type="spellStart"/>
      <w:r>
        <w:t>response.Content.ReadAsStreamAsync</w:t>
      </w:r>
      <w:proofErr w:type="spellEnd"/>
      <w:r>
        <w:t>(),</w:t>
      </w:r>
    </w:p>
    <w:p w14:paraId="73B6CB32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serializerOptions</w:t>
      </w:r>
      <w:proofErr w:type="spellEnd"/>
      <w:r>
        <w:t>);</w:t>
      </w:r>
    </w:p>
    <w:p w14:paraId="50103FA8" w14:textId="2E153382" w:rsidR="00CE4EC3" w:rsidRDefault="00CE4EC3" w:rsidP="00CE4EC3">
      <w:pPr>
        <w:pStyle w:val="af7"/>
      </w:pPr>
      <w:r>
        <w:t xml:space="preserve">    }</w:t>
      </w:r>
    </w:p>
    <w:p w14:paraId="1A66F09E" w14:textId="77777777" w:rsidR="00CE4EC3" w:rsidRDefault="00CE4EC3" w:rsidP="00AA3514">
      <w:pPr>
        <w:pStyle w:val="affc"/>
      </w:pPr>
      <w:r>
        <w:t>Файл DictionaryTests.cs:</w:t>
      </w:r>
    </w:p>
    <w:p w14:paraId="7A29960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System.Net;</w:t>
      </w:r>
    </w:p>
    <w:p w14:paraId="286E0A2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System.Net.Http.Json</w:t>
      </w:r>
      <w:proofErr w:type="gramEnd"/>
      <w:r>
        <w:t>;</w:t>
      </w:r>
    </w:p>
    <w:p w14:paraId="20873748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</w:t>
      </w:r>
      <w:proofErr w:type="gramEnd"/>
      <w:r>
        <w:t>;</w:t>
      </w:r>
    </w:p>
    <w:p w14:paraId="7E608DD5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592E2BEC" w14:textId="77777777" w:rsidR="00CE4EC3" w:rsidRDefault="00CE4EC3" w:rsidP="00CE4EC3">
      <w:pPr>
        <w:pStyle w:val="af7"/>
      </w:pPr>
    </w:p>
    <w:p w14:paraId="5B57ED33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BookManager.Tests.Api.IntegrationTests</w:t>
      </w:r>
      <w:proofErr w:type="gramEnd"/>
      <w:r>
        <w:t>;</w:t>
      </w:r>
    </w:p>
    <w:p w14:paraId="5733B004" w14:textId="77777777" w:rsidR="00CE4EC3" w:rsidRDefault="00CE4EC3" w:rsidP="00CE4EC3">
      <w:pPr>
        <w:pStyle w:val="af7"/>
      </w:pPr>
    </w:p>
    <w:p w14:paraId="74F47845" w14:textId="77777777" w:rsidR="00CE4EC3" w:rsidRDefault="00CE4EC3" w:rsidP="00CE4EC3">
      <w:pPr>
        <w:pStyle w:val="af7"/>
      </w:pPr>
      <w:r>
        <w:t>[</w:t>
      </w:r>
      <w:proofErr w:type="gramStart"/>
      <w:r>
        <w:t>Collection(</w:t>
      </w:r>
      <w:proofErr w:type="gramEnd"/>
      <w:r>
        <w:t>"Api collection")]</w:t>
      </w:r>
    </w:p>
    <w:p w14:paraId="61B6E1B4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DictionaryTests(</w:t>
      </w:r>
      <w:proofErr w:type="gramEnd"/>
      <w:r>
        <w:t>ApiFixture apiFixture)</w:t>
      </w:r>
    </w:p>
    <w:p w14:paraId="3FFDB34C" w14:textId="77777777" w:rsidR="00CE4EC3" w:rsidRDefault="00CE4EC3" w:rsidP="00CE4EC3">
      <w:pPr>
        <w:pStyle w:val="af7"/>
      </w:pPr>
      <w:r>
        <w:t>{</w:t>
      </w:r>
    </w:p>
    <w:p w14:paraId="02D43C96" w14:textId="77777777" w:rsidR="00CE4EC3" w:rsidRDefault="00CE4EC3" w:rsidP="00CE4EC3">
      <w:pPr>
        <w:pStyle w:val="af7"/>
      </w:pPr>
      <w:r>
        <w:t xml:space="preserve">    private const string RequestUri = "word-dictionary";</w:t>
      </w:r>
    </w:p>
    <w:p w14:paraId="2324EF08" w14:textId="77777777" w:rsidR="00CE4EC3" w:rsidRDefault="00CE4EC3" w:rsidP="00CE4EC3">
      <w:pPr>
        <w:pStyle w:val="af7"/>
      </w:pPr>
      <w:r>
        <w:t xml:space="preserve">    private readonly HttpClient _client = apiFixture.CreateAuthenticatedClient();</w:t>
      </w:r>
    </w:p>
    <w:p w14:paraId="5AF2C3A6" w14:textId="77777777" w:rsidR="00CE4EC3" w:rsidRDefault="00CE4EC3" w:rsidP="00CE4EC3">
      <w:pPr>
        <w:pStyle w:val="af7"/>
      </w:pPr>
      <w:r>
        <w:t xml:space="preserve">    private readonly JsonSerializerOptions _jsonSerializerOptions = </w:t>
      </w:r>
      <w:proofErr w:type="gramStart"/>
      <w:r>
        <w:t>new(</w:t>
      </w:r>
      <w:proofErr w:type="gramEnd"/>
      <w:r>
        <w:t>)</w:t>
      </w:r>
    </w:p>
    <w:p w14:paraId="2E489B8F" w14:textId="77777777" w:rsidR="00CE4EC3" w:rsidRDefault="00CE4EC3" w:rsidP="00CE4EC3">
      <w:pPr>
        <w:pStyle w:val="af7"/>
      </w:pPr>
      <w:r>
        <w:t xml:space="preserve">    {</w:t>
      </w:r>
    </w:p>
    <w:p w14:paraId="32849823" w14:textId="77777777" w:rsidR="00CE4EC3" w:rsidRDefault="00CE4EC3" w:rsidP="00CE4EC3">
      <w:pPr>
        <w:pStyle w:val="af7"/>
      </w:pPr>
      <w:r>
        <w:t xml:space="preserve">        PropertyNamingPolicy = JsonNamingPolicy.CamelCase,</w:t>
      </w:r>
    </w:p>
    <w:p w14:paraId="23CD52BB" w14:textId="77777777" w:rsidR="00CE4EC3" w:rsidRDefault="00CE4EC3" w:rsidP="00CE4EC3">
      <w:pPr>
        <w:pStyle w:val="af7"/>
      </w:pPr>
      <w:r>
        <w:t xml:space="preserve">    };</w:t>
      </w:r>
    </w:p>
    <w:p w14:paraId="16EB8583" w14:textId="77777777" w:rsidR="00CE4EC3" w:rsidRDefault="00CE4EC3" w:rsidP="00CE4EC3">
      <w:pPr>
        <w:pStyle w:val="af7"/>
      </w:pPr>
    </w:p>
    <w:p w14:paraId="646DA131" w14:textId="77777777" w:rsidR="00CE4EC3" w:rsidRDefault="00CE4EC3" w:rsidP="00CE4EC3">
      <w:pPr>
        <w:pStyle w:val="af7"/>
      </w:pPr>
      <w:r>
        <w:t xml:space="preserve">    [Fact]</w:t>
      </w:r>
    </w:p>
    <w:p w14:paraId="5CCDD441" w14:textId="77777777" w:rsidR="00CE4EC3" w:rsidRDefault="00CE4EC3" w:rsidP="00CE4EC3">
      <w:pPr>
        <w:pStyle w:val="af7"/>
      </w:pPr>
      <w:r>
        <w:t xml:space="preserve">    public async Task AddWord_</w:t>
      </w:r>
      <w:proofErr w:type="gramStart"/>
      <w:r>
        <w:t>ReturnWord(</w:t>
      </w:r>
      <w:proofErr w:type="gramEnd"/>
      <w:r>
        <w:t>)</w:t>
      </w:r>
    </w:p>
    <w:p w14:paraId="5F549A54" w14:textId="77777777" w:rsidR="00CE4EC3" w:rsidRDefault="00CE4EC3" w:rsidP="00CE4EC3">
      <w:pPr>
        <w:pStyle w:val="af7"/>
      </w:pPr>
      <w:r>
        <w:t xml:space="preserve">    {</w:t>
      </w:r>
    </w:p>
    <w:p w14:paraId="4BB164C1" w14:textId="77777777" w:rsidR="00CE4EC3" w:rsidRDefault="00CE4EC3" w:rsidP="00CE4EC3">
      <w:pPr>
        <w:pStyle w:val="af7"/>
      </w:pPr>
      <w:r>
        <w:t xml:space="preserve">        var lookupWord = new </w:t>
      </w:r>
      <w:proofErr w:type="gramStart"/>
      <w:r>
        <w:t>WordDto(</w:t>
      </w:r>
      <w:proofErr w:type="gramEnd"/>
    </w:p>
    <w:p w14:paraId="6F730A97" w14:textId="77777777" w:rsidR="00CE4EC3" w:rsidRDefault="00CE4EC3" w:rsidP="00CE4EC3">
      <w:pPr>
        <w:pStyle w:val="af7"/>
      </w:pPr>
      <w:r>
        <w:t xml:space="preserve">            "lookup",</w:t>
      </w:r>
    </w:p>
    <w:p w14:paraId="2B6A31D3" w14:textId="77777777" w:rsidR="00CE4EC3" w:rsidRDefault="00CE4EC3" w:rsidP="00CE4EC3">
      <w:pPr>
        <w:pStyle w:val="af7"/>
      </w:pPr>
      <w:r>
        <w:t xml:space="preserve">            "ˈ</w:t>
      </w:r>
      <w:proofErr w:type="spellStart"/>
      <w:r>
        <w:t>lu</w:t>
      </w:r>
      <w:proofErr w:type="spellEnd"/>
      <w:r>
        <w:t>\u0307k-ˌ</w:t>
      </w:r>
      <w:proofErr w:type="spellStart"/>
      <w:r>
        <w:t>əp</w:t>
      </w:r>
      <w:proofErr w:type="spellEnd"/>
      <w:r>
        <w:t>",</w:t>
      </w:r>
    </w:p>
    <w:p w14:paraId="240645F1" w14:textId="77777777" w:rsidR="00CE4EC3" w:rsidRDefault="00CE4EC3" w:rsidP="00CE4EC3">
      <w:pPr>
        <w:pStyle w:val="af7"/>
      </w:pPr>
      <w:r>
        <w:t xml:space="preserve">            "en",</w:t>
      </w:r>
    </w:p>
    <w:p w14:paraId="1FB603AC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WordAlias</w:t>
      </w:r>
      <w:proofErr w:type="spellEnd"/>
      <w:proofErr w:type="gramStart"/>
      <w:r>
        <w:t>&gt;(</w:t>
      </w:r>
      <w:proofErr w:type="gramEnd"/>
      <w:r>
        <w:t>),</w:t>
      </w:r>
    </w:p>
    <w:p w14:paraId="24B79E26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WordDefinitionDto</w:t>
      </w:r>
      <w:proofErr w:type="spellEnd"/>
      <w:r>
        <w:t>&gt;</w:t>
      </w:r>
    </w:p>
    <w:p w14:paraId="333AE847" w14:textId="77777777" w:rsidR="00CE4EC3" w:rsidRDefault="00CE4EC3" w:rsidP="00CE4EC3">
      <w:pPr>
        <w:pStyle w:val="af7"/>
      </w:pPr>
      <w:r>
        <w:t xml:space="preserve">            {</w:t>
      </w:r>
    </w:p>
    <w:p w14:paraId="75EDC8C7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new(</w:t>
      </w:r>
      <w:proofErr w:type="gramEnd"/>
      <w:r>
        <w:t>"noun",</w:t>
      </w:r>
    </w:p>
    <w:p w14:paraId="3E3C6418" w14:textId="77777777" w:rsidR="00CE4EC3" w:rsidRDefault="00CE4EC3" w:rsidP="00CE4EC3">
      <w:pPr>
        <w:pStyle w:val="af7"/>
      </w:pPr>
      <w:r>
        <w:t xml:space="preserve">                    "-",</w:t>
      </w:r>
    </w:p>
    <w:p w14:paraId="2DD8B27A" w14:textId="77777777" w:rsidR="00CE4EC3" w:rsidRDefault="00CE4EC3" w:rsidP="00CE4EC3">
      <w:pPr>
        <w:pStyle w:val="af7"/>
      </w:pPr>
      <w:r>
        <w:t xml:space="preserve">                    "A procedure in which a table of values stored in a computer is searched until a specified value is found.")</w:t>
      </w:r>
    </w:p>
    <w:p w14:paraId="6D43D047" w14:textId="77777777" w:rsidR="00CE4EC3" w:rsidRDefault="00CE4EC3" w:rsidP="00CE4EC3">
      <w:pPr>
        <w:pStyle w:val="af7"/>
      </w:pPr>
      <w:r>
        <w:t xml:space="preserve">            });</w:t>
      </w:r>
    </w:p>
    <w:p w14:paraId="5D9A2B7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addedWord</w:t>
      </w:r>
      <w:proofErr w:type="spellEnd"/>
      <w:r>
        <w:t xml:space="preserve"> = await </w:t>
      </w:r>
      <w:proofErr w:type="spellStart"/>
      <w:r>
        <w:t>AddWord</w:t>
      </w:r>
      <w:proofErr w:type="spellEnd"/>
      <w:r>
        <w:t>(</w:t>
      </w:r>
      <w:proofErr w:type="spellStart"/>
      <w:r>
        <w:t>lookupWord</w:t>
      </w:r>
      <w:proofErr w:type="spellEnd"/>
      <w:r>
        <w:t>);</w:t>
      </w:r>
    </w:p>
    <w:p w14:paraId="7E81DE20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addedWord</w:t>
      </w:r>
      <w:proofErr w:type="spellEnd"/>
      <w:r>
        <w:t>);</w:t>
      </w:r>
    </w:p>
    <w:p w14:paraId="57335B6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Assert.Equivalent</w:t>
      </w:r>
      <w:proofErr w:type="spellEnd"/>
      <w:r>
        <w:t>(</w:t>
      </w:r>
      <w:proofErr w:type="spellStart"/>
      <w:r>
        <w:t>lookupWord</w:t>
      </w:r>
      <w:proofErr w:type="spellEnd"/>
      <w:r>
        <w:t xml:space="preserve">, </w:t>
      </w:r>
      <w:proofErr w:type="spellStart"/>
      <w:r>
        <w:t>addedWord</w:t>
      </w:r>
      <w:proofErr w:type="spellEnd"/>
      <w:r>
        <w:t>);</w:t>
      </w:r>
    </w:p>
    <w:p w14:paraId="68472A5B" w14:textId="77777777" w:rsidR="00CE4EC3" w:rsidRDefault="00CE4EC3" w:rsidP="00CE4EC3">
      <w:pPr>
        <w:pStyle w:val="af7"/>
      </w:pPr>
      <w:r>
        <w:t xml:space="preserve">    }</w:t>
      </w:r>
    </w:p>
    <w:p w14:paraId="0D30C306" w14:textId="77777777" w:rsidR="00CE4EC3" w:rsidRDefault="00CE4EC3" w:rsidP="00CE4EC3">
      <w:pPr>
        <w:pStyle w:val="af7"/>
      </w:pPr>
    </w:p>
    <w:p w14:paraId="22B6681E" w14:textId="77777777" w:rsidR="00CE4EC3" w:rsidRDefault="00CE4EC3" w:rsidP="00CE4EC3">
      <w:pPr>
        <w:pStyle w:val="af7"/>
      </w:pPr>
      <w:r>
        <w:t xml:space="preserve">    [Fact]</w:t>
      </w:r>
    </w:p>
    <w:p w14:paraId="4AC4FD72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AddWord_</w:t>
      </w:r>
      <w:proofErr w:type="gramStart"/>
      <w:r>
        <w:t>ReturnHttpBadRequest</w:t>
      </w:r>
      <w:proofErr w:type="spellEnd"/>
      <w:r>
        <w:t>(</w:t>
      </w:r>
      <w:proofErr w:type="gramEnd"/>
      <w:r>
        <w:t>)</w:t>
      </w:r>
    </w:p>
    <w:p w14:paraId="023BE140" w14:textId="77777777" w:rsidR="00CE4EC3" w:rsidRDefault="00CE4EC3" w:rsidP="00CE4EC3">
      <w:pPr>
        <w:pStyle w:val="af7"/>
      </w:pPr>
      <w:r>
        <w:t xml:space="preserve">    {</w:t>
      </w:r>
    </w:p>
    <w:p w14:paraId="4E3CF7C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emptyWord</w:t>
      </w:r>
      <w:proofErr w:type="spellEnd"/>
      <w:r>
        <w:t xml:space="preserve"> = new </w:t>
      </w:r>
      <w:proofErr w:type="spellStart"/>
      <w:proofErr w:type="gramStart"/>
      <w:r>
        <w:t>WordDto</w:t>
      </w:r>
      <w:proofErr w:type="spellEnd"/>
      <w:r>
        <w:t>(</w:t>
      </w:r>
      <w:proofErr w:type="gramEnd"/>
    </w:p>
    <w:p w14:paraId="13F9F7CB" w14:textId="77777777" w:rsidR="00CE4EC3" w:rsidRDefault="00CE4EC3" w:rsidP="00CE4EC3">
      <w:pPr>
        <w:pStyle w:val="af7"/>
      </w:pPr>
      <w:r>
        <w:t xml:space="preserve">            "",</w:t>
      </w:r>
    </w:p>
    <w:p w14:paraId="77A3EC34" w14:textId="77777777" w:rsidR="00CE4EC3" w:rsidRDefault="00CE4EC3" w:rsidP="00CE4EC3">
      <w:pPr>
        <w:pStyle w:val="af7"/>
      </w:pPr>
      <w:r>
        <w:t xml:space="preserve">            null,</w:t>
      </w:r>
    </w:p>
    <w:p w14:paraId="66A96F57" w14:textId="77777777" w:rsidR="00CE4EC3" w:rsidRDefault="00CE4EC3" w:rsidP="00CE4EC3">
      <w:pPr>
        <w:pStyle w:val="af7"/>
      </w:pPr>
      <w:r>
        <w:t xml:space="preserve">            null,</w:t>
      </w:r>
    </w:p>
    <w:p w14:paraId="0D213E8A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WordAlias</w:t>
      </w:r>
      <w:proofErr w:type="spellEnd"/>
      <w:proofErr w:type="gramStart"/>
      <w:r>
        <w:t>&gt;(</w:t>
      </w:r>
      <w:proofErr w:type="gramEnd"/>
      <w:r>
        <w:t>),</w:t>
      </w:r>
    </w:p>
    <w:p w14:paraId="4F68F71E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WordDefinitionDto</w:t>
      </w:r>
      <w:proofErr w:type="spellEnd"/>
      <w:proofErr w:type="gramStart"/>
      <w:r>
        <w:t>&gt;(</w:t>
      </w:r>
      <w:proofErr w:type="gramEnd"/>
      <w:r>
        <w:t>)</w:t>
      </w:r>
    </w:p>
    <w:p w14:paraId="08DD2294" w14:textId="77777777" w:rsidR="00CE4EC3" w:rsidRDefault="00CE4EC3" w:rsidP="00CE4EC3">
      <w:pPr>
        <w:pStyle w:val="af7"/>
      </w:pPr>
      <w:r>
        <w:t xml:space="preserve">        );</w:t>
      </w:r>
    </w:p>
    <w:p w14:paraId="268431B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_</w:t>
      </w:r>
      <w:proofErr w:type="spellStart"/>
      <w:proofErr w:type="gramStart"/>
      <w:r>
        <w:t>client.PostAsync</w:t>
      </w:r>
      <w:proofErr w:type="spellEnd"/>
      <w:proofErr w:type="gramEnd"/>
      <w:r>
        <w:t xml:space="preserve">("word-dictionary", </w:t>
      </w:r>
      <w:proofErr w:type="spellStart"/>
      <w:r>
        <w:t>JsonContent.Create</w:t>
      </w:r>
      <w:proofErr w:type="spellEnd"/>
      <w:r>
        <w:t>(</w:t>
      </w:r>
      <w:proofErr w:type="spellStart"/>
      <w:r>
        <w:t>emptyWord</w:t>
      </w:r>
      <w:proofErr w:type="spellEnd"/>
      <w:r>
        <w:t>));</w:t>
      </w:r>
    </w:p>
    <w:p w14:paraId="38747B9F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HttpStatusCode.BadRequest</w:t>
      </w:r>
      <w:proofErr w:type="spellEnd"/>
      <w:r>
        <w:t xml:space="preserve">, </w:t>
      </w:r>
      <w:proofErr w:type="spellStart"/>
      <w:r>
        <w:t>responseMessage.StatusCode</w:t>
      </w:r>
      <w:proofErr w:type="spellEnd"/>
      <w:r>
        <w:t>);</w:t>
      </w:r>
    </w:p>
    <w:p w14:paraId="67B74E70" w14:textId="77777777" w:rsidR="00CE4EC3" w:rsidRDefault="00CE4EC3" w:rsidP="00CE4EC3">
      <w:pPr>
        <w:pStyle w:val="af7"/>
      </w:pPr>
      <w:r>
        <w:t xml:space="preserve">    }</w:t>
      </w:r>
    </w:p>
    <w:p w14:paraId="7E490A0E" w14:textId="77777777" w:rsidR="00CE4EC3" w:rsidRDefault="00CE4EC3" w:rsidP="00CE4EC3">
      <w:pPr>
        <w:pStyle w:val="af7"/>
      </w:pPr>
    </w:p>
    <w:p w14:paraId="5313C674" w14:textId="77777777" w:rsidR="00CE4EC3" w:rsidRDefault="00CE4EC3" w:rsidP="00CE4EC3">
      <w:pPr>
        <w:pStyle w:val="af7"/>
      </w:pPr>
      <w:r>
        <w:t xml:space="preserve">    [Fact]</w:t>
      </w:r>
    </w:p>
    <w:p w14:paraId="38B12449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UpdateWord_</w:t>
      </w:r>
      <w:proofErr w:type="gramStart"/>
      <w:r>
        <w:t>ReturnWord</w:t>
      </w:r>
      <w:proofErr w:type="spellEnd"/>
      <w:r>
        <w:t>(</w:t>
      </w:r>
      <w:proofErr w:type="gramEnd"/>
      <w:r>
        <w:t>)</w:t>
      </w:r>
    </w:p>
    <w:p w14:paraId="7EC9DDAE" w14:textId="77777777" w:rsidR="00CE4EC3" w:rsidRDefault="00CE4EC3" w:rsidP="00CE4EC3">
      <w:pPr>
        <w:pStyle w:val="af7"/>
      </w:pPr>
      <w:r>
        <w:t xml:space="preserve">    {</w:t>
      </w:r>
    </w:p>
    <w:p w14:paraId="214A6243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watchWord</w:t>
      </w:r>
      <w:proofErr w:type="spellEnd"/>
      <w:r>
        <w:t xml:space="preserve"> = new </w:t>
      </w:r>
      <w:proofErr w:type="spellStart"/>
      <w:proofErr w:type="gramStart"/>
      <w:r>
        <w:t>WordDto</w:t>
      </w:r>
      <w:proofErr w:type="spellEnd"/>
      <w:r>
        <w:t>(</w:t>
      </w:r>
      <w:proofErr w:type="gramEnd"/>
    </w:p>
    <w:p w14:paraId="3DA8562B" w14:textId="77777777" w:rsidR="00CE4EC3" w:rsidRDefault="00CE4EC3" w:rsidP="00CE4EC3">
      <w:pPr>
        <w:pStyle w:val="af7"/>
      </w:pPr>
      <w:r>
        <w:t xml:space="preserve">            "watch",</w:t>
      </w:r>
    </w:p>
    <w:p w14:paraId="7DFE8170" w14:textId="77777777" w:rsidR="00CE4EC3" w:rsidRDefault="00CE4EC3" w:rsidP="00CE4EC3">
      <w:pPr>
        <w:pStyle w:val="af7"/>
      </w:pPr>
      <w:r>
        <w:t xml:space="preserve">            "ˈ</w:t>
      </w:r>
      <w:proofErr w:type="spellStart"/>
      <w:r>
        <w:t>wȯch</w:t>
      </w:r>
      <w:proofErr w:type="spellEnd"/>
      <w:r>
        <w:t>",</w:t>
      </w:r>
    </w:p>
    <w:p w14:paraId="27B8B361" w14:textId="77777777" w:rsidR="00CE4EC3" w:rsidRDefault="00CE4EC3" w:rsidP="00CE4EC3">
      <w:pPr>
        <w:pStyle w:val="af7"/>
      </w:pPr>
      <w:r>
        <w:t xml:space="preserve">            "en",</w:t>
      </w:r>
    </w:p>
    <w:p w14:paraId="73C6564B" w14:textId="77777777" w:rsidR="00CE4EC3" w:rsidRDefault="00CE4EC3" w:rsidP="00CE4EC3">
      <w:pPr>
        <w:pStyle w:val="af7"/>
      </w:pPr>
      <w:r>
        <w:lastRenderedPageBreak/>
        <w:t xml:space="preserve">            new List&lt;</w:t>
      </w:r>
      <w:proofErr w:type="spellStart"/>
      <w:r>
        <w:t>WordAlias</w:t>
      </w:r>
      <w:proofErr w:type="spellEnd"/>
      <w:proofErr w:type="gramStart"/>
      <w:r>
        <w:t>&gt;(</w:t>
      </w:r>
      <w:proofErr w:type="gramEnd"/>
      <w:r>
        <w:t>),</w:t>
      </w:r>
    </w:p>
    <w:p w14:paraId="1AE97515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WordDefinitionDto</w:t>
      </w:r>
      <w:proofErr w:type="spellEnd"/>
      <w:r>
        <w:t>&gt;</w:t>
      </w:r>
    </w:p>
    <w:p w14:paraId="093D6798" w14:textId="77777777" w:rsidR="00CE4EC3" w:rsidRDefault="00CE4EC3" w:rsidP="00CE4EC3">
      <w:pPr>
        <w:pStyle w:val="af7"/>
      </w:pPr>
      <w:r>
        <w:t xml:space="preserve">            {</w:t>
      </w:r>
    </w:p>
    <w:p w14:paraId="13BBF834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new(</w:t>
      </w:r>
      <w:proofErr w:type="gramEnd"/>
      <w:r>
        <w:t>"verb",</w:t>
      </w:r>
    </w:p>
    <w:p w14:paraId="2D2DAF65" w14:textId="77777777" w:rsidR="00CE4EC3" w:rsidRDefault="00CE4EC3" w:rsidP="00CE4EC3">
      <w:pPr>
        <w:pStyle w:val="af7"/>
      </w:pPr>
      <w:r>
        <w:t xml:space="preserve">                    "-",</w:t>
      </w:r>
    </w:p>
    <w:p w14:paraId="4CAE7AA0" w14:textId="77777777" w:rsidR="00CE4EC3" w:rsidRDefault="00CE4EC3" w:rsidP="00CE4EC3">
      <w:pPr>
        <w:pStyle w:val="af7"/>
      </w:pPr>
      <w:r>
        <w:t xml:space="preserve">                    "</w:t>
      </w:r>
      <w:proofErr w:type="gramStart"/>
      <w:r>
        <w:t>to</w:t>
      </w:r>
      <w:proofErr w:type="gramEnd"/>
      <w:r>
        <w:t xml:space="preserve"> keep vigil as a devotional exercise"</w:t>
      </w:r>
    </w:p>
    <w:p w14:paraId="5CA32A29" w14:textId="77777777" w:rsidR="00CE4EC3" w:rsidRDefault="00CE4EC3" w:rsidP="00CE4EC3">
      <w:pPr>
        <w:pStyle w:val="af7"/>
      </w:pPr>
      <w:r>
        <w:t xml:space="preserve">                ),</w:t>
      </w:r>
    </w:p>
    <w:p w14:paraId="7A953F28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new(</w:t>
      </w:r>
      <w:proofErr w:type="gramEnd"/>
      <w:r>
        <w:t>"verb",</w:t>
      </w:r>
    </w:p>
    <w:p w14:paraId="4AA4E0AF" w14:textId="77777777" w:rsidR="00CE4EC3" w:rsidRDefault="00CE4EC3" w:rsidP="00CE4EC3">
      <w:pPr>
        <w:pStyle w:val="af7"/>
      </w:pPr>
      <w:r>
        <w:t xml:space="preserve">                    "-",</w:t>
      </w:r>
    </w:p>
    <w:p w14:paraId="324C7CDB" w14:textId="77777777" w:rsidR="00CE4EC3" w:rsidRDefault="00CE4EC3" w:rsidP="00CE4EC3">
      <w:pPr>
        <w:pStyle w:val="af7"/>
      </w:pPr>
      <w:r>
        <w:t xml:space="preserve">                    "</w:t>
      </w:r>
      <w:proofErr w:type="gramStart"/>
      <w:r>
        <w:t>to</w:t>
      </w:r>
      <w:proofErr w:type="gramEnd"/>
      <w:r>
        <w:t xml:space="preserve"> be attentive or vigilant"</w:t>
      </w:r>
    </w:p>
    <w:p w14:paraId="3B5EAAE3" w14:textId="77777777" w:rsidR="00CE4EC3" w:rsidRDefault="00CE4EC3" w:rsidP="00CE4EC3">
      <w:pPr>
        <w:pStyle w:val="af7"/>
      </w:pPr>
      <w:r>
        <w:t xml:space="preserve">                )</w:t>
      </w:r>
    </w:p>
    <w:p w14:paraId="39CE8B53" w14:textId="77777777" w:rsidR="00CE4EC3" w:rsidRDefault="00CE4EC3" w:rsidP="00CE4EC3">
      <w:pPr>
        <w:pStyle w:val="af7"/>
      </w:pPr>
      <w:r>
        <w:t xml:space="preserve">            }</w:t>
      </w:r>
    </w:p>
    <w:p w14:paraId="43C3C638" w14:textId="77777777" w:rsidR="00CE4EC3" w:rsidRDefault="00CE4EC3" w:rsidP="00CE4EC3">
      <w:pPr>
        <w:pStyle w:val="af7"/>
      </w:pPr>
      <w:r>
        <w:t xml:space="preserve">        );</w:t>
      </w:r>
    </w:p>
    <w:p w14:paraId="48982EBB" w14:textId="77777777" w:rsidR="00CE4EC3" w:rsidRDefault="00CE4EC3" w:rsidP="00CE4EC3">
      <w:pPr>
        <w:pStyle w:val="af7"/>
      </w:pPr>
    </w:p>
    <w:p w14:paraId="1145945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addedWord</w:t>
      </w:r>
      <w:proofErr w:type="spellEnd"/>
      <w:r>
        <w:t xml:space="preserve"> = await </w:t>
      </w:r>
      <w:proofErr w:type="spellStart"/>
      <w:r>
        <w:t>AddWord</w:t>
      </w:r>
      <w:proofErr w:type="spellEnd"/>
      <w:r>
        <w:t>(</w:t>
      </w:r>
      <w:proofErr w:type="spellStart"/>
      <w:r>
        <w:t>watchWord</w:t>
      </w:r>
      <w:proofErr w:type="spellEnd"/>
      <w:r>
        <w:t>);</w:t>
      </w:r>
    </w:p>
    <w:p w14:paraId="3559010F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addedWord</w:t>
      </w:r>
      <w:proofErr w:type="spellEnd"/>
      <w:r>
        <w:t>);</w:t>
      </w:r>
    </w:p>
    <w:p w14:paraId="328A776A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addedWord.Definitions.Add</w:t>
      </w:r>
      <w:proofErr w:type="spellEnd"/>
      <w:proofErr w:type="gramEnd"/>
      <w:r>
        <w:t xml:space="preserve">(new </w:t>
      </w:r>
      <w:proofErr w:type="spellStart"/>
      <w:r>
        <w:t>WordDefinitionDto</w:t>
      </w:r>
      <w:proofErr w:type="spellEnd"/>
      <w:r>
        <w:t>(</w:t>
      </w:r>
    </w:p>
    <w:p w14:paraId="0513E49E" w14:textId="77777777" w:rsidR="00CE4EC3" w:rsidRDefault="00CE4EC3" w:rsidP="00CE4EC3">
      <w:pPr>
        <w:pStyle w:val="af7"/>
      </w:pPr>
      <w:r>
        <w:t xml:space="preserve">            "noun",</w:t>
      </w:r>
    </w:p>
    <w:p w14:paraId="67364355" w14:textId="77777777" w:rsidR="00CE4EC3" w:rsidRDefault="00CE4EC3" w:rsidP="00CE4EC3">
      <w:pPr>
        <w:pStyle w:val="af7"/>
      </w:pPr>
      <w:r>
        <w:t xml:space="preserve">            "-",</w:t>
      </w:r>
    </w:p>
    <w:p w14:paraId="27C20E17" w14:textId="77777777" w:rsidR="00CE4EC3" w:rsidRDefault="00CE4EC3" w:rsidP="00CE4EC3">
      <w:pPr>
        <w:pStyle w:val="af7"/>
      </w:pPr>
      <w:r>
        <w:t xml:space="preserve">            "</w:t>
      </w:r>
      <w:proofErr w:type="gramStart"/>
      <w:r>
        <w:t>the</w:t>
      </w:r>
      <w:proofErr w:type="gramEnd"/>
      <w:r>
        <w:t xml:space="preserve"> act of keeping awake to guard, protect, or attend"</w:t>
      </w:r>
    </w:p>
    <w:p w14:paraId="5AA345A5" w14:textId="77777777" w:rsidR="00CE4EC3" w:rsidRDefault="00CE4EC3" w:rsidP="00CE4EC3">
      <w:pPr>
        <w:pStyle w:val="af7"/>
      </w:pPr>
      <w:r>
        <w:t xml:space="preserve">        ));</w:t>
      </w:r>
    </w:p>
    <w:p w14:paraId="44B3BB1C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addedWord.Definitions.Add</w:t>
      </w:r>
      <w:proofErr w:type="spellEnd"/>
      <w:proofErr w:type="gramEnd"/>
      <w:r>
        <w:t xml:space="preserve">(new </w:t>
      </w:r>
      <w:proofErr w:type="spellStart"/>
      <w:r>
        <w:t>WordDefinitionDto</w:t>
      </w:r>
      <w:proofErr w:type="spellEnd"/>
      <w:r>
        <w:t>(</w:t>
      </w:r>
    </w:p>
    <w:p w14:paraId="3E1DF7CA" w14:textId="77777777" w:rsidR="00CE4EC3" w:rsidRDefault="00CE4EC3" w:rsidP="00CE4EC3">
      <w:pPr>
        <w:pStyle w:val="af7"/>
      </w:pPr>
      <w:r>
        <w:t xml:space="preserve">            "noun",</w:t>
      </w:r>
    </w:p>
    <w:p w14:paraId="1EB7D953" w14:textId="77777777" w:rsidR="00CE4EC3" w:rsidRDefault="00CE4EC3" w:rsidP="00CE4EC3">
      <w:pPr>
        <w:pStyle w:val="af7"/>
      </w:pPr>
      <w:r>
        <w:t xml:space="preserve">            "-",</w:t>
      </w:r>
    </w:p>
    <w:p w14:paraId="0E190FEF" w14:textId="77777777" w:rsidR="00CE4EC3" w:rsidRDefault="00CE4EC3" w:rsidP="00CE4EC3">
      <w:pPr>
        <w:pStyle w:val="af7"/>
      </w:pPr>
      <w:r>
        <w:t xml:space="preserve">            "</w:t>
      </w:r>
      <w:proofErr w:type="gramStart"/>
      <w:r>
        <w:t>any</w:t>
      </w:r>
      <w:proofErr w:type="gramEnd"/>
      <w:r>
        <w:t xml:space="preserve"> of the definite divisions of the night made by ancient peoples"</w:t>
      </w:r>
    </w:p>
    <w:p w14:paraId="728501F0" w14:textId="77777777" w:rsidR="00CE4EC3" w:rsidRDefault="00CE4EC3" w:rsidP="00CE4EC3">
      <w:pPr>
        <w:pStyle w:val="af7"/>
      </w:pPr>
      <w:r>
        <w:t xml:space="preserve">        ));</w:t>
      </w:r>
    </w:p>
    <w:p w14:paraId="73A84447" w14:textId="77777777" w:rsidR="00CE4EC3" w:rsidRDefault="00CE4EC3" w:rsidP="00CE4EC3">
      <w:pPr>
        <w:pStyle w:val="af7"/>
      </w:pPr>
    </w:p>
    <w:p w14:paraId="19504DCF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_</w:t>
      </w:r>
      <w:proofErr w:type="spellStart"/>
      <w:proofErr w:type="gramStart"/>
      <w:r>
        <w:t>client.PutAsync</w:t>
      </w:r>
      <w:proofErr w:type="spellEnd"/>
      <w:proofErr w:type="gramEnd"/>
      <w:r>
        <w:t>($"{</w:t>
      </w:r>
      <w:proofErr w:type="spellStart"/>
      <w:r>
        <w:t>RequestUri</w:t>
      </w:r>
      <w:proofErr w:type="spellEnd"/>
      <w:r>
        <w:t>}/{</w:t>
      </w:r>
      <w:proofErr w:type="spellStart"/>
      <w:r>
        <w:t>addedWord.Word</w:t>
      </w:r>
      <w:proofErr w:type="spellEnd"/>
      <w:r>
        <w:t xml:space="preserve">}", </w:t>
      </w:r>
      <w:proofErr w:type="spellStart"/>
      <w:r>
        <w:t>JsonContent.Create</w:t>
      </w:r>
      <w:proofErr w:type="spellEnd"/>
      <w:r>
        <w:t>(</w:t>
      </w:r>
      <w:proofErr w:type="spellStart"/>
      <w:r>
        <w:t>addedWord</w:t>
      </w:r>
      <w:proofErr w:type="spellEnd"/>
      <w:r>
        <w:t>));</w:t>
      </w:r>
    </w:p>
    <w:p w14:paraId="38C5B4F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contentStream</w:t>
      </w:r>
      <w:proofErr w:type="spellEnd"/>
      <w:r>
        <w:t xml:space="preserve"> = await </w:t>
      </w:r>
      <w:proofErr w:type="spellStart"/>
      <w:proofErr w:type="gramStart"/>
      <w:r>
        <w:t>responseMessage.Content.ReadAsStreamAsync</w:t>
      </w:r>
      <w:proofErr w:type="spellEnd"/>
      <w:proofErr w:type="gramEnd"/>
      <w:r>
        <w:t>();</w:t>
      </w:r>
    </w:p>
    <w:p w14:paraId="13BC85D5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updatedWord</w:t>
      </w:r>
      <w:proofErr w:type="spellEnd"/>
      <w:r>
        <w:t xml:space="preserve"> = await </w:t>
      </w:r>
      <w:proofErr w:type="spellStart"/>
      <w:r>
        <w:t>JsonSerializer.DeserializeAsync</w:t>
      </w:r>
      <w:proofErr w:type="spellEnd"/>
      <w:r>
        <w:t>&lt;</w:t>
      </w:r>
      <w:proofErr w:type="spellStart"/>
      <w:r>
        <w:t>WordDto</w:t>
      </w:r>
      <w:proofErr w:type="spellEnd"/>
      <w:proofErr w:type="gramStart"/>
      <w:r>
        <w:t>&gt;(</w:t>
      </w:r>
      <w:proofErr w:type="spellStart"/>
      <w:proofErr w:type="gramEnd"/>
      <w:r>
        <w:t>contentStream</w:t>
      </w:r>
      <w:proofErr w:type="spellEnd"/>
      <w:r>
        <w:t>, _</w:t>
      </w:r>
      <w:proofErr w:type="spellStart"/>
      <w:r>
        <w:t>jsonSerializerOptions</w:t>
      </w:r>
      <w:proofErr w:type="spellEnd"/>
      <w:r>
        <w:t>);</w:t>
      </w:r>
    </w:p>
    <w:p w14:paraId="4266F9E5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updatedWord</w:t>
      </w:r>
      <w:proofErr w:type="spellEnd"/>
      <w:r>
        <w:t>);</w:t>
      </w:r>
    </w:p>
    <w:p w14:paraId="038DA4E8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Assert.Equivalent</w:t>
      </w:r>
      <w:proofErr w:type="spellEnd"/>
      <w:r>
        <w:t>(</w:t>
      </w:r>
      <w:proofErr w:type="spellStart"/>
      <w:r>
        <w:t>addedWord</w:t>
      </w:r>
      <w:proofErr w:type="spellEnd"/>
      <w:r>
        <w:t xml:space="preserve">, </w:t>
      </w:r>
      <w:proofErr w:type="spellStart"/>
      <w:r>
        <w:t>updatedWord</w:t>
      </w:r>
      <w:proofErr w:type="spellEnd"/>
      <w:r>
        <w:t>);</w:t>
      </w:r>
    </w:p>
    <w:p w14:paraId="6BFBFC2B" w14:textId="77777777" w:rsidR="00CE4EC3" w:rsidRDefault="00CE4EC3" w:rsidP="00CE4EC3">
      <w:pPr>
        <w:pStyle w:val="af7"/>
      </w:pPr>
      <w:r>
        <w:t xml:space="preserve">    }</w:t>
      </w:r>
    </w:p>
    <w:p w14:paraId="3D05FE0C" w14:textId="77777777" w:rsidR="00CE4EC3" w:rsidRDefault="00CE4EC3" w:rsidP="00CE4EC3">
      <w:pPr>
        <w:pStyle w:val="af7"/>
      </w:pPr>
    </w:p>
    <w:p w14:paraId="29EFF916" w14:textId="77777777" w:rsidR="00CE4EC3" w:rsidRDefault="00CE4EC3" w:rsidP="00CE4EC3">
      <w:pPr>
        <w:pStyle w:val="af7"/>
      </w:pPr>
      <w:r>
        <w:t xml:space="preserve">    [Fact]</w:t>
      </w:r>
    </w:p>
    <w:p w14:paraId="76339BF4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UpdateWord_</w:t>
      </w:r>
      <w:proofErr w:type="gramStart"/>
      <w:r>
        <w:t>ReturnHttpNotFound</w:t>
      </w:r>
      <w:proofErr w:type="spellEnd"/>
      <w:r>
        <w:t>(</w:t>
      </w:r>
      <w:proofErr w:type="gramEnd"/>
      <w:r>
        <w:t>)</w:t>
      </w:r>
    </w:p>
    <w:p w14:paraId="34F2CD1D" w14:textId="77777777" w:rsidR="00CE4EC3" w:rsidRDefault="00CE4EC3" w:rsidP="00CE4EC3">
      <w:pPr>
        <w:pStyle w:val="af7"/>
      </w:pPr>
      <w:r>
        <w:t xml:space="preserve">    {</w:t>
      </w:r>
    </w:p>
    <w:p w14:paraId="61B3938C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notExistentWord</w:t>
      </w:r>
      <w:proofErr w:type="spellEnd"/>
      <w:r>
        <w:t xml:space="preserve"> = new </w:t>
      </w:r>
      <w:proofErr w:type="spellStart"/>
      <w:proofErr w:type="gramStart"/>
      <w:r>
        <w:t>WordDto</w:t>
      </w:r>
      <w:proofErr w:type="spellEnd"/>
      <w:r>
        <w:t>(</w:t>
      </w:r>
      <w:proofErr w:type="gramEnd"/>
    </w:p>
    <w:p w14:paraId="41303CAC" w14:textId="77777777" w:rsidR="00CE4EC3" w:rsidRDefault="00CE4EC3" w:rsidP="00CE4EC3">
      <w:pPr>
        <w:pStyle w:val="af7"/>
      </w:pPr>
      <w:r>
        <w:t xml:space="preserve">            "</w:t>
      </w:r>
      <w:proofErr w:type="gramStart"/>
      <w:r>
        <w:t>come</w:t>
      </w:r>
      <w:proofErr w:type="gramEnd"/>
      <w:r>
        <w:t xml:space="preserve"> on",</w:t>
      </w:r>
    </w:p>
    <w:p w14:paraId="72947204" w14:textId="77777777" w:rsidR="00CE4EC3" w:rsidRDefault="00CE4EC3" w:rsidP="00CE4EC3">
      <w:pPr>
        <w:pStyle w:val="af7"/>
      </w:pPr>
      <w:r>
        <w:t xml:space="preserve">            null,</w:t>
      </w:r>
    </w:p>
    <w:p w14:paraId="43E6F3FF" w14:textId="77777777" w:rsidR="00CE4EC3" w:rsidRDefault="00CE4EC3" w:rsidP="00CE4EC3">
      <w:pPr>
        <w:pStyle w:val="af7"/>
      </w:pPr>
      <w:r>
        <w:t xml:space="preserve">            null,</w:t>
      </w:r>
    </w:p>
    <w:p w14:paraId="0E2B50E3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WordAlias</w:t>
      </w:r>
      <w:proofErr w:type="spellEnd"/>
      <w:proofErr w:type="gramStart"/>
      <w:r>
        <w:t>&gt;(</w:t>
      </w:r>
      <w:proofErr w:type="gramEnd"/>
      <w:r>
        <w:t>),</w:t>
      </w:r>
    </w:p>
    <w:p w14:paraId="2ECAC060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WordDefinitionDto</w:t>
      </w:r>
      <w:proofErr w:type="spellEnd"/>
      <w:proofErr w:type="gramStart"/>
      <w:r>
        <w:t>&gt;(</w:t>
      </w:r>
      <w:proofErr w:type="gramEnd"/>
      <w:r>
        <w:t>)</w:t>
      </w:r>
    </w:p>
    <w:p w14:paraId="3342E749" w14:textId="77777777" w:rsidR="00CE4EC3" w:rsidRDefault="00CE4EC3" w:rsidP="00CE4EC3">
      <w:pPr>
        <w:pStyle w:val="af7"/>
      </w:pPr>
      <w:r>
        <w:t xml:space="preserve">        );</w:t>
      </w:r>
    </w:p>
    <w:p w14:paraId="28AFAF2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_</w:t>
      </w:r>
      <w:proofErr w:type="spellStart"/>
      <w:proofErr w:type="gramStart"/>
      <w:r>
        <w:t>client.PutAsync</w:t>
      </w:r>
      <w:proofErr w:type="spellEnd"/>
      <w:proofErr w:type="gramEnd"/>
      <w:r>
        <w:t>(</w:t>
      </w:r>
    </w:p>
    <w:p w14:paraId="76DEC6D3" w14:textId="77777777" w:rsidR="00CE4EC3" w:rsidRDefault="00CE4EC3" w:rsidP="00CE4EC3">
      <w:pPr>
        <w:pStyle w:val="af7"/>
      </w:pPr>
      <w:r>
        <w:t xml:space="preserve">            $"{</w:t>
      </w:r>
      <w:proofErr w:type="spellStart"/>
      <w:r>
        <w:t>RequestUri</w:t>
      </w:r>
      <w:proofErr w:type="spellEnd"/>
      <w:r>
        <w:t>}</w:t>
      </w:r>
      <w:proofErr w:type="gramStart"/>
      <w:r>
        <w:t>/{</w:t>
      </w:r>
      <w:proofErr w:type="spellStart"/>
      <w:proofErr w:type="gramEnd"/>
      <w:r>
        <w:t>notExistentWord.Word</w:t>
      </w:r>
      <w:proofErr w:type="spellEnd"/>
      <w:r>
        <w:t>}",</w:t>
      </w:r>
    </w:p>
    <w:p w14:paraId="5B7E892F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JsonContent.Create</w:t>
      </w:r>
      <w:proofErr w:type="spellEnd"/>
      <w:r>
        <w:t>(</w:t>
      </w:r>
      <w:proofErr w:type="spellStart"/>
      <w:r>
        <w:t>notExistentWord</w:t>
      </w:r>
      <w:proofErr w:type="spellEnd"/>
      <w:r>
        <w:t>)</w:t>
      </w:r>
    </w:p>
    <w:p w14:paraId="2061A5B8" w14:textId="77777777" w:rsidR="00CE4EC3" w:rsidRDefault="00CE4EC3" w:rsidP="00CE4EC3">
      <w:pPr>
        <w:pStyle w:val="af7"/>
      </w:pPr>
      <w:r>
        <w:t xml:space="preserve">        );</w:t>
      </w:r>
    </w:p>
    <w:p w14:paraId="5D1F4EE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HttpStatusCode.NotFound</w:t>
      </w:r>
      <w:proofErr w:type="spellEnd"/>
      <w:r>
        <w:t xml:space="preserve">, </w:t>
      </w:r>
      <w:proofErr w:type="spellStart"/>
      <w:r>
        <w:t>responseMessage.StatusCode</w:t>
      </w:r>
      <w:proofErr w:type="spellEnd"/>
      <w:r>
        <w:t>);</w:t>
      </w:r>
    </w:p>
    <w:p w14:paraId="15238DBA" w14:textId="77777777" w:rsidR="00CE4EC3" w:rsidRDefault="00CE4EC3" w:rsidP="00CE4EC3">
      <w:pPr>
        <w:pStyle w:val="af7"/>
      </w:pPr>
      <w:r>
        <w:t xml:space="preserve">    }</w:t>
      </w:r>
    </w:p>
    <w:p w14:paraId="1000D1D2" w14:textId="77777777" w:rsidR="00CE4EC3" w:rsidRDefault="00CE4EC3" w:rsidP="00CE4EC3">
      <w:pPr>
        <w:pStyle w:val="af7"/>
      </w:pPr>
    </w:p>
    <w:p w14:paraId="0A7E1014" w14:textId="77777777" w:rsidR="00CE4EC3" w:rsidRDefault="00CE4EC3" w:rsidP="00CE4EC3">
      <w:pPr>
        <w:pStyle w:val="af7"/>
      </w:pPr>
      <w:r>
        <w:t xml:space="preserve">    [Fact]</w:t>
      </w:r>
    </w:p>
    <w:p w14:paraId="213B77E1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DeleteWord_</w:t>
      </w:r>
      <w:proofErr w:type="gramStart"/>
      <w:r>
        <w:t>ReturnHttpOk</w:t>
      </w:r>
      <w:proofErr w:type="spellEnd"/>
      <w:r>
        <w:t>(</w:t>
      </w:r>
      <w:proofErr w:type="gramEnd"/>
      <w:r>
        <w:t>)</w:t>
      </w:r>
    </w:p>
    <w:p w14:paraId="0172B774" w14:textId="77777777" w:rsidR="00CE4EC3" w:rsidRDefault="00CE4EC3" w:rsidP="00CE4EC3">
      <w:pPr>
        <w:pStyle w:val="af7"/>
      </w:pPr>
      <w:r>
        <w:t xml:space="preserve">    {</w:t>
      </w:r>
    </w:p>
    <w:p w14:paraId="28F47FE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someWord</w:t>
      </w:r>
      <w:proofErr w:type="spellEnd"/>
      <w:r>
        <w:t xml:space="preserve"> = new </w:t>
      </w:r>
      <w:proofErr w:type="spellStart"/>
      <w:proofErr w:type="gramStart"/>
      <w:r>
        <w:t>WordDto</w:t>
      </w:r>
      <w:proofErr w:type="spellEnd"/>
      <w:r>
        <w:t>(</w:t>
      </w:r>
      <w:proofErr w:type="gramEnd"/>
    </w:p>
    <w:p w14:paraId="46DBCBE9" w14:textId="77777777" w:rsidR="00CE4EC3" w:rsidRDefault="00CE4EC3" w:rsidP="00CE4EC3">
      <w:pPr>
        <w:pStyle w:val="af7"/>
      </w:pPr>
      <w:r>
        <w:t xml:space="preserve">            "some",</w:t>
      </w:r>
    </w:p>
    <w:p w14:paraId="792A8CCF" w14:textId="77777777" w:rsidR="00CE4EC3" w:rsidRDefault="00CE4EC3" w:rsidP="00CE4EC3">
      <w:pPr>
        <w:pStyle w:val="af7"/>
      </w:pPr>
      <w:r>
        <w:t xml:space="preserve">            "ˈ</w:t>
      </w:r>
      <w:proofErr w:type="spellStart"/>
      <w:r>
        <w:t>səm</w:t>
      </w:r>
      <w:proofErr w:type="spellEnd"/>
      <w:r>
        <w:t>",</w:t>
      </w:r>
    </w:p>
    <w:p w14:paraId="7068DD94" w14:textId="77777777" w:rsidR="00CE4EC3" w:rsidRDefault="00CE4EC3" w:rsidP="00CE4EC3">
      <w:pPr>
        <w:pStyle w:val="af7"/>
      </w:pPr>
      <w:r>
        <w:t xml:space="preserve">            "en",</w:t>
      </w:r>
    </w:p>
    <w:p w14:paraId="020964B1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WordAlias</w:t>
      </w:r>
      <w:proofErr w:type="spellEnd"/>
      <w:proofErr w:type="gramStart"/>
      <w:r>
        <w:t>&gt;(</w:t>
      </w:r>
      <w:proofErr w:type="gramEnd"/>
      <w:r>
        <w:t>),</w:t>
      </w:r>
    </w:p>
    <w:p w14:paraId="3D687966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WordDefinitionDto</w:t>
      </w:r>
      <w:proofErr w:type="spellEnd"/>
      <w:r>
        <w:t>&gt;</w:t>
      </w:r>
    </w:p>
    <w:p w14:paraId="6C060024" w14:textId="77777777" w:rsidR="00CE4EC3" w:rsidRDefault="00CE4EC3" w:rsidP="00CE4EC3">
      <w:pPr>
        <w:pStyle w:val="af7"/>
      </w:pPr>
      <w:r>
        <w:t xml:space="preserve">            {</w:t>
      </w:r>
    </w:p>
    <w:p w14:paraId="3D405DDD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new(</w:t>
      </w:r>
      <w:proofErr w:type="gramEnd"/>
      <w:r>
        <w:t>"noun", "-", "being an unknown, undetermined, or unspecified unit or thing"),</w:t>
      </w:r>
    </w:p>
    <w:p w14:paraId="695DB9A1" w14:textId="77777777" w:rsidR="00CE4EC3" w:rsidRDefault="00CE4EC3" w:rsidP="00CE4EC3">
      <w:pPr>
        <w:pStyle w:val="af7"/>
      </w:pPr>
      <w:r>
        <w:t xml:space="preserve">                </w:t>
      </w:r>
      <w:proofErr w:type="gramStart"/>
      <w:r>
        <w:t>new(</w:t>
      </w:r>
      <w:proofErr w:type="gramEnd"/>
      <w:r>
        <w:t>"pronoun", "-", "one indeterminate quantity, portion, or number as distinguished from the rest")</w:t>
      </w:r>
    </w:p>
    <w:p w14:paraId="4BA7473B" w14:textId="77777777" w:rsidR="00CE4EC3" w:rsidRDefault="00CE4EC3" w:rsidP="00CE4EC3">
      <w:pPr>
        <w:pStyle w:val="af7"/>
      </w:pPr>
      <w:r>
        <w:t xml:space="preserve">            }</w:t>
      </w:r>
    </w:p>
    <w:p w14:paraId="6B6471EE" w14:textId="77777777" w:rsidR="00CE4EC3" w:rsidRDefault="00CE4EC3" w:rsidP="00CE4EC3">
      <w:pPr>
        <w:pStyle w:val="af7"/>
      </w:pPr>
      <w:r>
        <w:t xml:space="preserve">        );</w:t>
      </w:r>
    </w:p>
    <w:p w14:paraId="0773ACF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addedWord</w:t>
      </w:r>
      <w:proofErr w:type="spellEnd"/>
      <w:r>
        <w:t xml:space="preserve"> = await </w:t>
      </w:r>
      <w:proofErr w:type="spellStart"/>
      <w:r>
        <w:t>AddWord</w:t>
      </w:r>
      <w:proofErr w:type="spellEnd"/>
      <w:r>
        <w:t>(</w:t>
      </w:r>
      <w:proofErr w:type="spellStart"/>
      <w:r>
        <w:t>someWord</w:t>
      </w:r>
      <w:proofErr w:type="spellEnd"/>
      <w:r>
        <w:t>);</w:t>
      </w:r>
    </w:p>
    <w:p w14:paraId="7BBEB8E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addedWord</w:t>
      </w:r>
      <w:proofErr w:type="spellEnd"/>
      <w:r>
        <w:t>);</w:t>
      </w:r>
    </w:p>
    <w:p w14:paraId="5EC91CFC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_</w:t>
      </w:r>
      <w:proofErr w:type="spellStart"/>
      <w:proofErr w:type="gramStart"/>
      <w:r>
        <w:t>client.DeleteAsync</w:t>
      </w:r>
      <w:proofErr w:type="spellEnd"/>
      <w:proofErr w:type="gramEnd"/>
      <w:r>
        <w:t>($"{</w:t>
      </w:r>
      <w:proofErr w:type="spellStart"/>
      <w:r>
        <w:t>RequestUri</w:t>
      </w:r>
      <w:proofErr w:type="spellEnd"/>
      <w:r>
        <w:t>}/{</w:t>
      </w:r>
      <w:proofErr w:type="spellStart"/>
      <w:r>
        <w:t>addedWord.Word</w:t>
      </w:r>
      <w:proofErr w:type="spellEnd"/>
      <w:r>
        <w:t>}");</w:t>
      </w:r>
    </w:p>
    <w:p w14:paraId="6469D513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HttpStatusCode.OK</w:t>
      </w:r>
      <w:proofErr w:type="spellEnd"/>
      <w:r>
        <w:t xml:space="preserve">, </w:t>
      </w:r>
      <w:proofErr w:type="spellStart"/>
      <w:r>
        <w:t>responseMessage.StatusCode</w:t>
      </w:r>
      <w:proofErr w:type="spellEnd"/>
      <w:r>
        <w:t>);</w:t>
      </w:r>
    </w:p>
    <w:p w14:paraId="4B201876" w14:textId="77777777" w:rsidR="00CE4EC3" w:rsidRDefault="00CE4EC3" w:rsidP="00CE4EC3">
      <w:pPr>
        <w:pStyle w:val="af7"/>
      </w:pPr>
      <w:r>
        <w:t xml:space="preserve">    }</w:t>
      </w:r>
    </w:p>
    <w:p w14:paraId="2957498D" w14:textId="77777777" w:rsidR="00CE4EC3" w:rsidRDefault="00CE4EC3" w:rsidP="00CE4EC3">
      <w:pPr>
        <w:pStyle w:val="af7"/>
      </w:pPr>
    </w:p>
    <w:p w14:paraId="14AD622B" w14:textId="77777777" w:rsidR="00CE4EC3" w:rsidRDefault="00CE4EC3" w:rsidP="00CE4EC3">
      <w:pPr>
        <w:pStyle w:val="af7"/>
      </w:pPr>
      <w:r>
        <w:t xml:space="preserve">    [Fact]</w:t>
      </w:r>
    </w:p>
    <w:p w14:paraId="5A9BCB16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DeleteWord_</w:t>
      </w:r>
      <w:proofErr w:type="gramStart"/>
      <w:r>
        <w:t>ReturnHttpNotFound</w:t>
      </w:r>
      <w:proofErr w:type="spellEnd"/>
      <w:r>
        <w:t>(</w:t>
      </w:r>
      <w:proofErr w:type="gramEnd"/>
      <w:r>
        <w:t>)</w:t>
      </w:r>
    </w:p>
    <w:p w14:paraId="25CADF10" w14:textId="77777777" w:rsidR="00CE4EC3" w:rsidRDefault="00CE4EC3" w:rsidP="00CE4EC3">
      <w:pPr>
        <w:pStyle w:val="af7"/>
      </w:pPr>
      <w:r>
        <w:t xml:space="preserve">    {</w:t>
      </w:r>
    </w:p>
    <w:p w14:paraId="72DC3B0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anotherWord</w:t>
      </w:r>
      <w:proofErr w:type="spellEnd"/>
      <w:r>
        <w:t xml:space="preserve"> = new </w:t>
      </w:r>
      <w:proofErr w:type="spellStart"/>
      <w:proofErr w:type="gramStart"/>
      <w:r>
        <w:t>WordDto</w:t>
      </w:r>
      <w:proofErr w:type="spellEnd"/>
      <w:r>
        <w:t>(</w:t>
      </w:r>
      <w:proofErr w:type="gramEnd"/>
    </w:p>
    <w:p w14:paraId="05D09F89" w14:textId="77777777" w:rsidR="00CE4EC3" w:rsidRDefault="00CE4EC3" w:rsidP="00CE4EC3">
      <w:pPr>
        <w:pStyle w:val="af7"/>
      </w:pPr>
      <w:r>
        <w:t xml:space="preserve">            "another",</w:t>
      </w:r>
    </w:p>
    <w:p w14:paraId="2F84FC26" w14:textId="77777777" w:rsidR="00CE4EC3" w:rsidRDefault="00CE4EC3" w:rsidP="00CE4EC3">
      <w:pPr>
        <w:pStyle w:val="af7"/>
      </w:pPr>
      <w:r>
        <w:t xml:space="preserve">            "",</w:t>
      </w:r>
    </w:p>
    <w:p w14:paraId="1BCA0C2F" w14:textId="77777777" w:rsidR="00CE4EC3" w:rsidRDefault="00CE4EC3" w:rsidP="00CE4EC3">
      <w:pPr>
        <w:pStyle w:val="af7"/>
      </w:pPr>
      <w:r>
        <w:t xml:space="preserve">            "en",</w:t>
      </w:r>
    </w:p>
    <w:p w14:paraId="31421A67" w14:textId="77777777" w:rsidR="00CE4EC3" w:rsidRDefault="00CE4EC3" w:rsidP="00CE4EC3">
      <w:pPr>
        <w:pStyle w:val="af7"/>
      </w:pPr>
      <w:r>
        <w:lastRenderedPageBreak/>
        <w:t xml:space="preserve">            new List&lt;</w:t>
      </w:r>
      <w:proofErr w:type="spellStart"/>
      <w:r>
        <w:t>WordAlias</w:t>
      </w:r>
      <w:proofErr w:type="spellEnd"/>
      <w:proofErr w:type="gramStart"/>
      <w:r>
        <w:t>&gt;(</w:t>
      </w:r>
      <w:proofErr w:type="gramEnd"/>
      <w:r>
        <w:t>),</w:t>
      </w:r>
    </w:p>
    <w:p w14:paraId="4FFBA527" w14:textId="77777777" w:rsidR="00CE4EC3" w:rsidRDefault="00CE4EC3" w:rsidP="00CE4EC3">
      <w:pPr>
        <w:pStyle w:val="af7"/>
      </w:pPr>
      <w:r>
        <w:t xml:space="preserve">            new List&lt;</w:t>
      </w:r>
      <w:proofErr w:type="spellStart"/>
      <w:r>
        <w:t>WordDefinitionDto</w:t>
      </w:r>
      <w:proofErr w:type="spellEnd"/>
      <w:proofErr w:type="gramStart"/>
      <w:r>
        <w:t>&gt;(</w:t>
      </w:r>
      <w:proofErr w:type="gramEnd"/>
      <w:r>
        <w:t>)</w:t>
      </w:r>
    </w:p>
    <w:p w14:paraId="03FBAACE" w14:textId="77777777" w:rsidR="00CE4EC3" w:rsidRDefault="00CE4EC3" w:rsidP="00CE4EC3">
      <w:pPr>
        <w:pStyle w:val="af7"/>
      </w:pPr>
      <w:r>
        <w:t xml:space="preserve">        );</w:t>
      </w:r>
    </w:p>
    <w:p w14:paraId="68D447F2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_</w:t>
      </w:r>
      <w:proofErr w:type="spellStart"/>
      <w:proofErr w:type="gramStart"/>
      <w:r>
        <w:t>client.DeleteAsync</w:t>
      </w:r>
      <w:proofErr w:type="spellEnd"/>
      <w:proofErr w:type="gramEnd"/>
      <w:r>
        <w:t>($"{</w:t>
      </w:r>
      <w:proofErr w:type="spellStart"/>
      <w:r>
        <w:t>RequestUri</w:t>
      </w:r>
      <w:proofErr w:type="spellEnd"/>
      <w:r>
        <w:t>}/{</w:t>
      </w:r>
      <w:proofErr w:type="spellStart"/>
      <w:r>
        <w:t>anotherWord.Word</w:t>
      </w:r>
      <w:proofErr w:type="spellEnd"/>
      <w:r>
        <w:t>}");</w:t>
      </w:r>
    </w:p>
    <w:p w14:paraId="32D90813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HttpStatusCode.NotFound</w:t>
      </w:r>
      <w:proofErr w:type="spellEnd"/>
      <w:r>
        <w:t xml:space="preserve">, </w:t>
      </w:r>
      <w:proofErr w:type="spellStart"/>
      <w:r>
        <w:t>responseMessage.StatusCode</w:t>
      </w:r>
      <w:proofErr w:type="spellEnd"/>
      <w:r>
        <w:t>);</w:t>
      </w:r>
    </w:p>
    <w:p w14:paraId="4B178FBA" w14:textId="77777777" w:rsidR="00CE4EC3" w:rsidRDefault="00CE4EC3" w:rsidP="00CE4EC3">
      <w:pPr>
        <w:pStyle w:val="af7"/>
      </w:pPr>
      <w:r>
        <w:t xml:space="preserve">    }</w:t>
      </w:r>
    </w:p>
    <w:p w14:paraId="61F1AFB4" w14:textId="77777777" w:rsidR="00CE4EC3" w:rsidRDefault="00CE4EC3" w:rsidP="00CE4EC3">
      <w:pPr>
        <w:pStyle w:val="af7"/>
      </w:pPr>
    </w:p>
    <w:p w14:paraId="0FEE8421" w14:textId="77777777" w:rsidR="00CE4EC3" w:rsidRDefault="00CE4EC3" w:rsidP="00CE4EC3">
      <w:pPr>
        <w:pStyle w:val="af7"/>
      </w:pPr>
      <w:r>
        <w:t xml:space="preserve">    private async Task&lt;</w:t>
      </w:r>
      <w:proofErr w:type="spellStart"/>
      <w:r>
        <w:t>WordDto</w:t>
      </w:r>
      <w:proofErr w:type="spellEnd"/>
      <w:r>
        <w:t xml:space="preserve">?&gt; </w:t>
      </w:r>
      <w:proofErr w:type="spellStart"/>
      <w:proofErr w:type="gramStart"/>
      <w:r>
        <w:t>AddWord</w:t>
      </w:r>
      <w:proofErr w:type="spellEnd"/>
      <w:r>
        <w:t>(</w:t>
      </w:r>
      <w:proofErr w:type="spellStart"/>
      <w:proofErr w:type="gramEnd"/>
      <w:r>
        <w:t>WordDto</w:t>
      </w:r>
      <w:proofErr w:type="spellEnd"/>
      <w:r>
        <w:t xml:space="preserve"> word)</w:t>
      </w:r>
    </w:p>
    <w:p w14:paraId="4C4FA381" w14:textId="77777777" w:rsidR="00CE4EC3" w:rsidRDefault="00CE4EC3" w:rsidP="00CE4EC3">
      <w:pPr>
        <w:pStyle w:val="af7"/>
      </w:pPr>
      <w:r>
        <w:t xml:space="preserve">    {</w:t>
      </w:r>
    </w:p>
    <w:p w14:paraId="26406A93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_</w:t>
      </w:r>
      <w:proofErr w:type="spellStart"/>
      <w:proofErr w:type="gramStart"/>
      <w:r>
        <w:t>client.PostAsync</w:t>
      </w:r>
      <w:proofErr w:type="spellEnd"/>
      <w:proofErr w:type="gramEnd"/>
      <w:r>
        <w:t>(</w:t>
      </w:r>
      <w:proofErr w:type="spellStart"/>
      <w:r>
        <w:t>RequestUri</w:t>
      </w:r>
      <w:proofErr w:type="spellEnd"/>
      <w:r>
        <w:t xml:space="preserve">, </w:t>
      </w:r>
      <w:proofErr w:type="spellStart"/>
      <w:r>
        <w:t>JsonContent.Create</w:t>
      </w:r>
      <w:proofErr w:type="spellEnd"/>
      <w:r>
        <w:t>(word));</w:t>
      </w:r>
    </w:p>
    <w:p w14:paraId="104553A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contentStream</w:t>
      </w:r>
      <w:proofErr w:type="spellEnd"/>
      <w:r>
        <w:t xml:space="preserve"> = await </w:t>
      </w:r>
      <w:proofErr w:type="spellStart"/>
      <w:proofErr w:type="gramStart"/>
      <w:r>
        <w:t>responseMessage.Content.ReadAsStreamAsync</w:t>
      </w:r>
      <w:proofErr w:type="spellEnd"/>
      <w:proofErr w:type="gramEnd"/>
      <w:r>
        <w:t>();</w:t>
      </w:r>
    </w:p>
    <w:p w14:paraId="4EA72E18" w14:textId="77777777" w:rsidR="00CE4EC3" w:rsidRDefault="00CE4EC3" w:rsidP="00CE4EC3">
      <w:pPr>
        <w:pStyle w:val="af7"/>
      </w:pPr>
    </w:p>
    <w:p w14:paraId="7EA0354B" w14:textId="77777777" w:rsidR="00CE4EC3" w:rsidRDefault="00CE4EC3" w:rsidP="00AA3514">
      <w:pPr>
        <w:pStyle w:val="affc"/>
      </w:pPr>
      <w:r>
        <w:t>Файл SearchTests.cs:</w:t>
      </w:r>
    </w:p>
    <w:p w14:paraId="632971A2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System.Net.Http.Json;</w:t>
      </w:r>
    </w:p>
    <w:p w14:paraId="47F94990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</w:t>
      </w:r>
      <w:proofErr w:type="gramEnd"/>
      <w:r>
        <w:t>;</w:t>
      </w:r>
    </w:p>
    <w:p w14:paraId="418800D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1995F92D" w14:textId="77777777" w:rsidR="00CE4EC3" w:rsidRDefault="00CE4EC3" w:rsidP="00CE4EC3">
      <w:pPr>
        <w:pStyle w:val="af7"/>
      </w:pPr>
    </w:p>
    <w:p w14:paraId="2984F37D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BookManager.Tests.Api.IntegrationTests</w:t>
      </w:r>
      <w:proofErr w:type="gramEnd"/>
      <w:r>
        <w:t>;</w:t>
      </w:r>
    </w:p>
    <w:p w14:paraId="6C7DC877" w14:textId="77777777" w:rsidR="00CE4EC3" w:rsidRDefault="00CE4EC3" w:rsidP="00CE4EC3">
      <w:pPr>
        <w:pStyle w:val="af7"/>
      </w:pPr>
    </w:p>
    <w:p w14:paraId="30807711" w14:textId="77777777" w:rsidR="00CE4EC3" w:rsidRDefault="00CE4EC3" w:rsidP="00CE4EC3">
      <w:pPr>
        <w:pStyle w:val="af7"/>
      </w:pPr>
      <w:r>
        <w:t>[</w:t>
      </w:r>
      <w:proofErr w:type="gramStart"/>
      <w:r>
        <w:t>Collection(</w:t>
      </w:r>
      <w:proofErr w:type="gramEnd"/>
      <w:r>
        <w:t>"Api collection")]</w:t>
      </w:r>
    </w:p>
    <w:p w14:paraId="4B648823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SearchTests(</w:t>
      </w:r>
      <w:proofErr w:type="gramEnd"/>
      <w:r>
        <w:t>ApiFixture apiFixture)</w:t>
      </w:r>
    </w:p>
    <w:p w14:paraId="6AC7930F" w14:textId="77777777" w:rsidR="00CE4EC3" w:rsidRDefault="00CE4EC3" w:rsidP="00CE4EC3">
      <w:pPr>
        <w:pStyle w:val="af7"/>
      </w:pPr>
      <w:r>
        <w:t>{</w:t>
      </w:r>
    </w:p>
    <w:p w14:paraId="05619951" w14:textId="77777777" w:rsidR="00CE4EC3" w:rsidRDefault="00CE4EC3" w:rsidP="00CE4EC3">
      <w:pPr>
        <w:pStyle w:val="af7"/>
      </w:pPr>
      <w:r>
        <w:t xml:space="preserve">    private readonly HttpClient _client = apiFixture.CreateAuthenticatedClient();</w:t>
      </w:r>
    </w:p>
    <w:p w14:paraId="0C437D70" w14:textId="77777777" w:rsidR="00CE4EC3" w:rsidRDefault="00CE4EC3" w:rsidP="00CE4EC3">
      <w:pPr>
        <w:pStyle w:val="af7"/>
      </w:pPr>
      <w:r>
        <w:t xml:space="preserve">    private readonly JsonSerializerOptions _jsonSerializerOptions = </w:t>
      </w:r>
      <w:proofErr w:type="gramStart"/>
      <w:r>
        <w:t>new(</w:t>
      </w:r>
      <w:proofErr w:type="gramEnd"/>
      <w:r>
        <w:t>JsonSerializerDefaults.Web);</w:t>
      </w:r>
    </w:p>
    <w:p w14:paraId="142FF055" w14:textId="77777777" w:rsidR="00CE4EC3" w:rsidRDefault="00CE4EC3" w:rsidP="00CE4EC3">
      <w:pPr>
        <w:pStyle w:val="af7"/>
      </w:pPr>
    </w:p>
    <w:p w14:paraId="0E239AAA" w14:textId="77777777" w:rsidR="00CE4EC3" w:rsidRDefault="00CE4EC3" w:rsidP="00CE4EC3">
      <w:pPr>
        <w:pStyle w:val="af7"/>
      </w:pPr>
      <w:r>
        <w:t xml:space="preserve">    [Fact]</w:t>
      </w:r>
    </w:p>
    <w:p w14:paraId="06F11E90" w14:textId="77777777" w:rsidR="00CE4EC3" w:rsidRDefault="00CE4EC3" w:rsidP="00CE4EC3">
      <w:pPr>
        <w:pStyle w:val="af7"/>
      </w:pPr>
      <w:r>
        <w:t xml:space="preserve">    public async Task Search_</w:t>
      </w:r>
      <w:proofErr w:type="gramStart"/>
      <w:r>
        <w:t>ReturnsBookList(</w:t>
      </w:r>
      <w:proofErr w:type="gramEnd"/>
      <w:r>
        <w:t>)</w:t>
      </w:r>
    </w:p>
    <w:p w14:paraId="6B2E33A1" w14:textId="77777777" w:rsidR="00CE4EC3" w:rsidRDefault="00CE4EC3" w:rsidP="00CE4EC3">
      <w:pPr>
        <w:pStyle w:val="af7"/>
      </w:pPr>
      <w:r>
        <w:t xml:space="preserve">    {</w:t>
      </w:r>
    </w:p>
    <w:p w14:paraId="667FA5F7" w14:textId="77777777" w:rsidR="00CE4EC3" w:rsidRDefault="00CE4EC3" w:rsidP="00CE4EC3">
      <w:pPr>
        <w:pStyle w:val="af7"/>
      </w:pPr>
      <w:r>
        <w:t xml:space="preserve">        await BookControllerTests.AddBookAsync(_client, _jsonSerializerOptions, Constants.TestFilepath);</w:t>
      </w:r>
    </w:p>
    <w:p w14:paraId="4A0EE5F2" w14:textId="77777777" w:rsidR="00CE4EC3" w:rsidRDefault="00CE4EC3" w:rsidP="00CE4EC3">
      <w:pPr>
        <w:pStyle w:val="af7"/>
      </w:pPr>
      <w:r>
        <w:t xml:space="preserve">        await BookControllerTests.AddBookAsync(_client, _jsonSerializerOptions, Constants.AnotherTestFilepath);</w:t>
      </w:r>
    </w:p>
    <w:p w14:paraId="3898605D" w14:textId="77777777" w:rsidR="00CE4EC3" w:rsidRDefault="00CE4EC3" w:rsidP="00CE4EC3">
      <w:pPr>
        <w:pStyle w:val="af7"/>
      </w:pPr>
      <w:r>
        <w:t xml:space="preserve">        var request = new SearchRequestDto</w:t>
      </w:r>
    </w:p>
    <w:p w14:paraId="48B59565" w14:textId="77777777" w:rsidR="00CE4EC3" w:rsidRDefault="00CE4EC3" w:rsidP="00CE4EC3">
      <w:pPr>
        <w:pStyle w:val="af7"/>
      </w:pPr>
      <w:r>
        <w:t xml:space="preserve">        {</w:t>
      </w:r>
    </w:p>
    <w:p w14:paraId="793113B6" w14:textId="77777777" w:rsidR="00CE4EC3" w:rsidRDefault="00CE4EC3" w:rsidP="00CE4EC3">
      <w:pPr>
        <w:pStyle w:val="af7"/>
      </w:pPr>
      <w:r>
        <w:t xml:space="preserve">            Title = "PDF",</w:t>
      </w:r>
    </w:p>
    <w:p w14:paraId="6ACE2D04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PageSize</w:t>
      </w:r>
      <w:proofErr w:type="spellEnd"/>
      <w:r>
        <w:t xml:space="preserve"> = 10,</w:t>
      </w:r>
    </w:p>
    <w:p w14:paraId="02A1F50F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PageNumber</w:t>
      </w:r>
      <w:proofErr w:type="spellEnd"/>
      <w:r>
        <w:t xml:space="preserve"> = 0</w:t>
      </w:r>
    </w:p>
    <w:p w14:paraId="1A42E4A4" w14:textId="77777777" w:rsidR="00CE4EC3" w:rsidRDefault="00CE4EC3" w:rsidP="00CE4EC3">
      <w:pPr>
        <w:pStyle w:val="af7"/>
      </w:pPr>
      <w:r>
        <w:t xml:space="preserve">        };</w:t>
      </w:r>
    </w:p>
    <w:p w14:paraId="134A3728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_</w:t>
      </w:r>
      <w:proofErr w:type="spellStart"/>
      <w:proofErr w:type="gramStart"/>
      <w:r>
        <w:t>client.PostAsync</w:t>
      </w:r>
      <w:proofErr w:type="spellEnd"/>
      <w:proofErr w:type="gramEnd"/>
      <w:r>
        <w:t xml:space="preserve">("/books/search", </w:t>
      </w:r>
      <w:proofErr w:type="spellStart"/>
      <w:r>
        <w:t>JsonContent.Create</w:t>
      </w:r>
      <w:proofErr w:type="spellEnd"/>
      <w:r>
        <w:t>(request));</w:t>
      </w:r>
    </w:p>
    <w:p w14:paraId="2132C044" w14:textId="77777777" w:rsidR="00CE4EC3" w:rsidRDefault="00CE4EC3" w:rsidP="00CE4EC3">
      <w:pPr>
        <w:pStyle w:val="af7"/>
      </w:pPr>
      <w:r>
        <w:t xml:space="preserve">        var page = </w:t>
      </w:r>
      <w:proofErr w:type="spellStart"/>
      <w:r>
        <w:t>JsonSerializer.Deserialize</w:t>
      </w:r>
      <w:proofErr w:type="spellEnd"/>
      <w:r>
        <w:t>&lt;</w:t>
      </w:r>
      <w:proofErr w:type="spellStart"/>
      <w:r>
        <w:t>PageDto</w:t>
      </w:r>
      <w:proofErr w:type="spellEnd"/>
      <w:r>
        <w:t>&lt;</w:t>
      </w:r>
      <w:proofErr w:type="spellStart"/>
      <w:r>
        <w:t>BookDto</w:t>
      </w:r>
      <w:proofErr w:type="spellEnd"/>
      <w:r>
        <w:t>&gt;</w:t>
      </w:r>
      <w:proofErr w:type="gramStart"/>
      <w:r>
        <w:t>&gt;(</w:t>
      </w:r>
      <w:proofErr w:type="gramEnd"/>
    </w:p>
    <w:p w14:paraId="3306B62A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responseMessage.Content.ReadAsStreamAsync</w:t>
      </w:r>
      <w:proofErr w:type="spellEnd"/>
      <w:proofErr w:type="gramEnd"/>
      <w:r>
        <w:t>(),</w:t>
      </w:r>
    </w:p>
    <w:p w14:paraId="23872B59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jsonSerializerOptions</w:t>
      </w:r>
      <w:proofErr w:type="spellEnd"/>
    </w:p>
    <w:p w14:paraId="1396B0C1" w14:textId="77777777" w:rsidR="00CE4EC3" w:rsidRDefault="00CE4EC3" w:rsidP="00CE4EC3">
      <w:pPr>
        <w:pStyle w:val="af7"/>
      </w:pPr>
      <w:r>
        <w:t xml:space="preserve">        );</w:t>
      </w:r>
    </w:p>
    <w:p w14:paraId="1707912A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(page);</w:t>
      </w:r>
    </w:p>
    <w:p w14:paraId="1858C2D0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Assert.NotEmpty</w:t>
      </w:r>
      <w:proofErr w:type="spellEnd"/>
      <w:r>
        <w:t>(</w:t>
      </w:r>
      <w:proofErr w:type="spellStart"/>
      <w:proofErr w:type="gramStart"/>
      <w:r>
        <w:t>page.Items</w:t>
      </w:r>
      <w:proofErr w:type="spellEnd"/>
      <w:proofErr w:type="gramEnd"/>
      <w:r>
        <w:t>);</w:t>
      </w:r>
    </w:p>
    <w:p w14:paraId="20367523" w14:textId="77777777" w:rsidR="00CE4EC3" w:rsidRDefault="00CE4EC3" w:rsidP="00CE4EC3">
      <w:pPr>
        <w:pStyle w:val="af7"/>
      </w:pPr>
      <w:r>
        <w:t xml:space="preserve">    }</w:t>
      </w:r>
    </w:p>
    <w:p w14:paraId="643895CE" w14:textId="77777777" w:rsidR="00CE4EC3" w:rsidRDefault="00CE4EC3" w:rsidP="00CE4EC3">
      <w:pPr>
        <w:pStyle w:val="af7"/>
      </w:pPr>
      <w:r>
        <w:t>}</w:t>
      </w:r>
    </w:p>
    <w:p w14:paraId="69D7F4B9" w14:textId="77777777" w:rsidR="00CE4EC3" w:rsidRDefault="00CE4EC3" w:rsidP="00AA3514">
      <w:pPr>
        <w:pStyle w:val="affc"/>
      </w:pPr>
      <w:r>
        <w:t>Файл UserTests.cs:</w:t>
      </w:r>
    </w:p>
    <w:p w14:paraId="1CD444D6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System.Net;</w:t>
      </w:r>
    </w:p>
    <w:p w14:paraId="1661813D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System.Net.Http.Headers</w:t>
      </w:r>
      <w:proofErr w:type="gramEnd"/>
      <w:r>
        <w:t>;</w:t>
      </w:r>
    </w:p>
    <w:p w14:paraId="35A7BD2E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System.Net.Http.Json</w:t>
      </w:r>
      <w:proofErr w:type="gramEnd"/>
      <w:r>
        <w:t>;</w:t>
      </w:r>
    </w:p>
    <w:p w14:paraId="7F115424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System.Text.Json</w:t>
      </w:r>
      <w:proofErr w:type="gramEnd"/>
      <w:r>
        <w:t>;</w:t>
      </w:r>
    </w:p>
    <w:p w14:paraId="56D5DF64" w14:textId="77777777" w:rsidR="00CE4EC3" w:rsidRDefault="00CE4EC3" w:rsidP="00CE4EC3">
      <w:pPr>
        <w:pStyle w:val="af7"/>
      </w:pPr>
      <w:r>
        <w:t xml:space="preserve">using </w:t>
      </w:r>
      <w:proofErr w:type="gramStart"/>
      <w:r>
        <w:t>BookManager.Application.Common.DTOs</w:t>
      </w:r>
      <w:proofErr w:type="gramEnd"/>
      <w:r>
        <w:t>;</w:t>
      </w:r>
    </w:p>
    <w:p w14:paraId="65E7D1F9" w14:textId="77777777" w:rsidR="00CE4EC3" w:rsidRDefault="00CE4EC3" w:rsidP="00CE4EC3">
      <w:pPr>
        <w:pStyle w:val="af7"/>
      </w:pPr>
    </w:p>
    <w:p w14:paraId="096F24B6" w14:textId="77777777" w:rsidR="00CE4EC3" w:rsidRDefault="00CE4EC3" w:rsidP="00CE4EC3">
      <w:pPr>
        <w:pStyle w:val="af7"/>
      </w:pPr>
      <w:r>
        <w:t xml:space="preserve">namespace </w:t>
      </w:r>
      <w:proofErr w:type="gramStart"/>
      <w:r>
        <w:t>BookManager.Tests.Api.IntegrationTests</w:t>
      </w:r>
      <w:proofErr w:type="gramEnd"/>
      <w:r>
        <w:t>;</w:t>
      </w:r>
    </w:p>
    <w:p w14:paraId="07E01923" w14:textId="77777777" w:rsidR="00CE4EC3" w:rsidRDefault="00CE4EC3" w:rsidP="00CE4EC3">
      <w:pPr>
        <w:pStyle w:val="af7"/>
      </w:pPr>
    </w:p>
    <w:p w14:paraId="3B30FDFA" w14:textId="77777777" w:rsidR="00CE4EC3" w:rsidRDefault="00CE4EC3" w:rsidP="00CE4EC3">
      <w:pPr>
        <w:pStyle w:val="af7"/>
      </w:pPr>
      <w:r>
        <w:t>[</w:t>
      </w:r>
      <w:proofErr w:type="gramStart"/>
      <w:r>
        <w:t>Collection(</w:t>
      </w:r>
      <w:proofErr w:type="gramEnd"/>
      <w:r>
        <w:t>"Api collection")]</w:t>
      </w:r>
    </w:p>
    <w:p w14:paraId="618C2461" w14:textId="77777777" w:rsidR="00CE4EC3" w:rsidRDefault="00CE4EC3" w:rsidP="00CE4EC3">
      <w:pPr>
        <w:pStyle w:val="af7"/>
      </w:pPr>
      <w:r>
        <w:t xml:space="preserve">public class </w:t>
      </w:r>
      <w:proofErr w:type="gramStart"/>
      <w:r>
        <w:t>UserTests(</w:t>
      </w:r>
      <w:proofErr w:type="gramEnd"/>
      <w:r>
        <w:t>ApiFixture apiFixture)</w:t>
      </w:r>
    </w:p>
    <w:p w14:paraId="585C7ECB" w14:textId="77777777" w:rsidR="00CE4EC3" w:rsidRDefault="00CE4EC3" w:rsidP="00CE4EC3">
      <w:pPr>
        <w:pStyle w:val="af7"/>
      </w:pPr>
      <w:r>
        <w:t>{</w:t>
      </w:r>
    </w:p>
    <w:p w14:paraId="6F791E9D" w14:textId="77777777" w:rsidR="00CE4EC3" w:rsidRDefault="00CE4EC3" w:rsidP="00CE4EC3">
      <w:pPr>
        <w:pStyle w:val="af7"/>
      </w:pPr>
      <w:r>
        <w:t xml:space="preserve">    private readonly HttpClient _client = apiFixture.CreateClient();</w:t>
      </w:r>
    </w:p>
    <w:p w14:paraId="14986A51" w14:textId="77777777" w:rsidR="00CE4EC3" w:rsidRDefault="00CE4EC3" w:rsidP="00CE4EC3">
      <w:pPr>
        <w:pStyle w:val="af7"/>
      </w:pPr>
      <w:r>
        <w:t xml:space="preserve">    private readonly HttpClient _authClient = apiFixture.CreateAuthenticatedClient();</w:t>
      </w:r>
    </w:p>
    <w:p w14:paraId="363373E0" w14:textId="77777777" w:rsidR="00CE4EC3" w:rsidRDefault="00CE4EC3" w:rsidP="00CE4EC3">
      <w:pPr>
        <w:pStyle w:val="af7"/>
      </w:pPr>
      <w:r>
        <w:t xml:space="preserve">    private readonly JsonSerializerOptions _jsonSerializerOptions = </w:t>
      </w:r>
      <w:proofErr w:type="gramStart"/>
      <w:r>
        <w:t>new(</w:t>
      </w:r>
      <w:proofErr w:type="gramEnd"/>
      <w:r>
        <w:t>JsonSerializerDefaults.Web);</w:t>
      </w:r>
    </w:p>
    <w:p w14:paraId="6EF13908" w14:textId="77777777" w:rsidR="00CE4EC3" w:rsidRDefault="00CE4EC3" w:rsidP="00CE4EC3">
      <w:pPr>
        <w:pStyle w:val="af7"/>
      </w:pPr>
    </w:p>
    <w:p w14:paraId="3725CDE2" w14:textId="77777777" w:rsidR="00CE4EC3" w:rsidRDefault="00CE4EC3" w:rsidP="00CE4EC3">
      <w:pPr>
        <w:pStyle w:val="af7"/>
      </w:pPr>
      <w:r>
        <w:t xml:space="preserve">    [Fact]</w:t>
      </w:r>
    </w:p>
    <w:p w14:paraId="4058392F" w14:textId="77777777" w:rsidR="00CE4EC3" w:rsidRDefault="00CE4EC3" w:rsidP="00CE4EC3">
      <w:pPr>
        <w:pStyle w:val="af7"/>
      </w:pPr>
      <w:r>
        <w:t xml:space="preserve">    public async Task GetUsers_</w:t>
      </w:r>
      <w:proofErr w:type="gramStart"/>
      <w:r>
        <w:t>ReturnsUserList(</w:t>
      </w:r>
      <w:proofErr w:type="gramEnd"/>
      <w:r>
        <w:t>)</w:t>
      </w:r>
    </w:p>
    <w:p w14:paraId="13969100" w14:textId="77777777" w:rsidR="00CE4EC3" w:rsidRDefault="00CE4EC3" w:rsidP="00CE4EC3">
      <w:pPr>
        <w:pStyle w:val="af7"/>
      </w:pPr>
      <w:r>
        <w:t xml:space="preserve">    {</w:t>
      </w:r>
    </w:p>
    <w:p w14:paraId="12456713" w14:textId="77777777" w:rsidR="00CE4EC3" w:rsidRDefault="00CE4EC3" w:rsidP="00CE4EC3">
      <w:pPr>
        <w:pStyle w:val="af7"/>
      </w:pPr>
      <w:r>
        <w:t xml:space="preserve">        await </w:t>
      </w:r>
      <w:proofErr w:type="gramStart"/>
      <w:r>
        <w:t>CreateUserAsync(</w:t>
      </w:r>
      <w:proofErr w:type="gramEnd"/>
      <w:r>
        <w:t>"random_user0", "1234");</w:t>
      </w:r>
    </w:p>
    <w:p w14:paraId="0B8FEE9D" w14:textId="77777777" w:rsidR="00CE4EC3" w:rsidRDefault="00CE4EC3" w:rsidP="00CE4EC3">
      <w:pPr>
        <w:pStyle w:val="af7"/>
      </w:pPr>
      <w:r>
        <w:t xml:space="preserve">        await </w:t>
      </w:r>
      <w:proofErr w:type="gramStart"/>
      <w:r>
        <w:t>CreateUserAsync(</w:t>
      </w:r>
      <w:proofErr w:type="gramEnd"/>
      <w:r>
        <w:t>"random_user1", "1234");</w:t>
      </w:r>
    </w:p>
    <w:p w14:paraId="2BC1C50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 await _</w:t>
      </w:r>
      <w:proofErr w:type="spellStart"/>
      <w:proofErr w:type="gramStart"/>
      <w:r>
        <w:t>client.GetAsync</w:t>
      </w:r>
      <w:proofErr w:type="spellEnd"/>
      <w:proofErr w:type="gramEnd"/>
      <w:r>
        <w:t>("/users");</w:t>
      </w:r>
    </w:p>
    <w:p w14:paraId="43B0FFD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userList</w:t>
      </w:r>
      <w:proofErr w:type="spellEnd"/>
      <w:r>
        <w:t xml:space="preserve"> = await </w:t>
      </w:r>
      <w:proofErr w:type="spellStart"/>
      <w:r>
        <w:t>JsonSerializer.DeserializeAsync</w:t>
      </w:r>
      <w:proofErr w:type="spellEnd"/>
      <w:r>
        <w:t>&lt;</w:t>
      </w:r>
      <w:proofErr w:type="spellStart"/>
      <w:r>
        <w:t>IEnumerable</w:t>
      </w:r>
      <w:proofErr w:type="spellEnd"/>
      <w:r>
        <w:t>&lt;</w:t>
      </w:r>
      <w:proofErr w:type="spellStart"/>
      <w:r>
        <w:t>UserDto</w:t>
      </w:r>
      <w:proofErr w:type="spellEnd"/>
      <w:r>
        <w:t>&gt;</w:t>
      </w:r>
      <w:proofErr w:type="gramStart"/>
      <w:r>
        <w:t>&gt;(</w:t>
      </w:r>
      <w:proofErr w:type="gramEnd"/>
    </w:p>
    <w:p w14:paraId="785330C5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responseMessage.Content.ReadAsStreamAsync</w:t>
      </w:r>
      <w:proofErr w:type="spellEnd"/>
      <w:proofErr w:type="gramEnd"/>
      <w:r>
        <w:t>(),</w:t>
      </w:r>
    </w:p>
    <w:p w14:paraId="2A82DDB8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jsonSerializerOptions</w:t>
      </w:r>
      <w:proofErr w:type="spellEnd"/>
    </w:p>
    <w:p w14:paraId="7980A1E6" w14:textId="77777777" w:rsidR="00CE4EC3" w:rsidRDefault="00CE4EC3" w:rsidP="00CE4EC3">
      <w:pPr>
        <w:pStyle w:val="af7"/>
      </w:pPr>
      <w:r>
        <w:t xml:space="preserve">        );</w:t>
      </w:r>
    </w:p>
    <w:p w14:paraId="56CFEE63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userList</w:t>
      </w:r>
      <w:proofErr w:type="spellEnd"/>
      <w:r>
        <w:t>);</w:t>
      </w:r>
    </w:p>
    <w:p w14:paraId="01F9334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Assert.NotEmpty</w:t>
      </w:r>
      <w:proofErr w:type="spellEnd"/>
      <w:r>
        <w:t>(</w:t>
      </w:r>
      <w:proofErr w:type="spellStart"/>
      <w:r>
        <w:t>userList</w:t>
      </w:r>
      <w:proofErr w:type="spellEnd"/>
      <w:r>
        <w:t>);</w:t>
      </w:r>
    </w:p>
    <w:p w14:paraId="50318A3A" w14:textId="77777777" w:rsidR="00CE4EC3" w:rsidRDefault="00CE4EC3" w:rsidP="00CE4EC3">
      <w:pPr>
        <w:pStyle w:val="af7"/>
      </w:pPr>
      <w:r>
        <w:lastRenderedPageBreak/>
        <w:t xml:space="preserve">    }</w:t>
      </w:r>
    </w:p>
    <w:p w14:paraId="1790C5F1" w14:textId="77777777" w:rsidR="00CE4EC3" w:rsidRDefault="00CE4EC3" w:rsidP="00CE4EC3">
      <w:pPr>
        <w:pStyle w:val="af7"/>
      </w:pPr>
    </w:p>
    <w:p w14:paraId="28066420" w14:textId="77777777" w:rsidR="00CE4EC3" w:rsidRDefault="00CE4EC3" w:rsidP="00CE4EC3">
      <w:pPr>
        <w:pStyle w:val="af7"/>
      </w:pPr>
      <w:r>
        <w:t xml:space="preserve">    [Fact]</w:t>
      </w:r>
    </w:p>
    <w:p w14:paraId="183BF499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CreateUser_</w:t>
      </w:r>
      <w:proofErr w:type="gramStart"/>
      <w:r>
        <w:t>ReturnsUser</w:t>
      </w:r>
      <w:proofErr w:type="spellEnd"/>
      <w:r>
        <w:t>(</w:t>
      </w:r>
      <w:proofErr w:type="gramEnd"/>
      <w:r>
        <w:t>)</w:t>
      </w:r>
    </w:p>
    <w:p w14:paraId="4F23444F" w14:textId="77777777" w:rsidR="00CE4EC3" w:rsidRDefault="00CE4EC3" w:rsidP="00CE4EC3">
      <w:pPr>
        <w:pStyle w:val="af7"/>
      </w:pPr>
      <w:r>
        <w:t xml:space="preserve">    {</w:t>
      </w:r>
    </w:p>
    <w:p w14:paraId="1700636B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expectedUsername</w:t>
      </w:r>
      <w:proofErr w:type="spellEnd"/>
      <w:r>
        <w:t xml:space="preserve"> = "</w:t>
      </w:r>
      <w:proofErr w:type="spellStart"/>
      <w:r>
        <w:t>test_creation_user</w:t>
      </w:r>
      <w:proofErr w:type="spellEnd"/>
      <w:r>
        <w:t>";</w:t>
      </w:r>
    </w:p>
    <w:p w14:paraId="04F2B5C0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createdUser</w:t>
      </w:r>
      <w:proofErr w:type="spellEnd"/>
      <w:r>
        <w:t xml:space="preserve"> = await </w:t>
      </w:r>
      <w:proofErr w:type="spellStart"/>
      <w:proofErr w:type="gramStart"/>
      <w:r>
        <w:t>CreateUserAsync</w:t>
      </w:r>
      <w:proofErr w:type="spellEnd"/>
      <w:r>
        <w:t>(</w:t>
      </w:r>
      <w:proofErr w:type="spellStart"/>
      <w:proofErr w:type="gramEnd"/>
      <w:r>
        <w:t>expectedUsername</w:t>
      </w:r>
      <w:proofErr w:type="spellEnd"/>
      <w:r>
        <w:t>, "1234");</w:t>
      </w:r>
    </w:p>
    <w:p w14:paraId="6E332ADD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createdUser</w:t>
      </w:r>
      <w:proofErr w:type="spellEnd"/>
      <w:r>
        <w:t>);</w:t>
      </w:r>
    </w:p>
    <w:p w14:paraId="3C004F41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expectedUsername</w:t>
      </w:r>
      <w:proofErr w:type="spellEnd"/>
      <w:r>
        <w:t xml:space="preserve">, </w:t>
      </w:r>
      <w:proofErr w:type="spellStart"/>
      <w:r>
        <w:t>createdUser.Name</w:t>
      </w:r>
      <w:proofErr w:type="spellEnd"/>
      <w:r>
        <w:t>);</w:t>
      </w:r>
    </w:p>
    <w:p w14:paraId="72ED4AE6" w14:textId="77777777" w:rsidR="00CE4EC3" w:rsidRDefault="00CE4EC3" w:rsidP="00CE4EC3">
      <w:pPr>
        <w:pStyle w:val="af7"/>
      </w:pPr>
      <w:r>
        <w:t xml:space="preserve">    }</w:t>
      </w:r>
    </w:p>
    <w:p w14:paraId="145F550A" w14:textId="77777777" w:rsidR="00CE4EC3" w:rsidRDefault="00CE4EC3" w:rsidP="00CE4EC3">
      <w:pPr>
        <w:pStyle w:val="af7"/>
      </w:pPr>
    </w:p>
    <w:p w14:paraId="284E214C" w14:textId="77777777" w:rsidR="00CE4EC3" w:rsidRDefault="00CE4EC3" w:rsidP="00CE4EC3">
      <w:pPr>
        <w:pStyle w:val="af7"/>
      </w:pPr>
      <w:r>
        <w:t xml:space="preserve">    [Fact]</w:t>
      </w:r>
    </w:p>
    <w:p w14:paraId="58603115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SignIn_</w:t>
      </w:r>
      <w:proofErr w:type="gramStart"/>
      <w:r>
        <w:t>ReturnsToken</w:t>
      </w:r>
      <w:proofErr w:type="spellEnd"/>
      <w:r>
        <w:t>(</w:t>
      </w:r>
      <w:proofErr w:type="gramEnd"/>
      <w:r>
        <w:t>)</w:t>
      </w:r>
    </w:p>
    <w:p w14:paraId="7D47CF9D" w14:textId="77777777" w:rsidR="00CE4EC3" w:rsidRDefault="00CE4EC3" w:rsidP="00CE4EC3">
      <w:pPr>
        <w:pStyle w:val="af7"/>
      </w:pPr>
      <w:r>
        <w:t xml:space="preserve">    {</w:t>
      </w:r>
    </w:p>
    <w:p w14:paraId="46F4A3D5" w14:textId="77777777" w:rsidR="00CE4EC3" w:rsidRDefault="00CE4EC3" w:rsidP="00CE4EC3">
      <w:pPr>
        <w:pStyle w:val="af7"/>
      </w:pPr>
      <w:r>
        <w:t xml:space="preserve">        const string username = "</w:t>
      </w:r>
      <w:proofErr w:type="spellStart"/>
      <w:r>
        <w:t>test_sign_in_user</w:t>
      </w:r>
      <w:proofErr w:type="spellEnd"/>
      <w:r>
        <w:t>";</w:t>
      </w:r>
    </w:p>
    <w:p w14:paraId="323E0E80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pinCode</w:t>
      </w:r>
      <w:proofErr w:type="spellEnd"/>
      <w:r>
        <w:t xml:space="preserve"> = "1234";</w:t>
      </w:r>
    </w:p>
    <w:p w14:paraId="11BF2277" w14:textId="77777777" w:rsidR="00CE4EC3" w:rsidRDefault="00CE4EC3" w:rsidP="00CE4EC3">
      <w:pPr>
        <w:pStyle w:val="af7"/>
      </w:pPr>
      <w:r>
        <w:t xml:space="preserve">        await </w:t>
      </w:r>
      <w:proofErr w:type="spellStart"/>
      <w:proofErr w:type="gramStart"/>
      <w:r>
        <w:t>CreateUserAsync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pinCode</w:t>
      </w:r>
      <w:proofErr w:type="spellEnd"/>
      <w:r>
        <w:t>);</w:t>
      </w:r>
    </w:p>
    <w:p w14:paraId="6C99DA29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authResponse</w:t>
      </w:r>
      <w:proofErr w:type="spellEnd"/>
      <w:r>
        <w:t xml:space="preserve"> = await </w:t>
      </w:r>
      <w:proofErr w:type="spellStart"/>
      <w:proofErr w:type="gramStart"/>
      <w:r>
        <w:t>SignInAsync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pinCode</w:t>
      </w:r>
      <w:proofErr w:type="spellEnd"/>
      <w:r>
        <w:t>);</w:t>
      </w:r>
    </w:p>
    <w:p w14:paraId="65535A2B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authResponse</w:t>
      </w:r>
      <w:proofErr w:type="spellEnd"/>
      <w:r>
        <w:t>);</w:t>
      </w:r>
    </w:p>
    <w:p w14:paraId="49B70674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Assert.False</w:t>
      </w:r>
      <w:proofErr w:type="spellEnd"/>
      <w:r>
        <w:t>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authResponse.AccessToken</w:t>
      </w:r>
      <w:proofErr w:type="spellEnd"/>
      <w:r>
        <w:t>));</w:t>
      </w:r>
    </w:p>
    <w:p w14:paraId="0D7F5A06" w14:textId="77777777" w:rsidR="00CE4EC3" w:rsidRDefault="00CE4EC3" w:rsidP="00CE4EC3">
      <w:pPr>
        <w:pStyle w:val="af7"/>
      </w:pPr>
      <w:r>
        <w:t xml:space="preserve">    }</w:t>
      </w:r>
    </w:p>
    <w:p w14:paraId="69AD4F66" w14:textId="77777777" w:rsidR="00CE4EC3" w:rsidRDefault="00CE4EC3" w:rsidP="00CE4EC3">
      <w:pPr>
        <w:pStyle w:val="af7"/>
      </w:pPr>
    </w:p>
    <w:p w14:paraId="38CBF73D" w14:textId="77777777" w:rsidR="00CE4EC3" w:rsidRDefault="00CE4EC3" w:rsidP="00CE4EC3">
      <w:pPr>
        <w:pStyle w:val="af7"/>
      </w:pPr>
      <w:r>
        <w:t xml:space="preserve">    [Fact]</w:t>
      </w:r>
    </w:p>
    <w:p w14:paraId="03D8AA51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UpdateUser_</w:t>
      </w:r>
      <w:proofErr w:type="gramStart"/>
      <w:r>
        <w:t>ReturnsUser</w:t>
      </w:r>
      <w:proofErr w:type="spellEnd"/>
      <w:r>
        <w:t>(</w:t>
      </w:r>
      <w:proofErr w:type="gramEnd"/>
      <w:r>
        <w:t>)</w:t>
      </w:r>
    </w:p>
    <w:p w14:paraId="2A0AA005" w14:textId="77777777" w:rsidR="00CE4EC3" w:rsidRDefault="00CE4EC3" w:rsidP="00CE4EC3">
      <w:pPr>
        <w:pStyle w:val="af7"/>
      </w:pPr>
      <w:r>
        <w:t xml:space="preserve">    {</w:t>
      </w:r>
    </w:p>
    <w:p w14:paraId="74A9BB4D" w14:textId="77777777" w:rsidR="00CE4EC3" w:rsidRDefault="00CE4EC3" w:rsidP="00CE4EC3">
      <w:pPr>
        <w:pStyle w:val="af7"/>
      </w:pPr>
      <w:r>
        <w:t xml:space="preserve">        const string username = "</w:t>
      </w:r>
      <w:proofErr w:type="spellStart"/>
      <w:r>
        <w:t>test_update_user</w:t>
      </w:r>
      <w:proofErr w:type="spellEnd"/>
      <w:r>
        <w:t>";</w:t>
      </w:r>
    </w:p>
    <w:p w14:paraId="2E8370DC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pinCode</w:t>
      </w:r>
      <w:proofErr w:type="spellEnd"/>
      <w:r>
        <w:t xml:space="preserve"> = "1234";</w:t>
      </w:r>
    </w:p>
    <w:p w14:paraId="038D7361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updatedPinCode</w:t>
      </w:r>
      <w:proofErr w:type="spellEnd"/>
      <w:r>
        <w:t xml:space="preserve"> = "4321";</w:t>
      </w:r>
    </w:p>
    <w:p w14:paraId="64900057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createdUser</w:t>
      </w:r>
      <w:proofErr w:type="spellEnd"/>
      <w:r>
        <w:t xml:space="preserve"> = await </w:t>
      </w:r>
      <w:proofErr w:type="spellStart"/>
      <w:proofErr w:type="gramStart"/>
      <w:r>
        <w:t>CreateUserAsync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pinCode</w:t>
      </w:r>
      <w:proofErr w:type="spellEnd"/>
      <w:r>
        <w:t>);</w:t>
      </w:r>
    </w:p>
    <w:p w14:paraId="0369FAFA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createdUser</w:t>
      </w:r>
      <w:proofErr w:type="spellEnd"/>
      <w:r>
        <w:t>);</w:t>
      </w:r>
    </w:p>
    <w:p w14:paraId="13CDF57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authResponse</w:t>
      </w:r>
      <w:proofErr w:type="spellEnd"/>
      <w:r>
        <w:t xml:space="preserve"> = await </w:t>
      </w:r>
      <w:proofErr w:type="spellStart"/>
      <w:proofErr w:type="gramStart"/>
      <w:r>
        <w:t>SignInAsync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pinCode</w:t>
      </w:r>
      <w:proofErr w:type="spellEnd"/>
      <w:r>
        <w:t>);</w:t>
      </w:r>
    </w:p>
    <w:p w14:paraId="5F4F2D0C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authResponse</w:t>
      </w:r>
      <w:proofErr w:type="spellEnd"/>
      <w:r>
        <w:t>);</w:t>
      </w:r>
    </w:p>
    <w:p w14:paraId="7B801C7E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authenticatedClient</w:t>
      </w:r>
      <w:proofErr w:type="spellEnd"/>
      <w:r>
        <w:t xml:space="preserve"> = </w:t>
      </w:r>
      <w:proofErr w:type="spellStart"/>
      <w:r>
        <w:t>CreateAuthenticatedClient</w:t>
      </w:r>
      <w:proofErr w:type="spellEnd"/>
      <w:r>
        <w:t>(</w:t>
      </w:r>
      <w:proofErr w:type="spellStart"/>
      <w:r>
        <w:t>authResponse</w:t>
      </w:r>
      <w:proofErr w:type="spellEnd"/>
      <w:r>
        <w:t>);</w:t>
      </w:r>
    </w:p>
    <w:p w14:paraId="7CD206A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updateRequest</w:t>
      </w:r>
      <w:proofErr w:type="spellEnd"/>
      <w:r>
        <w:t xml:space="preserve"> = new </w:t>
      </w:r>
      <w:proofErr w:type="spellStart"/>
      <w:r>
        <w:t>UserAddRequest</w:t>
      </w:r>
      <w:proofErr w:type="spellEnd"/>
    </w:p>
    <w:p w14:paraId="20554E3E" w14:textId="77777777" w:rsidR="00CE4EC3" w:rsidRDefault="00CE4EC3" w:rsidP="00CE4EC3">
      <w:pPr>
        <w:pStyle w:val="af7"/>
      </w:pPr>
      <w:r>
        <w:t xml:space="preserve">        {</w:t>
      </w:r>
    </w:p>
    <w:p w14:paraId="03A76ED4" w14:textId="77777777" w:rsidR="00CE4EC3" w:rsidRDefault="00CE4EC3" w:rsidP="00CE4EC3">
      <w:pPr>
        <w:pStyle w:val="af7"/>
      </w:pPr>
      <w:r>
        <w:t xml:space="preserve">            Name = username,</w:t>
      </w:r>
    </w:p>
    <w:p w14:paraId="4953675F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updatedPinCode</w:t>
      </w:r>
      <w:proofErr w:type="spellEnd"/>
    </w:p>
    <w:p w14:paraId="1FB195BC" w14:textId="77777777" w:rsidR="00CE4EC3" w:rsidRDefault="00CE4EC3" w:rsidP="00CE4EC3">
      <w:pPr>
        <w:pStyle w:val="af7"/>
      </w:pPr>
      <w:r>
        <w:t xml:space="preserve">        };</w:t>
      </w:r>
    </w:p>
    <w:p w14:paraId="7ACA0830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</w:t>
      </w:r>
    </w:p>
    <w:p w14:paraId="33A910CD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r>
        <w:t>authenticatedClient.PutAsync</w:t>
      </w:r>
      <w:proofErr w:type="spellEnd"/>
      <w:r>
        <w:t>($"/users</w:t>
      </w:r>
      <w:proofErr w:type="gramStart"/>
      <w:r>
        <w:t>/{</w:t>
      </w:r>
      <w:proofErr w:type="spellStart"/>
      <w:proofErr w:type="gramEnd"/>
      <w:r>
        <w:t>createdUser.Id</w:t>
      </w:r>
      <w:proofErr w:type="spellEnd"/>
      <w:r>
        <w:t xml:space="preserve">}", </w:t>
      </w:r>
      <w:proofErr w:type="spellStart"/>
      <w:r>
        <w:t>JsonContent.Create</w:t>
      </w:r>
      <w:proofErr w:type="spellEnd"/>
      <w:r>
        <w:t>(</w:t>
      </w:r>
      <w:proofErr w:type="spellStart"/>
      <w:r>
        <w:t>updateRequest</w:t>
      </w:r>
      <w:proofErr w:type="spellEnd"/>
      <w:r>
        <w:t>));</w:t>
      </w:r>
    </w:p>
    <w:p w14:paraId="77F64995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HttpStatusCode.OK</w:t>
      </w:r>
      <w:proofErr w:type="spellEnd"/>
      <w:r>
        <w:t xml:space="preserve">, </w:t>
      </w:r>
      <w:proofErr w:type="spellStart"/>
      <w:r>
        <w:t>responseMessage.StatusCode</w:t>
      </w:r>
      <w:proofErr w:type="spellEnd"/>
      <w:r>
        <w:t>);</w:t>
      </w:r>
    </w:p>
    <w:p w14:paraId="3E71D36A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updatedUser</w:t>
      </w:r>
      <w:proofErr w:type="spellEnd"/>
      <w:r>
        <w:t xml:space="preserve"> = await </w:t>
      </w:r>
      <w:proofErr w:type="spellStart"/>
      <w:r>
        <w:t>JsonSerializer.DeserializeAsync</w:t>
      </w:r>
      <w:proofErr w:type="spellEnd"/>
      <w:r>
        <w:t>&lt;</w:t>
      </w:r>
      <w:proofErr w:type="spellStart"/>
      <w:r>
        <w:t>UserDto</w:t>
      </w:r>
      <w:proofErr w:type="spellEnd"/>
      <w:proofErr w:type="gramStart"/>
      <w:r>
        <w:t>&gt;(</w:t>
      </w:r>
      <w:proofErr w:type="gramEnd"/>
    </w:p>
    <w:p w14:paraId="2FC84DC5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proofErr w:type="gramStart"/>
      <w:r>
        <w:t>responseMessage.Content.ReadAsStreamAsync</w:t>
      </w:r>
      <w:proofErr w:type="spellEnd"/>
      <w:proofErr w:type="gramEnd"/>
      <w:r>
        <w:t>(),</w:t>
      </w:r>
    </w:p>
    <w:p w14:paraId="325C4440" w14:textId="77777777" w:rsidR="00CE4EC3" w:rsidRDefault="00CE4EC3" w:rsidP="00CE4EC3">
      <w:pPr>
        <w:pStyle w:val="af7"/>
      </w:pPr>
      <w:r>
        <w:t xml:space="preserve">            _</w:t>
      </w:r>
      <w:proofErr w:type="spellStart"/>
      <w:r>
        <w:t>jsonSerializerOptions</w:t>
      </w:r>
      <w:proofErr w:type="spellEnd"/>
    </w:p>
    <w:p w14:paraId="18B3223F" w14:textId="77777777" w:rsidR="00CE4EC3" w:rsidRDefault="00CE4EC3" w:rsidP="00CE4EC3">
      <w:pPr>
        <w:pStyle w:val="af7"/>
      </w:pPr>
      <w:r>
        <w:t xml:space="preserve">        );</w:t>
      </w:r>
    </w:p>
    <w:p w14:paraId="2B3579F1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updatedUser</w:t>
      </w:r>
      <w:proofErr w:type="spellEnd"/>
      <w:r>
        <w:t>);</w:t>
      </w:r>
    </w:p>
    <w:p w14:paraId="3D93EF16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 xml:space="preserve">(username, </w:t>
      </w:r>
      <w:proofErr w:type="spellStart"/>
      <w:r>
        <w:t>updatedUser.Name</w:t>
      </w:r>
      <w:proofErr w:type="spellEnd"/>
      <w:r>
        <w:t>);</w:t>
      </w:r>
    </w:p>
    <w:p w14:paraId="6F480557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authResponse</w:t>
      </w:r>
      <w:proofErr w:type="spellEnd"/>
      <w:r>
        <w:t xml:space="preserve"> = await </w:t>
      </w:r>
      <w:proofErr w:type="spellStart"/>
      <w:proofErr w:type="gramStart"/>
      <w:r>
        <w:t>SignInAsync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updatedPinCode</w:t>
      </w:r>
      <w:proofErr w:type="spellEnd"/>
      <w:r>
        <w:t>);</w:t>
      </w:r>
    </w:p>
    <w:p w14:paraId="3901DF74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authResponse</w:t>
      </w:r>
      <w:proofErr w:type="spellEnd"/>
      <w:r>
        <w:t>);</w:t>
      </w:r>
    </w:p>
    <w:p w14:paraId="17E640EE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Assert.False</w:t>
      </w:r>
      <w:proofErr w:type="spellEnd"/>
      <w:r>
        <w:t>(</w:t>
      </w:r>
      <w:proofErr w:type="spellStart"/>
      <w:proofErr w:type="gramStart"/>
      <w:r>
        <w:t>string.IsNullOrEmpty</w:t>
      </w:r>
      <w:proofErr w:type="spellEnd"/>
      <w:proofErr w:type="gramEnd"/>
      <w:r>
        <w:t>(</w:t>
      </w:r>
      <w:proofErr w:type="spellStart"/>
      <w:r>
        <w:t>authResponse.AccessToken</w:t>
      </w:r>
      <w:proofErr w:type="spellEnd"/>
      <w:r>
        <w:t>));</w:t>
      </w:r>
    </w:p>
    <w:p w14:paraId="7755B17D" w14:textId="77777777" w:rsidR="00CE4EC3" w:rsidRDefault="00CE4EC3" w:rsidP="00CE4EC3">
      <w:pPr>
        <w:pStyle w:val="af7"/>
      </w:pPr>
      <w:r>
        <w:t xml:space="preserve">    }</w:t>
      </w:r>
    </w:p>
    <w:p w14:paraId="2D87101B" w14:textId="77777777" w:rsidR="00CE4EC3" w:rsidRDefault="00CE4EC3" w:rsidP="00CE4EC3">
      <w:pPr>
        <w:pStyle w:val="af7"/>
      </w:pPr>
    </w:p>
    <w:p w14:paraId="3181B3DA" w14:textId="77777777" w:rsidR="00CE4EC3" w:rsidRDefault="00CE4EC3" w:rsidP="00CE4EC3">
      <w:pPr>
        <w:pStyle w:val="af7"/>
      </w:pPr>
      <w:r>
        <w:t xml:space="preserve">    [Fact]</w:t>
      </w:r>
    </w:p>
    <w:p w14:paraId="57DD7614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UpdateUser_</w:t>
      </w:r>
      <w:proofErr w:type="gramStart"/>
      <w:r>
        <w:t>ReturnsHttpForbidden</w:t>
      </w:r>
      <w:proofErr w:type="spellEnd"/>
      <w:r>
        <w:t>(</w:t>
      </w:r>
      <w:proofErr w:type="gramEnd"/>
      <w:r>
        <w:t>)</w:t>
      </w:r>
    </w:p>
    <w:p w14:paraId="6607CCD5" w14:textId="77777777" w:rsidR="00CE4EC3" w:rsidRDefault="00CE4EC3" w:rsidP="00CE4EC3">
      <w:pPr>
        <w:pStyle w:val="af7"/>
      </w:pPr>
      <w:r>
        <w:t xml:space="preserve">    {</w:t>
      </w:r>
    </w:p>
    <w:p w14:paraId="5449F2FA" w14:textId="77777777" w:rsidR="00CE4EC3" w:rsidRDefault="00CE4EC3" w:rsidP="00CE4EC3">
      <w:pPr>
        <w:pStyle w:val="af7"/>
      </w:pPr>
      <w:r>
        <w:t xml:space="preserve">        const string username = "</w:t>
      </w:r>
      <w:proofErr w:type="spellStart"/>
      <w:r>
        <w:t>test_update_forbid_user</w:t>
      </w:r>
      <w:proofErr w:type="spellEnd"/>
      <w:r>
        <w:t>";</w:t>
      </w:r>
    </w:p>
    <w:p w14:paraId="33FB345E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pinCode</w:t>
      </w:r>
      <w:proofErr w:type="spellEnd"/>
      <w:r>
        <w:t xml:space="preserve"> = "1234";</w:t>
      </w:r>
    </w:p>
    <w:p w14:paraId="4714C1EE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updatedPinCode</w:t>
      </w:r>
      <w:proofErr w:type="spellEnd"/>
      <w:r>
        <w:t xml:space="preserve"> = "4321";</w:t>
      </w:r>
    </w:p>
    <w:p w14:paraId="0260A1C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createdUser</w:t>
      </w:r>
      <w:proofErr w:type="spellEnd"/>
      <w:r>
        <w:t xml:space="preserve"> = await </w:t>
      </w:r>
      <w:proofErr w:type="spellStart"/>
      <w:proofErr w:type="gramStart"/>
      <w:r>
        <w:t>CreateUserAsync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pinCode</w:t>
      </w:r>
      <w:proofErr w:type="spellEnd"/>
      <w:r>
        <w:t>);</w:t>
      </w:r>
    </w:p>
    <w:p w14:paraId="502A17DE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createdUser</w:t>
      </w:r>
      <w:proofErr w:type="spellEnd"/>
      <w:r>
        <w:t>);</w:t>
      </w:r>
    </w:p>
    <w:p w14:paraId="79E286AD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updateRequest</w:t>
      </w:r>
      <w:proofErr w:type="spellEnd"/>
      <w:r>
        <w:t xml:space="preserve"> = new </w:t>
      </w:r>
      <w:proofErr w:type="spellStart"/>
      <w:r>
        <w:t>UserAddRequest</w:t>
      </w:r>
      <w:proofErr w:type="spellEnd"/>
    </w:p>
    <w:p w14:paraId="02558254" w14:textId="77777777" w:rsidR="00CE4EC3" w:rsidRDefault="00CE4EC3" w:rsidP="00CE4EC3">
      <w:pPr>
        <w:pStyle w:val="af7"/>
      </w:pPr>
      <w:r>
        <w:t xml:space="preserve">        {</w:t>
      </w:r>
    </w:p>
    <w:p w14:paraId="25757E26" w14:textId="77777777" w:rsidR="00CE4EC3" w:rsidRDefault="00CE4EC3" w:rsidP="00CE4EC3">
      <w:pPr>
        <w:pStyle w:val="af7"/>
      </w:pPr>
      <w:r>
        <w:t xml:space="preserve">            Name = username,</w:t>
      </w:r>
    </w:p>
    <w:p w14:paraId="27754309" w14:textId="77777777" w:rsidR="00CE4EC3" w:rsidRDefault="00CE4EC3" w:rsidP="00CE4EC3">
      <w:pPr>
        <w:pStyle w:val="af7"/>
      </w:pPr>
      <w:r>
        <w:t xml:space="preserve">            </w:t>
      </w:r>
      <w:proofErr w:type="spellStart"/>
      <w:r>
        <w:t>PinCode</w:t>
      </w:r>
      <w:proofErr w:type="spellEnd"/>
      <w:r>
        <w:t xml:space="preserve"> = </w:t>
      </w:r>
      <w:proofErr w:type="spellStart"/>
      <w:r>
        <w:t>updatedPinCode</w:t>
      </w:r>
      <w:proofErr w:type="spellEnd"/>
    </w:p>
    <w:p w14:paraId="589988D5" w14:textId="77777777" w:rsidR="00CE4EC3" w:rsidRDefault="00CE4EC3" w:rsidP="00CE4EC3">
      <w:pPr>
        <w:pStyle w:val="af7"/>
      </w:pPr>
      <w:r>
        <w:t xml:space="preserve">        };</w:t>
      </w:r>
    </w:p>
    <w:p w14:paraId="1523480C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</w:t>
      </w:r>
    </w:p>
    <w:p w14:paraId="058FA0B9" w14:textId="77777777" w:rsidR="00CE4EC3" w:rsidRDefault="00CE4EC3" w:rsidP="00CE4EC3">
      <w:pPr>
        <w:pStyle w:val="af7"/>
      </w:pPr>
      <w:r>
        <w:t xml:space="preserve">            await _</w:t>
      </w:r>
      <w:proofErr w:type="spellStart"/>
      <w:r>
        <w:t>authClient.PutAsync</w:t>
      </w:r>
      <w:proofErr w:type="spellEnd"/>
      <w:r>
        <w:t>($"/users</w:t>
      </w:r>
      <w:proofErr w:type="gramStart"/>
      <w:r>
        <w:t>/{</w:t>
      </w:r>
      <w:proofErr w:type="spellStart"/>
      <w:proofErr w:type="gramEnd"/>
      <w:r>
        <w:t>createdUser.Id</w:t>
      </w:r>
      <w:proofErr w:type="spellEnd"/>
      <w:r>
        <w:t xml:space="preserve">}", </w:t>
      </w:r>
      <w:proofErr w:type="spellStart"/>
      <w:r>
        <w:t>JsonContent.Create</w:t>
      </w:r>
      <w:proofErr w:type="spellEnd"/>
      <w:r>
        <w:t>(</w:t>
      </w:r>
      <w:proofErr w:type="spellStart"/>
      <w:r>
        <w:t>updateRequest</w:t>
      </w:r>
      <w:proofErr w:type="spellEnd"/>
      <w:r>
        <w:t>));</w:t>
      </w:r>
    </w:p>
    <w:p w14:paraId="72157AB2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HttpStatusCode.Forbidden</w:t>
      </w:r>
      <w:proofErr w:type="spellEnd"/>
      <w:r>
        <w:t xml:space="preserve">, </w:t>
      </w:r>
      <w:proofErr w:type="spellStart"/>
      <w:r>
        <w:t>responseMessage.StatusCode</w:t>
      </w:r>
      <w:proofErr w:type="spellEnd"/>
      <w:r>
        <w:t>);</w:t>
      </w:r>
    </w:p>
    <w:p w14:paraId="3D110649" w14:textId="77777777" w:rsidR="00CE4EC3" w:rsidRDefault="00CE4EC3" w:rsidP="00CE4EC3">
      <w:pPr>
        <w:pStyle w:val="af7"/>
      </w:pPr>
      <w:r>
        <w:t xml:space="preserve">    }</w:t>
      </w:r>
    </w:p>
    <w:p w14:paraId="512AEFAB" w14:textId="77777777" w:rsidR="00CE4EC3" w:rsidRDefault="00CE4EC3" w:rsidP="00CE4EC3">
      <w:pPr>
        <w:pStyle w:val="af7"/>
      </w:pPr>
    </w:p>
    <w:p w14:paraId="77394218" w14:textId="77777777" w:rsidR="00CE4EC3" w:rsidRDefault="00CE4EC3" w:rsidP="00CE4EC3">
      <w:pPr>
        <w:pStyle w:val="af7"/>
      </w:pPr>
      <w:r>
        <w:t xml:space="preserve">    [Fact]</w:t>
      </w:r>
    </w:p>
    <w:p w14:paraId="6AA97DCA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DeleteUser_</w:t>
      </w:r>
      <w:proofErr w:type="gramStart"/>
      <w:r>
        <w:t>ReturnsHttpOk</w:t>
      </w:r>
      <w:proofErr w:type="spellEnd"/>
      <w:r>
        <w:t>(</w:t>
      </w:r>
      <w:proofErr w:type="gramEnd"/>
      <w:r>
        <w:t>)</w:t>
      </w:r>
    </w:p>
    <w:p w14:paraId="034B9DF4" w14:textId="77777777" w:rsidR="00CE4EC3" w:rsidRDefault="00CE4EC3" w:rsidP="00CE4EC3">
      <w:pPr>
        <w:pStyle w:val="af7"/>
      </w:pPr>
      <w:r>
        <w:t xml:space="preserve">    {</w:t>
      </w:r>
    </w:p>
    <w:p w14:paraId="06F75EE1" w14:textId="77777777" w:rsidR="00CE4EC3" w:rsidRDefault="00CE4EC3" w:rsidP="00CE4EC3">
      <w:pPr>
        <w:pStyle w:val="af7"/>
      </w:pPr>
      <w:r>
        <w:t xml:space="preserve">        const string username = "</w:t>
      </w:r>
      <w:proofErr w:type="spellStart"/>
      <w:r>
        <w:t>test_delete_user</w:t>
      </w:r>
      <w:proofErr w:type="spellEnd"/>
      <w:r>
        <w:t>";</w:t>
      </w:r>
    </w:p>
    <w:p w14:paraId="5AFF8AEC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pinCode</w:t>
      </w:r>
      <w:proofErr w:type="spellEnd"/>
      <w:r>
        <w:t xml:space="preserve"> = "1234";</w:t>
      </w:r>
    </w:p>
    <w:p w14:paraId="18815E83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createdUser</w:t>
      </w:r>
      <w:proofErr w:type="spellEnd"/>
      <w:r>
        <w:t xml:space="preserve"> = await </w:t>
      </w:r>
      <w:proofErr w:type="spellStart"/>
      <w:proofErr w:type="gramStart"/>
      <w:r>
        <w:t>CreateUserAsync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pinCode</w:t>
      </w:r>
      <w:proofErr w:type="spellEnd"/>
      <w:r>
        <w:t>);</w:t>
      </w:r>
    </w:p>
    <w:p w14:paraId="36138987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createdUser</w:t>
      </w:r>
      <w:proofErr w:type="spellEnd"/>
      <w:r>
        <w:t>);</w:t>
      </w:r>
    </w:p>
    <w:p w14:paraId="268FD3E4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authResponse</w:t>
      </w:r>
      <w:proofErr w:type="spellEnd"/>
      <w:r>
        <w:t xml:space="preserve"> = await </w:t>
      </w:r>
      <w:proofErr w:type="spellStart"/>
      <w:proofErr w:type="gramStart"/>
      <w:r>
        <w:t>SignInAsync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pinCode</w:t>
      </w:r>
      <w:proofErr w:type="spellEnd"/>
      <w:r>
        <w:t>);</w:t>
      </w:r>
    </w:p>
    <w:p w14:paraId="76C08F1E" w14:textId="77777777" w:rsidR="00CE4EC3" w:rsidRDefault="00CE4EC3" w:rsidP="00CE4EC3">
      <w:pPr>
        <w:pStyle w:val="af7"/>
      </w:pPr>
      <w:r>
        <w:lastRenderedPageBreak/>
        <w:t xml:space="preserve">        var </w:t>
      </w:r>
      <w:proofErr w:type="spellStart"/>
      <w:r>
        <w:t>authenticatedClient</w:t>
      </w:r>
      <w:proofErr w:type="spellEnd"/>
      <w:r>
        <w:t xml:space="preserve"> = </w:t>
      </w:r>
      <w:proofErr w:type="spellStart"/>
      <w:r>
        <w:t>CreateAuthenticatedClient</w:t>
      </w:r>
      <w:proofErr w:type="spellEnd"/>
      <w:r>
        <w:t>(</w:t>
      </w:r>
      <w:proofErr w:type="spellStart"/>
      <w:r>
        <w:t>authResponse</w:t>
      </w:r>
      <w:proofErr w:type="spellEnd"/>
      <w:r>
        <w:t>);</w:t>
      </w:r>
    </w:p>
    <w:p w14:paraId="543F6211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</w:t>
      </w:r>
    </w:p>
    <w:p w14:paraId="1EA1FCDF" w14:textId="77777777" w:rsidR="00CE4EC3" w:rsidRDefault="00CE4EC3" w:rsidP="00CE4EC3">
      <w:pPr>
        <w:pStyle w:val="af7"/>
      </w:pPr>
      <w:r>
        <w:t xml:space="preserve">            await </w:t>
      </w:r>
      <w:proofErr w:type="spellStart"/>
      <w:r>
        <w:t>authenticatedClient.DeleteAsync</w:t>
      </w:r>
      <w:proofErr w:type="spellEnd"/>
      <w:r>
        <w:t>($"/users</w:t>
      </w:r>
      <w:proofErr w:type="gramStart"/>
      <w:r>
        <w:t>/{</w:t>
      </w:r>
      <w:proofErr w:type="spellStart"/>
      <w:proofErr w:type="gramEnd"/>
      <w:r>
        <w:t>createdUser.Id</w:t>
      </w:r>
      <w:proofErr w:type="spellEnd"/>
      <w:r>
        <w:t>}");</w:t>
      </w:r>
    </w:p>
    <w:p w14:paraId="476EB08E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Assert.Equal</w:t>
      </w:r>
      <w:proofErr w:type="spellEnd"/>
      <w:r>
        <w:t>(</w:t>
      </w:r>
      <w:proofErr w:type="spellStart"/>
      <w:r>
        <w:t>HttpStatusCode.OK</w:t>
      </w:r>
      <w:proofErr w:type="spellEnd"/>
      <w:r>
        <w:t xml:space="preserve">, </w:t>
      </w:r>
      <w:proofErr w:type="spellStart"/>
      <w:r>
        <w:t>responseMessage.StatusCode</w:t>
      </w:r>
      <w:proofErr w:type="spellEnd"/>
      <w:r>
        <w:t>);</w:t>
      </w:r>
    </w:p>
    <w:p w14:paraId="7C78249A" w14:textId="77777777" w:rsidR="00CE4EC3" w:rsidRDefault="00CE4EC3" w:rsidP="00CE4EC3">
      <w:pPr>
        <w:pStyle w:val="af7"/>
      </w:pPr>
      <w:r>
        <w:t xml:space="preserve">    }</w:t>
      </w:r>
    </w:p>
    <w:p w14:paraId="2821332A" w14:textId="77777777" w:rsidR="00CE4EC3" w:rsidRDefault="00CE4EC3" w:rsidP="00CE4EC3">
      <w:pPr>
        <w:pStyle w:val="af7"/>
      </w:pPr>
    </w:p>
    <w:p w14:paraId="1CB4989E" w14:textId="77777777" w:rsidR="00CE4EC3" w:rsidRDefault="00CE4EC3" w:rsidP="00CE4EC3">
      <w:pPr>
        <w:pStyle w:val="af7"/>
      </w:pPr>
      <w:r>
        <w:t xml:space="preserve">    private </w:t>
      </w:r>
      <w:proofErr w:type="spellStart"/>
      <w:r>
        <w:t>HttpClient</w:t>
      </w:r>
      <w:proofErr w:type="spellEnd"/>
      <w:r>
        <w:t xml:space="preserve"> </w:t>
      </w:r>
      <w:proofErr w:type="spellStart"/>
      <w:proofErr w:type="gramStart"/>
      <w:r>
        <w:t>CreateAuthenticatedClient</w:t>
      </w:r>
      <w:proofErr w:type="spellEnd"/>
      <w:r>
        <w:t>(</w:t>
      </w:r>
      <w:proofErr w:type="spellStart"/>
      <w:proofErr w:type="gramEnd"/>
      <w:r>
        <w:t>AuthenticationResponseDto</w:t>
      </w:r>
      <w:proofErr w:type="spellEnd"/>
      <w:r>
        <w:t xml:space="preserve">? </w:t>
      </w:r>
      <w:proofErr w:type="spellStart"/>
      <w:r>
        <w:t>authResponse</w:t>
      </w:r>
      <w:proofErr w:type="spellEnd"/>
      <w:r>
        <w:t>)</w:t>
      </w:r>
    </w:p>
    <w:p w14:paraId="574FAE61" w14:textId="77777777" w:rsidR="00CE4EC3" w:rsidRDefault="00CE4EC3" w:rsidP="00CE4EC3">
      <w:pPr>
        <w:pStyle w:val="af7"/>
      </w:pPr>
      <w:r>
        <w:t xml:space="preserve">    {</w:t>
      </w:r>
    </w:p>
    <w:p w14:paraId="26E195EF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authenticatedClient</w:t>
      </w:r>
      <w:proofErr w:type="spellEnd"/>
      <w:r>
        <w:t xml:space="preserve"> = </w:t>
      </w:r>
      <w:proofErr w:type="spellStart"/>
      <w:r>
        <w:t>apiFixture.CreateClient</w:t>
      </w:r>
      <w:proofErr w:type="spellEnd"/>
      <w:r>
        <w:t>();</w:t>
      </w:r>
    </w:p>
    <w:p w14:paraId="3741AB5F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authResponse</w:t>
      </w:r>
      <w:proofErr w:type="spellEnd"/>
      <w:r>
        <w:t>);</w:t>
      </w:r>
    </w:p>
    <w:p w14:paraId="6D58222B" w14:textId="77777777" w:rsidR="00CE4EC3" w:rsidRDefault="00CE4EC3" w:rsidP="00CE4EC3">
      <w:pPr>
        <w:pStyle w:val="af7"/>
      </w:pPr>
      <w:r>
        <w:t xml:space="preserve">        </w:t>
      </w:r>
      <w:proofErr w:type="spellStart"/>
      <w:proofErr w:type="gramStart"/>
      <w:r>
        <w:t>authenticatedClient.DefaultRequestHeaders.Authorization</w:t>
      </w:r>
      <w:proofErr w:type="spellEnd"/>
      <w:proofErr w:type="gramEnd"/>
      <w:r>
        <w:t xml:space="preserve"> =</w:t>
      </w:r>
    </w:p>
    <w:p w14:paraId="6923B079" w14:textId="77777777" w:rsidR="00CE4EC3" w:rsidRDefault="00CE4EC3" w:rsidP="00CE4EC3">
      <w:pPr>
        <w:pStyle w:val="af7"/>
      </w:pPr>
      <w:r>
        <w:t xml:space="preserve">            new </w:t>
      </w:r>
      <w:proofErr w:type="spellStart"/>
      <w:proofErr w:type="gramStart"/>
      <w:r>
        <w:t>AuthenticationHeaderValue</w:t>
      </w:r>
      <w:proofErr w:type="spellEnd"/>
      <w:r>
        <w:t>(</w:t>
      </w:r>
      <w:proofErr w:type="gramEnd"/>
      <w:r>
        <w:t xml:space="preserve">"Bearer", </w:t>
      </w:r>
      <w:proofErr w:type="spellStart"/>
      <w:r>
        <w:t>authResponse.AccessToken</w:t>
      </w:r>
      <w:proofErr w:type="spellEnd"/>
      <w:r>
        <w:t>);</w:t>
      </w:r>
    </w:p>
    <w:p w14:paraId="1935FEAE" w14:textId="77777777" w:rsidR="00CE4EC3" w:rsidRDefault="00CE4EC3" w:rsidP="00CE4EC3">
      <w:pPr>
        <w:pStyle w:val="af7"/>
      </w:pPr>
      <w:r>
        <w:t xml:space="preserve">        return </w:t>
      </w:r>
      <w:proofErr w:type="spellStart"/>
      <w:r>
        <w:t>authenticatedClient</w:t>
      </w:r>
      <w:proofErr w:type="spellEnd"/>
      <w:r>
        <w:t>;</w:t>
      </w:r>
    </w:p>
    <w:p w14:paraId="47782231" w14:textId="77777777" w:rsidR="00CE4EC3" w:rsidRDefault="00CE4EC3" w:rsidP="00CE4EC3">
      <w:pPr>
        <w:pStyle w:val="af7"/>
      </w:pPr>
      <w:r>
        <w:t xml:space="preserve">    }</w:t>
      </w:r>
    </w:p>
    <w:p w14:paraId="66C4887E" w14:textId="77777777" w:rsidR="00CE4EC3" w:rsidRDefault="00CE4EC3" w:rsidP="00CE4EC3">
      <w:pPr>
        <w:pStyle w:val="af7"/>
      </w:pPr>
    </w:p>
    <w:p w14:paraId="1CB529AF" w14:textId="77777777" w:rsidR="00CE4EC3" w:rsidRDefault="00CE4EC3" w:rsidP="00CE4EC3">
      <w:pPr>
        <w:pStyle w:val="af7"/>
      </w:pPr>
      <w:r>
        <w:t xml:space="preserve">    [Fact]</w:t>
      </w:r>
    </w:p>
    <w:p w14:paraId="6D0CE53B" w14:textId="77777777" w:rsidR="00CE4EC3" w:rsidRDefault="00CE4EC3" w:rsidP="00CE4EC3">
      <w:pPr>
        <w:pStyle w:val="af7"/>
      </w:pPr>
      <w:r>
        <w:t xml:space="preserve">    public async Task </w:t>
      </w:r>
      <w:proofErr w:type="spellStart"/>
      <w:r>
        <w:t>DeleteUser_</w:t>
      </w:r>
      <w:proofErr w:type="gramStart"/>
      <w:r>
        <w:t>ReturnsHttpForbidden</w:t>
      </w:r>
      <w:proofErr w:type="spellEnd"/>
      <w:r>
        <w:t>(</w:t>
      </w:r>
      <w:proofErr w:type="gramEnd"/>
      <w:r>
        <w:t>)</w:t>
      </w:r>
    </w:p>
    <w:p w14:paraId="22C2ED4A" w14:textId="77777777" w:rsidR="00CE4EC3" w:rsidRDefault="00CE4EC3" w:rsidP="00CE4EC3">
      <w:pPr>
        <w:pStyle w:val="af7"/>
      </w:pPr>
      <w:r>
        <w:t xml:space="preserve">    {</w:t>
      </w:r>
    </w:p>
    <w:p w14:paraId="2B15F63E" w14:textId="77777777" w:rsidR="00CE4EC3" w:rsidRDefault="00CE4EC3" w:rsidP="00CE4EC3">
      <w:pPr>
        <w:pStyle w:val="af7"/>
      </w:pPr>
      <w:r>
        <w:t xml:space="preserve">        const string username = "</w:t>
      </w:r>
      <w:proofErr w:type="spellStart"/>
      <w:r>
        <w:t>test_delete_forbid_user</w:t>
      </w:r>
      <w:proofErr w:type="spellEnd"/>
      <w:r>
        <w:t>";</w:t>
      </w:r>
    </w:p>
    <w:p w14:paraId="04947182" w14:textId="77777777" w:rsidR="00CE4EC3" w:rsidRDefault="00CE4EC3" w:rsidP="00CE4EC3">
      <w:pPr>
        <w:pStyle w:val="af7"/>
      </w:pPr>
      <w:r>
        <w:t xml:space="preserve">        const string </w:t>
      </w:r>
      <w:proofErr w:type="spellStart"/>
      <w:r>
        <w:t>pinCode</w:t>
      </w:r>
      <w:proofErr w:type="spellEnd"/>
      <w:r>
        <w:t xml:space="preserve"> = "1234";</w:t>
      </w:r>
    </w:p>
    <w:p w14:paraId="4DD3388E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createdUser</w:t>
      </w:r>
      <w:proofErr w:type="spellEnd"/>
      <w:r>
        <w:t xml:space="preserve"> = await </w:t>
      </w:r>
      <w:proofErr w:type="spellStart"/>
      <w:proofErr w:type="gramStart"/>
      <w:r>
        <w:t>CreateUserAsync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pinCode</w:t>
      </w:r>
      <w:proofErr w:type="spellEnd"/>
      <w:r>
        <w:t>);</w:t>
      </w:r>
    </w:p>
    <w:p w14:paraId="3B2D7F7F" w14:textId="77777777" w:rsidR="00CE4EC3" w:rsidRDefault="00CE4EC3" w:rsidP="00CE4EC3">
      <w:pPr>
        <w:pStyle w:val="af7"/>
      </w:pPr>
      <w:r>
        <w:t xml:space="preserve">        </w:t>
      </w:r>
      <w:proofErr w:type="spellStart"/>
      <w:r>
        <w:t>Assert.NotNull</w:t>
      </w:r>
      <w:proofErr w:type="spellEnd"/>
      <w:r>
        <w:t>(</w:t>
      </w:r>
      <w:proofErr w:type="spellStart"/>
      <w:r>
        <w:t>createdUser</w:t>
      </w:r>
      <w:proofErr w:type="spellEnd"/>
      <w:r>
        <w:t>);</w:t>
      </w:r>
    </w:p>
    <w:p w14:paraId="5B80F1CB" w14:textId="77777777" w:rsidR="00CE4EC3" w:rsidRDefault="00CE4EC3" w:rsidP="00CE4EC3">
      <w:pPr>
        <w:pStyle w:val="af7"/>
      </w:pPr>
      <w:r>
        <w:t xml:space="preserve">        var </w:t>
      </w:r>
      <w:proofErr w:type="spellStart"/>
      <w:r>
        <w:t>responseMessage</w:t>
      </w:r>
      <w:proofErr w:type="spellEnd"/>
      <w:r>
        <w:t xml:space="preserve"> =</w:t>
      </w:r>
    </w:p>
    <w:p w14:paraId="7CC8DD99" w14:textId="77777777" w:rsidR="00CE4EC3" w:rsidRDefault="00CE4EC3" w:rsidP="00CE4EC3">
      <w:pPr>
        <w:pStyle w:val="af7"/>
      </w:pPr>
    </w:p>
    <w:p w14:paraId="40EA2327" w14:textId="77777777" w:rsidR="00CE4EC3" w:rsidRDefault="00CE4EC3" w:rsidP="00AA3514">
      <w:pPr>
        <w:pStyle w:val="affc"/>
      </w:pPr>
      <w:r>
        <w:t>Файл Constants.cs:</w:t>
      </w:r>
    </w:p>
    <w:p w14:paraId="715370A6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BookManager.Tests;</w:t>
      </w:r>
    </w:p>
    <w:p w14:paraId="29157635" w14:textId="77777777" w:rsidR="00CE4EC3" w:rsidRDefault="00CE4EC3" w:rsidP="00CE4EC3">
      <w:pPr>
        <w:pStyle w:val="af7"/>
      </w:pPr>
    </w:p>
    <w:p w14:paraId="3764AA4B" w14:textId="77777777" w:rsidR="00CE4EC3" w:rsidRDefault="00CE4EC3" w:rsidP="00CE4EC3">
      <w:pPr>
        <w:pStyle w:val="af7"/>
      </w:pPr>
      <w:r>
        <w:t>public static class Constants</w:t>
      </w:r>
    </w:p>
    <w:p w14:paraId="2BE5CD53" w14:textId="77777777" w:rsidR="00CE4EC3" w:rsidRDefault="00CE4EC3" w:rsidP="00CE4EC3">
      <w:pPr>
        <w:pStyle w:val="af7"/>
      </w:pPr>
      <w:r>
        <w:t>{</w:t>
      </w:r>
    </w:p>
    <w:p w14:paraId="2A02A6F8" w14:textId="77777777" w:rsidR="00CE4EC3" w:rsidRDefault="00CE4EC3" w:rsidP="00CE4EC3">
      <w:pPr>
        <w:pStyle w:val="af7"/>
      </w:pPr>
      <w:r>
        <w:t xml:space="preserve">    public const string TestDbConnStr = "Host=</w:t>
      </w:r>
      <w:proofErr w:type="gramStart"/>
      <w:r>
        <w:t>localhost;Port</w:t>
      </w:r>
      <w:proofErr w:type="gramEnd"/>
      <w:r>
        <w:t>=5432;Database=libmgr_test;Username=an";</w:t>
      </w:r>
    </w:p>
    <w:p w14:paraId="42CC4C50" w14:textId="77777777" w:rsidR="00CE4EC3" w:rsidRDefault="00CE4EC3" w:rsidP="00CE4EC3">
      <w:pPr>
        <w:pStyle w:val="af7"/>
      </w:pPr>
      <w:r>
        <w:t xml:space="preserve">    public const string TestFilepath = "../../../Assets/PDF32000_2008.pdf";</w:t>
      </w:r>
    </w:p>
    <w:p w14:paraId="32987932" w14:textId="77777777" w:rsidR="00CE4EC3" w:rsidRDefault="00CE4EC3" w:rsidP="00CE4EC3">
      <w:pPr>
        <w:pStyle w:val="af7"/>
      </w:pPr>
      <w:r>
        <w:t xml:space="preserve">    public const string TestFileTitle = "PDF Specification";</w:t>
      </w:r>
    </w:p>
    <w:p w14:paraId="1E6E4EBB" w14:textId="77777777" w:rsidR="00CE4EC3" w:rsidRDefault="00CE4EC3" w:rsidP="00CE4EC3">
      <w:pPr>
        <w:pStyle w:val="af7"/>
      </w:pPr>
      <w:r>
        <w:t xml:space="preserve">    public const string AnotherTestFilepath = "../../../Assets/Free_Test_Data_10M.pdf";</w:t>
      </w:r>
    </w:p>
    <w:p w14:paraId="08CF0E10" w14:textId="77777777" w:rsidR="00CE4EC3" w:rsidRDefault="00CE4EC3" w:rsidP="00CE4EC3">
      <w:pPr>
        <w:pStyle w:val="af7"/>
      </w:pPr>
      <w:r>
        <w:t xml:space="preserve">    public const string UserName = "SomeUser";</w:t>
      </w:r>
    </w:p>
    <w:p w14:paraId="0A5B4326" w14:textId="77777777" w:rsidR="00CE4EC3" w:rsidRDefault="00CE4EC3" w:rsidP="00CE4EC3">
      <w:pPr>
        <w:pStyle w:val="af7"/>
      </w:pPr>
      <w:r>
        <w:t xml:space="preserve">    public const string UserPinCode = "1234";</w:t>
      </w:r>
    </w:p>
    <w:p w14:paraId="6A2BB948" w14:textId="77777777" w:rsidR="00CE4EC3" w:rsidRDefault="00CE4EC3" w:rsidP="00CE4EC3">
      <w:pPr>
        <w:pStyle w:val="af7"/>
      </w:pPr>
      <w:r>
        <w:t xml:space="preserve">    public const long BufferSize = 1048576; // 1 MiB</w:t>
      </w:r>
    </w:p>
    <w:p w14:paraId="2A6FED01" w14:textId="77777777" w:rsidR="00CE4EC3" w:rsidRDefault="00CE4EC3" w:rsidP="00CE4EC3">
      <w:pPr>
        <w:pStyle w:val="af7"/>
      </w:pPr>
      <w:r>
        <w:t>}</w:t>
      </w:r>
    </w:p>
    <w:p w14:paraId="22E3FDC8" w14:textId="77777777" w:rsidR="00CE4EC3" w:rsidRDefault="00CE4EC3" w:rsidP="00AA3514">
      <w:pPr>
        <w:pStyle w:val="affc"/>
      </w:pPr>
      <w:r>
        <w:t>Файл Utils.cs:</w:t>
      </w:r>
    </w:p>
    <w:p w14:paraId="1F8BA0E6" w14:textId="77777777" w:rsidR="00CE4EC3" w:rsidRDefault="00CE4EC3" w:rsidP="00CE4EC3">
      <w:pPr>
        <w:pStyle w:val="af7"/>
      </w:pPr>
      <w:r>
        <w:t>namespace BookManager.Tests;</w:t>
      </w:r>
    </w:p>
    <w:p w14:paraId="4AA856B8" w14:textId="77777777" w:rsidR="00CE4EC3" w:rsidRDefault="00CE4EC3" w:rsidP="00CE4EC3">
      <w:pPr>
        <w:pStyle w:val="af7"/>
      </w:pPr>
    </w:p>
    <w:p w14:paraId="3713AF67" w14:textId="77777777" w:rsidR="00CE4EC3" w:rsidRDefault="00CE4EC3" w:rsidP="00CE4EC3">
      <w:pPr>
        <w:pStyle w:val="af7"/>
      </w:pPr>
      <w:r>
        <w:t>public static class Utils</w:t>
      </w:r>
    </w:p>
    <w:p w14:paraId="093CE51A" w14:textId="77777777" w:rsidR="00CE4EC3" w:rsidRDefault="00CE4EC3" w:rsidP="00CE4EC3">
      <w:pPr>
        <w:pStyle w:val="af7"/>
      </w:pPr>
      <w:r>
        <w:t>{</w:t>
      </w:r>
    </w:p>
    <w:p w14:paraId="002DD264" w14:textId="77777777" w:rsidR="00CE4EC3" w:rsidRDefault="00CE4EC3" w:rsidP="00CE4EC3">
      <w:pPr>
        <w:pStyle w:val="af7"/>
      </w:pPr>
      <w:r>
        <w:t xml:space="preserve">    public static string </w:t>
      </w:r>
      <w:proofErr w:type="gramStart"/>
      <w:r>
        <w:t>GetProjectDirectory(</w:t>
      </w:r>
      <w:proofErr w:type="gramEnd"/>
      <w:r>
        <w:t>)</w:t>
      </w:r>
    </w:p>
    <w:p w14:paraId="78ED05CA" w14:textId="77777777" w:rsidR="00CE4EC3" w:rsidRDefault="00CE4EC3" w:rsidP="00CE4EC3">
      <w:pPr>
        <w:pStyle w:val="af7"/>
      </w:pPr>
      <w:r>
        <w:t xml:space="preserve">    {</w:t>
      </w:r>
    </w:p>
    <w:p w14:paraId="380410D1" w14:textId="77777777" w:rsidR="00CE4EC3" w:rsidRDefault="00CE4EC3" w:rsidP="00CE4EC3">
      <w:pPr>
        <w:pStyle w:val="af7"/>
      </w:pPr>
      <w:r>
        <w:t xml:space="preserve">        var workingDirectory = Environment.CurrentDirectory;</w:t>
      </w:r>
    </w:p>
    <w:p w14:paraId="0F060283" w14:textId="77777777" w:rsidR="00CE4EC3" w:rsidRDefault="00CE4EC3" w:rsidP="00CE4EC3">
      <w:pPr>
        <w:pStyle w:val="af7"/>
      </w:pPr>
      <w:r>
        <w:t xml:space="preserve">        return Directory.GetParent(workingDirectory</w:t>
      </w:r>
      <w:proofErr w:type="gramStart"/>
      <w:r>
        <w:t>)!.</w:t>
      </w:r>
      <w:proofErr w:type="gramEnd"/>
      <w:r>
        <w:t>Parent!.Parent!.FullName;</w:t>
      </w:r>
    </w:p>
    <w:p w14:paraId="749B143C" w14:textId="77777777" w:rsidR="00CE4EC3" w:rsidRDefault="00CE4EC3" w:rsidP="00CE4EC3">
      <w:pPr>
        <w:pStyle w:val="af7"/>
      </w:pPr>
      <w:r>
        <w:t xml:space="preserve">    }</w:t>
      </w:r>
    </w:p>
    <w:p w14:paraId="7C6427EC" w14:textId="77777777" w:rsidR="00CE4EC3" w:rsidRDefault="00CE4EC3" w:rsidP="00CE4EC3">
      <w:pPr>
        <w:pStyle w:val="af7"/>
      </w:pPr>
      <w:r>
        <w:t>}</w:t>
      </w:r>
    </w:p>
    <w:p w14:paraId="295C78C1" w14:textId="77777777" w:rsidR="00CE4EC3" w:rsidRDefault="00CE4EC3" w:rsidP="00AA3514">
      <w:pPr>
        <w:pStyle w:val="affc"/>
      </w:pPr>
      <w:r>
        <w:t>Файл WebTestAppFactory.cs:</w:t>
      </w:r>
    </w:p>
    <w:p w14:paraId="5B914CDE" w14:textId="77777777" w:rsidR="00CE4EC3" w:rsidRPr="00197A74" w:rsidRDefault="00CE4EC3" w:rsidP="00197A74">
      <w:pPr>
        <w:pStyle w:val="af7"/>
      </w:pPr>
      <w:r w:rsidRPr="00197A74">
        <w:t>using BookManager.Application.Persistence;</w:t>
      </w:r>
    </w:p>
    <w:p w14:paraId="703EC8CC" w14:textId="77777777" w:rsidR="00CE4EC3" w:rsidRPr="00197A74" w:rsidRDefault="00CE4EC3" w:rsidP="00197A74">
      <w:pPr>
        <w:pStyle w:val="af7"/>
      </w:pPr>
      <w:r w:rsidRPr="00197A74">
        <w:t>using Microsoft.AspNetCore.Hosting;</w:t>
      </w:r>
    </w:p>
    <w:p w14:paraId="33AA2662" w14:textId="77777777" w:rsidR="00CE4EC3" w:rsidRPr="00197A74" w:rsidRDefault="00CE4EC3" w:rsidP="00197A74">
      <w:pPr>
        <w:pStyle w:val="af7"/>
      </w:pPr>
      <w:r w:rsidRPr="00197A74">
        <w:t>using Microsoft.AspNetCore.Mvc.Testing;</w:t>
      </w:r>
    </w:p>
    <w:p w14:paraId="218F4336" w14:textId="77777777" w:rsidR="00CE4EC3" w:rsidRPr="00197A74" w:rsidRDefault="00CE4EC3" w:rsidP="00197A74">
      <w:pPr>
        <w:pStyle w:val="af7"/>
      </w:pPr>
      <w:r w:rsidRPr="00197A74">
        <w:t>using Microsoft.EntityFrameworkCore;</w:t>
      </w:r>
    </w:p>
    <w:p w14:paraId="10123EA5" w14:textId="77777777" w:rsidR="00CE4EC3" w:rsidRPr="00197A74" w:rsidRDefault="00CE4EC3" w:rsidP="00197A74">
      <w:pPr>
        <w:pStyle w:val="af7"/>
      </w:pPr>
      <w:r w:rsidRPr="00197A74">
        <w:t>using Microsoft.Extensions.Configuration;</w:t>
      </w:r>
    </w:p>
    <w:p w14:paraId="26F9F31F" w14:textId="77777777" w:rsidR="00CE4EC3" w:rsidRPr="00197A74" w:rsidRDefault="00CE4EC3" w:rsidP="00197A74">
      <w:pPr>
        <w:pStyle w:val="af7"/>
      </w:pPr>
      <w:r w:rsidRPr="00197A74">
        <w:t>using Microsoft.Extensions.DependencyInjection;</w:t>
      </w:r>
    </w:p>
    <w:p w14:paraId="5DF0A20F" w14:textId="77777777" w:rsidR="00CE4EC3" w:rsidRPr="00197A74" w:rsidRDefault="00CE4EC3" w:rsidP="00197A74">
      <w:pPr>
        <w:pStyle w:val="af7"/>
      </w:pPr>
      <w:r w:rsidRPr="00197A74">
        <w:t>using Npgsql;</w:t>
      </w:r>
    </w:p>
    <w:p w14:paraId="73860352" w14:textId="77777777" w:rsidR="00CE4EC3" w:rsidRPr="00197A74" w:rsidRDefault="00CE4EC3" w:rsidP="00197A74">
      <w:pPr>
        <w:pStyle w:val="af7"/>
      </w:pPr>
    </w:p>
    <w:p w14:paraId="773A53E0" w14:textId="77777777" w:rsidR="00CE4EC3" w:rsidRPr="00197A74" w:rsidRDefault="00CE4EC3" w:rsidP="00197A74">
      <w:pPr>
        <w:pStyle w:val="af7"/>
      </w:pPr>
      <w:r w:rsidRPr="00197A74">
        <w:t>namespace BookManager.Tests;</w:t>
      </w:r>
    </w:p>
    <w:p w14:paraId="13B0B895" w14:textId="77777777" w:rsidR="00CE4EC3" w:rsidRPr="00197A74" w:rsidRDefault="00CE4EC3" w:rsidP="00197A74">
      <w:pPr>
        <w:pStyle w:val="af7"/>
      </w:pPr>
    </w:p>
    <w:p w14:paraId="7DA5D782" w14:textId="77777777" w:rsidR="00CE4EC3" w:rsidRPr="00197A74" w:rsidRDefault="00CE4EC3" w:rsidP="00197A74">
      <w:pPr>
        <w:pStyle w:val="af7"/>
      </w:pPr>
      <w:r w:rsidRPr="00197A74">
        <w:t>public class WebTestAppFactory&lt;TProgram&gt; : WebApplicationFactory&lt;TProgram&gt;</w:t>
      </w:r>
    </w:p>
    <w:p w14:paraId="5E499CF2" w14:textId="77777777" w:rsidR="00CE4EC3" w:rsidRPr="00197A74" w:rsidRDefault="00CE4EC3" w:rsidP="00197A74">
      <w:pPr>
        <w:pStyle w:val="af7"/>
      </w:pPr>
      <w:r w:rsidRPr="00197A74">
        <w:t xml:space="preserve">    where TProgram : class</w:t>
      </w:r>
    </w:p>
    <w:p w14:paraId="4916E088" w14:textId="77777777" w:rsidR="00CE4EC3" w:rsidRPr="00197A74" w:rsidRDefault="00CE4EC3" w:rsidP="00197A74">
      <w:pPr>
        <w:pStyle w:val="af7"/>
      </w:pPr>
      <w:r w:rsidRPr="00197A74">
        <w:t>{</w:t>
      </w:r>
    </w:p>
    <w:p w14:paraId="0DB09B79" w14:textId="77777777" w:rsidR="00CE4EC3" w:rsidRPr="00197A74" w:rsidRDefault="00CE4EC3" w:rsidP="00197A74">
      <w:pPr>
        <w:pStyle w:val="af7"/>
      </w:pPr>
      <w:r w:rsidRPr="00197A74">
        <w:t xml:space="preserve">    protected override void ConfigureWebHost(IWebHostBuilder builder)</w:t>
      </w:r>
    </w:p>
    <w:p w14:paraId="4B49312C" w14:textId="77777777" w:rsidR="00CE4EC3" w:rsidRPr="00197A74" w:rsidRDefault="00CE4EC3" w:rsidP="00197A74">
      <w:pPr>
        <w:pStyle w:val="af7"/>
      </w:pPr>
      <w:r w:rsidRPr="00197A74">
        <w:t xml:space="preserve">    {</w:t>
      </w:r>
    </w:p>
    <w:p w14:paraId="51F03203" w14:textId="77777777" w:rsidR="00CE4EC3" w:rsidRPr="00197A74" w:rsidRDefault="00CE4EC3" w:rsidP="00197A74">
      <w:pPr>
        <w:pStyle w:val="af7"/>
      </w:pPr>
      <w:r w:rsidRPr="00197A74">
        <w:t xml:space="preserve">        builder.ConfigureServices(services =&gt;</w:t>
      </w:r>
    </w:p>
    <w:p w14:paraId="06BB6C71" w14:textId="77777777" w:rsidR="00CE4EC3" w:rsidRPr="00197A74" w:rsidRDefault="00CE4EC3" w:rsidP="00197A74">
      <w:pPr>
        <w:pStyle w:val="af7"/>
      </w:pPr>
      <w:r w:rsidRPr="00197A74">
        <w:t xml:space="preserve">        {</w:t>
      </w:r>
    </w:p>
    <w:p w14:paraId="5F3BEC3D" w14:textId="77777777" w:rsidR="00CE4EC3" w:rsidRPr="00197A74" w:rsidRDefault="00CE4EC3" w:rsidP="00197A74">
      <w:pPr>
        <w:pStyle w:val="af7"/>
      </w:pPr>
      <w:r w:rsidRPr="00197A74">
        <w:t xml:space="preserve">            var assembly = typeof(Program).Assembly;</w:t>
      </w:r>
    </w:p>
    <w:p w14:paraId="18E2BB0D" w14:textId="77777777" w:rsidR="00CE4EC3" w:rsidRPr="00197A74" w:rsidRDefault="00CE4EC3" w:rsidP="00197A74">
      <w:pPr>
        <w:pStyle w:val="af7"/>
      </w:pPr>
      <w:r w:rsidRPr="00197A74">
        <w:t xml:space="preserve">            services.AddControllers().AddApplicationPart(assembly);</w:t>
      </w:r>
    </w:p>
    <w:p w14:paraId="4D2EA1DC" w14:textId="77777777" w:rsidR="00CE4EC3" w:rsidRPr="00197A74" w:rsidRDefault="00CE4EC3" w:rsidP="00197A74">
      <w:pPr>
        <w:pStyle w:val="af7"/>
      </w:pPr>
      <w:r w:rsidRPr="00197A74">
        <w:t xml:space="preserve">            RemoveAppDbContext(services);</w:t>
      </w:r>
    </w:p>
    <w:p w14:paraId="11046159" w14:textId="77777777" w:rsidR="00CE4EC3" w:rsidRPr="00197A74" w:rsidRDefault="00CE4EC3" w:rsidP="00197A74">
      <w:pPr>
        <w:pStyle w:val="af7"/>
      </w:pPr>
      <w:r w:rsidRPr="00197A74">
        <w:t xml:space="preserve">            AddTestDbContext(services);</w:t>
      </w:r>
    </w:p>
    <w:p w14:paraId="70174070" w14:textId="77777777" w:rsidR="00CE4EC3" w:rsidRPr="00197A74" w:rsidRDefault="00CE4EC3" w:rsidP="00197A74">
      <w:pPr>
        <w:pStyle w:val="af7"/>
      </w:pPr>
      <w:r w:rsidRPr="00197A74">
        <w:t xml:space="preserve">        });</w:t>
      </w:r>
    </w:p>
    <w:p w14:paraId="470FEFDD" w14:textId="77777777" w:rsidR="00CE4EC3" w:rsidRPr="00197A74" w:rsidRDefault="00CE4EC3" w:rsidP="00197A74">
      <w:pPr>
        <w:pStyle w:val="af7"/>
      </w:pPr>
      <w:r w:rsidRPr="00197A74">
        <w:lastRenderedPageBreak/>
        <w:t xml:space="preserve">    }</w:t>
      </w:r>
    </w:p>
    <w:p w14:paraId="4971CFC5" w14:textId="77777777" w:rsidR="00CE4EC3" w:rsidRPr="00197A74" w:rsidRDefault="00CE4EC3" w:rsidP="00197A74">
      <w:pPr>
        <w:pStyle w:val="af7"/>
      </w:pPr>
    </w:p>
    <w:p w14:paraId="2E3C9448" w14:textId="77777777" w:rsidR="00CE4EC3" w:rsidRPr="00197A74" w:rsidRDefault="00CE4EC3" w:rsidP="00197A74">
      <w:pPr>
        <w:pStyle w:val="af7"/>
      </w:pPr>
      <w:r w:rsidRPr="00197A74">
        <w:t xml:space="preserve">    private static void AddTestDbContext(IServiceCollection services)</w:t>
      </w:r>
    </w:p>
    <w:p w14:paraId="65114E38" w14:textId="77777777" w:rsidR="00CE4EC3" w:rsidRPr="00197A74" w:rsidRDefault="00CE4EC3" w:rsidP="00197A74">
      <w:pPr>
        <w:pStyle w:val="af7"/>
      </w:pPr>
      <w:r w:rsidRPr="00197A74">
        <w:t xml:space="preserve">    {</w:t>
      </w:r>
    </w:p>
    <w:p w14:paraId="63F29FCB" w14:textId="77777777" w:rsidR="00CE4EC3" w:rsidRPr="00197A74" w:rsidRDefault="00CE4EC3" w:rsidP="00197A74">
      <w:pPr>
        <w:pStyle w:val="af7"/>
      </w:pPr>
      <w:r w:rsidRPr="00197A74">
        <w:t xml:space="preserve">        services.AddDbContextFactory&lt;AppDbContext&gt;(options =&gt;</w:t>
      </w:r>
    </w:p>
    <w:p w14:paraId="6DE92CB3" w14:textId="77777777" w:rsidR="00CE4EC3" w:rsidRPr="00197A74" w:rsidRDefault="00CE4EC3" w:rsidP="00197A74">
      <w:pPr>
        <w:pStyle w:val="af7"/>
      </w:pPr>
      <w:r w:rsidRPr="00197A74">
        <w:t xml:space="preserve">            options.UseNpgsql(Constants.TestDbConnStr, o =&gt; o.UseNodaTime())</w:t>
      </w:r>
    </w:p>
    <w:p w14:paraId="2564B5D5" w14:textId="77777777" w:rsidR="00CE4EC3" w:rsidRPr="00197A74" w:rsidRDefault="00CE4EC3" w:rsidP="00197A74">
      <w:pPr>
        <w:pStyle w:val="af7"/>
      </w:pPr>
      <w:r w:rsidRPr="00197A74">
        <w:t xml:space="preserve">                .UseSnakeCaseNamingConvention()</w:t>
      </w:r>
    </w:p>
    <w:p w14:paraId="23A067F3" w14:textId="77777777" w:rsidR="00CE4EC3" w:rsidRPr="00197A74" w:rsidRDefault="00CE4EC3" w:rsidP="00197A74">
      <w:pPr>
        <w:pStyle w:val="af7"/>
      </w:pPr>
      <w:r w:rsidRPr="00197A74">
        <w:t xml:space="preserve">        );</w:t>
      </w:r>
    </w:p>
    <w:p w14:paraId="5BC09843" w14:textId="77777777" w:rsidR="00CE4EC3" w:rsidRPr="00197A74" w:rsidRDefault="00CE4EC3" w:rsidP="00197A74">
      <w:pPr>
        <w:pStyle w:val="af7"/>
      </w:pPr>
      <w:r w:rsidRPr="00197A74">
        <w:t xml:space="preserve">    }</w:t>
      </w:r>
    </w:p>
    <w:p w14:paraId="069E2B05" w14:textId="77777777" w:rsidR="00CE4EC3" w:rsidRPr="00197A74" w:rsidRDefault="00CE4EC3" w:rsidP="00197A74">
      <w:pPr>
        <w:pStyle w:val="af7"/>
      </w:pPr>
    </w:p>
    <w:p w14:paraId="7CE508C6" w14:textId="77777777" w:rsidR="00CE4EC3" w:rsidRPr="00197A74" w:rsidRDefault="00CE4EC3" w:rsidP="00197A74">
      <w:pPr>
        <w:pStyle w:val="af7"/>
      </w:pPr>
      <w:r w:rsidRPr="00197A74">
        <w:t xml:space="preserve">    private static void RemoveAppDbContext(IServiceCollection services)</w:t>
      </w:r>
    </w:p>
    <w:p w14:paraId="798E8957" w14:textId="77777777" w:rsidR="00CE4EC3" w:rsidRPr="00197A74" w:rsidRDefault="00CE4EC3" w:rsidP="00197A74">
      <w:pPr>
        <w:pStyle w:val="af7"/>
      </w:pPr>
      <w:r w:rsidRPr="00197A74">
        <w:t xml:space="preserve">    {</w:t>
      </w:r>
    </w:p>
    <w:p w14:paraId="6C37C0B8" w14:textId="77777777" w:rsidR="00CE4EC3" w:rsidRPr="00197A74" w:rsidRDefault="00CE4EC3" w:rsidP="00197A74">
      <w:pPr>
        <w:pStyle w:val="af7"/>
      </w:pPr>
      <w:r w:rsidRPr="00197A74">
        <w:t xml:space="preserve">        var dbContextDescriptor = services.SingleOrDefault(d =&gt; d.ServiceType == typeof(DbContextOptions&lt;AppDbContext&gt;))</w:t>
      </w:r>
    </w:p>
    <w:p w14:paraId="31E94543" w14:textId="77777777" w:rsidR="00CE4EC3" w:rsidRPr="00197A74" w:rsidRDefault="00CE4EC3" w:rsidP="00197A74">
      <w:pPr>
        <w:pStyle w:val="af7"/>
      </w:pPr>
      <w:r w:rsidRPr="00197A74">
        <w:t xml:space="preserve">                                  ?? throw new Exception("DbContext descriptor not found");</w:t>
      </w:r>
    </w:p>
    <w:p w14:paraId="5D12DCE7" w14:textId="77777777" w:rsidR="00CE4EC3" w:rsidRPr="00197A74" w:rsidRDefault="00CE4EC3" w:rsidP="00197A74">
      <w:pPr>
        <w:pStyle w:val="af7"/>
      </w:pPr>
      <w:r w:rsidRPr="00197A74">
        <w:t xml:space="preserve">        services.Remove(dbContextDescriptor);</w:t>
      </w:r>
    </w:p>
    <w:p w14:paraId="37B16149" w14:textId="77777777" w:rsidR="00CE4EC3" w:rsidRPr="00197A74" w:rsidRDefault="00CE4EC3" w:rsidP="00197A74">
      <w:pPr>
        <w:pStyle w:val="af7"/>
      </w:pPr>
      <w:r w:rsidRPr="00197A74">
        <w:t xml:space="preserve">    }</w:t>
      </w:r>
    </w:p>
    <w:p w14:paraId="7AE1057D" w14:textId="55FC5944" w:rsidR="003306F8" w:rsidRPr="00197A74" w:rsidRDefault="00CE4EC3" w:rsidP="00197A74">
      <w:pPr>
        <w:pStyle w:val="af7"/>
      </w:pPr>
      <w:r w:rsidRPr="00197A74">
        <w:t>}</w:t>
      </w:r>
    </w:p>
    <w:p w14:paraId="7C2EBD3F" w14:textId="77777777" w:rsidR="00197A74" w:rsidRDefault="00197A74" w:rsidP="00AA3514">
      <w:pPr>
        <w:pStyle w:val="affc"/>
      </w:pPr>
      <w:r>
        <w:t>Файл app.component.html:</w:t>
      </w:r>
    </w:p>
    <w:p w14:paraId="281F076F" w14:textId="77777777" w:rsidR="00197A74" w:rsidRDefault="00197A74" w:rsidP="00197A74">
      <w:pPr>
        <w:pStyle w:val="af7"/>
      </w:pPr>
      <w:r>
        <w:t>&lt;app-main-layout&gt;</w:t>
      </w:r>
    </w:p>
    <w:p w14:paraId="496CF661" w14:textId="77777777" w:rsidR="00197A74" w:rsidRDefault="00197A74" w:rsidP="00197A74">
      <w:pPr>
        <w:pStyle w:val="af7"/>
      </w:pPr>
      <w:r>
        <w:t xml:space="preserve">  &lt;router-outlet&gt;&lt;/router-outlet&gt;</w:t>
      </w:r>
    </w:p>
    <w:p w14:paraId="7434C4E5" w14:textId="77777777" w:rsidR="00197A74" w:rsidRDefault="00197A74" w:rsidP="00197A74">
      <w:pPr>
        <w:pStyle w:val="af7"/>
      </w:pPr>
      <w:r>
        <w:t>&lt;/app-main-layout&gt;</w:t>
      </w:r>
    </w:p>
    <w:p w14:paraId="27728758" w14:textId="77777777" w:rsidR="00197A74" w:rsidRDefault="00197A74" w:rsidP="00197A74">
      <w:pPr>
        <w:pStyle w:val="af7"/>
      </w:pPr>
    </w:p>
    <w:p w14:paraId="6FBF0213" w14:textId="77777777" w:rsidR="00197A74" w:rsidRDefault="00197A74" w:rsidP="00AA3514">
      <w:pPr>
        <w:pStyle w:val="affc"/>
      </w:pPr>
      <w:r>
        <w:t>Файл app.component.scss:</w:t>
      </w:r>
    </w:p>
    <w:p w14:paraId="0DBF7B35" w14:textId="77777777" w:rsidR="00197A74" w:rsidRDefault="00197A74" w:rsidP="00197A74">
      <w:pPr>
        <w:pStyle w:val="af7"/>
      </w:pPr>
      <w:r>
        <w:t>:host {</w:t>
      </w:r>
    </w:p>
    <w:p w14:paraId="05E64DBD" w14:textId="77777777" w:rsidR="00197A74" w:rsidRDefault="00197A74" w:rsidP="00197A74">
      <w:pPr>
        <w:pStyle w:val="af7"/>
      </w:pPr>
      <w:r>
        <w:t xml:space="preserve">  display: flex;</w:t>
      </w:r>
    </w:p>
    <w:p w14:paraId="6F4108F3" w14:textId="77777777" w:rsidR="00197A74" w:rsidRDefault="00197A74" w:rsidP="00197A74">
      <w:pPr>
        <w:pStyle w:val="af7"/>
      </w:pPr>
      <w:r>
        <w:t xml:space="preserve">  flex: 1;</w:t>
      </w:r>
    </w:p>
    <w:p w14:paraId="2D014272" w14:textId="77777777" w:rsidR="00197A74" w:rsidRDefault="00197A74" w:rsidP="00197A74">
      <w:pPr>
        <w:pStyle w:val="af7"/>
      </w:pPr>
      <w:r>
        <w:t xml:space="preserve">  height: 100vh;</w:t>
      </w:r>
    </w:p>
    <w:p w14:paraId="245EE61C" w14:textId="77777777" w:rsidR="00197A74" w:rsidRDefault="00197A74" w:rsidP="00197A74">
      <w:pPr>
        <w:pStyle w:val="af7"/>
      </w:pPr>
      <w:r>
        <w:t xml:space="preserve">  width: 100vw;</w:t>
      </w:r>
    </w:p>
    <w:p w14:paraId="67AE79B7" w14:textId="77777777" w:rsidR="00197A74" w:rsidRDefault="00197A74" w:rsidP="00197A74">
      <w:pPr>
        <w:pStyle w:val="af7"/>
      </w:pPr>
      <w:r>
        <w:t>}</w:t>
      </w:r>
    </w:p>
    <w:p w14:paraId="2B804E81" w14:textId="77777777" w:rsidR="00197A74" w:rsidRDefault="00197A74" w:rsidP="00197A74">
      <w:pPr>
        <w:pStyle w:val="af7"/>
      </w:pPr>
    </w:p>
    <w:p w14:paraId="7450695A" w14:textId="77777777" w:rsidR="00197A74" w:rsidRDefault="00197A74" w:rsidP="00AA3514">
      <w:pPr>
        <w:pStyle w:val="affc"/>
      </w:pPr>
      <w:r>
        <w:t>Файл app.component.ts:</w:t>
      </w:r>
    </w:p>
    <w:p w14:paraId="4BE68E44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66ECA82F" w14:textId="77777777" w:rsidR="00197A74" w:rsidRDefault="00197A74" w:rsidP="00197A74">
      <w:pPr>
        <w:pStyle w:val="af7"/>
      </w:pPr>
      <w:r>
        <w:t>import { HubConnectionBuilder } from '@microsoft/signalr';</w:t>
      </w:r>
    </w:p>
    <w:p w14:paraId="1FFCF8FB" w14:textId="77777777" w:rsidR="00197A74" w:rsidRDefault="00197A74" w:rsidP="00197A74">
      <w:pPr>
        <w:pStyle w:val="af7"/>
      </w:pPr>
      <w:r>
        <w:t>import { environment } from '../environments/environment';</w:t>
      </w:r>
    </w:p>
    <w:p w14:paraId="46E869DC" w14:textId="77777777" w:rsidR="00197A74" w:rsidRDefault="00197A74" w:rsidP="00197A74">
      <w:pPr>
        <w:pStyle w:val="af7"/>
      </w:pPr>
    </w:p>
    <w:p w14:paraId="5D31EAFF" w14:textId="77777777" w:rsidR="00197A74" w:rsidRDefault="00197A74" w:rsidP="00197A74">
      <w:pPr>
        <w:pStyle w:val="af7"/>
      </w:pPr>
      <w:r>
        <w:t>@Component({</w:t>
      </w:r>
    </w:p>
    <w:p w14:paraId="5F111CD0" w14:textId="77777777" w:rsidR="00197A74" w:rsidRDefault="00197A74" w:rsidP="00197A74">
      <w:pPr>
        <w:pStyle w:val="af7"/>
      </w:pPr>
      <w:r>
        <w:t xml:space="preserve">  selector: 'app-root',</w:t>
      </w:r>
    </w:p>
    <w:p w14:paraId="2E8B5226" w14:textId="77777777" w:rsidR="00197A74" w:rsidRDefault="00197A74" w:rsidP="00197A74">
      <w:pPr>
        <w:pStyle w:val="af7"/>
      </w:pPr>
      <w:r>
        <w:t xml:space="preserve">  templateUrl: './app.component.html',</w:t>
      </w:r>
    </w:p>
    <w:p w14:paraId="31DB3593" w14:textId="77777777" w:rsidR="00197A74" w:rsidRDefault="00197A74" w:rsidP="00197A74">
      <w:pPr>
        <w:pStyle w:val="af7"/>
      </w:pPr>
      <w:r>
        <w:t xml:space="preserve">  styleUrl: './app.component.scss',</w:t>
      </w:r>
    </w:p>
    <w:p w14:paraId="41A323F7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AA79339" w14:textId="77777777" w:rsidR="00197A74" w:rsidRDefault="00197A74" w:rsidP="00197A74">
      <w:pPr>
        <w:pStyle w:val="af7"/>
      </w:pPr>
      <w:r>
        <w:t>})</w:t>
      </w:r>
    </w:p>
    <w:p w14:paraId="79C7B909" w14:textId="77777777" w:rsidR="00197A74" w:rsidRDefault="00197A74" w:rsidP="00197A74">
      <w:pPr>
        <w:pStyle w:val="af7"/>
      </w:pPr>
      <w:r>
        <w:t>export class AppComponent {</w:t>
      </w:r>
    </w:p>
    <w:p w14:paraId="7E128B79" w14:textId="77777777" w:rsidR="00197A74" w:rsidRDefault="00197A74" w:rsidP="00197A74">
      <w:pPr>
        <w:pStyle w:val="af7"/>
      </w:pPr>
    </w:p>
    <w:p w14:paraId="287D8EE1" w14:textId="77777777" w:rsidR="00197A74" w:rsidRDefault="00197A74" w:rsidP="00197A74">
      <w:pPr>
        <w:pStyle w:val="af7"/>
      </w:pPr>
      <w:r>
        <w:t xml:space="preserve">  constructor() {</w:t>
      </w:r>
    </w:p>
    <w:p w14:paraId="73DF1332" w14:textId="77777777" w:rsidR="00197A74" w:rsidRDefault="00197A74" w:rsidP="00197A74">
      <w:pPr>
        <w:pStyle w:val="af7"/>
      </w:pPr>
      <w:r>
        <w:t xml:space="preserve">    const connection = new HubConnectionBuilder()</w:t>
      </w:r>
    </w:p>
    <w:p w14:paraId="4FF04D9D" w14:textId="77777777" w:rsidR="00197A74" w:rsidRDefault="00197A74" w:rsidP="00197A74">
      <w:pPr>
        <w:pStyle w:val="af7"/>
      </w:pPr>
      <w:r>
        <w:t xml:space="preserve">      .withUrl(`${environment.BASE_URL}/notification`)</w:t>
      </w:r>
    </w:p>
    <w:p w14:paraId="50DE61F7" w14:textId="77777777" w:rsidR="00197A74" w:rsidRDefault="00197A74" w:rsidP="00197A74">
      <w:pPr>
        <w:pStyle w:val="af7"/>
      </w:pPr>
      <w:r>
        <w:t xml:space="preserve">      .build();</w:t>
      </w:r>
    </w:p>
    <w:p w14:paraId="7E612A13" w14:textId="77777777" w:rsidR="00197A74" w:rsidRDefault="00197A74" w:rsidP="00197A74">
      <w:pPr>
        <w:pStyle w:val="af7"/>
      </w:pPr>
    </w:p>
    <w:p w14:paraId="709829F0" w14:textId="77777777" w:rsidR="00197A74" w:rsidRDefault="00197A74" w:rsidP="00197A74">
      <w:pPr>
        <w:pStyle w:val="af7"/>
      </w:pPr>
      <w:r>
        <w:t xml:space="preserve">    connection.on('book-indexing', (result) =&gt; {</w:t>
      </w:r>
    </w:p>
    <w:p w14:paraId="188DD2F4" w14:textId="77777777" w:rsidR="00197A74" w:rsidRDefault="00197A74" w:rsidP="00197A74">
      <w:pPr>
        <w:pStyle w:val="af7"/>
      </w:pPr>
      <w:r>
        <w:t xml:space="preserve">      console.log(result);</w:t>
      </w:r>
    </w:p>
    <w:p w14:paraId="13E28A5F" w14:textId="77777777" w:rsidR="00197A74" w:rsidRDefault="00197A74" w:rsidP="00197A74">
      <w:pPr>
        <w:pStyle w:val="af7"/>
      </w:pPr>
      <w:r>
        <w:t xml:space="preserve">    });</w:t>
      </w:r>
    </w:p>
    <w:p w14:paraId="74E32D09" w14:textId="77777777" w:rsidR="00197A74" w:rsidRDefault="00197A74" w:rsidP="00197A74">
      <w:pPr>
        <w:pStyle w:val="af7"/>
      </w:pPr>
    </w:p>
    <w:p w14:paraId="4A4399E5" w14:textId="77777777" w:rsidR="00197A74" w:rsidRDefault="00197A74" w:rsidP="00197A74">
      <w:pPr>
        <w:pStyle w:val="af7"/>
      </w:pPr>
      <w:r>
        <w:t xml:space="preserve">    connection.start().then()</w:t>
      </w:r>
    </w:p>
    <w:p w14:paraId="1E73C820" w14:textId="77777777" w:rsidR="00197A74" w:rsidRDefault="00197A74" w:rsidP="00197A74">
      <w:pPr>
        <w:pStyle w:val="af7"/>
      </w:pPr>
      <w:r>
        <w:t xml:space="preserve">  }</w:t>
      </w:r>
    </w:p>
    <w:p w14:paraId="5AD1369C" w14:textId="77777777" w:rsidR="00197A74" w:rsidRDefault="00197A74" w:rsidP="00197A74">
      <w:pPr>
        <w:pStyle w:val="af7"/>
      </w:pPr>
    </w:p>
    <w:p w14:paraId="2728E759" w14:textId="77777777" w:rsidR="00197A74" w:rsidRDefault="00197A74" w:rsidP="00197A74">
      <w:pPr>
        <w:pStyle w:val="af7"/>
      </w:pPr>
      <w:r>
        <w:t>}</w:t>
      </w:r>
    </w:p>
    <w:p w14:paraId="674011A7" w14:textId="77777777" w:rsidR="00197A74" w:rsidRDefault="00197A74" w:rsidP="00197A74">
      <w:pPr>
        <w:pStyle w:val="af7"/>
      </w:pPr>
    </w:p>
    <w:p w14:paraId="1FF22915" w14:textId="77777777" w:rsidR="00197A74" w:rsidRDefault="00197A74" w:rsidP="00AA3514">
      <w:pPr>
        <w:pStyle w:val="affc"/>
      </w:pPr>
      <w:r>
        <w:t>Файл app.module.ts:</w:t>
      </w:r>
    </w:p>
    <w:p w14:paraId="281ED64F" w14:textId="77777777" w:rsidR="00197A74" w:rsidRDefault="00197A74" w:rsidP="00197A74">
      <w:pPr>
        <w:pStyle w:val="af7"/>
      </w:pPr>
      <w:r>
        <w:t>import { CommonModule } from '@angular/common';</w:t>
      </w:r>
    </w:p>
    <w:p w14:paraId="421059B5" w14:textId="77777777" w:rsidR="00197A74" w:rsidRDefault="00197A74" w:rsidP="00197A74">
      <w:pPr>
        <w:pStyle w:val="af7"/>
      </w:pPr>
      <w:r>
        <w:t>import { provideHttpClient, withInterceptors } from '@angular/common/http';</w:t>
      </w:r>
    </w:p>
    <w:p w14:paraId="084E59C3" w14:textId="77777777" w:rsidR="00197A74" w:rsidRDefault="00197A74" w:rsidP="00197A74">
      <w:pPr>
        <w:pStyle w:val="af7"/>
      </w:pPr>
      <w:r>
        <w:t>import { NgModule } from '@angular/core';</w:t>
      </w:r>
    </w:p>
    <w:p w14:paraId="40D63B9F" w14:textId="77777777" w:rsidR="00197A74" w:rsidRDefault="00197A74" w:rsidP="00197A74">
      <w:pPr>
        <w:pStyle w:val="af7"/>
      </w:pPr>
      <w:r>
        <w:t>import { FormsModule, ReactiveFormsModule } from '@angular/forms';</w:t>
      </w:r>
    </w:p>
    <w:p w14:paraId="75BA1BEC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7FCE32C7" w14:textId="77777777" w:rsidR="00197A74" w:rsidRDefault="00197A74" w:rsidP="00197A74">
      <w:pPr>
        <w:pStyle w:val="af7"/>
      </w:pPr>
      <w:r>
        <w:t>import { MatIconModule } from '@angular/material/icon';</w:t>
      </w:r>
    </w:p>
    <w:p w14:paraId="247EFAD9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366A28BB" w14:textId="77777777" w:rsidR="00197A74" w:rsidRDefault="00197A74" w:rsidP="00197A74">
      <w:pPr>
        <w:pStyle w:val="af7"/>
      </w:pPr>
      <w:r>
        <w:t>import { MatListModule } from '@angular/material/list';</w:t>
      </w:r>
    </w:p>
    <w:p w14:paraId="21A955DE" w14:textId="77777777" w:rsidR="00197A74" w:rsidRDefault="00197A74" w:rsidP="00197A74">
      <w:pPr>
        <w:pStyle w:val="af7"/>
      </w:pPr>
      <w:r>
        <w:t>import { MatSelectModule } from '@angular/material/select';</w:t>
      </w:r>
    </w:p>
    <w:p w14:paraId="784FE782" w14:textId="77777777" w:rsidR="00197A74" w:rsidRDefault="00197A74" w:rsidP="00197A74">
      <w:pPr>
        <w:pStyle w:val="af7"/>
      </w:pPr>
      <w:r>
        <w:t>import { MatSidenavModule } from '@angular/material/sidenav';</w:t>
      </w:r>
    </w:p>
    <w:p w14:paraId="2C715978" w14:textId="77777777" w:rsidR="00197A74" w:rsidRDefault="00197A74" w:rsidP="00197A74">
      <w:pPr>
        <w:pStyle w:val="af7"/>
      </w:pPr>
      <w:r>
        <w:t>import { MatTooltipModule } from '@angular/material/tooltip';</w:t>
      </w:r>
    </w:p>
    <w:p w14:paraId="13821229" w14:textId="77777777" w:rsidR="00197A74" w:rsidRDefault="00197A74" w:rsidP="00197A74">
      <w:pPr>
        <w:pStyle w:val="af7"/>
      </w:pPr>
      <w:r>
        <w:lastRenderedPageBreak/>
        <w:t>import { BrowserModule } from '@angular/platform-browser';</w:t>
      </w:r>
    </w:p>
    <w:p w14:paraId="7FFF5FE5" w14:textId="77777777" w:rsidR="00197A74" w:rsidRDefault="00197A74" w:rsidP="00197A74">
      <w:pPr>
        <w:pStyle w:val="af7"/>
      </w:pPr>
      <w:r>
        <w:t>import { provideAnimationsAsync } from '@angular/platform-browser/animations/async';</w:t>
      </w:r>
    </w:p>
    <w:p w14:paraId="030ECC75" w14:textId="77777777" w:rsidR="00197A74" w:rsidRDefault="00197A74" w:rsidP="00197A74">
      <w:pPr>
        <w:pStyle w:val="af7"/>
      </w:pPr>
      <w:r>
        <w:t>import {</w:t>
      </w:r>
    </w:p>
    <w:p w14:paraId="69C64625" w14:textId="77777777" w:rsidR="00197A74" w:rsidRDefault="00197A74" w:rsidP="00197A74">
      <w:pPr>
        <w:pStyle w:val="af7"/>
      </w:pPr>
      <w:r>
        <w:t xml:space="preserve">  provideRouter,</w:t>
      </w:r>
    </w:p>
    <w:p w14:paraId="767DE8A2" w14:textId="77777777" w:rsidR="00197A74" w:rsidRDefault="00197A74" w:rsidP="00197A74">
      <w:pPr>
        <w:pStyle w:val="af7"/>
      </w:pPr>
      <w:r>
        <w:t xml:space="preserve">  RouterLink,</w:t>
      </w:r>
    </w:p>
    <w:p w14:paraId="575294F9" w14:textId="77777777" w:rsidR="00197A74" w:rsidRDefault="00197A74" w:rsidP="00197A74">
      <w:pPr>
        <w:pStyle w:val="af7"/>
      </w:pPr>
      <w:r>
        <w:t xml:space="preserve">  RouterLinkActive,</w:t>
      </w:r>
    </w:p>
    <w:p w14:paraId="1629F3B2" w14:textId="77777777" w:rsidR="00197A74" w:rsidRDefault="00197A74" w:rsidP="00197A74">
      <w:pPr>
        <w:pStyle w:val="af7"/>
      </w:pPr>
      <w:r>
        <w:t xml:space="preserve">  RouterOutlet,</w:t>
      </w:r>
    </w:p>
    <w:p w14:paraId="6276A1F8" w14:textId="77777777" w:rsidR="00197A74" w:rsidRDefault="00197A74" w:rsidP="00197A74">
      <w:pPr>
        <w:pStyle w:val="af7"/>
      </w:pPr>
      <w:r>
        <w:t xml:space="preserve">  withEnabledBlockingInitialNavigation,</w:t>
      </w:r>
    </w:p>
    <w:p w14:paraId="7C308AAC" w14:textId="77777777" w:rsidR="00197A74" w:rsidRDefault="00197A74" w:rsidP="00197A74">
      <w:pPr>
        <w:pStyle w:val="af7"/>
      </w:pPr>
      <w:r>
        <w:t xml:space="preserve">  withViewTransitions,</w:t>
      </w:r>
    </w:p>
    <w:p w14:paraId="6D44D1AE" w14:textId="77777777" w:rsidR="00197A74" w:rsidRDefault="00197A74" w:rsidP="00197A74">
      <w:pPr>
        <w:pStyle w:val="af7"/>
      </w:pPr>
      <w:r>
        <w:t>} from '@angular/router';</w:t>
      </w:r>
    </w:p>
    <w:p w14:paraId="042D0151" w14:textId="77777777" w:rsidR="00197A74" w:rsidRDefault="00197A74" w:rsidP="00197A74">
      <w:pPr>
        <w:pStyle w:val="af7"/>
      </w:pPr>
      <w:r>
        <w:t>import { MainLayoutComponent } from '@core/components/main-layout/main-layout.component';</w:t>
      </w:r>
    </w:p>
    <w:p w14:paraId="4D9832B4" w14:textId="77777777" w:rsidR="00197A74" w:rsidRDefault="00197A74" w:rsidP="00197A74">
      <w:pPr>
        <w:pStyle w:val="af7"/>
      </w:pPr>
      <w:r>
        <w:t>import { ToolbarComponent } from '@core/components/toolbar/toolbar.component';</w:t>
      </w:r>
    </w:p>
    <w:p w14:paraId="62DDF8A8" w14:textId="77777777" w:rsidR="00197A74" w:rsidRDefault="00197A74" w:rsidP="00197A74">
      <w:pPr>
        <w:pStyle w:val="af7"/>
      </w:pPr>
      <w:r>
        <w:t>import { authInterceptor } from '@core/interceptors/auth.interceptor';</w:t>
      </w:r>
    </w:p>
    <w:p w14:paraId="789939FE" w14:textId="77777777" w:rsidR="00197A74" w:rsidRDefault="00197A74" w:rsidP="00197A74">
      <w:pPr>
        <w:pStyle w:val="af7"/>
      </w:pPr>
      <w:r>
        <w:t>import { httpErrorInterceptor } from '@core/interceptors/http-error.interceptor';</w:t>
      </w:r>
    </w:p>
    <w:p w14:paraId="2952B3DF" w14:textId="77777777" w:rsidR="00197A74" w:rsidRDefault="00197A74" w:rsidP="00197A74">
      <w:pPr>
        <w:pStyle w:val="af7"/>
      </w:pPr>
      <w:r>
        <w:t>import { provideAuthHttpClient } from '@core/providers/auth-http-client';</w:t>
      </w:r>
    </w:p>
    <w:p w14:paraId="64CB2962" w14:textId="77777777" w:rsidR="00197A74" w:rsidRDefault="00197A74" w:rsidP="00197A74">
      <w:pPr>
        <w:pStyle w:val="af7"/>
      </w:pPr>
      <w:r>
        <w:t>import { AppComponent } from './app.component';</w:t>
      </w:r>
    </w:p>
    <w:p w14:paraId="60FF775B" w14:textId="77777777" w:rsidR="00197A74" w:rsidRDefault="00197A74" w:rsidP="00197A74">
      <w:pPr>
        <w:pStyle w:val="af7"/>
      </w:pPr>
      <w:r>
        <w:t>import { routes } from './app.routes';</w:t>
      </w:r>
    </w:p>
    <w:p w14:paraId="4392C755" w14:textId="77777777" w:rsidR="00197A74" w:rsidRDefault="00197A74" w:rsidP="00197A74">
      <w:pPr>
        <w:pStyle w:val="af7"/>
      </w:pPr>
    </w:p>
    <w:p w14:paraId="70F5E995" w14:textId="77777777" w:rsidR="00197A74" w:rsidRDefault="00197A74" w:rsidP="00197A74">
      <w:pPr>
        <w:pStyle w:val="af7"/>
      </w:pPr>
      <w:r>
        <w:t>@NgModule({</w:t>
      </w:r>
    </w:p>
    <w:p w14:paraId="250EF3F0" w14:textId="77777777" w:rsidR="00197A74" w:rsidRDefault="00197A74" w:rsidP="00197A74">
      <w:pPr>
        <w:pStyle w:val="af7"/>
      </w:pPr>
      <w:r>
        <w:t xml:space="preserve">  declarations: [</w:t>
      </w:r>
    </w:p>
    <w:p w14:paraId="49B10CF0" w14:textId="77777777" w:rsidR="00197A74" w:rsidRDefault="00197A74" w:rsidP="00197A74">
      <w:pPr>
        <w:pStyle w:val="af7"/>
      </w:pPr>
      <w:r>
        <w:t xml:space="preserve">    AppComponent,</w:t>
      </w:r>
    </w:p>
    <w:p w14:paraId="284A295B" w14:textId="77777777" w:rsidR="00197A74" w:rsidRDefault="00197A74" w:rsidP="00197A74">
      <w:pPr>
        <w:pStyle w:val="af7"/>
      </w:pPr>
      <w:r>
        <w:t xml:space="preserve">    MainLayoutComponent,</w:t>
      </w:r>
    </w:p>
    <w:p w14:paraId="40215D8D" w14:textId="77777777" w:rsidR="00197A74" w:rsidRDefault="00197A74" w:rsidP="00197A74">
      <w:pPr>
        <w:pStyle w:val="af7"/>
      </w:pPr>
      <w:r>
        <w:t xml:space="preserve">    ToolbarComponent,</w:t>
      </w:r>
    </w:p>
    <w:p w14:paraId="5B0ECDBA" w14:textId="77777777" w:rsidR="00197A74" w:rsidRDefault="00197A74" w:rsidP="00197A74">
      <w:pPr>
        <w:pStyle w:val="af7"/>
      </w:pPr>
      <w:r>
        <w:t xml:space="preserve">  ],</w:t>
      </w:r>
    </w:p>
    <w:p w14:paraId="61F73ACD" w14:textId="77777777" w:rsidR="00197A74" w:rsidRDefault="00197A74" w:rsidP="00197A74">
      <w:pPr>
        <w:pStyle w:val="af7"/>
      </w:pPr>
      <w:r>
        <w:t xml:space="preserve">  imports: [</w:t>
      </w:r>
    </w:p>
    <w:p w14:paraId="6497A954" w14:textId="77777777" w:rsidR="00197A74" w:rsidRDefault="00197A74" w:rsidP="00197A74">
      <w:pPr>
        <w:pStyle w:val="af7"/>
      </w:pPr>
      <w:r>
        <w:t xml:space="preserve">    CommonModule,</w:t>
      </w:r>
    </w:p>
    <w:p w14:paraId="2947FA12" w14:textId="77777777" w:rsidR="00197A74" w:rsidRDefault="00197A74" w:rsidP="00197A74">
      <w:pPr>
        <w:pStyle w:val="af7"/>
      </w:pPr>
      <w:r>
        <w:t xml:space="preserve">    FormsModule,</w:t>
      </w:r>
    </w:p>
    <w:p w14:paraId="4951565C" w14:textId="77777777" w:rsidR="00197A74" w:rsidRDefault="00197A74" w:rsidP="00197A74">
      <w:pPr>
        <w:pStyle w:val="af7"/>
      </w:pPr>
      <w:r>
        <w:t xml:space="preserve">    ReactiveFormsModule,</w:t>
      </w:r>
    </w:p>
    <w:p w14:paraId="506AEEBF" w14:textId="77777777" w:rsidR="00197A74" w:rsidRDefault="00197A74" w:rsidP="00197A74">
      <w:pPr>
        <w:pStyle w:val="af7"/>
      </w:pPr>
      <w:r>
        <w:t xml:space="preserve">    BrowserModule,</w:t>
      </w:r>
    </w:p>
    <w:p w14:paraId="315601BC" w14:textId="77777777" w:rsidR="00197A74" w:rsidRDefault="00197A74" w:rsidP="00197A74">
      <w:pPr>
        <w:pStyle w:val="af7"/>
      </w:pPr>
      <w:r>
        <w:t xml:space="preserve">    RouterOutlet,</w:t>
      </w:r>
    </w:p>
    <w:p w14:paraId="4B8D55CC" w14:textId="77777777" w:rsidR="00197A74" w:rsidRDefault="00197A74" w:rsidP="00197A74">
      <w:pPr>
        <w:pStyle w:val="af7"/>
      </w:pPr>
      <w:r>
        <w:t xml:space="preserve">    RouterLink,</w:t>
      </w:r>
    </w:p>
    <w:p w14:paraId="08215E69" w14:textId="77777777" w:rsidR="00197A74" w:rsidRDefault="00197A74" w:rsidP="00197A74">
      <w:pPr>
        <w:pStyle w:val="af7"/>
      </w:pPr>
      <w:r>
        <w:t xml:space="preserve">    RouterLinkActive,</w:t>
      </w:r>
    </w:p>
    <w:p w14:paraId="032F99D2" w14:textId="77777777" w:rsidR="00197A74" w:rsidRDefault="00197A74" w:rsidP="00197A74">
      <w:pPr>
        <w:pStyle w:val="af7"/>
      </w:pPr>
      <w:r>
        <w:t xml:space="preserve">    MatButtonModule,</w:t>
      </w:r>
    </w:p>
    <w:p w14:paraId="542CBF31" w14:textId="77777777" w:rsidR="00197A74" w:rsidRDefault="00197A74" w:rsidP="00197A74">
      <w:pPr>
        <w:pStyle w:val="af7"/>
      </w:pPr>
      <w:r>
        <w:t xml:space="preserve">    MatIconModule,</w:t>
      </w:r>
    </w:p>
    <w:p w14:paraId="53AF9398" w14:textId="77777777" w:rsidR="00197A74" w:rsidRDefault="00197A74" w:rsidP="00197A74">
      <w:pPr>
        <w:pStyle w:val="af7"/>
      </w:pPr>
      <w:r>
        <w:t xml:space="preserve">    MatListModule,</w:t>
      </w:r>
    </w:p>
    <w:p w14:paraId="11BE0211" w14:textId="77777777" w:rsidR="00197A74" w:rsidRDefault="00197A74" w:rsidP="00197A74">
      <w:pPr>
        <w:pStyle w:val="af7"/>
      </w:pPr>
      <w:r>
        <w:t xml:space="preserve">    MatSelectModule,</w:t>
      </w:r>
    </w:p>
    <w:p w14:paraId="41620378" w14:textId="77777777" w:rsidR="00197A74" w:rsidRDefault="00197A74" w:rsidP="00197A74">
      <w:pPr>
        <w:pStyle w:val="af7"/>
      </w:pPr>
      <w:r>
        <w:t xml:space="preserve">    MatInputModule,</w:t>
      </w:r>
    </w:p>
    <w:p w14:paraId="682BDC65" w14:textId="77777777" w:rsidR="00197A74" w:rsidRDefault="00197A74" w:rsidP="00197A74">
      <w:pPr>
        <w:pStyle w:val="af7"/>
      </w:pPr>
      <w:r>
        <w:t xml:space="preserve">    MatTooltipModule,</w:t>
      </w:r>
    </w:p>
    <w:p w14:paraId="75B30BAB" w14:textId="77777777" w:rsidR="00197A74" w:rsidRDefault="00197A74" w:rsidP="00197A74">
      <w:pPr>
        <w:pStyle w:val="af7"/>
      </w:pPr>
      <w:r>
        <w:t xml:space="preserve">    MatSidenavModule,</w:t>
      </w:r>
    </w:p>
    <w:p w14:paraId="70D39E6C" w14:textId="77777777" w:rsidR="00197A74" w:rsidRDefault="00197A74" w:rsidP="00197A74">
      <w:pPr>
        <w:pStyle w:val="af7"/>
      </w:pPr>
      <w:r>
        <w:t xml:space="preserve">  ],</w:t>
      </w:r>
    </w:p>
    <w:p w14:paraId="01718675" w14:textId="77777777" w:rsidR="00197A74" w:rsidRDefault="00197A74" w:rsidP="00197A74">
      <w:pPr>
        <w:pStyle w:val="af7"/>
      </w:pPr>
      <w:r>
        <w:t xml:space="preserve">  providers: [</w:t>
      </w:r>
    </w:p>
    <w:p w14:paraId="7B3FD54C" w14:textId="77777777" w:rsidR="00197A74" w:rsidRDefault="00197A74" w:rsidP="00197A74">
      <w:pPr>
        <w:pStyle w:val="af7"/>
      </w:pPr>
      <w:r>
        <w:t xml:space="preserve">    {</w:t>
      </w:r>
    </w:p>
    <w:p w14:paraId="5AE6B78D" w14:textId="77777777" w:rsidR="00197A74" w:rsidRDefault="00197A74" w:rsidP="00197A74">
      <w:pPr>
        <w:pStyle w:val="af7"/>
      </w:pPr>
      <w:r>
        <w:t xml:space="preserve">      provide: Window,</w:t>
      </w:r>
    </w:p>
    <w:p w14:paraId="601C73AA" w14:textId="77777777" w:rsidR="00197A74" w:rsidRDefault="00197A74" w:rsidP="00197A74">
      <w:pPr>
        <w:pStyle w:val="af7"/>
      </w:pPr>
      <w:r>
        <w:t xml:space="preserve">      useValue: window,</w:t>
      </w:r>
    </w:p>
    <w:p w14:paraId="3E8E19A0" w14:textId="77777777" w:rsidR="00197A74" w:rsidRDefault="00197A74" w:rsidP="00197A74">
      <w:pPr>
        <w:pStyle w:val="af7"/>
      </w:pPr>
      <w:r>
        <w:t xml:space="preserve">    },</w:t>
      </w:r>
    </w:p>
    <w:p w14:paraId="6C79D2EF" w14:textId="77777777" w:rsidR="00197A74" w:rsidRDefault="00197A74" w:rsidP="00197A74">
      <w:pPr>
        <w:pStyle w:val="af7"/>
      </w:pPr>
      <w:r>
        <w:t xml:space="preserve">    provideRouter(</w:t>
      </w:r>
    </w:p>
    <w:p w14:paraId="189E036D" w14:textId="77777777" w:rsidR="00197A74" w:rsidRDefault="00197A74" w:rsidP="00197A74">
      <w:pPr>
        <w:pStyle w:val="af7"/>
      </w:pPr>
      <w:r>
        <w:t xml:space="preserve">      routes,</w:t>
      </w:r>
    </w:p>
    <w:p w14:paraId="00F635F5" w14:textId="77777777" w:rsidR="00197A74" w:rsidRDefault="00197A74" w:rsidP="00197A74">
      <w:pPr>
        <w:pStyle w:val="af7"/>
      </w:pPr>
      <w:r>
        <w:t xml:space="preserve">      withEnabledBlockingInitialNavigation(),</w:t>
      </w:r>
    </w:p>
    <w:p w14:paraId="0080A4D1" w14:textId="77777777" w:rsidR="00197A74" w:rsidRDefault="00197A74" w:rsidP="00197A74">
      <w:pPr>
        <w:pStyle w:val="af7"/>
      </w:pPr>
      <w:r>
        <w:t xml:space="preserve">      withViewTransitions(),</w:t>
      </w:r>
    </w:p>
    <w:p w14:paraId="623F8ADD" w14:textId="77777777" w:rsidR="00197A74" w:rsidRDefault="00197A74" w:rsidP="00197A74">
      <w:pPr>
        <w:pStyle w:val="af7"/>
      </w:pPr>
      <w:r>
        <w:t xml:space="preserve">    ),</w:t>
      </w:r>
    </w:p>
    <w:p w14:paraId="3ABF3AAE" w14:textId="77777777" w:rsidR="00197A74" w:rsidRDefault="00197A74" w:rsidP="00197A74">
      <w:pPr>
        <w:pStyle w:val="af7"/>
      </w:pPr>
      <w:r>
        <w:t xml:space="preserve">    provideAnimationsAsync(),</w:t>
      </w:r>
    </w:p>
    <w:p w14:paraId="553AF023" w14:textId="77777777" w:rsidR="00197A74" w:rsidRDefault="00197A74" w:rsidP="00197A74">
      <w:pPr>
        <w:pStyle w:val="af7"/>
      </w:pPr>
      <w:r>
        <w:t xml:space="preserve">    provideHttpClient(</w:t>
      </w:r>
    </w:p>
    <w:p w14:paraId="511B6121" w14:textId="77777777" w:rsidR="00197A74" w:rsidRDefault="00197A74" w:rsidP="00197A74">
      <w:pPr>
        <w:pStyle w:val="af7"/>
      </w:pPr>
      <w:r>
        <w:t xml:space="preserve">      withInterceptors([httpErrorInterceptor, authInterceptor]),</w:t>
      </w:r>
    </w:p>
    <w:p w14:paraId="226A16D7" w14:textId="77777777" w:rsidR="00197A74" w:rsidRDefault="00197A74" w:rsidP="00197A74">
      <w:pPr>
        <w:pStyle w:val="af7"/>
      </w:pPr>
      <w:r>
        <w:t xml:space="preserve">    ),</w:t>
      </w:r>
    </w:p>
    <w:p w14:paraId="5AFB0681" w14:textId="77777777" w:rsidR="00197A74" w:rsidRDefault="00197A74" w:rsidP="00197A74">
      <w:pPr>
        <w:pStyle w:val="af7"/>
      </w:pPr>
      <w:r>
        <w:t xml:space="preserve">    provideAuthHttpClient(),</w:t>
      </w:r>
    </w:p>
    <w:p w14:paraId="6B3558E1" w14:textId="77777777" w:rsidR="00197A74" w:rsidRDefault="00197A74" w:rsidP="00197A74">
      <w:pPr>
        <w:pStyle w:val="af7"/>
      </w:pPr>
      <w:r>
        <w:t xml:space="preserve">  ],</w:t>
      </w:r>
    </w:p>
    <w:p w14:paraId="789F9DA8" w14:textId="77777777" w:rsidR="00197A74" w:rsidRDefault="00197A74" w:rsidP="00197A74">
      <w:pPr>
        <w:pStyle w:val="af7"/>
      </w:pPr>
      <w:r>
        <w:t xml:space="preserve">  bootstrap: [AppComponent],</w:t>
      </w:r>
    </w:p>
    <w:p w14:paraId="1E7021DB" w14:textId="77777777" w:rsidR="00197A74" w:rsidRDefault="00197A74" w:rsidP="00197A74">
      <w:pPr>
        <w:pStyle w:val="af7"/>
      </w:pPr>
      <w:r>
        <w:t>})</w:t>
      </w:r>
    </w:p>
    <w:p w14:paraId="4ECF90B8" w14:textId="77777777" w:rsidR="00197A74" w:rsidRDefault="00197A74" w:rsidP="00197A74">
      <w:pPr>
        <w:pStyle w:val="af7"/>
      </w:pPr>
      <w:r>
        <w:t>export class AppModule {</w:t>
      </w:r>
    </w:p>
    <w:p w14:paraId="0BEFCB99" w14:textId="77777777" w:rsidR="00197A74" w:rsidRDefault="00197A74" w:rsidP="00197A74">
      <w:pPr>
        <w:pStyle w:val="af7"/>
      </w:pPr>
      <w:r>
        <w:t>}</w:t>
      </w:r>
    </w:p>
    <w:p w14:paraId="09625D84" w14:textId="77777777" w:rsidR="00197A74" w:rsidRDefault="00197A74" w:rsidP="00197A74">
      <w:pPr>
        <w:pStyle w:val="af7"/>
      </w:pPr>
    </w:p>
    <w:p w14:paraId="1DAA3585" w14:textId="77777777" w:rsidR="00197A74" w:rsidRDefault="00197A74" w:rsidP="00AA3514">
      <w:pPr>
        <w:pStyle w:val="affc"/>
      </w:pPr>
      <w:r>
        <w:t>Файл app.routes.ts:</w:t>
      </w:r>
    </w:p>
    <w:p w14:paraId="25D3FB5F" w14:textId="77777777" w:rsidR="00197A74" w:rsidRDefault="00197A74" w:rsidP="00197A74">
      <w:pPr>
        <w:pStyle w:val="af7"/>
      </w:pPr>
      <w:r>
        <w:t>import { Routes } from '@angular/router';</w:t>
      </w:r>
    </w:p>
    <w:p w14:paraId="505F2D00" w14:textId="77777777" w:rsidR="00197A74" w:rsidRDefault="00197A74" w:rsidP="00197A74">
      <w:pPr>
        <w:pStyle w:val="af7"/>
      </w:pPr>
      <w:r>
        <w:t>import { CONSTANTS } from '@core/constants';</w:t>
      </w:r>
    </w:p>
    <w:p w14:paraId="6E4E2965" w14:textId="77777777" w:rsidR="00197A74" w:rsidRDefault="00197A74" w:rsidP="00197A74">
      <w:pPr>
        <w:pStyle w:val="af7"/>
      </w:pPr>
      <w:r>
        <w:t>import { authGuard } from '@core/guards/auth.guard';</w:t>
      </w:r>
    </w:p>
    <w:p w14:paraId="47970412" w14:textId="77777777" w:rsidR="00197A74" w:rsidRDefault="00197A74" w:rsidP="00197A74">
      <w:pPr>
        <w:pStyle w:val="af7"/>
      </w:pPr>
      <w:r>
        <w:t>import { loginGuard } from '@core/guards/login.guard';</w:t>
      </w:r>
    </w:p>
    <w:p w14:paraId="07841476" w14:textId="77777777" w:rsidR="00197A74" w:rsidRDefault="00197A74" w:rsidP="00197A74">
      <w:pPr>
        <w:pStyle w:val="af7"/>
      </w:pPr>
    </w:p>
    <w:p w14:paraId="7111B840" w14:textId="77777777" w:rsidR="00197A74" w:rsidRDefault="00197A74" w:rsidP="00197A74">
      <w:pPr>
        <w:pStyle w:val="af7"/>
      </w:pPr>
      <w:r>
        <w:t>export const routes: Routes = [</w:t>
      </w:r>
    </w:p>
    <w:p w14:paraId="4FD650BB" w14:textId="77777777" w:rsidR="00197A74" w:rsidRDefault="00197A74" w:rsidP="00197A74">
      <w:pPr>
        <w:pStyle w:val="af7"/>
      </w:pPr>
      <w:r>
        <w:t xml:space="preserve">  {</w:t>
      </w:r>
    </w:p>
    <w:p w14:paraId="6BE3FBE9" w14:textId="77777777" w:rsidR="00197A74" w:rsidRDefault="00197A74" w:rsidP="00197A74">
      <w:pPr>
        <w:pStyle w:val="af7"/>
      </w:pPr>
      <w:r>
        <w:t xml:space="preserve">    path: CONSTANTS.ENDPOINTS.RECENT_BOOKS,</w:t>
      </w:r>
    </w:p>
    <w:p w14:paraId="2443FBA7" w14:textId="77777777" w:rsidR="00197A74" w:rsidRDefault="00197A74" w:rsidP="00197A74">
      <w:pPr>
        <w:pStyle w:val="af7"/>
      </w:pPr>
      <w:r>
        <w:t xml:space="preserve">    canActivate: [authGuard],</w:t>
      </w:r>
    </w:p>
    <w:p w14:paraId="5F19FF9F" w14:textId="77777777" w:rsidR="00197A74" w:rsidRDefault="00197A74" w:rsidP="00197A74">
      <w:pPr>
        <w:pStyle w:val="af7"/>
      </w:pPr>
      <w:r>
        <w:t xml:space="preserve">    loadComponent: () =&gt; import('@core/pages/recent-books/recent-books.component')</w:t>
      </w:r>
    </w:p>
    <w:p w14:paraId="03705B52" w14:textId="77777777" w:rsidR="00197A74" w:rsidRDefault="00197A74" w:rsidP="00197A74">
      <w:pPr>
        <w:pStyle w:val="af7"/>
      </w:pPr>
      <w:r>
        <w:t xml:space="preserve">      .then(m =&gt; m.RecentBooksComponent),</w:t>
      </w:r>
    </w:p>
    <w:p w14:paraId="086C0321" w14:textId="77777777" w:rsidR="00197A74" w:rsidRDefault="00197A74" w:rsidP="00197A74">
      <w:pPr>
        <w:pStyle w:val="af7"/>
      </w:pPr>
      <w:r>
        <w:t xml:space="preserve">  },</w:t>
      </w:r>
    </w:p>
    <w:p w14:paraId="32C0AE27" w14:textId="77777777" w:rsidR="00197A74" w:rsidRDefault="00197A74" w:rsidP="00197A74">
      <w:pPr>
        <w:pStyle w:val="af7"/>
      </w:pPr>
      <w:r>
        <w:t xml:space="preserve">  {</w:t>
      </w:r>
    </w:p>
    <w:p w14:paraId="24E5EB9B" w14:textId="77777777" w:rsidR="00197A74" w:rsidRDefault="00197A74" w:rsidP="00197A74">
      <w:pPr>
        <w:pStyle w:val="af7"/>
      </w:pPr>
      <w:r>
        <w:lastRenderedPageBreak/>
        <w:t xml:space="preserve">    path: CONSTANTS.ENDPOINTS.EXPLORER,</w:t>
      </w:r>
    </w:p>
    <w:p w14:paraId="238C6031" w14:textId="77777777" w:rsidR="00197A74" w:rsidRDefault="00197A74" w:rsidP="00197A74">
      <w:pPr>
        <w:pStyle w:val="af7"/>
      </w:pPr>
      <w:r>
        <w:t xml:space="preserve">    canActivate: [authGuard],</w:t>
      </w:r>
    </w:p>
    <w:p w14:paraId="5B530B32" w14:textId="77777777" w:rsidR="00197A74" w:rsidRDefault="00197A74" w:rsidP="00197A74">
      <w:pPr>
        <w:pStyle w:val="af7"/>
      </w:pPr>
      <w:r>
        <w:t xml:space="preserve">    loadComponent: () =&gt; import('@core/pages/library-explorer/library-explorer.component')</w:t>
      </w:r>
    </w:p>
    <w:p w14:paraId="1BE15D60" w14:textId="77777777" w:rsidR="00197A74" w:rsidRDefault="00197A74" w:rsidP="00197A74">
      <w:pPr>
        <w:pStyle w:val="af7"/>
      </w:pPr>
      <w:r>
        <w:t xml:space="preserve">      .then(m =&gt; m.LibraryExplorerComponent),</w:t>
      </w:r>
    </w:p>
    <w:p w14:paraId="2FC7E80B" w14:textId="77777777" w:rsidR="00197A74" w:rsidRDefault="00197A74" w:rsidP="00197A74">
      <w:pPr>
        <w:pStyle w:val="af7"/>
      </w:pPr>
      <w:r>
        <w:t xml:space="preserve">  },</w:t>
      </w:r>
    </w:p>
    <w:p w14:paraId="231DC25E" w14:textId="77777777" w:rsidR="00197A74" w:rsidRDefault="00197A74" w:rsidP="00197A74">
      <w:pPr>
        <w:pStyle w:val="af7"/>
      </w:pPr>
      <w:r>
        <w:t xml:space="preserve">  {</w:t>
      </w:r>
    </w:p>
    <w:p w14:paraId="47B657DB" w14:textId="77777777" w:rsidR="00197A74" w:rsidRDefault="00197A74" w:rsidP="00197A74">
      <w:pPr>
        <w:pStyle w:val="af7"/>
      </w:pPr>
      <w:r>
        <w:t xml:space="preserve">    path: CONSTANTS.ENDPOINTS.BOOK_COLLECTIONS,</w:t>
      </w:r>
    </w:p>
    <w:p w14:paraId="39553FE1" w14:textId="77777777" w:rsidR="00197A74" w:rsidRDefault="00197A74" w:rsidP="00197A74">
      <w:pPr>
        <w:pStyle w:val="af7"/>
      </w:pPr>
      <w:r>
        <w:t xml:space="preserve">    canActivate: [authGuard],</w:t>
      </w:r>
    </w:p>
    <w:p w14:paraId="168073FB" w14:textId="77777777" w:rsidR="00197A74" w:rsidRDefault="00197A74" w:rsidP="00197A74">
      <w:pPr>
        <w:pStyle w:val="af7"/>
      </w:pPr>
      <w:r>
        <w:t xml:space="preserve">    loadComponent: () =&gt; import('@core/pages/book-collections/book-collections.component')</w:t>
      </w:r>
    </w:p>
    <w:p w14:paraId="58EE2479" w14:textId="77777777" w:rsidR="00197A74" w:rsidRDefault="00197A74" w:rsidP="00197A74">
      <w:pPr>
        <w:pStyle w:val="af7"/>
      </w:pPr>
      <w:r>
        <w:t xml:space="preserve">      .then(m =&gt; m.BookCollectionsComponent)</w:t>
      </w:r>
    </w:p>
    <w:p w14:paraId="42FA09F4" w14:textId="77777777" w:rsidR="00197A74" w:rsidRDefault="00197A74" w:rsidP="00197A74">
      <w:pPr>
        <w:pStyle w:val="af7"/>
      </w:pPr>
      <w:r>
        <w:t xml:space="preserve">  },</w:t>
      </w:r>
    </w:p>
    <w:p w14:paraId="0D5CA0DF" w14:textId="77777777" w:rsidR="00197A74" w:rsidRDefault="00197A74" w:rsidP="00197A74">
      <w:pPr>
        <w:pStyle w:val="af7"/>
      </w:pPr>
      <w:r>
        <w:t xml:space="preserve">  {</w:t>
      </w:r>
    </w:p>
    <w:p w14:paraId="35944C93" w14:textId="77777777" w:rsidR="00197A74" w:rsidRDefault="00197A74" w:rsidP="00197A74">
      <w:pPr>
        <w:pStyle w:val="af7"/>
      </w:pPr>
      <w:r>
        <w:t xml:space="preserve">    path: CONSTANTS.ENDPOINTS.VIEWER,</w:t>
      </w:r>
    </w:p>
    <w:p w14:paraId="154A7AC6" w14:textId="77777777" w:rsidR="00197A74" w:rsidRDefault="00197A74" w:rsidP="00197A74">
      <w:pPr>
        <w:pStyle w:val="af7"/>
      </w:pPr>
      <w:r>
        <w:t xml:space="preserve">    canActivate: [authGuard],</w:t>
      </w:r>
    </w:p>
    <w:p w14:paraId="6554A976" w14:textId="77777777" w:rsidR="00197A74" w:rsidRDefault="00197A74" w:rsidP="00197A74">
      <w:pPr>
        <w:pStyle w:val="af7"/>
      </w:pPr>
      <w:r>
        <w:t xml:space="preserve">    loadComponent: () =&gt; import('@core/pages/book-viewer/book-viewer.component')</w:t>
      </w:r>
    </w:p>
    <w:p w14:paraId="7BF60229" w14:textId="77777777" w:rsidR="00197A74" w:rsidRDefault="00197A74" w:rsidP="00197A74">
      <w:pPr>
        <w:pStyle w:val="af7"/>
      </w:pPr>
      <w:r>
        <w:t xml:space="preserve">      .then(m =&gt; m.BookViewerComponent),</w:t>
      </w:r>
    </w:p>
    <w:p w14:paraId="27BDC71F" w14:textId="77777777" w:rsidR="00197A74" w:rsidRDefault="00197A74" w:rsidP="00197A74">
      <w:pPr>
        <w:pStyle w:val="af7"/>
      </w:pPr>
      <w:r>
        <w:t xml:space="preserve">  },</w:t>
      </w:r>
    </w:p>
    <w:p w14:paraId="368CBD37" w14:textId="77777777" w:rsidR="00197A74" w:rsidRDefault="00197A74" w:rsidP="00197A74">
      <w:pPr>
        <w:pStyle w:val="af7"/>
      </w:pPr>
      <w:r>
        <w:t xml:space="preserve">  {</w:t>
      </w:r>
    </w:p>
    <w:p w14:paraId="5043AF5C" w14:textId="77777777" w:rsidR="00197A74" w:rsidRDefault="00197A74" w:rsidP="00197A74">
      <w:pPr>
        <w:pStyle w:val="af7"/>
      </w:pPr>
      <w:r>
        <w:t xml:space="preserve">    path: `${CONSTANTS.ENDPOINTS.AUTH.PATH}/${CONSTANTS.ENDPOINTS.AUTH.SIGN_IN}`,</w:t>
      </w:r>
    </w:p>
    <w:p w14:paraId="4FAB4818" w14:textId="77777777" w:rsidR="00197A74" w:rsidRDefault="00197A74" w:rsidP="00197A74">
      <w:pPr>
        <w:pStyle w:val="af7"/>
      </w:pPr>
      <w:r>
        <w:t xml:space="preserve">    canActivate: [loginGuard],</w:t>
      </w:r>
    </w:p>
    <w:p w14:paraId="78F99B3B" w14:textId="77777777" w:rsidR="00197A74" w:rsidRDefault="00197A74" w:rsidP="00197A74">
      <w:pPr>
        <w:pStyle w:val="af7"/>
      </w:pPr>
      <w:r>
        <w:t xml:space="preserve">    loadComponent: () =&gt; import('@core/pages/login/login.component')</w:t>
      </w:r>
    </w:p>
    <w:p w14:paraId="1AC51076" w14:textId="77777777" w:rsidR="00197A74" w:rsidRDefault="00197A74" w:rsidP="00197A74">
      <w:pPr>
        <w:pStyle w:val="af7"/>
      </w:pPr>
      <w:r>
        <w:t xml:space="preserve">      .then(m =&gt; m.LoginComponent),</w:t>
      </w:r>
    </w:p>
    <w:p w14:paraId="1515333F" w14:textId="77777777" w:rsidR="00197A74" w:rsidRDefault="00197A74" w:rsidP="00197A74">
      <w:pPr>
        <w:pStyle w:val="af7"/>
      </w:pPr>
      <w:r>
        <w:t xml:space="preserve">  },</w:t>
      </w:r>
    </w:p>
    <w:p w14:paraId="695BAA16" w14:textId="77777777" w:rsidR="00197A74" w:rsidRDefault="00197A74" w:rsidP="00197A74">
      <w:pPr>
        <w:pStyle w:val="af7"/>
      </w:pPr>
      <w:r>
        <w:t xml:space="preserve">  {</w:t>
      </w:r>
    </w:p>
    <w:p w14:paraId="7C9902A7" w14:textId="77777777" w:rsidR="00197A74" w:rsidRDefault="00197A74" w:rsidP="00197A74">
      <w:pPr>
        <w:pStyle w:val="af7"/>
      </w:pPr>
      <w:r>
        <w:t xml:space="preserve">    path: CONSTANTS.ENDPOINTS.NO_CONNECTION,</w:t>
      </w:r>
    </w:p>
    <w:p w14:paraId="1507B9C1" w14:textId="77777777" w:rsidR="00197A74" w:rsidRDefault="00197A74" w:rsidP="00197A74">
      <w:pPr>
        <w:pStyle w:val="af7"/>
      </w:pPr>
      <w:r>
        <w:t xml:space="preserve">    loadComponent: () =&gt;</w:t>
      </w:r>
    </w:p>
    <w:p w14:paraId="646DE8F8" w14:textId="77777777" w:rsidR="00197A74" w:rsidRDefault="00197A74" w:rsidP="00197A74">
      <w:pPr>
        <w:pStyle w:val="af7"/>
      </w:pPr>
      <w:r>
        <w:t xml:space="preserve">      import('./core/pages/no-connection/no-connection.component').then(</w:t>
      </w:r>
    </w:p>
    <w:p w14:paraId="678F5359" w14:textId="77777777" w:rsidR="00197A74" w:rsidRDefault="00197A74" w:rsidP="00197A74">
      <w:pPr>
        <w:pStyle w:val="af7"/>
      </w:pPr>
      <w:r>
        <w:t xml:space="preserve">        (m) =&gt; m.NoConnectionComponent</w:t>
      </w:r>
    </w:p>
    <w:p w14:paraId="007D74B2" w14:textId="77777777" w:rsidR="00197A74" w:rsidRDefault="00197A74" w:rsidP="00197A74">
      <w:pPr>
        <w:pStyle w:val="af7"/>
      </w:pPr>
      <w:r>
        <w:t xml:space="preserve">      ),</w:t>
      </w:r>
    </w:p>
    <w:p w14:paraId="67F291B3" w14:textId="77777777" w:rsidR="00197A74" w:rsidRDefault="00197A74" w:rsidP="00197A74">
      <w:pPr>
        <w:pStyle w:val="af7"/>
      </w:pPr>
      <w:r>
        <w:t xml:space="preserve">  },</w:t>
      </w:r>
    </w:p>
    <w:p w14:paraId="5FCC7357" w14:textId="77777777" w:rsidR="00197A74" w:rsidRDefault="00197A74" w:rsidP="00197A74">
      <w:pPr>
        <w:pStyle w:val="af7"/>
      </w:pPr>
      <w:r>
        <w:t>];</w:t>
      </w:r>
    </w:p>
    <w:p w14:paraId="457E7138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book-file-type.ts:</w:t>
      </w:r>
    </w:p>
    <w:p w14:paraId="1ECA3B27" w14:textId="77777777" w:rsidR="00197A74" w:rsidRDefault="00197A74" w:rsidP="00197A74">
      <w:pPr>
        <w:pStyle w:val="af7"/>
      </w:pPr>
      <w:r>
        <w:t>import { BookFileType } from './dtos/BookManager.Domain.Enums';</w:t>
      </w:r>
    </w:p>
    <w:p w14:paraId="4F4BF76C" w14:textId="77777777" w:rsidR="00197A74" w:rsidRDefault="00197A74" w:rsidP="00197A74">
      <w:pPr>
        <w:pStyle w:val="af7"/>
      </w:pPr>
    </w:p>
    <w:p w14:paraId="305FC32D" w14:textId="77777777" w:rsidR="00197A74" w:rsidRDefault="00197A74" w:rsidP="00197A74">
      <w:pPr>
        <w:pStyle w:val="af7"/>
      </w:pPr>
      <w:r>
        <w:t>export function getBookFileType(fileTypeString: string): BookFileType {</w:t>
      </w:r>
    </w:p>
    <w:p w14:paraId="64CF6020" w14:textId="77777777" w:rsidR="00197A74" w:rsidRDefault="00197A74" w:rsidP="00197A74">
      <w:pPr>
        <w:pStyle w:val="af7"/>
      </w:pPr>
      <w:r>
        <w:t xml:space="preserve">  switch (fileTypeString) {</w:t>
      </w:r>
    </w:p>
    <w:p w14:paraId="02A7901C" w14:textId="77777777" w:rsidR="00197A74" w:rsidRDefault="00197A74" w:rsidP="00197A74">
      <w:pPr>
        <w:pStyle w:val="af7"/>
      </w:pPr>
      <w:r>
        <w:t xml:space="preserve">    case 'application/pdf':</w:t>
      </w:r>
    </w:p>
    <w:p w14:paraId="71502589" w14:textId="77777777" w:rsidR="00197A74" w:rsidRDefault="00197A74" w:rsidP="00197A74">
      <w:pPr>
        <w:pStyle w:val="af7"/>
      </w:pPr>
      <w:r>
        <w:t xml:space="preserve">    case '.pdf':</w:t>
      </w:r>
    </w:p>
    <w:p w14:paraId="2ABCEEC9" w14:textId="77777777" w:rsidR="00197A74" w:rsidRDefault="00197A74" w:rsidP="00197A74">
      <w:pPr>
        <w:pStyle w:val="af7"/>
      </w:pPr>
      <w:r>
        <w:t xml:space="preserve">      return BookFileType.Pdf;</w:t>
      </w:r>
    </w:p>
    <w:p w14:paraId="2D2162B9" w14:textId="77777777" w:rsidR="00197A74" w:rsidRDefault="00197A74" w:rsidP="00197A74">
      <w:pPr>
        <w:pStyle w:val="af7"/>
      </w:pPr>
      <w:r>
        <w:t xml:space="preserve">    case 'application/epub':</w:t>
      </w:r>
    </w:p>
    <w:p w14:paraId="74D5148B" w14:textId="77777777" w:rsidR="00197A74" w:rsidRDefault="00197A74" w:rsidP="00197A74">
      <w:pPr>
        <w:pStyle w:val="af7"/>
      </w:pPr>
      <w:r>
        <w:t xml:space="preserve">    case '.epub':</w:t>
      </w:r>
    </w:p>
    <w:p w14:paraId="2D820152" w14:textId="77777777" w:rsidR="00197A74" w:rsidRDefault="00197A74" w:rsidP="00197A74">
      <w:pPr>
        <w:pStyle w:val="af7"/>
      </w:pPr>
      <w:r>
        <w:t xml:space="preserve">      return BookFileType.Epub;</w:t>
      </w:r>
    </w:p>
    <w:p w14:paraId="6F79851F" w14:textId="77777777" w:rsidR="00197A74" w:rsidRDefault="00197A74" w:rsidP="00197A74">
      <w:pPr>
        <w:pStyle w:val="af7"/>
      </w:pPr>
      <w:r>
        <w:t xml:space="preserve">    default:</w:t>
      </w:r>
    </w:p>
    <w:p w14:paraId="23F4EA67" w14:textId="77777777" w:rsidR="00197A74" w:rsidRDefault="00197A74" w:rsidP="00197A74">
      <w:pPr>
        <w:pStyle w:val="af7"/>
      </w:pPr>
      <w:r>
        <w:t xml:space="preserve">      throw new Error(`This file type is not supported! ${fileTypeString}`);</w:t>
      </w:r>
    </w:p>
    <w:p w14:paraId="05D139E1" w14:textId="77777777" w:rsidR="00197A74" w:rsidRDefault="00197A74" w:rsidP="00197A74">
      <w:pPr>
        <w:pStyle w:val="af7"/>
      </w:pPr>
      <w:r>
        <w:t xml:space="preserve">  }</w:t>
      </w:r>
    </w:p>
    <w:p w14:paraId="46A612A7" w14:textId="77777777" w:rsidR="00197A74" w:rsidRDefault="00197A74" w:rsidP="00197A74">
      <w:pPr>
        <w:pStyle w:val="af7"/>
      </w:pPr>
      <w:r>
        <w:t>}</w:t>
      </w:r>
    </w:p>
    <w:p w14:paraId="6C26670F" w14:textId="77777777" w:rsidR="00197A74" w:rsidRDefault="00197A74" w:rsidP="00197A74">
      <w:pPr>
        <w:pStyle w:val="af7"/>
      </w:pPr>
    </w:p>
    <w:p w14:paraId="184C94DA" w14:textId="77777777" w:rsidR="00197A74" w:rsidRDefault="00197A74" w:rsidP="00197A74">
      <w:pPr>
        <w:pStyle w:val="af7"/>
      </w:pPr>
      <w:r>
        <w:t>Файл book-collection-list.component.html:</w:t>
      </w:r>
    </w:p>
    <w:p w14:paraId="4CF71FF9" w14:textId="77777777" w:rsidR="00197A74" w:rsidRDefault="00197A74" w:rsidP="00197A74">
      <w:pPr>
        <w:pStyle w:val="af7"/>
      </w:pPr>
      <w:r>
        <w:t>@for (collection of bookCollections(); track collection.name) {</w:t>
      </w:r>
    </w:p>
    <w:p w14:paraId="3F9276D0" w14:textId="77777777" w:rsidR="00197A74" w:rsidRDefault="00197A74" w:rsidP="00197A74">
      <w:pPr>
        <w:pStyle w:val="af7"/>
      </w:pPr>
      <w:r>
        <w:t xml:space="preserve">  &lt;app-book-collection-list-item [bookCollection]="collection"</w:t>
      </w:r>
    </w:p>
    <w:p w14:paraId="70E4DDDB" w14:textId="77777777" w:rsidR="00197A74" w:rsidRDefault="00197A74" w:rsidP="00197A74">
      <w:pPr>
        <w:pStyle w:val="af7"/>
      </w:pPr>
      <w:r>
        <w:t xml:space="preserve">                                 (bookOpenBtnClickEvent)="emitBookOpenClickEvent($event)"</w:t>
      </w:r>
    </w:p>
    <w:p w14:paraId="172001AA" w14:textId="77777777" w:rsidR="00197A74" w:rsidRDefault="00197A74" w:rsidP="00197A74">
      <w:pPr>
        <w:pStyle w:val="af7"/>
      </w:pPr>
      <w:r>
        <w:t xml:space="preserve">                                 (bookInfoBtnClickEvent)="emitBookInfoClickEvent($event)"</w:t>
      </w:r>
    </w:p>
    <w:p w14:paraId="41EC87D6" w14:textId="77777777" w:rsidR="00197A74" w:rsidRDefault="00197A74" w:rsidP="00197A74">
      <w:pPr>
        <w:pStyle w:val="af7"/>
      </w:pPr>
      <w:r>
        <w:t xml:space="preserve">                                 (editBtnClickEvent)="emitEditEvent(collection)"</w:t>
      </w:r>
    </w:p>
    <w:p w14:paraId="2A23F59C" w14:textId="77777777" w:rsidR="00197A74" w:rsidRDefault="00197A74" w:rsidP="00197A74">
      <w:pPr>
        <w:pStyle w:val="af7"/>
      </w:pPr>
      <w:r>
        <w:t xml:space="preserve">                                 (deleteBtnClickEvent)="emitDeleteEvent(collection)"&gt;</w:t>
      </w:r>
    </w:p>
    <w:p w14:paraId="4092257B" w14:textId="77777777" w:rsidR="00197A74" w:rsidRDefault="00197A74" w:rsidP="00197A74">
      <w:pPr>
        <w:pStyle w:val="af7"/>
      </w:pPr>
      <w:r>
        <w:t xml:space="preserve">  &lt;/app-book-collection-list-item&gt;</w:t>
      </w:r>
    </w:p>
    <w:p w14:paraId="41B4C849" w14:textId="77777777" w:rsidR="00197A74" w:rsidRDefault="00197A74" w:rsidP="00197A74">
      <w:pPr>
        <w:pStyle w:val="af7"/>
      </w:pPr>
      <w:r>
        <w:t>}</w:t>
      </w:r>
    </w:p>
    <w:p w14:paraId="4F7461E0" w14:textId="77777777" w:rsidR="00197A74" w:rsidRDefault="00197A74" w:rsidP="00AA3514">
      <w:pPr>
        <w:pStyle w:val="affc"/>
      </w:pPr>
      <w:r>
        <w:t>Файл book-collection-list.component.scss:</w:t>
      </w:r>
    </w:p>
    <w:p w14:paraId="3EDBA18C" w14:textId="77777777" w:rsidR="00197A74" w:rsidRDefault="00197A74" w:rsidP="00197A74">
      <w:pPr>
        <w:pStyle w:val="af7"/>
      </w:pPr>
      <w:r>
        <w:t>:host {</w:t>
      </w:r>
    </w:p>
    <w:p w14:paraId="0AD1432A" w14:textId="77777777" w:rsidR="00197A74" w:rsidRDefault="00197A74" w:rsidP="00197A74">
      <w:pPr>
        <w:pStyle w:val="af7"/>
      </w:pPr>
      <w:r>
        <w:t xml:space="preserve">  display: flex;</w:t>
      </w:r>
    </w:p>
    <w:p w14:paraId="190A6ACB" w14:textId="77777777" w:rsidR="00197A74" w:rsidRDefault="00197A74" w:rsidP="00197A74">
      <w:pPr>
        <w:pStyle w:val="af7"/>
      </w:pPr>
      <w:r>
        <w:t xml:space="preserve">  flex-direction: column;</w:t>
      </w:r>
    </w:p>
    <w:p w14:paraId="3FAF9AA1" w14:textId="77777777" w:rsidR="00197A74" w:rsidRDefault="00197A74" w:rsidP="00197A74">
      <w:pPr>
        <w:pStyle w:val="af7"/>
      </w:pPr>
      <w:r>
        <w:t xml:space="preserve">  width: 100%;</w:t>
      </w:r>
    </w:p>
    <w:p w14:paraId="4ECBE4C2" w14:textId="77777777" w:rsidR="00197A74" w:rsidRDefault="00197A74" w:rsidP="00197A74">
      <w:pPr>
        <w:pStyle w:val="af7"/>
      </w:pPr>
      <w:r>
        <w:t xml:space="preserve">  box-sizing: border-box;</w:t>
      </w:r>
    </w:p>
    <w:p w14:paraId="1CEAD4C4" w14:textId="73B13197" w:rsidR="00197A74" w:rsidRDefault="00197A74" w:rsidP="00197A74">
      <w:pPr>
        <w:pStyle w:val="af7"/>
      </w:pPr>
      <w:r>
        <w:t>}</w:t>
      </w:r>
    </w:p>
    <w:p w14:paraId="77F11301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book-collection-list.component.ts:</w:t>
      </w:r>
    </w:p>
    <w:p w14:paraId="76730937" w14:textId="77777777" w:rsidR="00197A74" w:rsidRDefault="00197A74" w:rsidP="00197A74">
      <w:pPr>
        <w:pStyle w:val="af7"/>
      </w:pPr>
      <w:r>
        <w:t>import { ChangeDetectionStrategy, Component, input, output } from '@angular/core';</w:t>
      </w:r>
    </w:p>
    <w:p w14:paraId="36358CED" w14:textId="77777777" w:rsidR="00197A74" w:rsidRDefault="00197A74" w:rsidP="00197A74">
      <w:pPr>
        <w:pStyle w:val="af7"/>
      </w:pPr>
      <w:r>
        <w:t>import { BookCollectionDto, BookDto } from '@core/dtos/BookManager.Application.Common.DTOs';</w:t>
      </w:r>
    </w:p>
    <w:p w14:paraId="3F6C2302" w14:textId="77777777" w:rsidR="00197A74" w:rsidRDefault="00197A74" w:rsidP="00197A74">
      <w:pPr>
        <w:pStyle w:val="af7"/>
      </w:pPr>
      <w:r>
        <w:t>import { BookCollectionListItemComponent } from '@core/components/book-collection-list-item/book-collection-list-item.component';</w:t>
      </w:r>
    </w:p>
    <w:p w14:paraId="3287E56F" w14:textId="77777777" w:rsidR="00197A74" w:rsidRDefault="00197A74" w:rsidP="00197A74">
      <w:pPr>
        <w:pStyle w:val="af7"/>
      </w:pPr>
    </w:p>
    <w:p w14:paraId="2279A7C5" w14:textId="77777777" w:rsidR="00197A74" w:rsidRDefault="00197A74" w:rsidP="00197A74">
      <w:pPr>
        <w:pStyle w:val="af7"/>
      </w:pPr>
      <w:r>
        <w:t>@Component({</w:t>
      </w:r>
    </w:p>
    <w:p w14:paraId="3025FF3E" w14:textId="77777777" w:rsidR="00197A74" w:rsidRDefault="00197A74" w:rsidP="00197A74">
      <w:pPr>
        <w:pStyle w:val="af7"/>
      </w:pPr>
      <w:r>
        <w:t xml:space="preserve">  selector: 'app-book-collection-list',</w:t>
      </w:r>
    </w:p>
    <w:p w14:paraId="3CBDBCB9" w14:textId="77777777" w:rsidR="00197A74" w:rsidRDefault="00197A74" w:rsidP="00197A74">
      <w:pPr>
        <w:pStyle w:val="af7"/>
      </w:pPr>
      <w:r>
        <w:lastRenderedPageBreak/>
        <w:t xml:space="preserve">  standalone: true,</w:t>
      </w:r>
    </w:p>
    <w:p w14:paraId="55FDDED2" w14:textId="77777777" w:rsidR="00197A74" w:rsidRDefault="00197A74" w:rsidP="00197A74">
      <w:pPr>
        <w:pStyle w:val="af7"/>
      </w:pPr>
      <w:r>
        <w:t xml:space="preserve">  imports: [</w:t>
      </w:r>
    </w:p>
    <w:p w14:paraId="075A016C" w14:textId="77777777" w:rsidR="00197A74" w:rsidRDefault="00197A74" w:rsidP="00197A74">
      <w:pPr>
        <w:pStyle w:val="af7"/>
      </w:pPr>
      <w:r>
        <w:t xml:space="preserve">    BookCollectionListItemComponent,</w:t>
      </w:r>
    </w:p>
    <w:p w14:paraId="22F54BA0" w14:textId="77777777" w:rsidR="00197A74" w:rsidRDefault="00197A74" w:rsidP="00197A74">
      <w:pPr>
        <w:pStyle w:val="af7"/>
      </w:pPr>
      <w:r>
        <w:t xml:space="preserve">  ],</w:t>
      </w:r>
    </w:p>
    <w:p w14:paraId="3763063A" w14:textId="77777777" w:rsidR="00197A74" w:rsidRDefault="00197A74" w:rsidP="00197A74">
      <w:pPr>
        <w:pStyle w:val="af7"/>
      </w:pPr>
      <w:r>
        <w:t xml:space="preserve">  templateUrl: './book-collection-list.component.html',</w:t>
      </w:r>
    </w:p>
    <w:p w14:paraId="6CF2B563" w14:textId="77777777" w:rsidR="00197A74" w:rsidRDefault="00197A74" w:rsidP="00197A74">
      <w:pPr>
        <w:pStyle w:val="af7"/>
      </w:pPr>
      <w:r>
        <w:t xml:space="preserve">  styleUrl: './book-collection-list.component.scss',</w:t>
      </w:r>
    </w:p>
    <w:p w14:paraId="36257A65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6D55007" w14:textId="77777777" w:rsidR="00197A74" w:rsidRDefault="00197A74" w:rsidP="00197A74">
      <w:pPr>
        <w:pStyle w:val="af7"/>
      </w:pPr>
      <w:r>
        <w:t>})</w:t>
      </w:r>
    </w:p>
    <w:p w14:paraId="506C067E" w14:textId="77777777" w:rsidR="00197A74" w:rsidRDefault="00197A74" w:rsidP="00197A74">
      <w:pPr>
        <w:pStyle w:val="af7"/>
      </w:pPr>
      <w:r>
        <w:t>export class BookCollectionListComponent {</w:t>
      </w:r>
    </w:p>
    <w:p w14:paraId="5B41E378" w14:textId="77777777" w:rsidR="00197A74" w:rsidRDefault="00197A74" w:rsidP="00197A74">
      <w:pPr>
        <w:pStyle w:val="af7"/>
      </w:pPr>
    </w:p>
    <w:p w14:paraId="09C04851" w14:textId="77777777" w:rsidR="00197A74" w:rsidRDefault="00197A74" w:rsidP="00197A74">
      <w:pPr>
        <w:pStyle w:val="af7"/>
      </w:pPr>
      <w:r>
        <w:t xml:space="preserve">  public bookCollections = input.required&lt;BookCollectionDto[]&gt;();</w:t>
      </w:r>
    </w:p>
    <w:p w14:paraId="30A2F71C" w14:textId="77777777" w:rsidR="00197A74" w:rsidRDefault="00197A74" w:rsidP="00197A74">
      <w:pPr>
        <w:pStyle w:val="af7"/>
      </w:pPr>
    </w:p>
    <w:p w14:paraId="76EEC309" w14:textId="77777777" w:rsidR="00197A74" w:rsidRDefault="00197A74" w:rsidP="00197A74">
      <w:pPr>
        <w:pStyle w:val="af7"/>
      </w:pPr>
      <w:r>
        <w:t xml:space="preserve">  public bookInfoClickEvent = output&lt;BookDto&gt;();</w:t>
      </w:r>
    </w:p>
    <w:p w14:paraId="40BD369E" w14:textId="77777777" w:rsidR="00197A74" w:rsidRDefault="00197A74" w:rsidP="00197A74">
      <w:pPr>
        <w:pStyle w:val="af7"/>
      </w:pPr>
      <w:r>
        <w:t xml:space="preserve">  public bookOpenClickEvent = output&lt;BookDto&gt;();</w:t>
      </w:r>
    </w:p>
    <w:p w14:paraId="35E5191A" w14:textId="77777777" w:rsidR="00197A74" w:rsidRDefault="00197A74" w:rsidP="00197A74">
      <w:pPr>
        <w:pStyle w:val="af7"/>
      </w:pPr>
      <w:r>
        <w:t xml:space="preserve">  public collectionEditClickEvent = output&lt;BookCollectionDto&gt;();</w:t>
      </w:r>
    </w:p>
    <w:p w14:paraId="3100BBC9" w14:textId="77777777" w:rsidR="00197A74" w:rsidRDefault="00197A74" w:rsidP="00197A74">
      <w:pPr>
        <w:pStyle w:val="af7"/>
      </w:pPr>
      <w:r>
        <w:t xml:space="preserve">  public collectionDeleteClickEvent = output&lt;BookCollectionDto&gt;();</w:t>
      </w:r>
    </w:p>
    <w:p w14:paraId="0430D07C" w14:textId="77777777" w:rsidR="00197A74" w:rsidRDefault="00197A74" w:rsidP="00197A74">
      <w:pPr>
        <w:pStyle w:val="af7"/>
      </w:pPr>
    </w:p>
    <w:p w14:paraId="5FBADCF1" w14:textId="77777777" w:rsidR="00197A74" w:rsidRDefault="00197A74" w:rsidP="00197A74">
      <w:pPr>
        <w:pStyle w:val="af7"/>
      </w:pPr>
      <w:r>
        <w:t xml:space="preserve">  public emitEditEvent(collection: BookCollectionDto): void {</w:t>
      </w:r>
    </w:p>
    <w:p w14:paraId="1EBAF6B9" w14:textId="77777777" w:rsidR="00197A74" w:rsidRDefault="00197A74" w:rsidP="00197A74">
      <w:pPr>
        <w:pStyle w:val="af7"/>
      </w:pPr>
      <w:r>
        <w:t xml:space="preserve">    this.collectionEditClickEvent.emit(collection);</w:t>
      </w:r>
    </w:p>
    <w:p w14:paraId="0597E3A3" w14:textId="77777777" w:rsidR="00197A74" w:rsidRDefault="00197A74" w:rsidP="00197A74">
      <w:pPr>
        <w:pStyle w:val="af7"/>
      </w:pPr>
      <w:r>
        <w:t xml:space="preserve">  }</w:t>
      </w:r>
    </w:p>
    <w:p w14:paraId="2F04A22F" w14:textId="77777777" w:rsidR="00197A74" w:rsidRDefault="00197A74" w:rsidP="00197A74">
      <w:pPr>
        <w:pStyle w:val="af7"/>
      </w:pPr>
    </w:p>
    <w:p w14:paraId="5FCEA0DE" w14:textId="77777777" w:rsidR="00197A74" w:rsidRDefault="00197A74" w:rsidP="00197A74">
      <w:pPr>
        <w:pStyle w:val="af7"/>
      </w:pPr>
      <w:r>
        <w:t xml:space="preserve">  public emitDeleteEvent(collection: BookCollectionDto): void {</w:t>
      </w:r>
    </w:p>
    <w:p w14:paraId="14FE3C8B" w14:textId="77777777" w:rsidR="00197A74" w:rsidRDefault="00197A74" w:rsidP="00197A74">
      <w:pPr>
        <w:pStyle w:val="af7"/>
      </w:pPr>
      <w:r>
        <w:t xml:space="preserve">    this.collectionDeleteClickEvent.emit(collection);</w:t>
      </w:r>
    </w:p>
    <w:p w14:paraId="78655671" w14:textId="77777777" w:rsidR="00197A74" w:rsidRDefault="00197A74" w:rsidP="00197A74">
      <w:pPr>
        <w:pStyle w:val="af7"/>
      </w:pPr>
      <w:r>
        <w:t xml:space="preserve">  }</w:t>
      </w:r>
    </w:p>
    <w:p w14:paraId="62B224DC" w14:textId="77777777" w:rsidR="00197A74" w:rsidRDefault="00197A74" w:rsidP="00197A74">
      <w:pPr>
        <w:pStyle w:val="af7"/>
      </w:pPr>
    </w:p>
    <w:p w14:paraId="673CF6D8" w14:textId="77777777" w:rsidR="00197A74" w:rsidRDefault="00197A74" w:rsidP="00197A74">
      <w:pPr>
        <w:pStyle w:val="af7"/>
      </w:pPr>
      <w:r>
        <w:t xml:space="preserve">  public emitBookInfoClickEvent(book: BookDto): void {</w:t>
      </w:r>
    </w:p>
    <w:p w14:paraId="28D69E07" w14:textId="77777777" w:rsidR="00197A74" w:rsidRDefault="00197A74" w:rsidP="00197A74">
      <w:pPr>
        <w:pStyle w:val="af7"/>
      </w:pPr>
      <w:r>
        <w:t xml:space="preserve">    this.bookInfoClickEvent.emit(book);</w:t>
      </w:r>
    </w:p>
    <w:p w14:paraId="4C79390D" w14:textId="77777777" w:rsidR="00197A74" w:rsidRDefault="00197A74" w:rsidP="00197A74">
      <w:pPr>
        <w:pStyle w:val="af7"/>
      </w:pPr>
      <w:r>
        <w:t xml:space="preserve">  }</w:t>
      </w:r>
    </w:p>
    <w:p w14:paraId="618E7EA3" w14:textId="77777777" w:rsidR="00197A74" w:rsidRDefault="00197A74" w:rsidP="00197A74">
      <w:pPr>
        <w:pStyle w:val="af7"/>
      </w:pPr>
    </w:p>
    <w:p w14:paraId="329D2807" w14:textId="77777777" w:rsidR="00197A74" w:rsidRDefault="00197A74" w:rsidP="00197A74">
      <w:pPr>
        <w:pStyle w:val="af7"/>
      </w:pPr>
      <w:r>
        <w:t xml:space="preserve">  public emitBookOpenClickEvent(book: BookDto): void {</w:t>
      </w:r>
    </w:p>
    <w:p w14:paraId="52157533" w14:textId="77777777" w:rsidR="00197A74" w:rsidRDefault="00197A74" w:rsidP="00197A74">
      <w:pPr>
        <w:pStyle w:val="af7"/>
      </w:pPr>
      <w:r>
        <w:t xml:space="preserve">    this.bookOpenClickEvent.emit(book);</w:t>
      </w:r>
    </w:p>
    <w:p w14:paraId="1C3E0B82" w14:textId="77777777" w:rsidR="00197A74" w:rsidRDefault="00197A74" w:rsidP="00197A74">
      <w:pPr>
        <w:pStyle w:val="af7"/>
      </w:pPr>
      <w:r>
        <w:t xml:space="preserve">  }</w:t>
      </w:r>
    </w:p>
    <w:p w14:paraId="134C35DF" w14:textId="77777777" w:rsidR="00197A74" w:rsidRDefault="00197A74" w:rsidP="00197A74">
      <w:pPr>
        <w:pStyle w:val="af7"/>
      </w:pPr>
    </w:p>
    <w:p w14:paraId="4BA96949" w14:textId="0B62E333" w:rsidR="00197A74" w:rsidRDefault="00197A74" w:rsidP="00197A74">
      <w:pPr>
        <w:pStyle w:val="af7"/>
      </w:pPr>
      <w:r>
        <w:t>}</w:t>
      </w:r>
    </w:p>
    <w:p w14:paraId="3D38E65E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book-collection-list-item.component.html:</w:t>
      </w:r>
    </w:p>
    <w:p w14:paraId="4AEA7D9D" w14:textId="77777777" w:rsidR="00197A74" w:rsidRDefault="00197A74" w:rsidP="00197A74">
      <w:pPr>
        <w:pStyle w:val="af7"/>
      </w:pPr>
      <w:r>
        <w:t>&lt;section class="collection-title-container"&gt;</w:t>
      </w:r>
    </w:p>
    <w:p w14:paraId="20E1C53B" w14:textId="77777777" w:rsidR="00197A74" w:rsidRDefault="00197A74" w:rsidP="00197A74">
      <w:pPr>
        <w:pStyle w:val="af7"/>
      </w:pPr>
      <w:r>
        <w:t xml:space="preserve">  &lt;h3 class="title"&gt;{{ bookCollection().name }}&lt;/h3&gt;</w:t>
      </w:r>
    </w:p>
    <w:p w14:paraId="10583011" w14:textId="77777777" w:rsidR="00197A74" w:rsidRDefault="00197A74" w:rsidP="00197A74">
      <w:pPr>
        <w:pStyle w:val="af7"/>
      </w:pPr>
      <w:r>
        <w:t xml:space="preserve">  &lt;button mat-icon-button [matMenuTriggerFor]="menu"&gt;</w:t>
      </w:r>
    </w:p>
    <w:p w14:paraId="2238C888" w14:textId="77777777" w:rsidR="00197A74" w:rsidRDefault="00197A74" w:rsidP="00197A74">
      <w:pPr>
        <w:pStyle w:val="af7"/>
      </w:pPr>
      <w:r>
        <w:t xml:space="preserve">    &lt;mat-icon&gt;more_vert&lt;/mat-icon&gt;</w:t>
      </w:r>
    </w:p>
    <w:p w14:paraId="7771C067" w14:textId="77777777" w:rsidR="00197A74" w:rsidRDefault="00197A74" w:rsidP="00197A74">
      <w:pPr>
        <w:pStyle w:val="af7"/>
      </w:pPr>
      <w:r>
        <w:t xml:space="preserve">  &lt;/button&gt;</w:t>
      </w:r>
    </w:p>
    <w:p w14:paraId="61EF15B1" w14:textId="77777777" w:rsidR="00197A74" w:rsidRDefault="00197A74" w:rsidP="00197A74">
      <w:pPr>
        <w:pStyle w:val="af7"/>
      </w:pPr>
      <w:r>
        <w:t>&lt;/section&gt;</w:t>
      </w:r>
    </w:p>
    <w:p w14:paraId="2C202542" w14:textId="77777777" w:rsidR="00197A74" w:rsidRDefault="00197A74" w:rsidP="00197A74">
      <w:pPr>
        <w:pStyle w:val="af7"/>
      </w:pPr>
      <w:r>
        <w:t>&lt;section class="collection-grid"&gt;</w:t>
      </w:r>
    </w:p>
    <w:p w14:paraId="6842156A" w14:textId="77777777" w:rsidR="00197A74" w:rsidRDefault="00197A74" w:rsidP="00197A74">
      <w:pPr>
        <w:pStyle w:val="af7"/>
      </w:pPr>
      <w:r>
        <w:t xml:space="preserve">  @for (book of bookCollection().books; track $index) {</w:t>
      </w:r>
    </w:p>
    <w:p w14:paraId="4A3C6570" w14:textId="77777777" w:rsidR="00197A74" w:rsidRDefault="00197A74" w:rsidP="00197A74">
      <w:pPr>
        <w:pStyle w:val="af7"/>
      </w:pPr>
      <w:r>
        <w:t xml:space="preserve">    &lt;app-book-grid-item [bookItem]="book"</w:t>
      </w:r>
    </w:p>
    <w:p w14:paraId="0A0C630A" w14:textId="77777777" w:rsidR="00197A74" w:rsidRDefault="00197A74" w:rsidP="00197A74">
      <w:pPr>
        <w:pStyle w:val="af7"/>
      </w:pPr>
      <w:r>
        <w:t xml:space="preserve">                        [isEditButtonVisible]="false"</w:t>
      </w:r>
    </w:p>
    <w:p w14:paraId="184038F2" w14:textId="77777777" w:rsidR="00197A74" w:rsidRDefault="00197A74" w:rsidP="00197A74">
      <w:pPr>
        <w:pStyle w:val="af7"/>
      </w:pPr>
      <w:r>
        <w:t xml:space="preserve">                        [isDeleteButtonVisible]="false"</w:t>
      </w:r>
    </w:p>
    <w:p w14:paraId="72D56C3C" w14:textId="77777777" w:rsidR="00197A74" w:rsidRDefault="00197A74" w:rsidP="00197A74">
      <w:pPr>
        <w:pStyle w:val="af7"/>
      </w:pPr>
      <w:r>
        <w:t xml:space="preserve">                        (openEvent)="emitBookOpenBtnClickEvent(book)"</w:t>
      </w:r>
    </w:p>
    <w:p w14:paraId="00A62F37" w14:textId="77777777" w:rsidR="00197A74" w:rsidRDefault="00197A74" w:rsidP="00197A74">
      <w:pPr>
        <w:pStyle w:val="af7"/>
      </w:pPr>
      <w:r>
        <w:t xml:space="preserve">                        (infoEvent)="emitBookInfoBtnClickEvent(book)"&gt;</w:t>
      </w:r>
    </w:p>
    <w:p w14:paraId="026DF660" w14:textId="77777777" w:rsidR="00197A74" w:rsidRDefault="00197A74" w:rsidP="00197A74">
      <w:pPr>
        <w:pStyle w:val="af7"/>
      </w:pPr>
      <w:r>
        <w:t xml:space="preserve">    &lt;/app-book-grid-item&gt;</w:t>
      </w:r>
    </w:p>
    <w:p w14:paraId="4F91667D" w14:textId="77777777" w:rsidR="00197A74" w:rsidRDefault="00197A74" w:rsidP="00197A74">
      <w:pPr>
        <w:pStyle w:val="af7"/>
      </w:pPr>
      <w:r>
        <w:t xml:space="preserve">  }</w:t>
      </w:r>
    </w:p>
    <w:p w14:paraId="1815B5CB" w14:textId="77777777" w:rsidR="00197A74" w:rsidRDefault="00197A74" w:rsidP="00197A74">
      <w:pPr>
        <w:pStyle w:val="af7"/>
      </w:pPr>
      <w:r>
        <w:t>&lt;/section&gt;</w:t>
      </w:r>
    </w:p>
    <w:p w14:paraId="13EBF8F4" w14:textId="77777777" w:rsidR="00197A74" w:rsidRDefault="00197A74" w:rsidP="00197A74">
      <w:pPr>
        <w:pStyle w:val="af7"/>
      </w:pPr>
      <w:r>
        <w:t>&lt;mat-menu #menu="matMenu"&gt;</w:t>
      </w:r>
    </w:p>
    <w:p w14:paraId="5EBA51B3" w14:textId="77777777" w:rsidR="00197A74" w:rsidRDefault="00197A74" w:rsidP="00197A74">
      <w:pPr>
        <w:pStyle w:val="af7"/>
      </w:pPr>
      <w:r>
        <w:t xml:space="preserve">  &lt;button mat-menu-item (click)="emitEditBtnClickEvent()"&gt;Изменить&lt;/button&gt;</w:t>
      </w:r>
    </w:p>
    <w:p w14:paraId="2CDD2E8C" w14:textId="77777777" w:rsidR="00197A74" w:rsidRDefault="00197A74" w:rsidP="00197A74">
      <w:pPr>
        <w:pStyle w:val="af7"/>
      </w:pPr>
      <w:r>
        <w:t xml:space="preserve">  &lt;button mat-menu-item (click)="emitDeleteBtnClickEvent()"&gt;Удалить&lt;/button&gt;</w:t>
      </w:r>
    </w:p>
    <w:p w14:paraId="3C4F87A0" w14:textId="77777777" w:rsidR="00197A74" w:rsidRDefault="00197A74" w:rsidP="00197A74">
      <w:pPr>
        <w:pStyle w:val="af7"/>
      </w:pPr>
      <w:r>
        <w:t>&lt;/mat-menu&gt;</w:t>
      </w:r>
    </w:p>
    <w:p w14:paraId="5212EC00" w14:textId="77777777" w:rsidR="00197A74" w:rsidRDefault="00197A74" w:rsidP="00AA3514">
      <w:pPr>
        <w:pStyle w:val="affc"/>
      </w:pPr>
      <w:r>
        <w:t>Файл book-collection-list-item.component.scss:</w:t>
      </w:r>
    </w:p>
    <w:p w14:paraId="3AF4A4E6" w14:textId="77777777" w:rsidR="00197A74" w:rsidRDefault="00197A74" w:rsidP="00197A74">
      <w:pPr>
        <w:pStyle w:val="af7"/>
      </w:pPr>
      <w:r>
        <w:t>:host {</w:t>
      </w:r>
    </w:p>
    <w:p w14:paraId="5666F0C8" w14:textId="77777777" w:rsidR="00197A74" w:rsidRDefault="00197A74" w:rsidP="00197A74">
      <w:pPr>
        <w:pStyle w:val="af7"/>
      </w:pPr>
      <w:r>
        <w:t xml:space="preserve">  min-width: 120px;</w:t>
      </w:r>
    </w:p>
    <w:p w14:paraId="463011B5" w14:textId="77777777" w:rsidR="00197A74" w:rsidRDefault="00197A74" w:rsidP="00197A74">
      <w:pPr>
        <w:pStyle w:val="af7"/>
      </w:pPr>
      <w:r>
        <w:t xml:space="preserve">  flex-grow: 1;</w:t>
      </w:r>
    </w:p>
    <w:p w14:paraId="3D24198E" w14:textId="77777777" w:rsidR="00197A74" w:rsidRDefault="00197A74" w:rsidP="00197A74">
      <w:pPr>
        <w:pStyle w:val="af7"/>
      </w:pPr>
      <w:r>
        <w:t>}</w:t>
      </w:r>
    </w:p>
    <w:p w14:paraId="2CF53D65" w14:textId="77777777" w:rsidR="00197A74" w:rsidRDefault="00197A74" w:rsidP="00197A74">
      <w:pPr>
        <w:pStyle w:val="af7"/>
      </w:pPr>
    </w:p>
    <w:p w14:paraId="5741193E" w14:textId="77777777" w:rsidR="00197A74" w:rsidRDefault="00197A74" w:rsidP="00197A74">
      <w:pPr>
        <w:pStyle w:val="af7"/>
      </w:pPr>
      <w:r>
        <w:t>.title {</w:t>
      </w:r>
    </w:p>
    <w:p w14:paraId="77723949" w14:textId="77777777" w:rsidR="00197A74" w:rsidRDefault="00197A74" w:rsidP="00197A74">
      <w:pPr>
        <w:pStyle w:val="af7"/>
      </w:pPr>
      <w:r>
        <w:t xml:space="preserve">  flex-grow: 1;</w:t>
      </w:r>
    </w:p>
    <w:p w14:paraId="740C9695" w14:textId="77777777" w:rsidR="00197A74" w:rsidRDefault="00197A74" w:rsidP="00197A74">
      <w:pPr>
        <w:pStyle w:val="af7"/>
      </w:pPr>
      <w:r>
        <w:t>}</w:t>
      </w:r>
    </w:p>
    <w:p w14:paraId="21F9D614" w14:textId="77777777" w:rsidR="00197A74" w:rsidRDefault="00197A74" w:rsidP="00197A74">
      <w:pPr>
        <w:pStyle w:val="af7"/>
      </w:pPr>
    </w:p>
    <w:p w14:paraId="0896922A" w14:textId="77777777" w:rsidR="00197A74" w:rsidRDefault="00197A74" w:rsidP="00197A74">
      <w:pPr>
        <w:pStyle w:val="af7"/>
      </w:pPr>
      <w:r>
        <w:t>.collection-title-container {</w:t>
      </w:r>
    </w:p>
    <w:p w14:paraId="13720105" w14:textId="77777777" w:rsidR="00197A74" w:rsidRDefault="00197A74" w:rsidP="00197A74">
      <w:pPr>
        <w:pStyle w:val="af7"/>
      </w:pPr>
      <w:r>
        <w:t xml:space="preserve">  display: flex;</w:t>
      </w:r>
    </w:p>
    <w:p w14:paraId="179DD34B" w14:textId="77777777" w:rsidR="00197A74" w:rsidRDefault="00197A74" w:rsidP="00197A74">
      <w:pPr>
        <w:pStyle w:val="af7"/>
      </w:pPr>
      <w:r>
        <w:t xml:space="preserve">  flex-direction: row;</w:t>
      </w:r>
    </w:p>
    <w:p w14:paraId="1CBF99BF" w14:textId="77777777" w:rsidR="00197A74" w:rsidRDefault="00197A74" w:rsidP="00197A74">
      <w:pPr>
        <w:pStyle w:val="af7"/>
      </w:pPr>
      <w:r>
        <w:t xml:space="preserve">  align-items: center;</w:t>
      </w:r>
    </w:p>
    <w:p w14:paraId="7D7A0262" w14:textId="77777777" w:rsidR="00197A74" w:rsidRDefault="00197A74" w:rsidP="00197A74">
      <w:pPr>
        <w:pStyle w:val="af7"/>
      </w:pPr>
      <w:r>
        <w:t>}</w:t>
      </w:r>
    </w:p>
    <w:p w14:paraId="4CBA6D2D" w14:textId="77777777" w:rsidR="00197A74" w:rsidRDefault="00197A74" w:rsidP="00197A74">
      <w:pPr>
        <w:pStyle w:val="af7"/>
      </w:pPr>
    </w:p>
    <w:p w14:paraId="26FB2FB1" w14:textId="77777777" w:rsidR="00197A74" w:rsidRDefault="00197A74" w:rsidP="00197A74">
      <w:pPr>
        <w:pStyle w:val="af7"/>
      </w:pPr>
      <w:r>
        <w:t>.collection-grid {</w:t>
      </w:r>
    </w:p>
    <w:p w14:paraId="0D6152B3" w14:textId="77777777" w:rsidR="00197A74" w:rsidRDefault="00197A74" w:rsidP="00197A74">
      <w:pPr>
        <w:pStyle w:val="af7"/>
      </w:pPr>
      <w:r>
        <w:t xml:space="preserve">  display: flex;</w:t>
      </w:r>
    </w:p>
    <w:p w14:paraId="69AE55BF" w14:textId="77777777" w:rsidR="00197A74" w:rsidRDefault="00197A74" w:rsidP="00197A74">
      <w:pPr>
        <w:pStyle w:val="af7"/>
      </w:pPr>
      <w:r>
        <w:lastRenderedPageBreak/>
        <w:t xml:space="preserve">  flex-direction: row;</w:t>
      </w:r>
    </w:p>
    <w:p w14:paraId="601C6D7B" w14:textId="77777777" w:rsidR="00197A74" w:rsidRDefault="00197A74" w:rsidP="00197A74">
      <w:pPr>
        <w:pStyle w:val="af7"/>
      </w:pPr>
      <w:r>
        <w:t xml:space="preserve">  gap: 1em;</w:t>
      </w:r>
    </w:p>
    <w:p w14:paraId="3DA0F382" w14:textId="77777777" w:rsidR="00197A74" w:rsidRDefault="00197A74" w:rsidP="00197A74">
      <w:pPr>
        <w:pStyle w:val="af7"/>
      </w:pPr>
      <w:r>
        <w:t xml:space="preserve">  overflow: auto;</w:t>
      </w:r>
    </w:p>
    <w:p w14:paraId="62AA8450" w14:textId="77777777" w:rsidR="00197A74" w:rsidRDefault="00197A74" w:rsidP="00197A74">
      <w:pPr>
        <w:pStyle w:val="af7"/>
      </w:pPr>
      <w:r>
        <w:t>}</w:t>
      </w:r>
    </w:p>
    <w:p w14:paraId="42A2D2D8" w14:textId="77777777" w:rsidR="00197A74" w:rsidRDefault="00197A74" w:rsidP="00AA3514">
      <w:pPr>
        <w:pStyle w:val="affc"/>
      </w:pPr>
      <w:r>
        <w:t>Файл book-collection-list-item.component.ts:</w:t>
      </w:r>
    </w:p>
    <w:p w14:paraId="7B7F83E1" w14:textId="77777777" w:rsidR="00197A74" w:rsidRDefault="00197A74" w:rsidP="00197A74">
      <w:pPr>
        <w:pStyle w:val="af7"/>
      </w:pPr>
      <w:r>
        <w:t>import { ChangeDetectionStrategy, Component, computed, input, output } from '@angular/core';</w:t>
      </w:r>
    </w:p>
    <w:p w14:paraId="65F33FA7" w14:textId="77777777" w:rsidR="00197A74" w:rsidRDefault="00197A74" w:rsidP="00197A74">
      <w:pPr>
        <w:pStyle w:val="af7"/>
      </w:pPr>
      <w:r>
        <w:t>import { BookCollectionDto, BookDto } from '@core/dtos/BookManager.Application.Common.DTOs';</w:t>
      </w:r>
    </w:p>
    <w:p w14:paraId="3FDDDFAE" w14:textId="77777777" w:rsidR="00197A74" w:rsidRDefault="00197A74" w:rsidP="00197A74">
      <w:pPr>
        <w:pStyle w:val="af7"/>
      </w:pPr>
      <w:r>
        <w:t>import { BookGridItemComponent } from '@core/components/book-grid-item/book-grid-item.component';</w:t>
      </w:r>
    </w:p>
    <w:p w14:paraId="3DDAF346" w14:textId="77777777" w:rsidR="00197A74" w:rsidRDefault="00197A74" w:rsidP="00197A74">
      <w:pPr>
        <w:pStyle w:val="af7"/>
      </w:pPr>
      <w:r>
        <w:t>import { MatIconButton } from '@angular/material/button';</w:t>
      </w:r>
    </w:p>
    <w:p w14:paraId="13B38ED6" w14:textId="77777777" w:rsidR="00197A74" w:rsidRDefault="00197A74" w:rsidP="00197A74">
      <w:pPr>
        <w:pStyle w:val="af7"/>
      </w:pPr>
      <w:r>
        <w:t>import { MatIcon } from '@angular/material/icon';</w:t>
      </w:r>
    </w:p>
    <w:p w14:paraId="6A7B6961" w14:textId="77777777" w:rsidR="00197A74" w:rsidRDefault="00197A74" w:rsidP="00197A74">
      <w:pPr>
        <w:pStyle w:val="af7"/>
      </w:pPr>
      <w:r>
        <w:t>import { MatMenu, MatMenuItem, MatMenuTrigger } from '@angular/material/menu';</w:t>
      </w:r>
    </w:p>
    <w:p w14:paraId="1B868C93" w14:textId="77777777" w:rsidR="00197A74" w:rsidRDefault="00197A74" w:rsidP="00197A74">
      <w:pPr>
        <w:pStyle w:val="af7"/>
      </w:pPr>
    </w:p>
    <w:p w14:paraId="13CBB12E" w14:textId="77777777" w:rsidR="00197A74" w:rsidRDefault="00197A74" w:rsidP="00197A74">
      <w:pPr>
        <w:pStyle w:val="af7"/>
      </w:pPr>
      <w:r>
        <w:t>@Component({</w:t>
      </w:r>
    </w:p>
    <w:p w14:paraId="0858FA05" w14:textId="77777777" w:rsidR="00197A74" w:rsidRDefault="00197A74" w:rsidP="00197A74">
      <w:pPr>
        <w:pStyle w:val="af7"/>
      </w:pPr>
      <w:r>
        <w:t xml:space="preserve">  selector: 'app-book-collection-list-item',</w:t>
      </w:r>
    </w:p>
    <w:p w14:paraId="587C5028" w14:textId="77777777" w:rsidR="00197A74" w:rsidRDefault="00197A74" w:rsidP="00197A74">
      <w:pPr>
        <w:pStyle w:val="af7"/>
      </w:pPr>
      <w:r>
        <w:t xml:space="preserve">  standalone: true,</w:t>
      </w:r>
    </w:p>
    <w:p w14:paraId="341BED2B" w14:textId="77777777" w:rsidR="00197A74" w:rsidRDefault="00197A74" w:rsidP="00197A74">
      <w:pPr>
        <w:pStyle w:val="af7"/>
      </w:pPr>
      <w:r>
        <w:t xml:space="preserve">  imports: [</w:t>
      </w:r>
    </w:p>
    <w:p w14:paraId="2E664DE8" w14:textId="77777777" w:rsidR="00197A74" w:rsidRDefault="00197A74" w:rsidP="00197A74">
      <w:pPr>
        <w:pStyle w:val="af7"/>
      </w:pPr>
      <w:r>
        <w:t xml:space="preserve">    BookGridItemComponent,</w:t>
      </w:r>
    </w:p>
    <w:p w14:paraId="25C79B78" w14:textId="77777777" w:rsidR="00197A74" w:rsidRDefault="00197A74" w:rsidP="00197A74">
      <w:pPr>
        <w:pStyle w:val="af7"/>
      </w:pPr>
      <w:r>
        <w:t xml:space="preserve">    MatIconButton,</w:t>
      </w:r>
    </w:p>
    <w:p w14:paraId="75A40A6E" w14:textId="77777777" w:rsidR="00197A74" w:rsidRDefault="00197A74" w:rsidP="00197A74">
      <w:pPr>
        <w:pStyle w:val="af7"/>
      </w:pPr>
      <w:r>
        <w:t xml:space="preserve">    MatIcon,</w:t>
      </w:r>
    </w:p>
    <w:p w14:paraId="313114E0" w14:textId="77777777" w:rsidR="00197A74" w:rsidRDefault="00197A74" w:rsidP="00197A74">
      <w:pPr>
        <w:pStyle w:val="af7"/>
      </w:pPr>
      <w:r>
        <w:t xml:space="preserve">    MatMenu,</w:t>
      </w:r>
    </w:p>
    <w:p w14:paraId="42FA930B" w14:textId="77777777" w:rsidR="00197A74" w:rsidRDefault="00197A74" w:rsidP="00197A74">
      <w:pPr>
        <w:pStyle w:val="af7"/>
      </w:pPr>
      <w:r>
        <w:t xml:space="preserve">    MatMenuTrigger,</w:t>
      </w:r>
    </w:p>
    <w:p w14:paraId="21E7D348" w14:textId="77777777" w:rsidR="00197A74" w:rsidRDefault="00197A74" w:rsidP="00197A74">
      <w:pPr>
        <w:pStyle w:val="af7"/>
      </w:pPr>
      <w:r>
        <w:t xml:space="preserve">    MatMenuItem,</w:t>
      </w:r>
    </w:p>
    <w:p w14:paraId="55A1332B" w14:textId="77777777" w:rsidR="00197A74" w:rsidRDefault="00197A74" w:rsidP="00197A74">
      <w:pPr>
        <w:pStyle w:val="af7"/>
      </w:pPr>
      <w:r>
        <w:t xml:space="preserve">  ],</w:t>
      </w:r>
    </w:p>
    <w:p w14:paraId="2434D370" w14:textId="77777777" w:rsidR="00197A74" w:rsidRDefault="00197A74" w:rsidP="00197A74">
      <w:pPr>
        <w:pStyle w:val="af7"/>
      </w:pPr>
      <w:r>
        <w:t xml:space="preserve">  templateUrl: './book-collection-list-item.component.html',</w:t>
      </w:r>
    </w:p>
    <w:p w14:paraId="19A028DC" w14:textId="77777777" w:rsidR="00197A74" w:rsidRDefault="00197A74" w:rsidP="00197A74">
      <w:pPr>
        <w:pStyle w:val="af7"/>
      </w:pPr>
      <w:r>
        <w:t xml:space="preserve">  styleUrl: './book-collection-list-item.component.scss',</w:t>
      </w:r>
    </w:p>
    <w:p w14:paraId="304C4A1A" w14:textId="77777777" w:rsidR="00197A74" w:rsidRDefault="00197A74" w:rsidP="00197A74">
      <w:pPr>
        <w:pStyle w:val="af7"/>
      </w:pPr>
      <w:r>
        <w:t xml:space="preserve">  changeDetection: ChangeDetectionStrategy.OnPush</w:t>
      </w:r>
    </w:p>
    <w:p w14:paraId="79C39A8A" w14:textId="77777777" w:rsidR="00197A74" w:rsidRDefault="00197A74" w:rsidP="00197A74">
      <w:pPr>
        <w:pStyle w:val="af7"/>
      </w:pPr>
      <w:r>
        <w:t>})</w:t>
      </w:r>
    </w:p>
    <w:p w14:paraId="600C8AD4" w14:textId="77777777" w:rsidR="00197A74" w:rsidRDefault="00197A74" w:rsidP="00197A74">
      <w:pPr>
        <w:pStyle w:val="af7"/>
      </w:pPr>
      <w:r>
        <w:t>export class BookCollectionListItemComponent {</w:t>
      </w:r>
    </w:p>
    <w:p w14:paraId="5C36DA07" w14:textId="77777777" w:rsidR="00197A74" w:rsidRDefault="00197A74" w:rsidP="00197A74">
      <w:pPr>
        <w:pStyle w:val="af7"/>
      </w:pPr>
    </w:p>
    <w:p w14:paraId="3F5737C7" w14:textId="77777777" w:rsidR="00197A74" w:rsidRDefault="00197A74" w:rsidP="00197A74">
      <w:pPr>
        <w:pStyle w:val="af7"/>
      </w:pPr>
      <w:r>
        <w:t xml:space="preserve">  public bookCollection = input.required&lt;BookCollectionDto&gt;();</w:t>
      </w:r>
    </w:p>
    <w:p w14:paraId="1003A317" w14:textId="77777777" w:rsidR="00197A74" w:rsidRDefault="00197A74" w:rsidP="00197A74">
      <w:pPr>
        <w:pStyle w:val="af7"/>
      </w:pPr>
    </w:p>
    <w:p w14:paraId="76945C01" w14:textId="77777777" w:rsidR="00197A74" w:rsidRDefault="00197A74" w:rsidP="00197A74">
      <w:pPr>
        <w:pStyle w:val="af7"/>
      </w:pPr>
      <w:r>
        <w:t xml:space="preserve">  public bookOpenBtnClickEvent = output&lt;BookDto&gt;();</w:t>
      </w:r>
    </w:p>
    <w:p w14:paraId="349A8A79" w14:textId="77777777" w:rsidR="00197A74" w:rsidRDefault="00197A74" w:rsidP="00197A74">
      <w:pPr>
        <w:pStyle w:val="af7"/>
      </w:pPr>
      <w:r>
        <w:t xml:space="preserve">  public bookInfoBtnClickEvent = output&lt;BookDto&gt;();</w:t>
      </w:r>
    </w:p>
    <w:p w14:paraId="27BF2464" w14:textId="77777777" w:rsidR="00197A74" w:rsidRDefault="00197A74" w:rsidP="00197A74">
      <w:pPr>
        <w:pStyle w:val="af7"/>
      </w:pPr>
      <w:r>
        <w:t xml:space="preserve">  public editBtnClickEvent = output&lt;void&gt;();</w:t>
      </w:r>
    </w:p>
    <w:p w14:paraId="6AE3E166" w14:textId="77777777" w:rsidR="00197A74" w:rsidRDefault="00197A74" w:rsidP="00197A74">
      <w:pPr>
        <w:pStyle w:val="af7"/>
      </w:pPr>
      <w:r>
        <w:t xml:space="preserve">  public deleteBtnClickEvent = output&lt;void&gt;();</w:t>
      </w:r>
    </w:p>
    <w:p w14:paraId="434AF46D" w14:textId="77777777" w:rsidR="00197A74" w:rsidRDefault="00197A74" w:rsidP="00197A74">
      <w:pPr>
        <w:pStyle w:val="af7"/>
      </w:pPr>
    </w:p>
    <w:p w14:paraId="2D8FC281" w14:textId="77777777" w:rsidR="00197A74" w:rsidRDefault="00197A74" w:rsidP="00197A74">
      <w:pPr>
        <w:pStyle w:val="af7"/>
      </w:pPr>
      <w:r>
        <w:t xml:space="preserve">  public emitBookOpenBtnClickEvent(book: BookDto): void {</w:t>
      </w:r>
    </w:p>
    <w:p w14:paraId="7F259E95" w14:textId="77777777" w:rsidR="00197A74" w:rsidRDefault="00197A74" w:rsidP="00197A74">
      <w:pPr>
        <w:pStyle w:val="af7"/>
      </w:pPr>
      <w:r>
        <w:t xml:space="preserve">    this.bookOpenBtnClickEvent.emit(book);</w:t>
      </w:r>
    </w:p>
    <w:p w14:paraId="6141C485" w14:textId="77777777" w:rsidR="00197A74" w:rsidRDefault="00197A74" w:rsidP="00197A74">
      <w:pPr>
        <w:pStyle w:val="af7"/>
      </w:pPr>
      <w:r>
        <w:t xml:space="preserve">  }</w:t>
      </w:r>
    </w:p>
    <w:p w14:paraId="331D0F0A" w14:textId="77777777" w:rsidR="00197A74" w:rsidRDefault="00197A74" w:rsidP="00197A74">
      <w:pPr>
        <w:pStyle w:val="af7"/>
      </w:pPr>
    </w:p>
    <w:p w14:paraId="7CD6BB9C" w14:textId="77777777" w:rsidR="00197A74" w:rsidRDefault="00197A74" w:rsidP="00197A74">
      <w:pPr>
        <w:pStyle w:val="af7"/>
      </w:pPr>
      <w:r>
        <w:t xml:space="preserve">  public emitBookInfoBtnClickEvent(book: BookDto): void {</w:t>
      </w:r>
    </w:p>
    <w:p w14:paraId="54E84CBA" w14:textId="77777777" w:rsidR="00197A74" w:rsidRDefault="00197A74" w:rsidP="00197A74">
      <w:pPr>
        <w:pStyle w:val="af7"/>
      </w:pPr>
      <w:r>
        <w:t xml:space="preserve">    this.bookInfoBtnClickEvent.emit(book);</w:t>
      </w:r>
    </w:p>
    <w:p w14:paraId="6ED45B8D" w14:textId="77777777" w:rsidR="00197A74" w:rsidRDefault="00197A74" w:rsidP="00197A74">
      <w:pPr>
        <w:pStyle w:val="af7"/>
      </w:pPr>
      <w:r>
        <w:t xml:space="preserve">  }</w:t>
      </w:r>
    </w:p>
    <w:p w14:paraId="63C92436" w14:textId="77777777" w:rsidR="00197A74" w:rsidRDefault="00197A74" w:rsidP="00197A74">
      <w:pPr>
        <w:pStyle w:val="af7"/>
      </w:pPr>
    </w:p>
    <w:p w14:paraId="367F0C5A" w14:textId="77777777" w:rsidR="00197A74" w:rsidRDefault="00197A74" w:rsidP="00197A74">
      <w:pPr>
        <w:pStyle w:val="af7"/>
      </w:pPr>
      <w:r>
        <w:t xml:space="preserve">  public emitEditBtnClickEvent(): void {</w:t>
      </w:r>
    </w:p>
    <w:p w14:paraId="43099F47" w14:textId="77777777" w:rsidR="00197A74" w:rsidRDefault="00197A74" w:rsidP="00197A74">
      <w:pPr>
        <w:pStyle w:val="af7"/>
      </w:pPr>
      <w:r>
        <w:t xml:space="preserve">    this.editBtnClickEvent.emit();</w:t>
      </w:r>
    </w:p>
    <w:p w14:paraId="633044AD" w14:textId="77777777" w:rsidR="00197A74" w:rsidRDefault="00197A74" w:rsidP="00197A74">
      <w:pPr>
        <w:pStyle w:val="af7"/>
      </w:pPr>
      <w:r>
        <w:t xml:space="preserve">  }</w:t>
      </w:r>
    </w:p>
    <w:p w14:paraId="4DC7918A" w14:textId="77777777" w:rsidR="00197A74" w:rsidRDefault="00197A74" w:rsidP="00197A74">
      <w:pPr>
        <w:pStyle w:val="af7"/>
      </w:pPr>
    </w:p>
    <w:p w14:paraId="7C273C29" w14:textId="77777777" w:rsidR="00197A74" w:rsidRDefault="00197A74" w:rsidP="00197A74">
      <w:pPr>
        <w:pStyle w:val="af7"/>
      </w:pPr>
      <w:r>
        <w:t xml:space="preserve">  public emitDeleteBtnClickEvent(): void {</w:t>
      </w:r>
    </w:p>
    <w:p w14:paraId="083BF9B8" w14:textId="77777777" w:rsidR="00197A74" w:rsidRDefault="00197A74" w:rsidP="00197A74">
      <w:pPr>
        <w:pStyle w:val="af7"/>
      </w:pPr>
      <w:r>
        <w:t xml:space="preserve">    this.deleteBtnClickEvent.emit();</w:t>
      </w:r>
    </w:p>
    <w:p w14:paraId="7FE7AF07" w14:textId="77777777" w:rsidR="00197A74" w:rsidRDefault="00197A74" w:rsidP="00197A74">
      <w:pPr>
        <w:pStyle w:val="af7"/>
      </w:pPr>
      <w:r>
        <w:t xml:space="preserve">  }</w:t>
      </w:r>
    </w:p>
    <w:p w14:paraId="76329FAB" w14:textId="77777777" w:rsidR="00197A74" w:rsidRDefault="00197A74" w:rsidP="00197A74">
      <w:pPr>
        <w:pStyle w:val="af7"/>
      </w:pPr>
    </w:p>
    <w:p w14:paraId="7FC452C3" w14:textId="4D8A62EA" w:rsidR="00197A74" w:rsidRDefault="00197A74" w:rsidP="00197A74">
      <w:pPr>
        <w:pStyle w:val="af7"/>
      </w:pPr>
      <w:r>
        <w:t>}</w:t>
      </w:r>
    </w:p>
    <w:p w14:paraId="29A7F5C8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book-grid-item.component.html:</w:t>
      </w:r>
    </w:p>
    <w:p w14:paraId="2B8CC5B6" w14:textId="77777777" w:rsidR="00197A74" w:rsidRDefault="00197A74" w:rsidP="00197A74">
      <w:pPr>
        <w:pStyle w:val="af7"/>
      </w:pPr>
      <w:r>
        <w:t>&lt;img [src]="bookItem().documentDetails.thumbnailUrl" alt="No thumbnail" /&gt;</w:t>
      </w:r>
    </w:p>
    <w:p w14:paraId="5289989B" w14:textId="77777777" w:rsidR="00197A74" w:rsidRDefault="00197A74" w:rsidP="00197A74">
      <w:pPr>
        <w:pStyle w:val="af7"/>
      </w:pPr>
      <w:r>
        <w:t>&lt;div class="info-container"&gt;</w:t>
      </w:r>
    </w:p>
    <w:p w14:paraId="03B042B6" w14:textId="77777777" w:rsidR="00197A74" w:rsidRDefault="00197A74" w:rsidP="00197A74">
      <w:pPr>
        <w:pStyle w:val="af7"/>
      </w:pPr>
      <w:r>
        <w:t xml:space="preserve">  &lt;span class="title"&gt;</w:t>
      </w:r>
    </w:p>
    <w:p w14:paraId="1BFBEFC6" w14:textId="77777777" w:rsidR="00197A74" w:rsidRDefault="00197A74" w:rsidP="00197A74">
      <w:pPr>
        <w:pStyle w:val="af7"/>
      </w:pPr>
      <w:r>
        <w:t xml:space="preserve">    {{ bookItem().documentDetails.title }}</w:t>
      </w:r>
    </w:p>
    <w:p w14:paraId="2B2A467D" w14:textId="77777777" w:rsidR="00197A74" w:rsidRDefault="00197A74" w:rsidP="00197A74">
      <w:pPr>
        <w:pStyle w:val="af7"/>
      </w:pPr>
      <w:r>
        <w:t xml:space="preserve">  &lt;/span&gt;</w:t>
      </w:r>
    </w:p>
    <w:p w14:paraId="0FDEEECC" w14:textId="77777777" w:rsidR="00197A74" w:rsidRDefault="00197A74" w:rsidP="00197A74">
      <w:pPr>
        <w:pStyle w:val="af7"/>
      </w:pPr>
      <w:r>
        <w:t xml:space="preserve">  &lt;a</w:t>
      </w:r>
    </w:p>
    <w:p w14:paraId="767BC33A" w14:textId="77777777" w:rsidR="00197A74" w:rsidRDefault="00197A74" w:rsidP="00197A74">
      <w:pPr>
        <w:pStyle w:val="af7"/>
      </w:pPr>
      <w:r>
        <w:t xml:space="preserve">    mat-icon-button</w:t>
      </w:r>
    </w:p>
    <w:p w14:paraId="04FD6DFA" w14:textId="77777777" w:rsidR="00197A74" w:rsidRDefault="00197A74" w:rsidP="00197A74">
      <w:pPr>
        <w:pStyle w:val="af7"/>
      </w:pPr>
      <w:r>
        <w:t xml:space="preserve">    (click)="$event.stopPropagation()"</w:t>
      </w:r>
    </w:p>
    <w:p w14:paraId="0970C480" w14:textId="77777777" w:rsidR="00197A74" w:rsidRDefault="00197A74" w:rsidP="00197A74">
      <w:pPr>
        <w:pStyle w:val="af7"/>
      </w:pPr>
      <w:r>
        <w:t xml:space="preserve">    [matMenuTriggerFor]="actionMenu"</w:t>
      </w:r>
    </w:p>
    <w:p w14:paraId="462F0A36" w14:textId="77777777" w:rsidR="00197A74" w:rsidRDefault="00197A74" w:rsidP="00197A74">
      <w:pPr>
        <w:pStyle w:val="af7"/>
      </w:pPr>
      <w:r>
        <w:t xml:space="preserve">  &gt;</w:t>
      </w:r>
    </w:p>
    <w:p w14:paraId="15A79DCD" w14:textId="77777777" w:rsidR="00197A74" w:rsidRDefault="00197A74" w:rsidP="00197A74">
      <w:pPr>
        <w:pStyle w:val="af7"/>
      </w:pPr>
      <w:r>
        <w:t xml:space="preserve">    &lt;mat-icon&gt;more_vert&lt;/mat-icon&gt;</w:t>
      </w:r>
    </w:p>
    <w:p w14:paraId="5A5D6F54" w14:textId="77777777" w:rsidR="00197A74" w:rsidRDefault="00197A74" w:rsidP="00197A74">
      <w:pPr>
        <w:pStyle w:val="af7"/>
      </w:pPr>
      <w:r>
        <w:t xml:space="preserve">  &lt;/a&gt;</w:t>
      </w:r>
    </w:p>
    <w:p w14:paraId="4D84C9A6" w14:textId="77777777" w:rsidR="00197A74" w:rsidRDefault="00197A74" w:rsidP="00197A74">
      <w:pPr>
        <w:pStyle w:val="af7"/>
      </w:pPr>
      <w:r>
        <w:t>&lt;/div&gt;</w:t>
      </w:r>
    </w:p>
    <w:p w14:paraId="7A38C0DD" w14:textId="77777777" w:rsidR="00197A74" w:rsidRDefault="00197A74" w:rsidP="00197A74">
      <w:pPr>
        <w:pStyle w:val="af7"/>
      </w:pPr>
      <w:r>
        <w:t>&lt;mat-menu #actionMenu&gt;</w:t>
      </w:r>
    </w:p>
    <w:p w14:paraId="6E4BDD23" w14:textId="77777777" w:rsidR="00197A74" w:rsidRDefault="00197A74" w:rsidP="00197A74">
      <w:pPr>
        <w:pStyle w:val="af7"/>
      </w:pPr>
      <w:r>
        <w:t xml:space="preserve">  @if (isInfoButtonVisible()) {</w:t>
      </w:r>
    </w:p>
    <w:p w14:paraId="6F6F757B" w14:textId="77777777" w:rsidR="00197A74" w:rsidRDefault="00197A74" w:rsidP="00197A74">
      <w:pPr>
        <w:pStyle w:val="af7"/>
      </w:pPr>
      <w:r>
        <w:t xml:space="preserve">    &lt;button mat-menu-item (click)="emitInfoClickEvent()"&gt;</w:t>
      </w:r>
    </w:p>
    <w:p w14:paraId="21FAF3EF" w14:textId="77777777" w:rsidR="00197A74" w:rsidRDefault="00197A74" w:rsidP="00197A74">
      <w:pPr>
        <w:pStyle w:val="af7"/>
      </w:pPr>
      <w:r>
        <w:t xml:space="preserve">      &lt;mat-icon&gt;info&lt;/mat-icon&gt;</w:t>
      </w:r>
    </w:p>
    <w:p w14:paraId="336CE23B" w14:textId="77777777" w:rsidR="00197A74" w:rsidRDefault="00197A74" w:rsidP="00197A74">
      <w:pPr>
        <w:pStyle w:val="af7"/>
      </w:pPr>
      <w:r>
        <w:t xml:space="preserve">      Информация о книге</w:t>
      </w:r>
    </w:p>
    <w:p w14:paraId="732FB311" w14:textId="77777777" w:rsidR="00197A74" w:rsidRDefault="00197A74" w:rsidP="00197A74">
      <w:pPr>
        <w:pStyle w:val="af7"/>
      </w:pPr>
      <w:r>
        <w:t xml:space="preserve">    &lt;/button&gt;</w:t>
      </w:r>
    </w:p>
    <w:p w14:paraId="07F597E1" w14:textId="77777777" w:rsidR="00197A74" w:rsidRDefault="00197A74" w:rsidP="00197A74">
      <w:pPr>
        <w:pStyle w:val="af7"/>
      </w:pPr>
      <w:r>
        <w:lastRenderedPageBreak/>
        <w:t xml:space="preserve">  }</w:t>
      </w:r>
    </w:p>
    <w:p w14:paraId="73D03A39" w14:textId="77777777" w:rsidR="00197A74" w:rsidRDefault="00197A74" w:rsidP="00197A74">
      <w:pPr>
        <w:pStyle w:val="af7"/>
      </w:pPr>
      <w:r>
        <w:t xml:space="preserve">  @if (isEditButtonVisible()) {</w:t>
      </w:r>
    </w:p>
    <w:p w14:paraId="16569259" w14:textId="77777777" w:rsidR="00197A74" w:rsidRDefault="00197A74" w:rsidP="00197A74">
      <w:pPr>
        <w:pStyle w:val="af7"/>
      </w:pPr>
      <w:r>
        <w:t xml:space="preserve">    &lt;button mat-menu-item (click)="emitEditEvent()"&gt;</w:t>
      </w:r>
    </w:p>
    <w:p w14:paraId="12391AB4" w14:textId="77777777" w:rsidR="00197A74" w:rsidRDefault="00197A74" w:rsidP="00197A74">
      <w:pPr>
        <w:pStyle w:val="af7"/>
      </w:pPr>
      <w:r>
        <w:t xml:space="preserve">      &lt;mat-icon&gt;edit&lt;/mat-icon&gt;</w:t>
      </w:r>
    </w:p>
    <w:p w14:paraId="33C231F9" w14:textId="77777777" w:rsidR="00197A74" w:rsidRDefault="00197A74" w:rsidP="00197A74">
      <w:pPr>
        <w:pStyle w:val="af7"/>
      </w:pPr>
      <w:r>
        <w:t xml:space="preserve">      Редактировать детали</w:t>
      </w:r>
    </w:p>
    <w:p w14:paraId="3C03FB58" w14:textId="77777777" w:rsidR="00197A74" w:rsidRDefault="00197A74" w:rsidP="00197A74">
      <w:pPr>
        <w:pStyle w:val="af7"/>
      </w:pPr>
      <w:r>
        <w:t xml:space="preserve">    &lt;/button&gt;</w:t>
      </w:r>
    </w:p>
    <w:p w14:paraId="7FCE294B" w14:textId="77777777" w:rsidR="00197A74" w:rsidRDefault="00197A74" w:rsidP="00197A74">
      <w:pPr>
        <w:pStyle w:val="af7"/>
      </w:pPr>
      <w:r>
        <w:t xml:space="preserve">  }</w:t>
      </w:r>
    </w:p>
    <w:p w14:paraId="231329A5" w14:textId="77777777" w:rsidR="00197A74" w:rsidRDefault="00197A74" w:rsidP="00197A74">
      <w:pPr>
        <w:pStyle w:val="af7"/>
      </w:pPr>
      <w:r>
        <w:t xml:space="preserve">  @if (isDeleteButtonVisible()) {</w:t>
      </w:r>
    </w:p>
    <w:p w14:paraId="31315B1C" w14:textId="77777777" w:rsidR="00197A74" w:rsidRDefault="00197A74" w:rsidP="00197A74">
      <w:pPr>
        <w:pStyle w:val="af7"/>
      </w:pPr>
      <w:r>
        <w:t xml:space="preserve">    &lt;button mat-menu-item (click)="emitDeleteEvent()"&gt;</w:t>
      </w:r>
    </w:p>
    <w:p w14:paraId="4D81158A" w14:textId="77777777" w:rsidR="00197A74" w:rsidRDefault="00197A74" w:rsidP="00197A74">
      <w:pPr>
        <w:pStyle w:val="af7"/>
      </w:pPr>
      <w:r>
        <w:t xml:space="preserve">      &lt;mat-icon&gt;delete&lt;/mat-icon&gt;</w:t>
      </w:r>
    </w:p>
    <w:p w14:paraId="6C243D33" w14:textId="77777777" w:rsidR="00197A74" w:rsidRDefault="00197A74" w:rsidP="00197A74">
      <w:pPr>
        <w:pStyle w:val="af7"/>
      </w:pPr>
      <w:r>
        <w:t xml:space="preserve">      Удалить</w:t>
      </w:r>
    </w:p>
    <w:p w14:paraId="454CC736" w14:textId="77777777" w:rsidR="00197A74" w:rsidRDefault="00197A74" w:rsidP="00197A74">
      <w:pPr>
        <w:pStyle w:val="af7"/>
      </w:pPr>
      <w:r>
        <w:t xml:space="preserve">    &lt;/button&gt;</w:t>
      </w:r>
    </w:p>
    <w:p w14:paraId="2D833BDC" w14:textId="77777777" w:rsidR="00197A74" w:rsidRDefault="00197A74" w:rsidP="00197A74">
      <w:pPr>
        <w:pStyle w:val="af7"/>
      </w:pPr>
      <w:r>
        <w:t xml:space="preserve">  }</w:t>
      </w:r>
    </w:p>
    <w:p w14:paraId="1E9C2736" w14:textId="77777777" w:rsidR="00197A74" w:rsidRDefault="00197A74" w:rsidP="00197A74">
      <w:pPr>
        <w:pStyle w:val="af7"/>
      </w:pPr>
      <w:r>
        <w:t>&lt;/mat-menu&gt;</w:t>
      </w:r>
    </w:p>
    <w:p w14:paraId="77055043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book-grid-item.component.scss:</w:t>
      </w:r>
    </w:p>
    <w:p w14:paraId="21E50244" w14:textId="77777777" w:rsidR="00197A74" w:rsidRDefault="00197A74" w:rsidP="00197A74">
      <w:pPr>
        <w:pStyle w:val="af7"/>
      </w:pPr>
      <w:r>
        <w:t>@use 'variables';</w:t>
      </w:r>
    </w:p>
    <w:p w14:paraId="6994C224" w14:textId="77777777" w:rsidR="00197A74" w:rsidRDefault="00197A74" w:rsidP="00197A74">
      <w:pPr>
        <w:pStyle w:val="af7"/>
      </w:pPr>
    </w:p>
    <w:p w14:paraId="0AE8DE4F" w14:textId="77777777" w:rsidR="00197A74" w:rsidRDefault="00197A74" w:rsidP="00197A74">
      <w:pPr>
        <w:pStyle w:val="af7"/>
      </w:pPr>
      <w:r>
        <w:t>:host {</w:t>
      </w:r>
    </w:p>
    <w:p w14:paraId="22A54083" w14:textId="77777777" w:rsidR="00197A74" w:rsidRDefault="00197A74" w:rsidP="00197A74">
      <w:pPr>
        <w:pStyle w:val="af7"/>
      </w:pPr>
      <w:r>
        <w:t xml:space="preserve">  position: relative;</w:t>
      </w:r>
    </w:p>
    <w:p w14:paraId="38A8A3D4" w14:textId="77777777" w:rsidR="00197A74" w:rsidRDefault="00197A74" w:rsidP="00197A74">
      <w:pPr>
        <w:pStyle w:val="af7"/>
      </w:pPr>
      <w:r>
        <w:t xml:space="preserve">  display: flex;</w:t>
      </w:r>
    </w:p>
    <w:p w14:paraId="38A1C55F" w14:textId="77777777" w:rsidR="00197A74" w:rsidRDefault="00197A74" w:rsidP="00197A74">
      <w:pPr>
        <w:pStyle w:val="af7"/>
      </w:pPr>
      <w:r>
        <w:t xml:space="preserve">  flex-direction: column;</w:t>
      </w:r>
    </w:p>
    <w:p w14:paraId="311DA0AF" w14:textId="77777777" w:rsidR="00197A74" w:rsidRDefault="00197A74" w:rsidP="00197A74">
      <w:pPr>
        <w:pStyle w:val="af7"/>
      </w:pPr>
      <w:r>
        <w:t xml:space="preserve">  min-width: variables.$thumbnail-width;</w:t>
      </w:r>
    </w:p>
    <w:p w14:paraId="58AA24E0" w14:textId="77777777" w:rsidR="00197A74" w:rsidRDefault="00197A74" w:rsidP="00197A74">
      <w:pPr>
        <w:pStyle w:val="af7"/>
      </w:pPr>
      <w:r>
        <w:t xml:space="preserve">  width: variables.$thumbnail-width;</w:t>
      </w:r>
    </w:p>
    <w:p w14:paraId="12559446" w14:textId="77777777" w:rsidR="00197A74" w:rsidRDefault="00197A74" w:rsidP="00197A74">
      <w:pPr>
        <w:pStyle w:val="af7"/>
      </w:pPr>
      <w:r>
        <w:t xml:space="preserve">  height: variables.$thumbnail-height;</w:t>
      </w:r>
    </w:p>
    <w:p w14:paraId="7825EE4F" w14:textId="77777777" w:rsidR="00197A74" w:rsidRDefault="00197A74" w:rsidP="00197A74">
      <w:pPr>
        <w:pStyle w:val="af7"/>
      </w:pPr>
      <w:r>
        <w:t xml:space="preserve">  padding: 1em;</w:t>
      </w:r>
    </w:p>
    <w:p w14:paraId="62344555" w14:textId="77777777" w:rsidR="00197A74" w:rsidRDefault="00197A74" w:rsidP="00197A74">
      <w:pPr>
        <w:pStyle w:val="af7"/>
      </w:pPr>
      <w:r>
        <w:t xml:space="preserve">  border-radius: 2em;</w:t>
      </w:r>
    </w:p>
    <w:p w14:paraId="0A54B8CE" w14:textId="77777777" w:rsidR="00197A74" w:rsidRDefault="00197A74" w:rsidP="00197A74">
      <w:pPr>
        <w:pStyle w:val="af7"/>
      </w:pPr>
      <w:r>
        <w:t xml:space="preserve">  cursor: pointer;</w:t>
      </w:r>
    </w:p>
    <w:p w14:paraId="6F427207" w14:textId="77777777" w:rsidR="00197A74" w:rsidRDefault="00197A74" w:rsidP="00197A74">
      <w:pPr>
        <w:pStyle w:val="af7"/>
      </w:pPr>
    </w:p>
    <w:p w14:paraId="631D6369" w14:textId="77777777" w:rsidR="00197A74" w:rsidRDefault="00197A74" w:rsidP="00197A74">
      <w:pPr>
        <w:pStyle w:val="af7"/>
      </w:pPr>
      <w:r>
        <w:t xml:space="preserve">  img {</w:t>
      </w:r>
    </w:p>
    <w:p w14:paraId="797BB07F" w14:textId="77777777" w:rsidR="00197A74" w:rsidRDefault="00197A74" w:rsidP="00197A74">
      <w:pPr>
        <w:pStyle w:val="af7"/>
      </w:pPr>
      <w:r>
        <w:t xml:space="preserve">    object-fit: cover;</w:t>
      </w:r>
    </w:p>
    <w:p w14:paraId="192EF3EC" w14:textId="77777777" w:rsidR="00197A74" w:rsidRDefault="00197A74" w:rsidP="00197A74">
      <w:pPr>
        <w:pStyle w:val="af7"/>
      </w:pPr>
      <w:r>
        <w:t xml:space="preserve">    overflow: hidden;</w:t>
      </w:r>
    </w:p>
    <w:p w14:paraId="39505AE9" w14:textId="77777777" w:rsidR="00197A74" w:rsidRDefault="00197A74" w:rsidP="00197A74">
      <w:pPr>
        <w:pStyle w:val="af7"/>
      </w:pPr>
      <w:r>
        <w:t xml:space="preserve">    min-width: 100%;</w:t>
      </w:r>
    </w:p>
    <w:p w14:paraId="5ABC5CA2" w14:textId="77777777" w:rsidR="00197A74" w:rsidRDefault="00197A74" w:rsidP="00197A74">
      <w:pPr>
        <w:pStyle w:val="af7"/>
      </w:pPr>
      <w:r>
        <w:t xml:space="preserve">    width: 100%;</w:t>
      </w:r>
    </w:p>
    <w:p w14:paraId="073A9157" w14:textId="77777777" w:rsidR="00197A74" w:rsidRDefault="00197A74" w:rsidP="00197A74">
      <w:pPr>
        <w:pStyle w:val="af7"/>
      </w:pPr>
      <w:r>
        <w:t xml:space="preserve">    height: 100%;</w:t>
      </w:r>
    </w:p>
    <w:p w14:paraId="6CE66BF4" w14:textId="77777777" w:rsidR="00197A74" w:rsidRDefault="00197A74" w:rsidP="00197A74">
      <w:pPr>
        <w:pStyle w:val="af7"/>
      </w:pPr>
      <w:r>
        <w:t xml:space="preserve">  }</w:t>
      </w:r>
    </w:p>
    <w:p w14:paraId="5EC85611" w14:textId="77777777" w:rsidR="00197A74" w:rsidRDefault="00197A74" w:rsidP="00197A74">
      <w:pPr>
        <w:pStyle w:val="af7"/>
      </w:pPr>
    </w:p>
    <w:p w14:paraId="469AAFB4" w14:textId="77777777" w:rsidR="00197A74" w:rsidRDefault="00197A74" w:rsidP="00197A74">
      <w:pPr>
        <w:pStyle w:val="af7"/>
      </w:pPr>
      <w:r>
        <w:t xml:space="preserve">  .info-container {</w:t>
      </w:r>
    </w:p>
    <w:p w14:paraId="37536AF3" w14:textId="77777777" w:rsidR="00197A74" w:rsidRDefault="00197A74" w:rsidP="00197A74">
      <w:pPr>
        <w:pStyle w:val="af7"/>
      </w:pPr>
      <w:r>
        <w:t xml:space="preserve">    display: flex;</w:t>
      </w:r>
    </w:p>
    <w:p w14:paraId="163ACEF6" w14:textId="77777777" w:rsidR="00197A74" w:rsidRDefault="00197A74" w:rsidP="00197A74">
      <w:pPr>
        <w:pStyle w:val="af7"/>
      </w:pPr>
      <w:r>
        <w:t xml:space="preserve">    flex-direction: row;</w:t>
      </w:r>
    </w:p>
    <w:p w14:paraId="69226F4F" w14:textId="77777777" w:rsidR="00197A74" w:rsidRDefault="00197A74" w:rsidP="00197A74">
      <w:pPr>
        <w:pStyle w:val="af7"/>
      </w:pPr>
      <w:r>
        <w:t xml:space="preserve">    align-items: center;</w:t>
      </w:r>
    </w:p>
    <w:p w14:paraId="69150F86" w14:textId="77777777" w:rsidR="00197A74" w:rsidRDefault="00197A74" w:rsidP="00197A74">
      <w:pPr>
        <w:pStyle w:val="af7"/>
      </w:pPr>
    </w:p>
    <w:p w14:paraId="6801821C" w14:textId="77777777" w:rsidR="00197A74" w:rsidRDefault="00197A74" w:rsidP="00197A74">
      <w:pPr>
        <w:pStyle w:val="af7"/>
      </w:pPr>
      <w:r>
        <w:t xml:space="preserve">    .title {</w:t>
      </w:r>
    </w:p>
    <w:p w14:paraId="1CE964BC" w14:textId="77777777" w:rsidR="00197A74" w:rsidRDefault="00197A74" w:rsidP="00197A74">
      <w:pPr>
        <w:pStyle w:val="af7"/>
      </w:pPr>
      <w:r>
        <w:t xml:space="preserve">      overflow: hidden;</w:t>
      </w:r>
    </w:p>
    <w:p w14:paraId="40CA3DBD" w14:textId="77777777" w:rsidR="00197A74" w:rsidRDefault="00197A74" w:rsidP="00197A74">
      <w:pPr>
        <w:pStyle w:val="af7"/>
      </w:pPr>
      <w:r>
        <w:t xml:space="preserve">      white-space: nowrap;</w:t>
      </w:r>
    </w:p>
    <w:p w14:paraId="29AF5367" w14:textId="77777777" w:rsidR="00197A74" w:rsidRDefault="00197A74" w:rsidP="00197A74">
      <w:pPr>
        <w:pStyle w:val="af7"/>
      </w:pPr>
      <w:r>
        <w:t xml:space="preserve">      text-overflow: ellipsis;</w:t>
      </w:r>
    </w:p>
    <w:p w14:paraId="461F64CB" w14:textId="77777777" w:rsidR="00197A74" w:rsidRDefault="00197A74" w:rsidP="00197A74">
      <w:pPr>
        <w:pStyle w:val="af7"/>
      </w:pPr>
      <w:r>
        <w:t xml:space="preserve">      box-sizing: border-box;</w:t>
      </w:r>
    </w:p>
    <w:p w14:paraId="3D6A9970" w14:textId="77777777" w:rsidR="00197A74" w:rsidRDefault="00197A74" w:rsidP="00197A74">
      <w:pPr>
        <w:pStyle w:val="af7"/>
      </w:pPr>
      <w:r>
        <w:t xml:space="preserve">      flex: 1;</w:t>
      </w:r>
    </w:p>
    <w:p w14:paraId="3D8D216C" w14:textId="77777777" w:rsidR="00197A74" w:rsidRDefault="00197A74" w:rsidP="00197A74">
      <w:pPr>
        <w:pStyle w:val="af7"/>
      </w:pPr>
      <w:r>
        <w:t xml:space="preserve">      font-weight: 500;</w:t>
      </w:r>
    </w:p>
    <w:p w14:paraId="6A480DDD" w14:textId="77777777" w:rsidR="00197A74" w:rsidRDefault="00197A74" w:rsidP="00197A74">
      <w:pPr>
        <w:pStyle w:val="af7"/>
      </w:pPr>
      <w:r>
        <w:t xml:space="preserve">    }</w:t>
      </w:r>
    </w:p>
    <w:p w14:paraId="6948CB1F" w14:textId="77777777" w:rsidR="00197A74" w:rsidRDefault="00197A74" w:rsidP="00197A74">
      <w:pPr>
        <w:pStyle w:val="af7"/>
      </w:pPr>
      <w:r>
        <w:t xml:space="preserve">  }</w:t>
      </w:r>
    </w:p>
    <w:p w14:paraId="28A55D6C" w14:textId="77777777" w:rsidR="00197A74" w:rsidRDefault="00197A74" w:rsidP="00197A74">
      <w:pPr>
        <w:pStyle w:val="af7"/>
      </w:pPr>
    </w:p>
    <w:p w14:paraId="6AFDC70F" w14:textId="77777777" w:rsidR="00197A74" w:rsidRDefault="00197A74" w:rsidP="00197A74">
      <w:pPr>
        <w:pStyle w:val="af7"/>
      </w:pPr>
      <w:r>
        <w:t xml:space="preserve">  &amp;::before {</w:t>
      </w:r>
    </w:p>
    <w:p w14:paraId="24CA6796" w14:textId="77777777" w:rsidR="00197A74" w:rsidRDefault="00197A74" w:rsidP="00197A74">
      <w:pPr>
        <w:pStyle w:val="af7"/>
      </w:pPr>
      <w:r>
        <w:t xml:space="preserve">    top: 0;</w:t>
      </w:r>
    </w:p>
    <w:p w14:paraId="03F4B6F1" w14:textId="77777777" w:rsidR="00197A74" w:rsidRDefault="00197A74" w:rsidP="00197A74">
      <w:pPr>
        <w:pStyle w:val="af7"/>
      </w:pPr>
      <w:r>
        <w:t xml:space="preserve">    left: 0;</w:t>
      </w:r>
    </w:p>
    <w:p w14:paraId="5E1B0009" w14:textId="77777777" w:rsidR="00197A74" w:rsidRDefault="00197A74" w:rsidP="00197A74">
      <w:pPr>
        <w:pStyle w:val="af7"/>
      </w:pPr>
      <w:r>
        <w:t xml:space="preserve">    right: 0;</w:t>
      </w:r>
    </w:p>
    <w:p w14:paraId="4CDD33DB" w14:textId="77777777" w:rsidR="00197A74" w:rsidRDefault="00197A74" w:rsidP="00197A74">
      <w:pPr>
        <w:pStyle w:val="af7"/>
      </w:pPr>
      <w:r>
        <w:t xml:space="preserve">    bottom: 0;</w:t>
      </w:r>
    </w:p>
    <w:p w14:paraId="5D1B498D" w14:textId="77777777" w:rsidR="00197A74" w:rsidRDefault="00197A74" w:rsidP="00197A74">
      <w:pPr>
        <w:pStyle w:val="af7"/>
      </w:pPr>
      <w:r>
        <w:t xml:space="preserve">    position: absolute;</w:t>
      </w:r>
    </w:p>
    <w:p w14:paraId="7AE17CC3" w14:textId="77777777" w:rsidR="00197A74" w:rsidRDefault="00197A74" w:rsidP="00197A74">
      <w:pPr>
        <w:pStyle w:val="af7"/>
      </w:pPr>
      <w:r>
        <w:t xml:space="preserve">    content: '';</w:t>
      </w:r>
    </w:p>
    <w:p w14:paraId="377C3D2D" w14:textId="77777777" w:rsidR="00197A74" w:rsidRDefault="00197A74" w:rsidP="00197A74">
      <w:pPr>
        <w:pStyle w:val="af7"/>
      </w:pPr>
      <w:r>
        <w:t xml:space="preserve">    opacity: 0;</w:t>
      </w:r>
    </w:p>
    <w:p w14:paraId="3443B666" w14:textId="77777777" w:rsidR="00197A74" w:rsidRDefault="00197A74" w:rsidP="00197A74">
      <w:pPr>
        <w:pStyle w:val="af7"/>
      </w:pPr>
      <w:r>
        <w:t xml:space="preserve">    pointer-events: none;</w:t>
      </w:r>
    </w:p>
    <w:p w14:paraId="24B932BC" w14:textId="77777777" w:rsidR="00197A74" w:rsidRDefault="00197A74" w:rsidP="00197A74">
      <w:pPr>
        <w:pStyle w:val="af7"/>
      </w:pPr>
      <w:r>
        <w:t xml:space="preserve">    border-radius: 2em;</w:t>
      </w:r>
    </w:p>
    <w:p w14:paraId="6FDC1B4E" w14:textId="77777777" w:rsidR="00197A74" w:rsidRDefault="00197A74" w:rsidP="00197A74">
      <w:pPr>
        <w:pStyle w:val="af7"/>
      </w:pPr>
      <w:r>
        <w:t xml:space="preserve">  }</w:t>
      </w:r>
    </w:p>
    <w:p w14:paraId="6A106456" w14:textId="77777777" w:rsidR="00197A74" w:rsidRDefault="00197A74" w:rsidP="00197A74">
      <w:pPr>
        <w:pStyle w:val="af7"/>
      </w:pPr>
    </w:p>
    <w:p w14:paraId="11E631C1" w14:textId="77777777" w:rsidR="00197A74" w:rsidRDefault="00197A74" w:rsidP="00197A74">
      <w:pPr>
        <w:pStyle w:val="af7"/>
      </w:pPr>
      <w:r>
        <w:t xml:space="preserve">  &amp;:hover::before {</w:t>
      </w:r>
    </w:p>
    <w:p w14:paraId="470F6BEA" w14:textId="77777777" w:rsidR="00197A74" w:rsidRDefault="00197A74" w:rsidP="00197A74">
      <w:pPr>
        <w:pStyle w:val="af7"/>
      </w:pPr>
      <w:r>
        <w:t xml:space="preserve">    background-color: var(--mdc-list-list-item-hover-state-layer-color);</w:t>
      </w:r>
    </w:p>
    <w:p w14:paraId="35ABCFB1" w14:textId="77777777" w:rsidR="00197A74" w:rsidRDefault="00197A74" w:rsidP="00197A74">
      <w:pPr>
        <w:pStyle w:val="af7"/>
      </w:pPr>
      <w:r>
        <w:t xml:space="preserve">    opacity: var(--mdc-list-list-item-hover-state-layer-opacity);</w:t>
      </w:r>
    </w:p>
    <w:p w14:paraId="1B4B916B" w14:textId="77777777" w:rsidR="00197A74" w:rsidRDefault="00197A74" w:rsidP="00197A74">
      <w:pPr>
        <w:pStyle w:val="af7"/>
      </w:pPr>
      <w:r>
        <w:t xml:space="preserve">  }</w:t>
      </w:r>
    </w:p>
    <w:p w14:paraId="235524A8" w14:textId="01A09450" w:rsidR="00197A74" w:rsidRDefault="00197A74" w:rsidP="00197A74">
      <w:pPr>
        <w:pStyle w:val="af7"/>
      </w:pPr>
      <w:r>
        <w:t>}</w:t>
      </w:r>
    </w:p>
    <w:p w14:paraId="146C06A5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book-grid-item.component.ts:</w:t>
      </w:r>
    </w:p>
    <w:p w14:paraId="0F47919B" w14:textId="77777777" w:rsidR="00197A74" w:rsidRDefault="00197A74" w:rsidP="00197A74">
      <w:pPr>
        <w:pStyle w:val="af7"/>
      </w:pPr>
      <w:r>
        <w:t>import {</w:t>
      </w:r>
    </w:p>
    <w:p w14:paraId="47A99A7C" w14:textId="77777777" w:rsidR="00197A74" w:rsidRDefault="00197A74" w:rsidP="00197A74">
      <w:pPr>
        <w:pStyle w:val="af7"/>
      </w:pPr>
      <w:r>
        <w:t xml:space="preserve">  ChangeDetectionStrategy,</w:t>
      </w:r>
    </w:p>
    <w:p w14:paraId="50986335" w14:textId="77777777" w:rsidR="00197A74" w:rsidRDefault="00197A74" w:rsidP="00197A74">
      <w:pPr>
        <w:pStyle w:val="af7"/>
      </w:pPr>
      <w:r>
        <w:t xml:space="preserve">  Component,</w:t>
      </w:r>
    </w:p>
    <w:p w14:paraId="0122D222" w14:textId="77777777" w:rsidR="00197A74" w:rsidRDefault="00197A74" w:rsidP="00197A74">
      <w:pPr>
        <w:pStyle w:val="af7"/>
      </w:pPr>
      <w:r>
        <w:t xml:space="preserve">  HostListener,</w:t>
      </w:r>
    </w:p>
    <w:p w14:paraId="2FE408B7" w14:textId="77777777" w:rsidR="00197A74" w:rsidRDefault="00197A74" w:rsidP="00197A74">
      <w:pPr>
        <w:pStyle w:val="af7"/>
      </w:pPr>
      <w:r>
        <w:lastRenderedPageBreak/>
        <w:t xml:space="preserve">  input,</w:t>
      </w:r>
    </w:p>
    <w:p w14:paraId="5A2F2E52" w14:textId="77777777" w:rsidR="00197A74" w:rsidRDefault="00197A74" w:rsidP="00197A74">
      <w:pPr>
        <w:pStyle w:val="af7"/>
      </w:pPr>
      <w:r>
        <w:t xml:space="preserve">  output,</w:t>
      </w:r>
    </w:p>
    <w:p w14:paraId="5F10DCF6" w14:textId="77777777" w:rsidR="00197A74" w:rsidRDefault="00197A74" w:rsidP="00197A74">
      <w:pPr>
        <w:pStyle w:val="af7"/>
      </w:pPr>
      <w:r>
        <w:t>} from '@angular/core';</w:t>
      </w:r>
    </w:p>
    <w:p w14:paraId="24F9B15F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1A16417C" w14:textId="77777777" w:rsidR="00197A74" w:rsidRDefault="00197A74" w:rsidP="00197A74">
      <w:pPr>
        <w:pStyle w:val="af7"/>
      </w:pPr>
      <w:r>
        <w:t>import { MatIconAnchor } from '@angular/material/button';</w:t>
      </w:r>
    </w:p>
    <w:p w14:paraId="62DAFFD2" w14:textId="77777777" w:rsidR="00197A74" w:rsidRDefault="00197A74" w:rsidP="00197A74">
      <w:pPr>
        <w:pStyle w:val="af7"/>
      </w:pPr>
      <w:r>
        <w:t>import { MatMenu, MatMenuItem, MatMenuTrigger } from '@angular/material/menu';</w:t>
      </w:r>
    </w:p>
    <w:p w14:paraId="069509F6" w14:textId="77777777" w:rsidR="00197A74" w:rsidRDefault="00197A74" w:rsidP="00197A74">
      <w:pPr>
        <w:pStyle w:val="af7"/>
      </w:pPr>
      <w:r>
        <w:t>import { MatIcon } from '@angular/material/icon';</w:t>
      </w:r>
    </w:p>
    <w:p w14:paraId="1EABE0B6" w14:textId="77777777" w:rsidR="00197A74" w:rsidRDefault="00197A74" w:rsidP="00197A74">
      <w:pPr>
        <w:pStyle w:val="af7"/>
      </w:pPr>
      <w:r>
        <w:t>import { NgOptimizedImage } from '@angular/common';</w:t>
      </w:r>
    </w:p>
    <w:p w14:paraId="42D85E63" w14:textId="77777777" w:rsidR="00197A74" w:rsidRDefault="00197A74" w:rsidP="00197A74">
      <w:pPr>
        <w:pStyle w:val="af7"/>
      </w:pPr>
    </w:p>
    <w:p w14:paraId="01A9E59E" w14:textId="77777777" w:rsidR="00197A74" w:rsidRDefault="00197A74" w:rsidP="00197A74">
      <w:pPr>
        <w:pStyle w:val="af7"/>
      </w:pPr>
      <w:r>
        <w:t>@Component({</w:t>
      </w:r>
    </w:p>
    <w:p w14:paraId="6DDA9638" w14:textId="77777777" w:rsidR="00197A74" w:rsidRDefault="00197A74" w:rsidP="00197A74">
      <w:pPr>
        <w:pStyle w:val="af7"/>
      </w:pPr>
      <w:r>
        <w:t xml:space="preserve">  selector: 'app-book-grid-item',</w:t>
      </w:r>
    </w:p>
    <w:p w14:paraId="75C1C88B" w14:textId="77777777" w:rsidR="00197A74" w:rsidRDefault="00197A74" w:rsidP="00197A74">
      <w:pPr>
        <w:pStyle w:val="af7"/>
      </w:pPr>
      <w:r>
        <w:t xml:space="preserve">  templateUrl: './book-grid-item.component.html',</w:t>
      </w:r>
    </w:p>
    <w:p w14:paraId="26377EF3" w14:textId="77777777" w:rsidR="00197A74" w:rsidRDefault="00197A74" w:rsidP="00197A74">
      <w:pPr>
        <w:pStyle w:val="af7"/>
      </w:pPr>
      <w:r>
        <w:t xml:space="preserve">  styleUrl: './book-grid-item.component.scss',</w:t>
      </w:r>
    </w:p>
    <w:p w14:paraId="3A0DECE5" w14:textId="77777777" w:rsidR="00197A74" w:rsidRDefault="00197A74" w:rsidP="00197A74">
      <w:pPr>
        <w:pStyle w:val="af7"/>
      </w:pPr>
      <w:r>
        <w:t xml:space="preserve">  standalone: true,</w:t>
      </w:r>
    </w:p>
    <w:p w14:paraId="4345E502" w14:textId="77777777" w:rsidR="00197A74" w:rsidRDefault="00197A74" w:rsidP="00197A74">
      <w:pPr>
        <w:pStyle w:val="af7"/>
      </w:pPr>
      <w:r>
        <w:t xml:space="preserve">  imports: [</w:t>
      </w:r>
    </w:p>
    <w:p w14:paraId="6B6F5311" w14:textId="77777777" w:rsidR="00197A74" w:rsidRDefault="00197A74" w:rsidP="00197A74">
      <w:pPr>
        <w:pStyle w:val="af7"/>
      </w:pPr>
      <w:r>
        <w:t xml:space="preserve">    MatIconAnchor,</w:t>
      </w:r>
    </w:p>
    <w:p w14:paraId="28D2AF1C" w14:textId="77777777" w:rsidR="00197A74" w:rsidRDefault="00197A74" w:rsidP="00197A74">
      <w:pPr>
        <w:pStyle w:val="af7"/>
      </w:pPr>
      <w:r>
        <w:t xml:space="preserve">    MatMenuTrigger,</w:t>
      </w:r>
    </w:p>
    <w:p w14:paraId="3594896F" w14:textId="77777777" w:rsidR="00197A74" w:rsidRDefault="00197A74" w:rsidP="00197A74">
      <w:pPr>
        <w:pStyle w:val="af7"/>
      </w:pPr>
      <w:r>
        <w:t xml:space="preserve">    MatIcon,</w:t>
      </w:r>
    </w:p>
    <w:p w14:paraId="1E692D03" w14:textId="77777777" w:rsidR="00197A74" w:rsidRDefault="00197A74" w:rsidP="00197A74">
      <w:pPr>
        <w:pStyle w:val="af7"/>
      </w:pPr>
      <w:r>
        <w:t xml:space="preserve">    MatMenu,</w:t>
      </w:r>
    </w:p>
    <w:p w14:paraId="43F07CB8" w14:textId="77777777" w:rsidR="00197A74" w:rsidRDefault="00197A74" w:rsidP="00197A74">
      <w:pPr>
        <w:pStyle w:val="af7"/>
      </w:pPr>
      <w:r>
        <w:t xml:space="preserve">    NgOptimizedImage,</w:t>
      </w:r>
    </w:p>
    <w:p w14:paraId="7BED7442" w14:textId="77777777" w:rsidR="00197A74" w:rsidRDefault="00197A74" w:rsidP="00197A74">
      <w:pPr>
        <w:pStyle w:val="af7"/>
      </w:pPr>
      <w:r>
        <w:t xml:space="preserve">    MatMenuItem,</w:t>
      </w:r>
    </w:p>
    <w:p w14:paraId="5F920AE0" w14:textId="77777777" w:rsidR="00197A74" w:rsidRDefault="00197A74" w:rsidP="00197A74">
      <w:pPr>
        <w:pStyle w:val="af7"/>
      </w:pPr>
      <w:r>
        <w:t xml:space="preserve">  ],</w:t>
      </w:r>
    </w:p>
    <w:p w14:paraId="00B819C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31C2B2ED" w14:textId="77777777" w:rsidR="00197A74" w:rsidRDefault="00197A74" w:rsidP="00197A74">
      <w:pPr>
        <w:pStyle w:val="af7"/>
      </w:pPr>
      <w:r>
        <w:t>})</w:t>
      </w:r>
    </w:p>
    <w:p w14:paraId="155705B1" w14:textId="77777777" w:rsidR="00197A74" w:rsidRDefault="00197A74" w:rsidP="00197A74">
      <w:pPr>
        <w:pStyle w:val="af7"/>
      </w:pPr>
      <w:r>
        <w:t>export class BookGridItemComponent {</w:t>
      </w:r>
    </w:p>
    <w:p w14:paraId="4682233E" w14:textId="77777777" w:rsidR="00197A74" w:rsidRDefault="00197A74" w:rsidP="00197A74">
      <w:pPr>
        <w:pStyle w:val="af7"/>
      </w:pPr>
    </w:p>
    <w:p w14:paraId="098ECBBE" w14:textId="77777777" w:rsidR="00197A74" w:rsidRDefault="00197A74" w:rsidP="00197A74">
      <w:pPr>
        <w:pStyle w:val="af7"/>
      </w:pPr>
      <w:r>
        <w:t xml:space="preserve">  public bookItem = input.required&lt;BookDto&gt;();</w:t>
      </w:r>
    </w:p>
    <w:p w14:paraId="462AFB75" w14:textId="77777777" w:rsidR="00197A74" w:rsidRDefault="00197A74" w:rsidP="00197A74">
      <w:pPr>
        <w:pStyle w:val="af7"/>
      </w:pPr>
      <w:r>
        <w:t xml:space="preserve">  public isEditButtonVisible = input&lt;boolean&gt;(true);</w:t>
      </w:r>
    </w:p>
    <w:p w14:paraId="79FDA39F" w14:textId="77777777" w:rsidR="00197A74" w:rsidRDefault="00197A74" w:rsidP="00197A74">
      <w:pPr>
        <w:pStyle w:val="af7"/>
      </w:pPr>
      <w:r>
        <w:t xml:space="preserve">  public isDeleteButtonVisible = input&lt;boolean&gt;(true);</w:t>
      </w:r>
    </w:p>
    <w:p w14:paraId="127B0F17" w14:textId="77777777" w:rsidR="00197A74" w:rsidRDefault="00197A74" w:rsidP="00197A74">
      <w:pPr>
        <w:pStyle w:val="af7"/>
      </w:pPr>
      <w:r>
        <w:t xml:space="preserve">  public isInfoButtonVisible = input&lt;boolean&gt;(true);</w:t>
      </w:r>
    </w:p>
    <w:p w14:paraId="15FE9071" w14:textId="77777777" w:rsidR="00197A74" w:rsidRDefault="00197A74" w:rsidP="00197A74">
      <w:pPr>
        <w:pStyle w:val="af7"/>
      </w:pPr>
    </w:p>
    <w:p w14:paraId="61F80389" w14:textId="77777777" w:rsidR="00197A74" w:rsidRDefault="00197A74" w:rsidP="00197A74">
      <w:pPr>
        <w:pStyle w:val="af7"/>
      </w:pPr>
      <w:r>
        <w:t xml:space="preserve">  public openEvent = output();</w:t>
      </w:r>
    </w:p>
    <w:p w14:paraId="02AC795D" w14:textId="77777777" w:rsidR="00197A74" w:rsidRDefault="00197A74" w:rsidP="00197A74">
      <w:pPr>
        <w:pStyle w:val="af7"/>
      </w:pPr>
      <w:r>
        <w:t xml:space="preserve">  public infoEvent = output();</w:t>
      </w:r>
    </w:p>
    <w:p w14:paraId="2DB8890D" w14:textId="77777777" w:rsidR="00197A74" w:rsidRDefault="00197A74" w:rsidP="00197A74">
      <w:pPr>
        <w:pStyle w:val="af7"/>
      </w:pPr>
      <w:r>
        <w:t xml:space="preserve">  public editEvent = output();</w:t>
      </w:r>
    </w:p>
    <w:p w14:paraId="1B6E8E45" w14:textId="77777777" w:rsidR="00197A74" w:rsidRDefault="00197A74" w:rsidP="00197A74">
      <w:pPr>
        <w:pStyle w:val="af7"/>
      </w:pPr>
      <w:r>
        <w:t xml:space="preserve">  public deleteEvent = output();</w:t>
      </w:r>
    </w:p>
    <w:p w14:paraId="7B54AFAD" w14:textId="77777777" w:rsidR="00197A74" w:rsidRDefault="00197A74" w:rsidP="00197A74">
      <w:pPr>
        <w:pStyle w:val="af7"/>
      </w:pPr>
    </w:p>
    <w:p w14:paraId="7AE46C0A" w14:textId="77777777" w:rsidR="00197A74" w:rsidRDefault="00197A74" w:rsidP="00197A74">
      <w:pPr>
        <w:pStyle w:val="af7"/>
      </w:pPr>
      <w:r>
        <w:t xml:space="preserve">  @HostListener('click')</w:t>
      </w:r>
    </w:p>
    <w:p w14:paraId="2811C6ED" w14:textId="77777777" w:rsidR="00197A74" w:rsidRDefault="00197A74" w:rsidP="00197A74">
      <w:pPr>
        <w:pStyle w:val="af7"/>
      </w:pPr>
      <w:r>
        <w:t xml:space="preserve">  public emitOpenEvent(): void {</w:t>
      </w:r>
    </w:p>
    <w:p w14:paraId="4D093F59" w14:textId="77777777" w:rsidR="00197A74" w:rsidRDefault="00197A74" w:rsidP="00197A74">
      <w:pPr>
        <w:pStyle w:val="af7"/>
      </w:pPr>
      <w:r>
        <w:t xml:space="preserve">    this.openEvent.emit();</w:t>
      </w:r>
    </w:p>
    <w:p w14:paraId="76D01D95" w14:textId="77777777" w:rsidR="00197A74" w:rsidRDefault="00197A74" w:rsidP="00197A74">
      <w:pPr>
        <w:pStyle w:val="af7"/>
      </w:pPr>
      <w:r>
        <w:t xml:space="preserve">  }</w:t>
      </w:r>
    </w:p>
    <w:p w14:paraId="290BDEAF" w14:textId="77777777" w:rsidR="00197A74" w:rsidRDefault="00197A74" w:rsidP="00197A74">
      <w:pPr>
        <w:pStyle w:val="af7"/>
      </w:pPr>
    </w:p>
    <w:p w14:paraId="476A954C" w14:textId="77777777" w:rsidR="00197A74" w:rsidRDefault="00197A74" w:rsidP="00197A74">
      <w:pPr>
        <w:pStyle w:val="af7"/>
      </w:pPr>
      <w:r>
        <w:t xml:space="preserve">  public emitEditEvent(): void {</w:t>
      </w:r>
    </w:p>
    <w:p w14:paraId="5EEE6783" w14:textId="77777777" w:rsidR="00197A74" w:rsidRDefault="00197A74" w:rsidP="00197A74">
      <w:pPr>
        <w:pStyle w:val="af7"/>
      </w:pPr>
      <w:r>
        <w:t xml:space="preserve">    this.editEvent.emit();</w:t>
      </w:r>
    </w:p>
    <w:p w14:paraId="7B0603CC" w14:textId="77777777" w:rsidR="00197A74" w:rsidRDefault="00197A74" w:rsidP="00197A74">
      <w:pPr>
        <w:pStyle w:val="af7"/>
      </w:pPr>
      <w:r>
        <w:t xml:space="preserve">  }</w:t>
      </w:r>
    </w:p>
    <w:p w14:paraId="30CCA8F0" w14:textId="77777777" w:rsidR="00197A74" w:rsidRDefault="00197A74" w:rsidP="00197A74">
      <w:pPr>
        <w:pStyle w:val="af7"/>
      </w:pPr>
    </w:p>
    <w:p w14:paraId="3679D488" w14:textId="77777777" w:rsidR="00197A74" w:rsidRDefault="00197A74" w:rsidP="00197A74">
      <w:pPr>
        <w:pStyle w:val="af7"/>
      </w:pPr>
      <w:r>
        <w:t xml:space="preserve">  public emitDeleteEvent(): void {</w:t>
      </w:r>
    </w:p>
    <w:p w14:paraId="7ADB3AF9" w14:textId="77777777" w:rsidR="00197A74" w:rsidRDefault="00197A74" w:rsidP="00197A74">
      <w:pPr>
        <w:pStyle w:val="af7"/>
      </w:pPr>
      <w:r>
        <w:t xml:space="preserve">    this.deleteEvent.emit();</w:t>
      </w:r>
    </w:p>
    <w:p w14:paraId="47724CEE" w14:textId="77777777" w:rsidR="00197A74" w:rsidRDefault="00197A74" w:rsidP="00197A74">
      <w:pPr>
        <w:pStyle w:val="af7"/>
      </w:pPr>
      <w:r>
        <w:t xml:space="preserve">  }</w:t>
      </w:r>
    </w:p>
    <w:p w14:paraId="06FE24A6" w14:textId="77777777" w:rsidR="00197A74" w:rsidRDefault="00197A74" w:rsidP="00197A74">
      <w:pPr>
        <w:pStyle w:val="af7"/>
      </w:pPr>
    </w:p>
    <w:p w14:paraId="5ED0B424" w14:textId="77777777" w:rsidR="00197A74" w:rsidRDefault="00197A74" w:rsidP="00197A74">
      <w:pPr>
        <w:pStyle w:val="af7"/>
      </w:pPr>
      <w:r>
        <w:t xml:space="preserve">  public emitInfoClickEvent() {</w:t>
      </w:r>
    </w:p>
    <w:p w14:paraId="079BBFFE" w14:textId="77777777" w:rsidR="00197A74" w:rsidRDefault="00197A74" w:rsidP="00197A74">
      <w:pPr>
        <w:pStyle w:val="af7"/>
      </w:pPr>
      <w:r>
        <w:t xml:space="preserve">    this.infoEvent.emit();</w:t>
      </w:r>
    </w:p>
    <w:p w14:paraId="7D2130DC" w14:textId="77777777" w:rsidR="00197A74" w:rsidRDefault="00197A74" w:rsidP="00197A74">
      <w:pPr>
        <w:pStyle w:val="af7"/>
      </w:pPr>
      <w:r>
        <w:t xml:space="preserve">  }</w:t>
      </w:r>
    </w:p>
    <w:p w14:paraId="7D5C73F6" w14:textId="77777777" w:rsidR="00197A74" w:rsidRDefault="00197A74" w:rsidP="00197A74">
      <w:pPr>
        <w:pStyle w:val="af7"/>
      </w:pPr>
    </w:p>
    <w:p w14:paraId="5B9A28AB" w14:textId="4FA79699" w:rsidR="00197A74" w:rsidRDefault="00197A74" w:rsidP="00197A74">
      <w:pPr>
        <w:pStyle w:val="af7"/>
      </w:pPr>
      <w:r>
        <w:t>}</w:t>
      </w:r>
    </w:p>
    <w:p w14:paraId="44170E06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book-grid-view.component.html:</w:t>
      </w:r>
    </w:p>
    <w:p w14:paraId="4381D738" w14:textId="77777777" w:rsidR="00197A74" w:rsidRDefault="00197A74" w:rsidP="00197A74">
      <w:pPr>
        <w:pStyle w:val="af7"/>
      </w:pPr>
      <w:r>
        <w:t>@for (book of books(); track $index) {</w:t>
      </w:r>
    </w:p>
    <w:p w14:paraId="672A4D6B" w14:textId="77777777" w:rsidR="00197A74" w:rsidRDefault="00197A74" w:rsidP="00197A74">
      <w:pPr>
        <w:pStyle w:val="af7"/>
      </w:pPr>
      <w:r>
        <w:t xml:space="preserve">  &lt;app-book-grid-item</w:t>
      </w:r>
    </w:p>
    <w:p w14:paraId="5CE8E60C" w14:textId="77777777" w:rsidR="00197A74" w:rsidRDefault="00197A74" w:rsidP="00197A74">
      <w:pPr>
        <w:pStyle w:val="af7"/>
      </w:pPr>
      <w:r>
        <w:t xml:space="preserve">    [bookItem]="book"</w:t>
      </w:r>
    </w:p>
    <w:p w14:paraId="6DCE54F1" w14:textId="77777777" w:rsidR="00197A74" w:rsidRDefault="00197A74" w:rsidP="00197A74">
      <w:pPr>
        <w:pStyle w:val="af7"/>
      </w:pPr>
      <w:r>
        <w:t xml:space="preserve">    (openEvent)="emitOpenItemEvent(book)"</w:t>
      </w:r>
    </w:p>
    <w:p w14:paraId="1F9D81B0" w14:textId="77777777" w:rsidR="00197A74" w:rsidRDefault="00197A74" w:rsidP="00197A74">
      <w:pPr>
        <w:pStyle w:val="af7"/>
      </w:pPr>
      <w:r>
        <w:t xml:space="preserve">    (infoEvent)="emitInfoItemEvent(book)"</w:t>
      </w:r>
    </w:p>
    <w:p w14:paraId="7884F235" w14:textId="77777777" w:rsidR="00197A74" w:rsidRDefault="00197A74" w:rsidP="00197A74">
      <w:pPr>
        <w:pStyle w:val="af7"/>
      </w:pPr>
      <w:r>
        <w:t xml:space="preserve">    (editEvent)="emitEditItemEvent(book)"</w:t>
      </w:r>
    </w:p>
    <w:p w14:paraId="1F4CE114" w14:textId="77777777" w:rsidR="00197A74" w:rsidRDefault="00197A74" w:rsidP="00197A74">
      <w:pPr>
        <w:pStyle w:val="af7"/>
      </w:pPr>
      <w:r>
        <w:t xml:space="preserve">    (deleteEvent)="emitDeleteItemEvent(book)"</w:t>
      </w:r>
    </w:p>
    <w:p w14:paraId="63637FA0" w14:textId="77777777" w:rsidR="00197A74" w:rsidRDefault="00197A74" w:rsidP="00197A74">
      <w:pPr>
        <w:pStyle w:val="af7"/>
      </w:pPr>
      <w:r>
        <w:t xml:space="preserve">  &gt;&lt;/app-book-grid-item&gt;</w:t>
      </w:r>
    </w:p>
    <w:p w14:paraId="7B240246" w14:textId="77777777" w:rsidR="00197A74" w:rsidRDefault="00197A74" w:rsidP="00197A74">
      <w:pPr>
        <w:pStyle w:val="af7"/>
      </w:pPr>
      <w:r>
        <w:t>}</w:t>
      </w:r>
    </w:p>
    <w:p w14:paraId="33374560" w14:textId="42DBB7EB" w:rsidR="00197A74" w:rsidRDefault="00197A74" w:rsidP="00197A74">
      <w:pPr>
        <w:pStyle w:val="af7"/>
      </w:pPr>
      <w:r>
        <w:t>&lt;ng-content&gt;&lt;/ng-content&gt;</w:t>
      </w:r>
    </w:p>
    <w:p w14:paraId="6A6D34E9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book-grid-view.component.scss:</w:t>
      </w:r>
    </w:p>
    <w:p w14:paraId="7A93C1F5" w14:textId="77777777" w:rsidR="00197A74" w:rsidRDefault="00197A74" w:rsidP="00197A74">
      <w:pPr>
        <w:pStyle w:val="af7"/>
      </w:pPr>
      <w:r>
        <w:t>@use 'variables';</w:t>
      </w:r>
    </w:p>
    <w:p w14:paraId="1184C2C0" w14:textId="77777777" w:rsidR="00197A74" w:rsidRDefault="00197A74" w:rsidP="00197A74">
      <w:pPr>
        <w:pStyle w:val="af7"/>
      </w:pPr>
    </w:p>
    <w:p w14:paraId="2D300536" w14:textId="77777777" w:rsidR="00197A74" w:rsidRDefault="00197A74" w:rsidP="00197A74">
      <w:pPr>
        <w:pStyle w:val="af7"/>
      </w:pPr>
      <w:r>
        <w:t>:host {</w:t>
      </w:r>
    </w:p>
    <w:p w14:paraId="2644AAB5" w14:textId="77777777" w:rsidR="00197A74" w:rsidRDefault="00197A74" w:rsidP="00197A74">
      <w:pPr>
        <w:pStyle w:val="af7"/>
      </w:pPr>
      <w:r>
        <w:t xml:space="preserve">  display: grid;</w:t>
      </w:r>
    </w:p>
    <w:p w14:paraId="33559D2C" w14:textId="77777777" w:rsidR="00197A74" w:rsidRDefault="00197A74" w:rsidP="00197A74">
      <w:pPr>
        <w:pStyle w:val="af7"/>
      </w:pPr>
      <w:r>
        <w:t xml:space="preserve">  grid-template-columns: repeat(</w:t>
      </w:r>
    </w:p>
    <w:p w14:paraId="767B7C65" w14:textId="77777777" w:rsidR="00197A74" w:rsidRDefault="00197A74" w:rsidP="00197A74">
      <w:pPr>
        <w:pStyle w:val="af7"/>
      </w:pPr>
      <w:r>
        <w:t xml:space="preserve">    auto-fit,</w:t>
      </w:r>
    </w:p>
    <w:p w14:paraId="7A601F9B" w14:textId="77777777" w:rsidR="00197A74" w:rsidRDefault="00197A74" w:rsidP="00197A74">
      <w:pPr>
        <w:pStyle w:val="af7"/>
      </w:pPr>
      <w:r>
        <w:t xml:space="preserve">    minmax(variables.$thumbnail-width, auto)</w:t>
      </w:r>
    </w:p>
    <w:p w14:paraId="54A97352" w14:textId="77777777" w:rsidR="00197A74" w:rsidRDefault="00197A74" w:rsidP="00197A74">
      <w:pPr>
        <w:pStyle w:val="af7"/>
      </w:pPr>
      <w:r>
        <w:lastRenderedPageBreak/>
        <w:t xml:space="preserve">  );</w:t>
      </w:r>
    </w:p>
    <w:p w14:paraId="03B9EDEE" w14:textId="77777777" w:rsidR="00197A74" w:rsidRDefault="00197A74" w:rsidP="00197A74">
      <w:pPr>
        <w:pStyle w:val="af7"/>
      </w:pPr>
      <w:r>
        <w:t xml:space="preserve">  grid-template-rows: repeat(2, minmax(variables.$thumbnail-height, auto));</w:t>
      </w:r>
    </w:p>
    <w:p w14:paraId="0EE96E79" w14:textId="77777777" w:rsidR="00197A74" w:rsidRDefault="00197A74" w:rsidP="00197A74">
      <w:pPr>
        <w:pStyle w:val="af7"/>
      </w:pPr>
      <w:r>
        <w:t xml:space="preserve">  margin: 1em;</w:t>
      </w:r>
    </w:p>
    <w:p w14:paraId="2C3FD57A" w14:textId="77777777" w:rsidR="00197A74" w:rsidRDefault="00197A74" w:rsidP="00197A74">
      <w:pPr>
        <w:pStyle w:val="af7"/>
      </w:pPr>
      <w:r>
        <w:t xml:space="preserve">  padding: 2em;</w:t>
      </w:r>
    </w:p>
    <w:p w14:paraId="27ED61AB" w14:textId="77777777" w:rsidR="00197A74" w:rsidRDefault="00197A74" w:rsidP="00197A74">
      <w:pPr>
        <w:pStyle w:val="af7"/>
      </w:pPr>
      <w:r>
        <w:t xml:space="preserve">  grid-gap: 2em;</w:t>
      </w:r>
    </w:p>
    <w:p w14:paraId="58C8A760" w14:textId="77777777" w:rsidR="00197A74" w:rsidRDefault="00197A74" w:rsidP="00197A74">
      <w:pPr>
        <w:pStyle w:val="af7"/>
      </w:pPr>
      <w:r>
        <w:t xml:space="preserve">  justify-content: space-around;</w:t>
      </w:r>
    </w:p>
    <w:p w14:paraId="70D3C8C3" w14:textId="7CD8EB9D" w:rsidR="00197A74" w:rsidRDefault="00197A74" w:rsidP="00197A74">
      <w:pPr>
        <w:pStyle w:val="af7"/>
      </w:pPr>
      <w:r>
        <w:t>}</w:t>
      </w:r>
    </w:p>
    <w:p w14:paraId="07C9D43C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book-grid-view.component.ts:</w:t>
      </w:r>
    </w:p>
    <w:p w14:paraId="64DFAAC8" w14:textId="77777777" w:rsidR="00197A74" w:rsidRDefault="00197A74" w:rsidP="00197A74">
      <w:pPr>
        <w:pStyle w:val="af7"/>
      </w:pPr>
      <w:r>
        <w:t>import {</w:t>
      </w:r>
    </w:p>
    <w:p w14:paraId="73A7A234" w14:textId="77777777" w:rsidR="00197A74" w:rsidRDefault="00197A74" w:rsidP="00197A74">
      <w:pPr>
        <w:pStyle w:val="af7"/>
      </w:pPr>
      <w:r>
        <w:t xml:space="preserve">  AfterViewInit,</w:t>
      </w:r>
    </w:p>
    <w:p w14:paraId="0106A625" w14:textId="77777777" w:rsidR="00197A74" w:rsidRDefault="00197A74" w:rsidP="00197A74">
      <w:pPr>
        <w:pStyle w:val="af7"/>
      </w:pPr>
      <w:r>
        <w:t xml:space="preserve">  ChangeDetectionStrategy,</w:t>
      </w:r>
    </w:p>
    <w:p w14:paraId="772099A7" w14:textId="77777777" w:rsidR="00197A74" w:rsidRDefault="00197A74" w:rsidP="00197A74">
      <w:pPr>
        <w:pStyle w:val="af7"/>
      </w:pPr>
      <w:r>
        <w:t xml:space="preserve">  Component,</w:t>
      </w:r>
    </w:p>
    <w:p w14:paraId="38B38F0F" w14:textId="77777777" w:rsidR="00197A74" w:rsidRDefault="00197A74" w:rsidP="00197A74">
      <w:pPr>
        <w:pStyle w:val="af7"/>
      </w:pPr>
      <w:r>
        <w:t xml:space="preserve">  DestroyRef,</w:t>
      </w:r>
    </w:p>
    <w:p w14:paraId="5B840D56" w14:textId="77777777" w:rsidR="00197A74" w:rsidRDefault="00197A74" w:rsidP="00197A74">
      <w:pPr>
        <w:pStyle w:val="af7"/>
      </w:pPr>
      <w:r>
        <w:t xml:space="preserve">  ElementRef,</w:t>
      </w:r>
    </w:p>
    <w:p w14:paraId="740082BE" w14:textId="77777777" w:rsidR="00197A74" w:rsidRDefault="00197A74" w:rsidP="00197A74">
      <w:pPr>
        <w:pStyle w:val="af7"/>
      </w:pPr>
      <w:r>
        <w:t xml:space="preserve">  EventEmitter,</w:t>
      </w:r>
    </w:p>
    <w:p w14:paraId="52A49F72" w14:textId="77777777" w:rsidR="00197A74" w:rsidRDefault="00197A74" w:rsidP="00197A74">
      <w:pPr>
        <w:pStyle w:val="af7"/>
      </w:pPr>
      <w:r>
        <w:t xml:space="preserve">  Output,</w:t>
      </w:r>
    </w:p>
    <w:p w14:paraId="1085ABF6" w14:textId="77777777" w:rsidR="00197A74" w:rsidRDefault="00197A74" w:rsidP="00197A74">
      <w:pPr>
        <w:pStyle w:val="af7"/>
      </w:pPr>
      <w:r>
        <w:t xml:space="preserve">  input,</w:t>
      </w:r>
    </w:p>
    <w:p w14:paraId="7322C425" w14:textId="77777777" w:rsidR="00197A74" w:rsidRDefault="00197A74" w:rsidP="00197A74">
      <w:pPr>
        <w:pStyle w:val="af7"/>
      </w:pPr>
      <w:r>
        <w:t xml:space="preserve">  output,</w:t>
      </w:r>
    </w:p>
    <w:p w14:paraId="17CBC019" w14:textId="77777777" w:rsidR="00197A74" w:rsidRDefault="00197A74" w:rsidP="00197A74">
      <w:pPr>
        <w:pStyle w:val="af7"/>
      </w:pPr>
      <w:r>
        <w:t>} from '@angular/core';</w:t>
      </w:r>
    </w:p>
    <w:p w14:paraId="7E952DE9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3C0F31A4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2DF02CEE" w14:textId="77777777" w:rsidR="00197A74" w:rsidRDefault="00197A74" w:rsidP="00197A74">
      <w:pPr>
        <w:pStyle w:val="af7"/>
      </w:pPr>
      <w:r>
        <w:t>import { debounceTime, fromEvent } from 'rxjs';</w:t>
      </w:r>
    </w:p>
    <w:p w14:paraId="71F883D2" w14:textId="77777777" w:rsidR="00197A74" w:rsidRDefault="00197A74" w:rsidP="00197A74">
      <w:pPr>
        <w:pStyle w:val="af7"/>
      </w:pPr>
      <w:r>
        <w:t>import { BookGridItemComponent } from '@core/components/book-grid-item/book-grid-item.component';</w:t>
      </w:r>
    </w:p>
    <w:p w14:paraId="65E5F590" w14:textId="77777777" w:rsidR="00197A74" w:rsidRDefault="00197A74" w:rsidP="00197A74">
      <w:pPr>
        <w:pStyle w:val="af7"/>
      </w:pPr>
    </w:p>
    <w:p w14:paraId="420A9344" w14:textId="77777777" w:rsidR="00197A74" w:rsidRDefault="00197A74" w:rsidP="00197A74">
      <w:pPr>
        <w:pStyle w:val="af7"/>
      </w:pPr>
      <w:r>
        <w:t>@Component({</w:t>
      </w:r>
    </w:p>
    <w:p w14:paraId="2AC07E82" w14:textId="77777777" w:rsidR="00197A74" w:rsidRDefault="00197A74" w:rsidP="00197A74">
      <w:pPr>
        <w:pStyle w:val="af7"/>
      </w:pPr>
      <w:r>
        <w:t xml:space="preserve">  selector: 'app-book-grid-view',</w:t>
      </w:r>
    </w:p>
    <w:p w14:paraId="35C1FCCC" w14:textId="77777777" w:rsidR="00197A74" w:rsidRDefault="00197A74" w:rsidP="00197A74">
      <w:pPr>
        <w:pStyle w:val="af7"/>
      </w:pPr>
      <w:r>
        <w:t xml:space="preserve">  templateUrl: './book-grid-view.component.html',</w:t>
      </w:r>
    </w:p>
    <w:p w14:paraId="6E0BE118" w14:textId="77777777" w:rsidR="00197A74" w:rsidRDefault="00197A74" w:rsidP="00197A74">
      <w:pPr>
        <w:pStyle w:val="af7"/>
      </w:pPr>
      <w:r>
        <w:t xml:space="preserve">  styleUrl: './book-grid-view.component.scss',</w:t>
      </w:r>
    </w:p>
    <w:p w14:paraId="58C73E64" w14:textId="77777777" w:rsidR="00197A74" w:rsidRDefault="00197A74" w:rsidP="00197A74">
      <w:pPr>
        <w:pStyle w:val="af7"/>
      </w:pPr>
      <w:r>
        <w:t xml:space="preserve">  standalone: true,</w:t>
      </w:r>
    </w:p>
    <w:p w14:paraId="6EB17916" w14:textId="77777777" w:rsidR="00197A74" w:rsidRDefault="00197A74" w:rsidP="00197A74">
      <w:pPr>
        <w:pStyle w:val="af7"/>
      </w:pPr>
      <w:r>
        <w:t xml:space="preserve">  imports: [</w:t>
      </w:r>
    </w:p>
    <w:p w14:paraId="297F3D60" w14:textId="77777777" w:rsidR="00197A74" w:rsidRDefault="00197A74" w:rsidP="00197A74">
      <w:pPr>
        <w:pStyle w:val="af7"/>
      </w:pPr>
      <w:r>
        <w:t xml:space="preserve">    BookGridItemComponent,</w:t>
      </w:r>
    </w:p>
    <w:p w14:paraId="1162536F" w14:textId="77777777" w:rsidR="00197A74" w:rsidRDefault="00197A74" w:rsidP="00197A74">
      <w:pPr>
        <w:pStyle w:val="af7"/>
      </w:pPr>
      <w:r>
        <w:t xml:space="preserve">  ],</w:t>
      </w:r>
    </w:p>
    <w:p w14:paraId="04278EB6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7C9A973B" w14:textId="77777777" w:rsidR="00197A74" w:rsidRDefault="00197A74" w:rsidP="00197A74">
      <w:pPr>
        <w:pStyle w:val="af7"/>
      </w:pPr>
      <w:r>
        <w:t>})</w:t>
      </w:r>
    </w:p>
    <w:p w14:paraId="51A8BEB3" w14:textId="77777777" w:rsidR="00197A74" w:rsidRDefault="00197A74" w:rsidP="00197A74">
      <w:pPr>
        <w:pStyle w:val="af7"/>
      </w:pPr>
      <w:r>
        <w:t>export class BookGridViewComponent implements AfterViewInit {</w:t>
      </w:r>
    </w:p>
    <w:p w14:paraId="51A8B411" w14:textId="77777777" w:rsidR="00197A74" w:rsidRDefault="00197A74" w:rsidP="00197A74">
      <w:pPr>
        <w:pStyle w:val="af7"/>
      </w:pPr>
    </w:p>
    <w:p w14:paraId="5010BE40" w14:textId="77777777" w:rsidR="00197A74" w:rsidRDefault="00197A74" w:rsidP="00197A74">
      <w:pPr>
        <w:pStyle w:val="af7"/>
      </w:pPr>
      <w:r>
        <w:t xml:space="preserve">  protected readonly RESIZE_DEBOUNCE_TIME = 200;</w:t>
      </w:r>
    </w:p>
    <w:p w14:paraId="2D5F816E" w14:textId="77777777" w:rsidR="00197A74" w:rsidRDefault="00197A74" w:rsidP="00197A74">
      <w:pPr>
        <w:pStyle w:val="af7"/>
      </w:pPr>
    </w:p>
    <w:p w14:paraId="43F52D2E" w14:textId="77777777" w:rsidR="00197A74" w:rsidRDefault="00197A74" w:rsidP="00197A74">
      <w:pPr>
        <w:pStyle w:val="af7"/>
      </w:pPr>
      <w:r>
        <w:t xml:space="preserve">  public books = input.required&lt;BookDto[]&gt;();</w:t>
      </w:r>
    </w:p>
    <w:p w14:paraId="2FD31DD8" w14:textId="77777777" w:rsidR="00197A74" w:rsidRDefault="00197A74" w:rsidP="00197A74">
      <w:pPr>
        <w:pStyle w:val="af7"/>
      </w:pPr>
    </w:p>
    <w:p w14:paraId="512CC308" w14:textId="77777777" w:rsidR="00197A74" w:rsidRDefault="00197A74" w:rsidP="00197A74">
      <w:pPr>
        <w:pStyle w:val="af7"/>
      </w:pPr>
      <w:r>
        <w:t xml:space="preserve">  public openItemEvent = output&lt;BookDto&gt;();</w:t>
      </w:r>
    </w:p>
    <w:p w14:paraId="3D42E266" w14:textId="77777777" w:rsidR="00197A74" w:rsidRDefault="00197A74" w:rsidP="00197A74">
      <w:pPr>
        <w:pStyle w:val="af7"/>
      </w:pPr>
      <w:r>
        <w:t xml:space="preserve">  public infoItemEvent = output&lt;BookDto&gt;();</w:t>
      </w:r>
    </w:p>
    <w:p w14:paraId="49F42A63" w14:textId="77777777" w:rsidR="00197A74" w:rsidRDefault="00197A74" w:rsidP="00197A74">
      <w:pPr>
        <w:pStyle w:val="af7"/>
      </w:pPr>
      <w:r>
        <w:t xml:space="preserve">  public editItemEvent = output&lt;BookDto&gt;();</w:t>
      </w:r>
    </w:p>
    <w:p w14:paraId="370AEECF" w14:textId="77777777" w:rsidR="00197A74" w:rsidRDefault="00197A74" w:rsidP="00197A74">
      <w:pPr>
        <w:pStyle w:val="af7"/>
      </w:pPr>
      <w:r>
        <w:t xml:space="preserve">  public deleteItemEvent = output&lt;BookDto&gt;();</w:t>
      </w:r>
    </w:p>
    <w:p w14:paraId="397842AE" w14:textId="77777777" w:rsidR="00197A74" w:rsidRDefault="00197A74" w:rsidP="00197A74">
      <w:pPr>
        <w:pStyle w:val="af7"/>
      </w:pPr>
    </w:p>
    <w:p w14:paraId="55A2F1FD" w14:textId="77777777" w:rsidR="00197A74" w:rsidRDefault="00197A74" w:rsidP="00197A74">
      <w:pPr>
        <w:pStyle w:val="af7"/>
      </w:pPr>
      <w:r>
        <w:t xml:space="preserve">  @Output()</w:t>
      </w:r>
    </w:p>
    <w:p w14:paraId="672A5C83" w14:textId="77777777" w:rsidR="00197A74" w:rsidRDefault="00197A74" w:rsidP="00197A74">
      <w:pPr>
        <w:pStyle w:val="af7"/>
      </w:pPr>
      <w:r>
        <w:t xml:space="preserve">  public numOfVisibleItemsChangeEvent = new EventEmitter&lt;number&gt;();</w:t>
      </w:r>
    </w:p>
    <w:p w14:paraId="5F2BF31E" w14:textId="77777777" w:rsidR="00197A74" w:rsidRDefault="00197A74" w:rsidP="00197A74">
      <w:pPr>
        <w:pStyle w:val="af7"/>
      </w:pPr>
    </w:p>
    <w:p w14:paraId="341AA476" w14:textId="77777777" w:rsidR="00197A74" w:rsidRDefault="00197A74" w:rsidP="00197A74">
      <w:pPr>
        <w:pStyle w:val="af7"/>
      </w:pPr>
      <w:r>
        <w:t xml:space="preserve">  constructor(</w:t>
      </w:r>
    </w:p>
    <w:p w14:paraId="7D23FF2E" w14:textId="77777777" w:rsidR="00197A74" w:rsidRDefault="00197A74" w:rsidP="00197A74">
      <w:pPr>
        <w:pStyle w:val="af7"/>
      </w:pPr>
      <w:r>
        <w:t xml:space="preserve">    private readonly _hostElement: ElementRef,</w:t>
      </w:r>
    </w:p>
    <w:p w14:paraId="69019061" w14:textId="77777777" w:rsidR="00197A74" w:rsidRDefault="00197A74" w:rsidP="00197A74">
      <w:pPr>
        <w:pStyle w:val="af7"/>
      </w:pPr>
      <w:r>
        <w:t xml:space="preserve">    private readonly _destroyRef: DestroyRef</w:t>
      </w:r>
    </w:p>
    <w:p w14:paraId="7C0CBF10" w14:textId="77777777" w:rsidR="00197A74" w:rsidRDefault="00197A74" w:rsidP="00197A74">
      <w:pPr>
        <w:pStyle w:val="af7"/>
      </w:pPr>
      <w:r>
        <w:t xml:space="preserve">  ) {}</w:t>
      </w:r>
    </w:p>
    <w:p w14:paraId="100AC340" w14:textId="77777777" w:rsidR="00197A74" w:rsidRDefault="00197A74" w:rsidP="00197A74">
      <w:pPr>
        <w:pStyle w:val="af7"/>
      </w:pPr>
    </w:p>
    <w:p w14:paraId="07F11A3D" w14:textId="77777777" w:rsidR="00197A74" w:rsidRDefault="00197A74" w:rsidP="00197A74">
      <w:pPr>
        <w:pStyle w:val="af7"/>
      </w:pPr>
      <w:r>
        <w:t xml:space="preserve">  public ngAfterViewInit(): void {</w:t>
      </w:r>
    </w:p>
    <w:p w14:paraId="47883B2D" w14:textId="77777777" w:rsidR="00197A74" w:rsidRDefault="00197A74" w:rsidP="00197A74">
      <w:pPr>
        <w:pStyle w:val="af7"/>
      </w:pPr>
      <w:r>
        <w:t xml:space="preserve">    fromEvent(window, 'resize')</w:t>
      </w:r>
    </w:p>
    <w:p w14:paraId="5052FCD9" w14:textId="77777777" w:rsidR="00197A74" w:rsidRDefault="00197A74" w:rsidP="00197A74">
      <w:pPr>
        <w:pStyle w:val="af7"/>
      </w:pPr>
      <w:r>
        <w:t xml:space="preserve">      .pipe(</w:t>
      </w:r>
    </w:p>
    <w:p w14:paraId="1ABADFF5" w14:textId="77777777" w:rsidR="00197A74" w:rsidRDefault="00197A74" w:rsidP="00197A74">
      <w:pPr>
        <w:pStyle w:val="af7"/>
      </w:pPr>
      <w:r>
        <w:t xml:space="preserve">        debounceTime(this.RESIZE_DEBOUNCE_TIME),</w:t>
      </w:r>
    </w:p>
    <w:p w14:paraId="0E2E8CA7" w14:textId="77777777" w:rsidR="00197A74" w:rsidRDefault="00197A74" w:rsidP="00197A74">
      <w:pPr>
        <w:pStyle w:val="af7"/>
      </w:pPr>
      <w:r>
        <w:t xml:space="preserve">        takeUntilDestroyed(this._destroyRef)</w:t>
      </w:r>
    </w:p>
    <w:p w14:paraId="2AD6A38F" w14:textId="77777777" w:rsidR="00197A74" w:rsidRDefault="00197A74" w:rsidP="00197A74">
      <w:pPr>
        <w:pStyle w:val="af7"/>
      </w:pPr>
      <w:r>
        <w:t xml:space="preserve">      )</w:t>
      </w:r>
    </w:p>
    <w:p w14:paraId="074D63F8" w14:textId="77777777" w:rsidR="00197A74" w:rsidRDefault="00197A74" w:rsidP="00197A74">
      <w:pPr>
        <w:pStyle w:val="af7"/>
      </w:pPr>
      <w:r>
        <w:t xml:space="preserve">      .subscribe(() =&gt;</w:t>
      </w:r>
    </w:p>
    <w:p w14:paraId="3F00CB5B" w14:textId="77777777" w:rsidR="00197A74" w:rsidRDefault="00197A74" w:rsidP="00197A74">
      <w:pPr>
        <w:pStyle w:val="af7"/>
      </w:pPr>
      <w:r>
        <w:t xml:space="preserve">        this.numOfVisibleItemsChangeEvent.emit(this._calculateGridItemCount())</w:t>
      </w:r>
    </w:p>
    <w:p w14:paraId="1C86269F" w14:textId="77777777" w:rsidR="00197A74" w:rsidRDefault="00197A74" w:rsidP="00197A74">
      <w:pPr>
        <w:pStyle w:val="af7"/>
      </w:pPr>
      <w:r>
        <w:t xml:space="preserve">      );</w:t>
      </w:r>
    </w:p>
    <w:p w14:paraId="61845CF4" w14:textId="77777777" w:rsidR="00197A74" w:rsidRDefault="00197A74" w:rsidP="00197A74">
      <w:pPr>
        <w:pStyle w:val="af7"/>
      </w:pPr>
      <w:r>
        <w:t xml:space="preserve">    this.numOfVisibleItemsChangeEvent.emit(this._calculateGridItemCount());</w:t>
      </w:r>
    </w:p>
    <w:p w14:paraId="2DEEE983" w14:textId="77777777" w:rsidR="00197A74" w:rsidRDefault="00197A74" w:rsidP="00197A74">
      <w:pPr>
        <w:pStyle w:val="af7"/>
      </w:pPr>
      <w:r>
        <w:t xml:space="preserve">  }</w:t>
      </w:r>
    </w:p>
    <w:p w14:paraId="41811D82" w14:textId="77777777" w:rsidR="00197A74" w:rsidRDefault="00197A74" w:rsidP="00197A74">
      <w:pPr>
        <w:pStyle w:val="af7"/>
      </w:pPr>
    </w:p>
    <w:p w14:paraId="1155D2AE" w14:textId="77777777" w:rsidR="00197A74" w:rsidRDefault="00197A74" w:rsidP="00197A74">
      <w:pPr>
        <w:pStyle w:val="af7"/>
      </w:pPr>
      <w:r>
        <w:t xml:space="preserve">  public emitOpenItemEvent(book: BookDto): void {</w:t>
      </w:r>
    </w:p>
    <w:p w14:paraId="24801782" w14:textId="77777777" w:rsidR="00197A74" w:rsidRDefault="00197A74" w:rsidP="00197A74">
      <w:pPr>
        <w:pStyle w:val="af7"/>
      </w:pPr>
      <w:r>
        <w:t xml:space="preserve">    this.openItemEvent.emit(book);</w:t>
      </w:r>
    </w:p>
    <w:p w14:paraId="611295D7" w14:textId="77777777" w:rsidR="00197A74" w:rsidRDefault="00197A74" w:rsidP="00197A74">
      <w:pPr>
        <w:pStyle w:val="af7"/>
      </w:pPr>
      <w:r>
        <w:t xml:space="preserve">  }</w:t>
      </w:r>
    </w:p>
    <w:p w14:paraId="210B3B1D" w14:textId="77777777" w:rsidR="00197A74" w:rsidRDefault="00197A74" w:rsidP="00197A74">
      <w:pPr>
        <w:pStyle w:val="af7"/>
      </w:pPr>
    </w:p>
    <w:p w14:paraId="46E7917D" w14:textId="77777777" w:rsidR="00197A74" w:rsidRDefault="00197A74" w:rsidP="00197A74">
      <w:pPr>
        <w:pStyle w:val="af7"/>
      </w:pPr>
      <w:r>
        <w:t xml:space="preserve">  public emitInfoItemEvent(book: BookDto) {</w:t>
      </w:r>
    </w:p>
    <w:p w14:paraId="3CC54CF7" w14:textId="77777777" w:rsidR="00197A74" w:rsidRDefault="00197A74" w:rsidP="00197A74">
      <w:pPr>
        <w:pStyle w:val="af7"/>
      </w:pPr>
      <w:r>
        <w:t xml:space="preserve">    this.infoItemEvent.emit(book);</w:t>
      </w:r>
    </w:p>
    <w:p w14:paraId="7826706D" w14:textId="77777777" w:rsidR="00197A74" w:rsidRDefault="00197A74" w:rsidP="00197A74">
      <w:pPr>
        <w:pStyle w:val="af7"/>
      </w:pPr>
      <w:r>
        <w:t xml:space="preserve">  }</w:t>
      </w:r>
    </w:p>
    <w:p w14:paraId="75B3F77C" w14:textId="77777777" w:rsidR="00197A74" w:rsidRDefault="00197A74" w:rsidP="00197A74">
      <w:pPr>
        <w:pStyle w:val="af7"/>
      </w:pPr>
    </w:p>
    <w:p w14:paraId="142A53D9" w14:textId="77777777" w:rsidR="00197A74" w:rsidRDefault="00197A74" w:rsidP="00197A74">
      <w:pPr>
        <w:pStyle w:val="af7"/>
      </w:pPr>
      <w:r>
        <w:t xml:space="preserve">  public emitEditItemEvent(book: BookDto): void {</w:t>
      </w:r>
    </w:p>
    <w:p w14:paraId="36DF72CA" w14:textId="77777777" w:rsidR="00197A74" w:rsidRDefault="00197A74" w:rsidP="00197A74">
      <w:pPr>
        <w:pStyle w:val="af7"/>
      </w:pPr>
      <w:r>
        <w:t xml:space="preserve">    this.editItemEvent.emit(book);</w:t>
      </w:r>
    </w:p>
    <w:p w14:paraId="354389BF" w14:textId="77777777" w:rsidR="00197A74" w:rsidRDefault="00197A74" w:rsidP="00197A74">
      <w:pPr>
        <w:pStyle w:val="af7"/>
      </w:pPr>
      <w:r>
        <w:lastRenderedPageBreak/>
        <w:t xml:space="preserve">  }</w:t>
      </w:r>
    </w:p>
    <w:p w14:paraId="7B084078" w14:textId="77777777" w:rsidR="00197A74" w:rsidRDefault="00197A74" w:rsidP="00197A74">
      <w:pPr>
        <w:pStyle w:val="af7"/>
      </w:pPr>
    </w:p>
    <w:p w14:paraId="069E44DE" w14:textId="77777777" w:rsidR="00197A74" w:rsidRDefault="00197A74" w:rsidP="00197A74">
      <w:pPr>
        <w:pStyle w:val="af7"/>
      </w:pPr>
      <w:r>
        <w:t xml:space="preserve">  public emitDeleteItemEvent(book: BookDto): void {</w:t>
      </w:r>
    </w:p>
    <w:p w14:paraId="00C4A323" w14:textId="77777777" w:rsidR="00197A74" w:rsidRDefault="00197A74" w:rsidP="00197A74">
      <w:pPr>
        <w:pStyle w:val="af7"/>
      </w:pPr>
      <w:r>
        <w:t xml:space="preserve">    this.deleteItemEvent.emit(book);</w:t>
      </w:r>
    </w:p>
    <w:p w14:paraId="12B328D2" w14:textId="77777777" w:rsidR="00197A74" w:rsidRDefault="00197A74" w:rsidP="00197A74">
      <w:pPr>
        <w:pStyle w:val="af7"/>
      </w:pPr>
      <w:r>
        <w:t xml:space="preserve">  }</w:t>
      </w:r>
    </w:p>
    <w:p w14:paraId="7E31AF1E" w14:textId="77777777" w:rsidR="00197A74" w:rsidRDefault="00197A74" w:rsidP="00197A74">
      <w:pPr>
        <w:pStyle w:val="af7"/>
      </w:pPr>
    </w:p>
    <w:p w14:paraId="53180B65" w14:textId="77777777" w:rsidR="00197A74" w:rsidRDefault="00197A74" w:rsidP="00197A74">
      <w:pPr>
        <w:pStyle w:val="af7"/>
      </w:pPr>
      <w:r>
        <w:t xml:space="preserve">  private _calculateGridItemCount(): number {</w:t>
      </w:r>
    </w:p>
    <w:p w14:paraId="5C79FCBA" w14:textId="77777777" w:rsidR="00197A74" w:rsidRDefault="00197A74" w:rsidP="00197A74">
      <w:pPr>
        <w:pStyle w:val="af7"/>
      </w:pPr>
      <w:r>
        <w:t xml:space="preserve">    const hostStyles = getComputedStyle(this._hostElement.nativeElement);</w:t>
      </w:r>
    </w:p>
    <w:p w14:paraId="4EE16002" w14:textId="77777777" w:rsidR="00197A74" w:rsidRDefault="00197A74" w:rsidP="00197A74">
      <w:pPr>
        <w:pStyle w:val="af7"/>
      </w:pPr>
      <w:r>
        <w:t xml:space="preserve">    const rowCount = hostStyles.gridTemplateRows.split(' ').length;</w:t>
      </w:r>
    </w:p>
    <w:p w14:paraId="372D10E8" w14:textId="77777777" w:rsidR="00197A74" w:rsidRDefault="00197A74" w:rsidP="00197A74">
      <w:pPr>
        <w:pStyle w:val="af7"/>
      </w:pPr>
      <w:r>
        <w:t xml:space="preserve">    const colCount = hostStyles.gridTemplateColumns.split(' ').length;</w:t>
      </w:r>
    </w:p>
    <w:p w14:paraId="56EE6880" w14:textId="77777777" w:rsidR="00197A74" w:rsidRDefault="00197A74" w:rsidP="00197A74">
      <w:pPr>
        <w:pStyle w:val="af7"/>
      </w:pPr>
      <w:r>
        <w:t xml:space="preserve">    return rowCount * colCount;</w:t>
      </w:r>
    </w:p>
    <w:p w14:paraId="132BD6A3" w14:textId="77777777" w:rsidR="00197A74" w:rsidRDefault="00197A74" w:rsidP="00197A74">
      <w:pPr>
        <w:pStyle w:val="af7"/>
      </w:pPr>
      <w:r>
        <w:t xml:space="preserve">  }</w:t>
      </w:r>
    </w:p>
    <w:p w14:paraId="13D5E06B" w14:textId="77777777" w:rsidR="00197A74" w:rsidRDefault="00197A74" w:rsidP="00197A74">
      <w:pPr>
        <w:pStyle w:val="af7"/>
      </w:pPr>
    </w:p>
    <w:p w14:paraId="518B9655" w14:textId="37C27660" w:rsidR="00197A74" w:rsidRDefault="00197A74" w:rsidP="00197A74">
      <w:pPr>
        <w:pStyle w:val="af7"/>
      </w:pPr>
      <w:r>
        <w:t>}</w:t>
      </w:r>
    </w:p>
    <w:p w14:paraId="731311B8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book-list-item.component.html:</w:t>
      </w:r>
    </w:p>
    <w:p w14:paraId="3D9BADB0" w14:textId="77777777" w:rsidR="00197A74" w:rsidRDefault="00197A74" w:rsidP="00197A74">
      <w:pPr>
        <w:pStyle w:val="af7"/>
      </w:pPr>
      <w:r>
        <w:t>&lt;div class="thumbnail-container"&gt;</w:t>
      </w:r>
    </w:p>
    <w:p w14:paraId="18631DDE" w14:textId="77777777" w:rsidR="00197A74" w:rsidRDefault="00197A74" w:rsidP="00197A74">
      <w:pPr>
        <w:pStyle w:val="af7"/>
      </w:pPr>
      <w:r>
        <w:t xml:space="preserve">  &lt;img [ngSrc]="image()" alt="No thumbnail" fill /&gt;</w:t>
      </w:r>
    </w:p>
    <w:p w14:paraId="2D7D9AD3" w14:textId="77777777" w:rsidR="00197A74" w:rsidRDefault="00197A74" w:rsidP="00197A74">
      <w:pPr>
        <w:pStyle w:val="af7"/>
      </w:pPr>
      <w:r>
        <w:t xml:space="preserve">  @if (showProgression &amp;&amp; progressionValue()) {</w:t>
      </w:r>
    </w:p>
    <w:p w14:paraId="46A96DF0" w14:textId="77777777" w:rsidR="00197A74" w:rsidRDefault="00197A74" w:rsidP="00197A74">
      <w:pPr>
        <w:pStyle w:val="af7"/>
      </w:pPr>
      <w:r>
        <w:t xml:space="preserve">    &lt;mat-progress-bar [value]="progressionValue()"&gt;&lt;/mat-progress-bar&gt;</w:t>
      </w:r>
    </w:p>
    <w:p w14:paraId="6CEB6F7E" w14:textId="77777777" w:rsidR="00197A74" w:rsidRDefault="00197A74" w:rsidP="00197A74">
      <w:pPr>
        <w:pStyle w:val="af7"/>
      </w:pPr>
      <w:r>
        <w:t xml:space="preserve">  }</w:t>
      </w:r>
    </w:p>
    <w:p w14:paraId="1F2136C7" w14:textId="77777777" w:rsidR="00197A74" w:rsidRDefault="00197A74" w:rsidP="00197A74">
      <w:pPr>
        <w:pStyle w:val="af7"/>
      </w:pPr>
      <w:r>
        <w:t>&lt;/div&gt;</w:t>
      </w:r>
    </w:p>
    <w:p w14:paraId="583F2976" w14:textId="77777777" w:rsidR="00197A74" w:rsidRDefault="00197A74" w:rsidP="00197A74">
      <w:pPr>
        <w:pStyle w:val="af7"/>
      </w:pPr>
      <w:r>
        <w:t>&lt;div class="info" [class.handset]="isHandset()"&gt;</w:t>
      </w:r>
    </w:p>
    <w:p w14:paraId="0A26846A" w14:textId="77777777" w:rsidR="00197A74" w:rsidRDefault="00197A74" w:rsidP="00197A74">
      <w:pPr>
        <w:pStyle w:val="af7"/>
      </w:pPr>
      <w:r>
        <w:t xml:space="preserve">  &lt;div class="book-title"&gt;{{ bookItem().documentDetails.title || '-' }}&lt;/div&gt;</w:t>
      </w:r>
    </w:p>
    <w:p w14:paraId="02B2833E" w14:textId="77777777" w:rsidR="00197A74" w:rsidRDefault="00197A74" w:rsidP="00197A74">
      <w:pPr>
        <w:pStyle w:val="af7"/>
      </w:pPr>
    </w:p>
    <w:p w14:paraId="1561A5DC" w14:textId="77777777" w:rsidR="00197A74" w:rsidRDefault="00197A74" w:rsidP="00197A74">
      <w:pPr>
        <w:pStyle w:val="af7"/>
      </w:pPr>
      <w:r>
        <w:t xml:space="preserve">  @if (!isHandset()) {</w:t>
      </w:r>
    </w:p>
    <w:p w14:paraId="5E24B593" w14:textId="77777777" w:rsidR="00197A74" w:rsidRDefault="00197A74" w:rsidP="00197A74">
      <w:pPr>
        <w:pStyle w:val="af7"/>
      </w:pPr>
      <w:r>
        <w:t xml:space="preserve">    &lt;div class="property-item"&gt;</w:t>
      </w:r>
    </w:p>
    <w:p w14:paraId="4156B247" w14:textId="77777777" w:rsidR="00197A74" w:rsidRDefault="00197A74" w:rsidP="00197A74">
      <w:pPr>
        <w:pStyle w:val="af7"/>
      </w:pPr>
      <w:r>
        <w:t xml:space="preserve">      &lt;span class="name"&gt;Автор(ы)&lt;/span&gt;</w:t>
      </w:r>
    </w:p>
    <w:p w14:paraId="36021A85" w14:textId="77777777" w:rsidR="00197A74" w:rsidRDefault="00197A74" w:rsidP="00197A74">
      <w:pPr>
        <w:pStyle w:val="af7"/>
      </w:pPr>
      <w:r>
        <w:t xml:space="preserve">      &lt;span class="value"&gt;{{ bookItem().documentDetails.authors || '-' }}&lt;/span&gt;</w:t>
      </w:r>
    </w:p>
    <w:p w14:paraId="09C03A29" w14:textId="77777777" w:rsidR="00197A74" w:rsidRDefault="00197A74" w:rsidP="00197A74">
      <w:pPr>
        <w:pStyle w:val="af7"/>
      </w:pPr>
      <w:r>
        <w:t xml:space="preserve">    &lt;/div&gt;</w:t>
      </w:r>
    </w:p>
    <w:p w14:paraId="2E83E234" w14:textId="77777777" w:rsidR="00197A74" w:rsidRDefault="00197A74" w:rsidP="00197A74">
      <w:pPr>
        <w:pStyle w:val="af7"/>
      </w:pPr>
      <w:r>
        <w:t xml:space="preserve">    &lt;div class="property-item"&gt;</w:t>
      </w:r>
    </w:p>
    <w:p w14:paraId="1489BE48" w14:textId="77777777" w:rsidR="00197A74" w:rsidRDefault="00197A74" w:rsidP="00197A74">
      <w:pPr>
        <w:pStyle w:val="af7"/>
      </w:pPr>
      <w:r>
        <w:t xml:space="preserve">      &lt;span class="name"&gt;Издатель&lt;/span&gt;</w:t>
      </w:r>
    </w:p>
    <w:p w14:paraId="03559E63" w14:textId="77777777" w:rsidR="00197A74" w:rsidRDefault="00197A74" w:rsidP="00197A74">
      <w:pPr>
        <w:pStyle w:val="af7"/>
      </w:pPr>
      <w:r>
        <w:t xml:space="preserve">      &lt;span class="value"&gt;{{ bookItem().documentDetails.publisherName || '-' }}&lt;/span&gt;</w:t>
      </w:r>
    </w:p>
    <w:p w14:paraId="06A9E15C" w14:textId="77777777" w:rsidR="00197A74" w:rsidRDefault="00197A74" w:rsidP="00197A74">
      <w:pPr>
        <w:pStyle w:val="af7"/>
      </w:pPr>
      <w:r>
        <w:t xml:space="preserve">    &lt;/div&gt;</w:t>
      </w:r>
    </w:p>
    <w:p w14:paraId="3E372C09" w14:textId="77777777" w:rsidR="00197A74" w:rsidRDefault="00197A74" w:rsidP="00197A74">
      <w:pPr>
        <w:pStyle w:val="af7"/>
      </w:pPr>
      <w:r>
        <w:t xml:space="preserve">    &lt;div class="property-item"&gt;</w:t>
      </w:r>
    </w:p>
    <w:p w14:paraId="65A13626" w14:textId="77777777" w:rsidR="00197A74" w:rsidRDefault="00197A74" w:rsidP="00197A74">
      <w:pPr>
        <w:pStyle w:val="af7"/>
      </w:pPr>
      <w:r>
        <w:t xml:space="preserve">      &lt;span class="name"&gt;Общее время&lt;/span&gt;</w:t>
      </w:r>
    </w:p>
    <w:p w14:paraId="74A74AAF" w14:textId="77777777" w:rsidR="00197A74" w:rsidRDefault="00197A74" w:rsidP="00197A74">
      <w:pPr>
        <w:pStyle w:val="af7"/>
      </w:pPr>
      <w:r>
        <w:t xml:space="preserve">      &lt;span class="value"&gt;{{ totalReadingTime() }}&lt;/span&gt;</w:t>
      </w:r>
    </w:p>
    <w:p w14:paraId="50E91794" w14:textId="77777777" w:rsidR="00197A74" w:rsidRDefault="00197A74" w:rsidP="00197A74">
      <w:pPr>
        <w:pStyle w:val="af7"/>
      </w:pPr>
      <w:r>
        <w:t xml:space="preserve">    &lt;/div&gt;</w:t>
      </w:r>
    </w:p>
    <w:p w14:paraId="193A7A49" w14:textId="77777777" w:rsidR="00197A74" w:rsidRDefault="00197A74" w:rsidP="00197A74">
      <w:pPr>
        <w:pStyle w:val="af7"/>
      </w:pPr>
      <w:r>
        <w:t xml:space="preserve">    &lt;div class="property-item"&gt;</w:t>
      </w:r>
    </w:p>
    <w:p w14:paraId="7371FD1C" w14:textId="77777777" w:rsidR="00197A74" w:rsidRDefault="00197A74" w:rsidP="00197A74">
      <w:pPr>
        <w:pStyle w:val="af7"/>
      </w:pPr>
      <w:r>
        <w:t xml:space="preserve">      &lt;span class="name"&gt;Посл. время открытия&lt;/span&gt;</w:t>
      </w:r>
    </w:p>
    <w:p w14:paraId="77081D05" w14:textId="77777777" w:rsidR="00197A74" w:rsidRDefault="00197A74" w:rsidP="00197A74">
      <w:pPr>
        <w:pStyle w:val="af7"/>
      </w:pPr>
      <w:r>
        <w:t xml:space="preserve">      &lt;span class="value"&gt;{{ recentAccessTime() }}&lt;/span&gt;</w:t>
      </w:r>
    </w:p>
    <w:p w14:paraId="0D4E40C8" w14:textId="77777777" w:rsidR="00197A74" w:rsidRDefault="00197A74" w:rsidP="00197A74">
      <w:pPr>
        <w:pStyle w:val="af7"/>
      </w:pPr>
      <w:r>
        <w:t xml:space="preserve">    &lt;/div&gt;</w:t>
      </w:r>
    </w:p>
    <w:p w14:paraId="0E17E4CB" w14:textId="77777777" w:rsidR="00197A74" w:rsidRDefault="00197A74" w:rsidP="00197A74">
      <w:pPr>
        <w:pStyle w:val="af7"/>
      </w:pPr>
    </w:p>
    <w:p w14:paraId="45B0F2B3" w14:textId="77777777" w:rsidR="00197A74" w:rsidRDefault="00197A74" w:rsidP="00197A74">
      <w:pPr>
        <w:pStyle w:val="af7"/>
      </w:pPr>
      <w:r>
        <w:t xml:space="preserve">    &lt;div class="actions"&gt;</w:t>
      </w:r>
    </w:p>
    <w:p w14:paraId="305B8449" w14:textId="77777777" w:rsidR="00197A74" w:rsidRDefault="00197A74" w:rsidP="00197A74">
      <w:pPr>
        <w:pStyle w:val="af7"/>
      </w:pPr>
      <w:r>
        <w:t xml:space="preserve">      @if (showEditButton) {</w:t>
      </w:r>
    </w:p>
    <w:p w14:paraId="41EEB465" w14:textId="77777777" w:rsidR="00197A74" w:rsidRDefault="00197A74" w:rsidP="00197A74">
      <w:pPr>
        <w:pStyle w:val="af7"/>
      </w:pPr>
      <w:r>
        <w:t xml:space="preserve">        &lt;button mat-icon-button (click)="handleEditEvent($event)"&gt;</w:t>
      </w:r>
    </w:p>
    <w:p w14:paraId="7D8B524A" w14:textId="77777777" w:rsidR="00197A74" w:rsidRDefault="00197A74" w:rsidP="00197A74">
      <w:pPr>
        <w:pStyle w:val="af7"/>
      </w:pPr>
      <w:r>
        <w:t xml:space="preserve">          &lt;mat-icon&gt;edit&lt;/mat-icon&gt;</w:t>
      </w:r>
    </w:p>
    <w:p w14:paraId="64E0EBA6" w14:textId="77777777" w:rsidR="00197A74" w:rsidRDefault="00197A74" w:rsidP="00197A74">
      <w:pPr>
        <w:pStyle w:val="af7"/>
      </w:pPr>
      <w:r>
        <w:t xml:space="preserve">        &lt;/button&gt;</w:t>
      </w:r>
    </w:p>
    <w:p w14:paraId="23BD286E" w14:textId="77777777" w:rsidR="00197A74" w:rsidRDefault="00197A74" w:rsidP="00197A74">
      <w:pPr>
        <w:pStyle w:val="af7"/>
      </w:pPr>
      <w:r>
        <w:t xml:space="preserve">      }</w:t>
      </w:r>
    </w:p>
    <w:p w14:paraId="2AC4D7BB" w14:textId="77777777" w:rsidR="00197A74" w:rsidRDefault="00197A74" w:rsidP="00197A74">
      <w:pPr>
        <w:pStyle w:val="af7"/>
      </w:pPr>
      <w:r>
        <w:t xml:space="preserve">      @if (showDeleteButton) {</w:t>
      </w:r>
    </w:p>
    <w:p w14:paraId="5C94FD9E" w14:textId="77777777" w:rsidR="00197A74" w:rsidRDefault="00197A74" w:rsidP="00197A74">
      <w:pPr>
        <w:pStyle w:val="af7"/>
      </w:pPr>
      <w:r>
        <w:t xml:space="preserve">        &lt;button mat-icon-button (click)="handleDeleteEvent($event)"&gt;</w:t>
      </w:r>
    </w:p>
    <w:p w14:paraId="5AD28AB0" w14:textId="77777777" w:rsidR="00197A74" w:rsidRDefault="00197A74" w:rsidP="00197A74">
      <w:pPr>
        <w:pStyle w:val="af7"/>
      </w:pPr>
      <w:r>
        <w:t xml:space="preserve">          &lt;mat-icon&gt;delete&lt;/mat-icon&gt;</w:t>
      </w:r>
    </w:p>
    <w:p w14:paraId="5A1F582E" w14:textId="77777777" w:rsidR="00197A74" w:rsidRDefault="00197A74" w:rsidP="00197A74">
      <w:pPr>
        <w:pStyle w:val="af7"/>
      </w:pPr>
      <w:r>
        <w:t xml:space="preserve">        &lt;/button&gt;</w:t>
      </w:r>
    </w:p>
    <w:p w14:paraId="7F86B92B" w14:textId="77777777" w:rsidR="00197A74" w:rsidRDefault="00197A74" w:rsidP="00197A74">
      <w:pPr>
        <w:pStyle w:val="af7"/>
      </w:pPr>
      <w:r>
        <w:t xml:space="preserve">      }</w:t>
      </w:r>
    </w:p>
    <w:p w14:paraId="6E7AAC5E" w14:textId="77777777" w:rsidR="00197A74" w:rsidRDefault="00197A74" w:rsidP="00197A74">
      <w:pPr>
        <w:pStyle w:val="af7"/>
      </w:pPr>
      <w:r>
        <w:t xml:space="preserve">    &lt;/div&gt;</w:t>
      </w:r>
    </w:p>
    <w:p w14:paraId="733374D4" w14:textId="77777777" w:rsidR="00197A74" w:rsidRDefault="00197A74" w:rsidP="00197A74">
      <w:pPr>
        <w:pStyle w:val="af7"/>
      </w:pPr>
      <w:r>
        <w:t xml:space="preserve">  } @else {</w:t>
      </w:r>
    </w:p>
    <w:p w14:paraId="1815CB66" w14:textId="77777777" w:rsidR="00197A74" w:rsidRDefault="00197A74" w:rsidP="00197A74">
      <w:pPr>
        <w:pStyle w:val="af7"/>
      </w:pPr>
      <w:r>
        <w:t xml:space="preserve">    &lt;div class="actions" [class.handset]="isHandset()"&gt;</w:t>
      </w:r>
    </w:p>
    <w:p w14:paraId="1728CE91" w14:textId="77777777" w:rsidR="00197A74" w:rsidRDefault="00197A74" w:rsidP="00197A74">
      <w:pPr>
        <w:pStyle w:val="af7"/>
      </w:pPr>
      <w:r>
        <w:t xml:space="preserve">      &lt;button mat-icon-button (click)="handleInfoClickEvent($event)"&gt;</w:t>
      </w:r>
    </w:p>
    <w:p w14:paraId="1389413B" w14:textId="77777777" w:rsidR="00197A74" w:rsidRDefault="00197A74" w:rsidP="00197A74">
      <w:pPr>
        <w:pStyle w:val="af7"/>
      </w:pPr>
      <w:r>
        <w:t xml:space="preserve">        &lt;mat-icon&gt;info&lt;/mat-icon&gt;</w:t>
      </w:r>
    </w:p>
    <w:p w14:paraId="139842E3" w14:textId="77777777" w:rsidR="00197A74" w:rsidRDefault="00197A74" w:rsidP="00197A74">
      <w:pPr>
        <w:pStyle w:val="af7"/>
      </w:pPr>
      <w:r>
        <w:t xml:space="preserve">      &lt;/button&gt;</w:t>
      </w:r>
    </w:p>
    <w:p w14:paraId="534AB8C2" w14:textId="77777777" w:rsidR="00197A74" w:rsidRDefault="00197A74" w:rsidP="00197A74">
      <w:pPr>
        <w:pStyle w:val="af7"/>
      </w:pPr>
      <w:r>
        <w:t xml:space="preserve">      @if (showEditButton) {</w:t>
      </w:r>
    </w:p>
    <w:p w14:paraId="749ED073" w14:textId="77777777" w:rsidR="00197A74" w:rsidRDefault="00197A74" w:rsidP="00197A74">
      <w:pPr>
        <w:pStyle w:val="af7"/>
      </w:pPr>
      <w:r>
        <w:t xml:space="preserve">        &lt;button mat-icon-button (click)="handleEditEvent($event)"&gt;</w:t>
      </w:r>
    </w:p>
    <w:p w14:paraId="0BAFD426" w14:textId="77777777" w:rsidR="00197A74" w:rsidRDefault="00197A74" w:rsidP="00197A74">
      <w:pPr>
        <w:pStyle w:val="af7"/>
      </w:pPr>
      <w:r>
        <w:t xml:space="preserve">          &lt;mat-icon&gt;edit&lt;/mat-icon&gt;</w:t>
      </w:r>
    </w:p>
    <w:p w14:paraId="736A7FC2" w14:textId="77777777" w:rsidR="00197A74" w:rsidRDefault="00197A74" w:rsidP="00197A74">
      <w:pPr>
        <w:pStyle w:val="af7"/>
      </w:pPr>
      <w:r>
        <w:t xml:space="preserve">        &lt;/button&gt;</w:t>
      </w:r>
    </w:p>
    <w:p w14:paraId="57B41A07" w14:textId="77777777" w:rsidR="00197A74" w:rsidRDefault="00197A74" w:rsidP="00197A74">
      <w:pPr>
        <w:pStyle w:val="af7"/>
      </w:pPr>
      <w:r>
        <w:t xml:space="preserve">      }</w:t>
      </w:r>
    </w:p>
    <w:p w14:paraId="335775C1" w14:textId="77777777" w:rsidR="00197A74" w:rsidRDefault="00197A74" w:rsidP="00197A74">
      <w:pPr>
        <w:pStyle w:val="af7"/>
      </w:pPr>
      <w:r>
        <w:t xml:space="preserve">      @if (showDeleteButton) {</w:t>
      </w:r>
    </w:p>
    <w:p w14:paraId="3D4D4694" w14:textId="77777777" w:rsidR="00197A74" w:rsidRDefault="00197A74" w:rsidP="00197A74">
      <w:pPr>
        <w:pStyle w:val="af7"/>
      </w:pPr>
      <w:r>
        <w:t xml:space="preserve">        &lt;button mat-icon-button (click)="handleDeleteEvent($event)"&gt;</w:t>
      </w:r>
    </w:p>
    <w:p w14:paraId="589970F5" w14:textId="77777777" w:rsidR="00197A74" w:rsidRDefault="00197A74" w:rsidP="00197A74">
      <w:pPr>
        <w:pStyle w:val="af7"/>
      </w:pPr>
      <w:r>
        <w:t xml:space="preserve">          &lt;mat-icon&gt;delete&lt;/mat-icon&gt;</w:t>
      </w:r>
    </w:p>
    <w:p w14:paraId="118F5500" w14:textId="77777777" w:rsidR="00197A74" w:rsidRDefault="00197A74" w:rsidP="00197A74">
      <w:pPr>
        <w:pStyle w:val="af7"/>
      </w:pPr>
      <w:r>
        <w:t xml:space="preserve">        &lt;/button&gt;</w:t>
      </w:r>
    </w:p>
    <w:p w14:paraId="42BCAD5A" w14:textId="77777777" w:rsidR="00197A74" w:rsidRDefault="00197A74" w:rsidP="00197A74">
      <w:pPr>
        <w:pStyle w:val="af7"/>
      </w:pPr>
      <w:r>
        <w:t xml:space="preserve">      }</w:t>
      </w:r>
    </w:p>
    <w:p w14:paraId="5B53330E" w14:textId="77777777" w:rsidR="00197A74" w:rsidRDefault="00197A74" w:rsidP="00197A74">
      <w:pPr>
        <w:pStyle w:val="af7"/>
      </w:pPr>
      <w:r>
        <w:t xml:space="preserve">    &lt;/div&gt;</w:t>
      </w:r>
    </w:p>
    <w:p w14:paraId="21DA865D" w14:textId="77777777" w:rsidR="00197A74" w:rsidRDefault="00197A74" w:rsidP="00197A74">
      <w:pPr>
        <w:pStyle w:val="af7"/>
      </w:pPr>
      <w:r>
        <w:t xml:space="preserve">  }</w:t>
      </w:r>
    </w:p>
    <w:p w14:paraId="5761754D" w14:textId="77777777" w:rsidR="00197A74" w:rsidRDefault="00197A74" w:rsidP="00197A74">
      <w:pPr>
        <w:pStyle w:val="af7"/>
      </w:pPr>
    </w:p>
    <w:p w14:paraId="50DDEACE" w14:textId="77777777" w:rsidR="00197A74" w:rsidRDefault="00197A74" w:rsidP="00197A74">
      <w:pPr>
        <w:pStyle w:val="af7"/>
      </w:pPr>
      <w:r>
        <w:t>&lt;/div&gt;</w:t>
      </w:r>
    </w:p>
    <w:p w14:paraId="6C85C6E3" w14:textId="77777777" w:rsidR="00197A74" w:rsidRDefault="00197A74" w:rsidP="00197A74">
      <w:pPr>
        <w:pStyle w:val="af7"/>
      </w:pPr>
    </w:p>
    <w:p w14:paraId="632BDB70" w14:textId="77777777" w:rsidR="00197A74" w:rsidRDefault="00197A74" w:rsidP="00AA3514">
      <w:pPr>
        <w:pStyle w:val="affc"/>
      </w:pPr>
      <w:r>
        <w:lastRenderedPageBreak/>
        <w:t>Файл book-list-item.component.scss:</w:t>
      </w:r>
    </w:p>
    <w:p w14:paraId="248E43F6" w14:textId="77777777" w:rsidR="00197A74" w:rsidRDefault="00197A74" w:rsidP="00197A74">
      <w:pPr>
        <w:pStyle w:val="af7"/>
      </w:pPr>
      <w:r>
        <w:t>$list-item-row-height: 48px;</w:t>
      </w:r>
    </w:p>
    <w:p w14:paraId="00D1F9E8" w14:textId="77777777" w:rsidR="00197A74" w:rsidRDefault="00197A74" w:rsidP="00197A74">
      <w:pPr>
        <w:pStyle w:val="af7"/>
      </w:pPr>
      <w:r>
        <w:t>$thumbnail-height: 120px;</w:t>
      </w:r>
    </w:p>
    <w:p w14:paraId="126CDBFA" w14:textId="77777777" w:rsidR="00197A74" w:rsidRDefault="00197A74" w:rsidP="00197A74">
      <w:pPr>
        <w:pStyle w:val="af7"/>
      </w:pPr>
      <w:r>
        <w:t>$thumbnail-width: 90px;</w:t>
      </w:r>
    </w:p>
    <w:p w14:paraId="753FBD1E" w14:textId="77777777" w:rsidR="00197A74" w:rsidRDefault="00197A74" w:rsidP="00197A74">
      <w:pPr>
        <w:pStyle w:val="af7"/>
      </w:pPr>
    </w:p>
    <w:p w14:paraId="29470F30" w14:textId="77777777" w:rsidR="00197A74" w:rsidRDefault="00197A74" w:rsidP="00197A74">
      <w:pPr>
        <w:pStyle w:val="af7"/>
      </w:pPr>
      <w:r>
        <w:t>:host {</w:t>
      </w:r>
    </w:p>
    <w:p w14:paraId="261E7A3B" w14:textId="77777777" w:rsidR="00197A74" w:rsidRDefault="00197A74" w:rsidP="00197A74">
      <w:pPr>
        <w:pStyle w:val="af7"/>
      </w:pPr>
      <w:r>
        <w:t xml:space="preserve">  display: flex;</w:t>
      </w:r>
    </w:p>
    <w:p w14:paraId="7A440272" w14:textId="77777777" w:rsidR="00197A74" w:rsidRDefault="00197A74" w:rsidP="00197A74">
      <w:pPr>
        <w:pStyle w:val="af7"/>
      </w:pPr>
      <w:r>
        <w:t xml:space="preserve">  align-items: center;</w:t>
      </w:r>
    </w:p>
    <w:p w14:paraId="1E1EC787" w14:textId="77777777" w:rsidR="00197A74" w:rsidRDefault="00197A74" w:rsidP="00197A74">
      <w:pPr>
        <w:pStyle w:val="af7"/>
      </w:pPr>
      <w:r>
        <w:t xml:space="preserve">  flex-direction: row;</w:t>
      </w:r>
    </w:p>
    <w:p w14:paraId="1DD9401D" w14:textId="77777777" w:rsidR="00197A74" w:rsidRDefault="00197A74" w:rsidP="00197A74">
      <w:pPr>
        <w:pStyle w:val="af7"/>
      </w:pPr>
      <w:r>
        <w:t xml:space="preserve">  gap: 2em;</w:t>
      </w:r>
    </w:p>
    <w:p w14:paraId="327D699C" w14:textId="77777777" w:rsidR="00197A74" w:rsidRDefault="00197A74" w:rsidP="00197A74">
      <w:pPr>
        <w:pStyle w:val="af7"/>
      </w:pPr>
      <w:r>
        <w:t xml:space="preserve">  font: inherit;</w:t>
      </w:r>
    </w:p>
    <w:p w14:paraId="10494DAE" w14:textId="77777777" w:rsidR="00197A74" w:rsidRDefault="00197A74" w:rsidP="00197A74">
      <w:pPr>
        <w:pStyle w:val="af7"/>
      </w:pPr>
      <w:r>
        <w:t xml:space="preserve">  color: inherit;</w:t>
      </w:r>
    </w:p>
    <w:p w14:paraId="6735D50A" w14:textId="77777777" w:rsidR="00197A74" w:rsidRDefault="00197A74" w:rsidP="00197A74">
      <w:pPr>
        <w:pStyle w:val="af7"/>
      </w:pPr>
      <w:r>
        <w:t>}</w:t>
      </w:r>
    </w:p>
    <w:p w14:paraId="173ACFC1" w14:textId="77777777" w:rsidR="00197A74" w:rsidRDefault="00197A74" w:rsidP="00197A74">
      <w:pPr>
        <w:pStyle w:val="af7"/>
      </w:pPr>
    </w:p>
    <w:p w14:paraId="4640E0E6" w14:textId="77777777" w:rsidR="00197A74" w:rsidRDefault="00197A74" w:rsidP="00197A74">
      <w:pPr>
        <w:pStyle w:val="af7"/>
      </w:pPr>
      <w:r>
        <w:t>.thumbnail-container {</w:t>
      </w:r>
    </w:p>
    <w:p w14:paraId="4200C3D4" w14:textId="77777777" w:rsidR="00197A74" w:rsidRDefault="00197A74" w:rsidP="00197A74">
      <w:pPr>
        <w:pStyle w:val="af7"/>
      </w:pPr>
      <w:r>
        <w:t xml:space="preserve">  position: relative;</w:t>
      </w:r>
    </w:p>
    <w:p w14:paraId="3265618D" w14:textId="77777777" w:rsidR="00197A74" w:rsidRDefault="00197A74" w:rsidP="00197A74">
      <w:pPr>
        <w:pStyle w:val="af7"/>
      </w:pPr>
      <w:r>
        <w:t xml:space="preserve">  display: flex;</w:t>
      </w:r>
    </w:p>
    <w:p w14:paraId="765C2746" w14:textId="77777777" w:rsidR="00197A74" w:rsidRDefault="00197A74" w:rsidP="00197A74">
      <w:pPr>
        <w:pStyle w:val="af7"/>
      </w:pPr>
      <w:r>
        <w:t xml:space="preserve">  height: $thumbnail-height;</w:t>
      </w:r>
    </w:p>
    <w:p w14:paraId="485BAC74" w14:textId="77777777" w:rsidR="00197A74" w:rsidRDefault="00197A74" w:rsidP="00197A74">
      <w:pPr>
        <w:pStyle w:val="af7"/>
      </w:pPr>
      <w:r>
        <w:t xml:space="preserve">  width: $thumbnail-width;</w:t>
      </w:r>
    </w:p>
    <w:p w14:paraId="7FF3BA13" w14:textId="77777777" w:rsidR="00197A74" w:rsidRDefault="00197A74" w:rsidP="00197A74">
      <w:pPr>
        <w:pStyle w:val="af7"/>
      </w:pPr>
    </w:p>
    <w:p w14:paraId="4436663C" w14:textId="77777777" w:rsidR="00197A74" w:rsidRDefault="00197A74" w:rsidP="00197A74">
      <w:pPr>
        <w:pStyle w:val="af7"/>
      </w:pPr>
      <w:r>
        <w:t xml:space="preserve">  img {</w:t>
      </w:r>
    </w:p>
    <w:p w14:paraId="75FCE509" w14:textId="77777777" w:rsidR="00197A74" w:rsidRDefault="00197A74" w:rsidP="00197A74">
      <w:pPr>
        <w:pStyle w:val="af7"/>
      </w:pPr>
      <w:r>
        <w:t xml:space="preserve">    object-fit: cover;</w:t>
      </w:r>
    </w:p>
    <w:p w14:paraId="01EB70ED" w14:textId="77777777" w:rsidR="00197A74" w:rsidRDefault="00197A74" w:rsidP="00197A74">
      <w:pPr>
        <w:pStyle w:val="af7"/>
      </w:pPr>
      <w:r>
        <w:t xml:space="preserve">    overflow: hidden;</w:t>
      </w:r>
    </w:p>
    <w:p w14:paraId="4057E1E1" w14:textId="77777777" w:rsidR="00197A74" w:rsidRDefault="00197A74" w:rsidP="00197A74">
      <w:pPr>
        <w:pStyle w:val="af7"/>
      </w:pPr>
      <w:r>
        <w:t xml:space="preserve">    width: auto;</w:t>
      </w:r>
    </w:p>
    <w:p w14:paraId="06814DE9" w14:textId="77777777" w:rsidR="00197A74" w:rsidRDefault="00197A74" w:rsidP="00197A74">
      <w:pPr>
        <w:pStyle w:val="af7"/>
      </w:pPr>
      <w:r>
        <w:t xml:space="preserve">    height: 100%;</w:t>
      </w:r>
    </w:p>
    <w:p w14:paraId="29968D9B" w14:textId="77777777" w:rsidR="00197A74" w:rsidRDefault="00197A74" w:rsidP="00197A74">
      <w:pPr>
        <w:pStyle w:val="af7"/>
      </w:pPr>
      <w:r>
        <w:t xml:space="preserve">  }</w:t>
      </w:r>
    </w:p>
    <w:p w14:paraId="0FC3425C" w14:textId="77777777" w:rsidR="00197A74" w:rsidRDefault="00197A74" w:rsidP="00197A74">
      <w:pPr>
        <w:pStyle w:val="af7"/>
      </w:pPr>
    </w:p>
    <w:p w14:paraId="50D58F19" w14:textId="77777777" w:rsidR="00197A74" w:rsidRDefault="00197A74" w:rsidP="00197A74">
      <w:pPr>
        <w:pStyle w:val="af7"/>
      </w:pPr>
      <w:r>
        <w:t xml:space="preserve">  mat-progress-bar {</w:t>
      </w:r>
    </w:p>
    <w:p w14:paraId="2BDF9D75" w14:textId="77777777" w:rsidR="00197A74" w:rsidRDefault="00197A74" w:rsidP="00197A74">
      <w:pPr>
        <w:pStyle w:val="af7"/>
      </w:pPr>
      <w:r>
        <w:t xml:space="preserve">    position: absolute;</w:t>
      </w:r>
    </w:p>
    <w:p w14:paraId="3CA85025" w14:textId="77777777" w:rsidR="00197A74" w:rsidRDefault="00197A74" w:rsidP="00197A74">
      <w:pPr>
        <w:pStyle w:val="af7"/>
      </w:pPr>
      <w:r>
        <w:t xml:space="preserve">    display: block;</w:t>
      </w:r>
    </w:p>
    <w:p w14:paraId="20176F97" w14:textId="77777777" w:rsidR="00197A74" w:rsidRDefault="00197A74" w:rsidP="00197A74">
      <w:pPr>
        <w:pStyle w:val="af7"/>
      </w:pPr>
      <w:r>
        <w:t xml:space="preserve">    bottom: 0;</w:t>
      </w:r>
    </w:p>
    <w:p w14:paraId="3E20A6A8" w14:textId="77777777" w:rsidR="00197A74" w:rsidRDefault="00197A74" w:rsidP="00197A74">
      <w:pPr>
        <w:pStyle w:val="af7"/>
      </w:pPr>
      <w:r>
        <w:t xml:space="preserve">    left: 0;</w:t>
      </w:r>
    </w:p>
    <w:p w14:paraId="05A65AB8" w14:textId="77777777" w:rsidR="00197A74" w:rsidRDefault="00197A74" w:rsidP="00197A74">
      <w:pPr>
        <w:pStyle w:val="af7"/>
      </w:pPr>
      <w:r>
        <w:t xml:space="preserve">    right: 0;</w:t>
      </w:r>
    </w:p>
    <w:p w14:paraId="59F2F698" w14:textId="77777777" w:rsidR="00197A74" w:rsidRDefault="00197A74" w:rsidP="00197A74">
      <w:pPr>
        <w:pStyle w:val="af7"/>
      </w:pPr>
      <w:r>
        <w:t xml:space="preserve">  }</w:t>
      </w:r>
    </w:p>
    <w:p w14:paraId="58EB166F" w14:textId="77777777" w:rsidR="00197A74" w:rsidRDefault="00197A74" w:rsidP="00197A74">
      <w:pPr>
        <w:pStyle w:val="af7"/>
      </w:pPr>
      <w:r>
        <w:t>}</w:t>
      </w:r>
    </w:p>
    <w:p w14:paraId="4DC88BC5" w14:textId="77777777" w:rsidR="00197A74" w:rsidRDefault="00197A74" w:rsidP="00197A74">
      <w:pPr>
        <w:pStyle w:val="af7"/>
      </w:pPr>
    </w:p>
    <w:p w14:paraId="21A6F08A" w14:textId="77777777" w:rsidR="00197A74" w:rsidRDefault="00197A74" w:rsidP="00197A74">
      <w:pPr>
        <w:pStyle w:val="af7"/>
      </w:pPr>
      <w:r>
        <w:t>.info {</w:t>
      </w:r>
    </w:p>
    <w:p w14:paraId="1C66AE29" w14:textId="77777777" w:rsidR="00197A74" w:rsidRDefault="00197A74" w:rsidP="00197A74">
      <w:pPr>
        <w:pStyle w:val="af7"/>
      </w:pPr>
      <w:r>
        <w:t xml:space="preserve">  display: grid;</w:t>
      </w:r>
    </w:p>
    <w:p w14:paraId="2A340E12" w14:textId="77777777" w:rsidR="00197A74" w:rsidRDefault="00197A74" w:rsidP="00197A74">
      <w:pPr>
        <w:pStyle w:val="af7"/>
      </w:pPr>
      <w:r>
        <w:t xml:space="preserve">  grid-template-columns: repeat(5, 1fr);</w:t>
      </w:r>
    </w:p>
    <w:p w14:paraId="2A0CA4B4" w14:textId="77777777" w:rsidR="00197A74" w:rsidRDefault="00197A74" w:rsidP="00197A74">
      <w:pPr>
        <w:pStyle w:val="af7"/>
      </w:pPr>
      <w:r>
        <w:t xml:space="preserve">  grid-template-rows: repeat(2, 1fr);</w:t>
      </w:r>
    </w:p>
    <w:p w14:paraId="421750E7" w14:textId="77777777" w:rsidR="00197A74" w:rsidRDefault="00197A74" w:rsidP="00197A74">
      <w:pPr>
        <w:pStyle w:val="af7"/>
      </w:pPr>
      <w:r>
        <w:t xml:space="preserve">  flex: 1;</w:t>
      </w:r>
    </w:p>
    <w:p w14:paraId="13877AA6" w14:textId="77777777" w:rsidR="00197A74" w:rsidRDefault="00197A74" w:rsidP="00197A74">
      <w:pPr>
        <w:pStyle w:val="af7"/>
      </w:pPr>
    </w:p>
    <w:p w14:paraId="4F78E5C8" w14:textId="77777777" w:rsidR="00197A74" w:rsidRDefault="00197A74" w:rsidP="00197A74">
      <w:pPr>
        <w:pStyle w:val="af7"/>
      </w:pPr>
      <w:r>
        <w:t xml:space="preserve">  .book-title {</w:t>
      </w:r>
    </w:p>
    <w:p w14:paraId="6C13FB53" w14:textId="77777777" w:rsidR="00197A74" w:rsidRDefault="00197A74" w:rsidP="00197A74">
      <w:pPr>
        <w:pStyle w:val="af7"/>
      </w:pPr>
      <w:r>
        <w:t xml:space="preserve">    grid-column: 1 / -1;</w:t>
      </w:r>
    </w:p>
    <w:p w14:paraId="559D9EE7" w14:textId="77777777" w:rsidR="00197A74" w:rsidRDefault="00197A74" w:rsidP="00197A74">
      <w:pPr>
        <w:pStyle w:val="af7"/>
      </w:pPr>
      <w:r>
        <w:t xml:space="preserve">    overflow: hidden;</w:t>
      </w:r>
    </w:p>
    <w:p w14:paraId="1AE5F895" w14:textId="77777777" w:rsidR="00197A74" w:rsidRDefault="00197A74" w:rsidP="00197A74">
      <w:pPr>
        <w:pStyle w:val="af7"/>
      </w:pPr>
      <w:r>
        <w:t xml:space="preserve">    max-height: 64px;</w:t>
      </w:r>
    </w:p>
    <w:p w14:paraId="037E3EDB" w14:textId="77777777" w:rsidR="00197A74" w:rsidRDefault="00197A74" w:rsidP="00197A74">
      <w:pPr>
        <w:pStyle w:val="af7"/>
      </w:pPr>
      <w:r>
        <w:t xml:space="preserve">    font-weight: 600;</w:t>
      </w:r>
    </w:p>
    <w:p w14:paraId="1D3DF90E" w14:textId="77777777" w:rsidR="00197A74" w:rsidRDefault="00197A74" w:rsidP="00197A74">
      <w:pPr>
        <w:pStyle w:val="af7"/>
      </w:pPr>
      <w:r>
        <w:t xml:space="preserve">    font-size: 1.2em;</w:t>
      </w:r>
    </w:p>
    <w:p w14:paraId="6D8848FA" w14:textId="77777777" w:rsidR="00197A74" w:rsidRDefault="00197A74" w:rsidP="00197A74">
      <w:pPr>
        <w:pStyle w:val="af7"/>
      </w:pPr>
      <w:r>
        <w:t xml:space="preserve">    margin-bottom: 0.25em;</w:t>
      </w:r>
    </w:p>
    <w:p w14:paraId="2064962F" w14:textId="77777777" w:rsidR="00197A74" w:rsidRDefault="00197A74" w:rsidP="00197A74">
      <w:pPr>
        <w:pStyle w:val="af7"/>
      </w:pPr>
      <w:r>
        <w:t xml:space="preserve">    white-space: normal;</w:t>
      </w:r>
    </w:p>
    <w:p w14:paraId="4DE24A30" w14:textId="77777777" w:rsidR="00197A74" w:rsidRDefault="00197A74" w:rsidP="00197A74">
      <w:pPr>
        <w:pStyle w:val="af7"/>
      </w:pPr>
      <w:r>
        <w:t xml:space="preserve">    text-overflow: ellipsis;</w:t>
      </w:r>
    </w:p>
    <w:p w14:paraId="7D44E75B" w14:textId="77777777" w:rsidR="00197A74" w:rsidRDefault="00197A74" w:rsidP="00197A74">
      <w:pPr>
        <w:pStyle w:val="af7"/>
      </w:pPr>
      <w:r>
        <w:t xml:space="preserve">    box-sizing: border-box;</w:t>
      </w:r>
    </w:p>
    <w:p w14:paraId="576C78AE" w14:textId="77777777" w:rsidR="00197A74" w:rsidRDefault="00197A74" w:rsidP="00197A74">
      <w:pPr>
        <w:pStyle w:val="af7"/>
      </w:pPr>
      <w:r>
        <w:t xml:space="preserve">  }</w:t>
      </w:r>
    </w:p>
    <w:p w14:paraId="775E9754" w14:textId="77777777" w:rsidR="00197A74" w:rsidRDefault="00197A74" w:rsidP="00197A74">
      <w:pPr>
        <w:pStyle w:val="af7"/>
      </w:pPr>
    </w:p>
    <w:p w14:paraId="02E075D8" w14:textId="77777777" w:rsidR="00197A74" w:rsidRDefault="00197A74" w:rsidP="00197A74">
      <w:pPr>
        <w:pStyle w:val="af7"/>
      </w:pPr>
      <w:r>
        <w:t xml:space="preserve">  &amp;.handset {</w:t>
      </w:r>
    </w:p>
    <w:p w14:paraId="78158A8D" w14:textId="77777777" w:rsidR="00197A74" w:rsidRDefault="00197A74" w:rsidP="00197A74">
      <w:pPr>
        <w:pStyle w:val="af7"/>
      </w:pPr>
      <w:r>
        <w:t xml:space="preserve">    display: flex;</w:t>
      </w:r>
    </w:p>
    <w:p w14:paraId="6D712E12" w14:textId="77777777" w:rsidR="00197A74" w:rsidRDefault="00197A74" w:rsidP="00197A74">
      <w:pPr>
        <w:pStyle w:val="af7"/>
      </w:pPr>
      <w:r>
        <w:t xml:space="preserve">    flex-direction: column;</w:t>
      </w:r>
    </w:p>
    <w:p w14:paraId="2A015A35" w14:textId="77777777" w:rsidR="00197A74" w:rsidRDefault="00197A74" w:rsidP="00197A74">
      <w:pPr>
        <w:pStyle w:val="af7"/>
      </w:pPr>
    </w:p>
    <w:p w14:paraId="10EE6BDD" w14:textId="77777777" w:rsidR="00197A74" w:rsidRDefault="00197A74" w:rsidP="00197A74">
      <w:pPr>
        <w:pStyle w:val="af7"/>
      </w:pPr>
      <w:r>
        <w:t xml:space="preserve">    .book-title {</w:t>
      </w:r>
    </w:p>
    <w:p w14:paraId="25ACB123" w14:textId="77777777" w:rsidR="00197A74" w:rsidRDefault="00197A74" w:rsidP="00197A74">
      <w:pPr>
        <w:pStyle w:val="af7"/>
      </w:pPr>
      <w:r>
        <w:t xml:space="preserve">      font-size: 13px;</w:t>
      </w:r>
    </w:p>
    <w:p w14:paraId="6D1459DD" w14:textId="77777777" w:rsidR="00197A74" w:rsidRDefault="00197A74" w:rsidP="00197A74">
      <w:pPr>
        <w:pStyle w:val="af7"/>
      </w:pPr>
      <w:r>
        <w:t xml:space="preserve">      font-weight: 600;</w:t>
      </w:r>
    </w:p>
    <w:p w14:paraId="40C85E6F" w14:textId="77777777" w:rsidR="00197A74" w:rsidRDefault="00197A74" w:rsidP="00197A74">
      <w:pPr>
        <w:pStyle w:val="af7"/>
      </w:pPr>
      <w:r>
        <w:t xml:space="preserve">    }</w:t>
      </w:r>
    </w:p>
    <w:p w14:paraId="61DB9892" w14:textId="77777777" w:rsidR="00197A74" w:rsidRDefault="00197A74" w:rsidP="00197A74">
      <w:pPr>
        <w:pStyle w:val="af7"/>
      </w:pPr>
      <w:r>
        <w:t xml:space="preserve">  }</w:t>
      </w:r>
    </w:p>
    <w:p w14:paraId="4079077C" w14:textId="77777777" w:rsidR="00197A74" w:rsidRDefault="00197A74" w:rsidP="00197A74">
      <w:pPr>
        <w:pStyle w:val="af7"/>
      </w:pPr>
      <w:r>
        <w:t>}</w:t>
      </w:r>
    </w:p>
    <w:p w14:paraId="7E20EFD8" w14:textId="77777777" w:rsidR="00197A74" w:rsidRDefault="00197A74" w:rsidP="00197A74">
      <w:pPr>
        <w:pStyle w:val="af7"/>
      </w:pPr>
    </w:p>
    <w:p w14:paraId="509E1C77" w14:textId="77777777" w:rsidR="00197A74" w:rsidRDefault="00197A74" w:rsidP="00197A74">
      <w:pPr>
        <w:pStyle w:val="af7"/>
      </w:pPr>
      <w:r>
        <w:t>.details-container {</w:t>
      </w:r>
    </w:p>
    <w:p w14:paraId="5CB6E9C1" w14:textId="77777777" w:rsidR="00197A74" w:rsidRDefault="00197A74" w:rsidP="00197A74">
      <w:pPr>
        <w:pStyle w:val="af7"/>
      </w:pPr>
      <w:r>
        <w:t xml:space="preserve">  display: flex;</w:t>
      </w:r>
    </w:p>
    <w:p w14:paraId="703279DC" w14:textId="77777777" w:rsidR="00197A74" w:rsidRDefault="00197A74" w:rsidP="00197A74">
      <w:pPr>
        <w:pStyle w:val="af7"/>
      </w:pPr>
      <w:r>
        <w:t xml:space="preserve">  flex-direction: row;</w:t>
      </w:r>
    </w:p>
    <w:p w14:paraId="5B79EA93" w14:textId="77777777" w:rsidR="00197A74" w:rsidRDefault="00197A74" w:rsidP="00197A74">
      <w:pPr>
        <w:pStyle w:val="af7"/>
      </w:pPr>
      <w:r>
        <w:t xml:space="preserve">  gap: 4em;</w:t>
      </w:r>
    </w:p>
    <w:p w14:paraId="6F28FAC4" w14:textId="77777777" w:rsidR="00197A74" w:rsidRDefault="00197A74" w:rsidP="00197A74">
      <w:pPr>
        <w:pStyle w:val="af7"/>
      </w:pPr>
      <w:r>
        <w:t>}</w:t>
      </w:r>
    </w:p>
    <w:p w14:paraId="12292A97" w14:textId="77777777" w:rsidR="00197A74" w:rsidRDefault="00197A74" w:rsidP="00197A74">
      <w:pPr>
        <w:pStyle w:val="af7"/>
      </w:pPr>
    </w:p>
    <w:p w14:paraId="5053A039" w14:textId="77777777" w:rsidR="00197A74" w:rsidRDefault="00197A74" w:rsidP="00197A74">
      <w:pPr>
        <w:pStyle w:val="af7"/>
      </w:pPr>
      <w:r>
        <w:t>.actions {</w:t>
      </w:r>
    </w:p>
    <w:p w14:paraId="33367B7B" w14:textId="77777777" w:rsidR="00197A74" w:rsidRDefault="00197A74" w:rsidP="00197A74">
      <w:pPr>
        <w:pStyle w:val="af7"/>
      </w:pPr>
      <w:r>
        <w:t xml:space="preserve">  grid-column: -1;</w:t>
      </w:r>
    </w:p>
    <w:p w14:paraId="4C2BF02E" w14:textId="77777777" w:rsidR="00197A74" w:rsidRDefault="00197A74" w:rsidP="00197A74">
      <w:pPr>
        <w:pStyle w:val="af7"/>
      </w:pPr>
      <w:r>
        <w:t xml:space="preserve">  grid-row: 1 / -1;</w:t>
      </w:r>
    </w:p>
    <w:p w14:paraId="4CA9EE06" w14:textId="77777777" w:rsidR="00197A74" w:rsidRDefault="00197A74" w:rsidP="00197A74">
      <w:pPr>
        <w:pStyle w:val="af7"/>
      </w:pPr>
      <w:r>
        <w:t xml:space="preserve">  align-self: center;</w:t>
      </w:r>
    </w:p>
    <w:p w14:paraId="2E1D49CD" w14:textId="77777777" w:rsidR="00197A74" w:rsidRDefault="00197A74" w:rsidP="00197A74">
      <w:pPr>
        <w:pStyle w:val="af7"/>
      </w:pPr>
    </w:p>
    <w:p w14:paraId="34A50D59" w14:textId="77777777" w:rsidR="00197A74" w:rsidRDefault="00197A74" w:rsidP="00197A74">
      <w:pPr>
        <w:pStyle w:val="af7"/>
      </w:pPr>
      <w:r>
        <w:lastRenderedPageBreak/>
        <w:t xml:space="preserve">  &amp;.handset {</w:t>
      </w:r>
    </w:p>
    <w:p w14:paraId="3AFDDAEF" w14:textId="77777777" w:rsidR="00197A74" w:rsidRDefault="00197A74" w:rsidP="00197A74">
      <w:pPr>
        <w:pStyle w:val="af7"/>
      </w:pPr>
      <w:r>
        <w:t xml:space="preserve">    display: flex;</w:t>
      </w:r>
    </w:p>
    <w:p w14:paraId="37C4E73B" w14:textId="77777777" w:rsidR="00197A74" w:rsidRDefault="00197A74" w:rsidP="00197A74">
      <w:pPr>
        <w:pStyle w:val="af7"/>
      </w:pPr>
      <w:r>
        <w:t xml:space="preserve">    justify-content: space-between;</w:t>
      </w:r>
    </w:p>
    <w:p w14:paraId="17E78533" w14:textId="77777777" w:rsidR="00197A74" w:rsidRDefault="00197A74" w:rsidP="00197A74">
      <w:pPr>
        <w:pStyle w:val="af7"/>
      </w:pPr>
      <w:r>
        <w:t xml:space="preserve">    align-self: normal;</w:t>
      </w:r>
    </w:p>
    <w:p w14:paraId="27EDA2F0" w14:textId="77777777" w:rsidR="00197A74" w:rsidRDefault="00197A74" w:rsidP="00197A74">
      <w:pPr>
        <w:pStyle w:val="af7"/>
      </w:pPr>
      <w:r>
        <w:t xml:space="preserve">  }</w:t>
      </w:r>
    </w:p>
    <w:p w14:paraId="62908782" w14:textId="77777777" w:rsidR="00197A74" w:rsidRDefault="00197A74" w:rsidP="00197A74">
      <w:pPr>
        <w:pStyle w:val="af7"/>
      </w:pPr>
      <w:r>
        <w:t>}</w:t>
      </w:r>
    </w:p>
    <w:p w14:paraId="5DAB7A84" w14:textId="77777777" w:rsidR="00197A74" w:rsidRDefault="00197A74" w:rsidP="00197A74">
      <w:pPr>
        <w:pStyle w:val="af7"/>
      </w:pPr>
    </w:p>
    <w:p w14:paraId="1687F033" w14:textId="77777777" w:rsidR="00197A74" w:rsidRDefault="00197A74" w:rsidP="00197A74">
      <w:pPr>
        <w:pStyle w:val="af7"/>
      </w:pPr>
      <w:r>
        <w:t>.property-item {</w:t>
      </w:r>
    </w:p>
    <w:p w14:paraId="78168A9F" w14:textId="77777777" w:rsidR="00197A74" w:rsidRDefault="00197A74" w:rsidP="00197A74">
      <w:pPr>
        <w:pStyle w:val="af7"/>
      </w:pPr>
      <w:r>
        <w:t xml:space="preserve">  display: flex;</w:t>
      </w:r>
    </w:p>
    <w:p w14:paraId="13D0FB83" w14:textId="77777777" w:rsidR="00197A74" w:rsidRDefault="00197A74" w:rsidP="00197A74">
      <w:pPr>
        <w:pStyle w:val="af7"/>
      </w:pPr>
      <w:r>
        <w:t xml:space="preserve">  flex-direction: column;</w:t>
      </w:r>
    </w:p>
    <w:p w14:paraId="534D8CE8" w14:textId="77777777" w:rsidR="00197A74" w:rsidRDefault="00197A74" w:rsidP="00197A74">
      <w:pPr>
        <w:pStyle w:val="af7"/>
      </w:pPr>
      <w:r>
        <w:t xml:space="preserve">  flex: 1;</w:t>
      </w:r>
    </w:p>
    <w:p w14:paraId="61238296" w14:textId="77777777" w:rsidR="00197A74" w:rsidRDefault="00197A74" w:rsidP="00197A74">
      <w:pPr>
        <w:pStyle w:val="af7"/>
      </w:pPr>
      <w:r>
        <w:t xml:space="preserve">  min-width: 160px;</w:t>
      </w:r>
    </w:p>
    <w:p w14:paraId="2A559A52" w14:textId="77777777" w:rsidR="00197A74" w:rsidRDefault="00197A74" w:rsidP="00197A74">
      <w:pPr>
        <w:pStyle w:val="af7"/>
      </w:pPr>
      <w:r>
        <w:t xml:space="preserve">  width: 160px;</w:t>
      </w:r>
    </w:p>
    <w:p w14:paraId="310E0FDC" w14:textId="77777777" w:rsidR="00197A74" w:rsidRDefault="00197A74" w:rsidP="00197A74">
      <w:pPr>
        <w:pStyle w:val="af7"/>
      </w:pPr>
      <w:r>
        <w:t xml:space="preserve">  .name {</w:t>
      </w:r>
    </w:p>
    <w:p w14:paraId="03833D1F" w14:textId="77777777" w:rsidR="00197A74" w:rsidRDefault="00197A74" w:rsidP="00197A74">
      <w:pPr>
        <w:pStyle w:val="af7"/>
      </w:pPr>
      <w:r>
        <w:t xml:space="preserve">    font-size: 12px;</w:t>
      </w:r>
    </w:p>
    <w:p w14:paraId="5CCC8BB4" w14:textId="77777777" w:rsidR="00197A74" w:rsidRDefault="00197A74" w:rsidP="00197A74">
      <w:pPr>
        <w:pStyle w:val="af7"/>
      </w:pPr>
      <w:r>
        <w:t xml:space="preserve">    color: #575757;</w:t>
      </w:r>
    </w:p>
    <w:p w14:paraId="2E185022" w14:textId="77777777" w:rsidR="00197A74" w:rsidRDefault="00197A74" w:rsidP="00197A74">
      <w:pPr>
        <w:pStyle w:val="af7"/>
      </w:pPr>
      <w:r>
        <w:t xml:space="preserve">    font-weight: 800;</w:t>
      </w:r>
    </w:p>
    <w:p w14:paraId="75C6F6B9" w14:textId="77777777" w:rsidR="00197A74" w:rsidRDefault="00197A74" w:rsidP="00197A74">
      <w:pPr>
        <w:pStyle w:val="af7"/>
      </w:pPr>
      <w:r>
        <w:t xml:space="preserve">    text-transform: uppercase;</w:t>
      </w:r>
    </w:p>
    <w:p w14:paraId="6CF41742" w14:textId="77777777" w:rsidR="00197A74" w:rsidRDefault="00197A74" w:rsidP="00197A74">
      <w:pPr>
        <w:pStyle w:val="af7"/>
      </w:pPr>
      <w:r>
        <w:t xml:space="preserve">  }</w:t>
      </w:r>
    </w:p>
    <w:p w14:paraId="6B2D2926" w14:textId="77777777" w:rsidR="00197A74" w:rsidRDefault="00197A74" w:rsidP="00197A74">
      <w:pPr>
        <w:pStyle w:val="af7"/>
      </w:pPr>
    </w:p>
    <w:p w14:paraId="3E907F7B" w14:textId="77777777" w:rsidR="00197A74" w:rsidRDefault="00197A74" w:rsidP="00197A74">
      <w:pPr>
        <w:pStyle w:val="af7"/>
      </w:pPr>
      <w:r>
        <w:t xml:space="preserve">  .value {</w:t>
      </w:r>
    </w:p>
    <w:p w14:paraId="48776215" w14:textId="77777777" w:rsidR="00197A74" w:rsidRDefault="00197A74" w:rsidP="00197A74">
      <w:pPr>
        <w:pStyle w:val="af7"/>
      </w:pPr>
      <w:r>
        <w:t xml:space="preserve">    font-size: 10px;</w:t>
      </w:r>
    </w:p>
    <w:p w14:paraId="26FA95A6" w14:textId="77777777" w:rsidR="00197A74" w:rsidRDefault="00197A74" w:rsidP="00197A74">
      <w:pPr>
        <w:pStyle w:val="af7"/>
      </w:pPr>
      <w:r>
        <w:t xml:space="preserve">    color: black;</w:t>
      </w:r>
    </w:p>
    <w:p w14:paraId="764BC8DC" w14:textId="77777777" w:rsidR="00197A74" w:rsidRDefault="00197A74" w:rsidP="00197A74">
      <w:pPr>
        <w:pStyle w:val="af7"/>
      </w:pPr>
      <w:r>
        <w:t xml:space="preserve">    font-weight: 400;</w:t>
      </w:r>
    </w:p>
    <w:p w14:paraId="54658BAB" w14:textId="77777777" w:rsidR="00197A74" w:rsidRDefault="00197A74" w:rsidP="00197A74">
      <w:pPr>
        <w:pStyle w:val="af7"/>
      </w:pPr>
      <w:r>
        <w:t xml:space="preserve">    overflow: hidden;</w:t>
      </w:r>
    </w:p>
    <w:p w14:paraId="56AC00C0" w14:textId="77777777" w:rsidR="00197A74" w:rsidRDefault="00197A74" w:rsidP="00197A74">
      <w:pPr>
        <w:pStyle w:val="af7"/>
      </w:pPr>
      <w:r>
        <w:t xml:space="preserve">    white-space: nowrap;</w:t>
      </w:r>
    </w:p>
    <w:p w14:paraId="1FA5B997" w14:textId="77777777" w:rsidR="00197A74" w:rsidRDefault="00197A74" w:rsidP="00197A74">
      <w:pPr>
        <w:pStyle w:val="af7"/>
      </w:pPr>
      <w:r>
        <w:t xml:space="preserve">    text-overflow: ellipsis;</w:t>
      </w:r>
    </w:p>
    <w:p w14:paraId="33CDA8A7" w14:textId="77777777" w:rsidR="00197A74" w:rsidRDefault="00197A74" w:rsidP="00197A74">
      <w:pPr>
        <w:pStyle w:val="af7"/>
      </w:pPr>
      <w:r>
        <w:t xml:space="preserve">    box-sizing: border-box;</w:t>
      </w:r>
    </w:p>
    <w:p w14:paraId="73CBDD7D" w14:textId="77777777" w:rsidR="00197A74" w:rsidRDefault="00197A74" w:rsidP="00197A74">
      <w:pPr>
        <w:pStyle w:val="af7"/>
      </w:pPr>
      <w:r>
        <w:t xml:space="preserve">  }</w:t>
      </w:r>
    </w:p>
    <w:p w14:paraId="7C254717" w14:textId="73FE31A4" w:rsidR="00197A74" w:rsidRDefault="00197A74" w:rsidP="00197A74">
      <w:pPr>
        <w:pStyle w:val="af7"/>
      </w:pPr>
      <w:r>
        <w:t>}</w:t>
      </w:r>
    </w:p>
    <w:p w14:paraId="3D252847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book-list-item.component.ts:</w:t>
      </w:r>
    </w:p>
    <w:p w14:paraId="55870D6C" w14:textId="77777777" w:rsidR="00197A74" w:rsidRDefault="00197A74" w:rsidP="00197A74">
      <w:pPr>
        <w:pStyle w:val="af7"/>
      </w:pPr>
      <w:r>
        <w:t>import {</w:t>
      </w:r>
    </w:p>
    <w:p w14:paraId="391ADC13" w14:textId="77777777" w:rsidR="00197A74" w:rsidRDefault="00197A74" w:rsidP="00197A74">
      <w:pPr>
        <w:pStyle w:val="af7"/>
      </w:pPr>
      <w:r>
        <w:t xml:space="preserve">  ChangeDetectionStrategy,</w:t>
      </w:r>
    </w:p>
    <w:p w14:paraId="567997B2" w14:textId="77777777" w:rsidR="00197A74" w:rsidRDefault="00197A74" w:rsidP="00197A74">
      <w:pPr>
        <w:pStyle w:val="af7"/>
      </w:pPr>
      <w:r>
        <w:t xml:space="preserve">  Component,</w:t>
      </w:r>
    </w:p>
    <w:p w14:paraId="11BD7CDB" w14:textId="77777777" w:rsidR="00197A74" w:rsidRDefault="00197A74" w:rsidP="00197A74">
      <w:pPr>
        <w:pStyle w:val="af7"/>
      </w:pPr>
      <w:r>
        <w:t xml:space="preserve">  computed,</w:t>
      </w:r>
    </w:p>
    <w:p w14:paraId="2D6B9455" w14:textId="77777777" w:rsidR="00197A74" w:rsidRDefault="00197A74" w:rsidP="00197A74">
      <w:pPr>
        <w:pStyle w:val="af7"/>
      </w:pPr>
      <w:r>
        <w:t xml:space="preserve">  EventEmitter,</w:t>
      </w:r>
    </w:p>
    <w:p w14:paraId="13265241" w14:textId="77777777" w:rsidR="00197A74" w:rsidRDefault="00197A74" w:rsidP="00197A74">
      <w:pPr>
        <w:pStyle w:val="af7"/>
      </w:pPr>
      <w:r>
        <w:t xml:space="preserve">  Input,</w:t>
      </w:r>
    </w:p>
    <w:p w14:paraId="402E4521" w14:textId="77777777" w:rsidR="00197A74" w:rsidRDefault="00197A74" w:rsidP="00197A74">
      <w:pPr>
        <w:pStyle w:val="af7"/>
      </w:pPr>
      <w:r>
        <w:t xml:space="preserve">  input, output,</w:t>
      </w:r>
    </w:p>
    <w:p w14:paraId="4A1EE1B3" w14:textId="77777777" w:rsidR="00197A74" w:rsidRDefault="00197A74" w:rsidP="00197A74">
      <w:pPr>
        <w:pStyle w:val="af7"/>
      </w:pPr>
      <w:r>
        <w:t xml:space="preserve">  Output,</w:t>
      </w:r>
    </w:p>
    <w:p w14:paraId="1DC55A49" w14:textId="77777777" w:rsidR="00197A74" w:rsidRDefault="00197A74" w:rsidP="00197A74">
      <w:pPr>
        <w:pStyle w:val="af7"/>
      </w:pPr>
      <w:r>
        <w:t>} from '@angular/core';</w:t>
      </w:r>
    </w:p>
    <w:p w14:paraId="37255639" w14:textId="77777777" w:rsidR="00197A74" w:rsidRDefault="00197A74" w:rsidP="00197A74">
      <w:pPr>
        <w:pStyle w:val="af7"/>
      </w:pPr>
      <w:r>
        <w:t>import { DomSanitizer } from '@angular/platform-browser';</w:t>
      </w:r>
    </w:p>
    <w:p w14:paraId="2E6988EC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21B692C3" w14:textId="77777777" w:rsidR="00197A74" w:rsidRDefault="00197A74" w:rsidP="00197A74">
      <w:pPr>
        <w:pStyle w:val="af7"/>
      </w:pPr>
      <w:r>
        <w:t>import { format, formatDuration, intervalToDuration, secondsToMinutes } from 'date-fns';</w:t>
      </w:r>
    </w:p>
    <w:p w14:paraId="74291230" w14:textId="77777777" w:rsidR="00197A74" w:rsidRDefault="00197A74" w:rsidP="00197A74">
      <w:pPr>
        <w:pStyle w:val="af7"/>
      </w:pPr>
      <w:r>
        <w:t>import { MatProgressBar } from '@angular/material/progress-bar';</w:t>
      </w:r>
    </w:p>
    <w:p w14:paraId="66ABA2FD" w14:textId="77777777" w:rsidR="00197A74" w:rsidRDefault="00197A74" w:rsidP="00197A74">
      <w:pPr>
        <w:pStyle w:val="af7"/>
      </w:pPr>
      <w:r>
        <w:t>import { MatIconButton } from '@angular/material/button';</w:t>
      </w:r>
    </w:p>
    <w:p w14:paraId="61989EF2" w14:textId="77777777" w:rsidR="00197A74" w:rsidRDefault="00197A74" w:rsidP="00197A74">
      <w:pPr>
        <w:pStyle w:val="af7"/>
      </w:pPr>
      <w:r>
        <w:t>import { MatIcon } from '@angular/material/icon';</w:t>
      </w:r>
    </w:p>
    <w:p w14:paraId="37169E5A" w14:textId="77777777" w:rsidR="00197A74" w:rsidRDefault="00197A74" w:rsidP="00197A74">
      <w:pPr>
        <w:pStyle w:val="af7"/>
      </w:pPr>
      <w:r>
        <w:t>import { NgOptimizedImage } from '@angular/common';</w:t>
      </w:r>
    </w:p>
    <w:p w14:paraId="79C5C6DF" w14:textId="77777777" w:rsidR="00197A74" w:rsidRDefault="00197A74" w:rsidP="00197A74">
      <w:pPr>
        <w:pStyle w:val="af7"/>
      </w:pPr>
      <w:r>
        <w:t>import { BreakpointObserver, Breakpoints } from '@angular/cdk/layout';</w:t>
      </w:r>
    </w:p>
    <w:p w14:paraId="336B5398" w14:textId="77777777" w:rsidR="00197A74" w:rsidRDefault="00197A74" w:rsidP="00197A74">
      <w:pPr>
        <w:pStyle w:val="af7"/>
      </w:pPr>
      <w:r>
        <w:t>import { toSignal } from '@angular/core/rxjs-interop';</w:t>
      </w:r>
    </w:p>
    <w:p w14:paraId="3772CE5A" w14:textId="77777777" w:rsidR="00197A74" w:rsidRDefault="00197A74" w:rsidP="00197A74">
      <w:pPr>
        <w:pStyle w:val="af7"/>
      </w:pPr>
      <w:r>
        <w:t>import { map } from 'rxjs';</w:t>
      </w:r>
    </w:p>
    <w:p w14:paraId="4A632E42" w14:textId="77777777" w:rsidR="00197A74" w:rsidRDefault="00197A74" w:rsidP="00197A74">
      <w:pPr>
        <w:pStyle w:val="af7"/>
      </w:pPr>
      <w:r>
        <w:t>import { ru } from 'date-fns/locale';</w:t>
      </w:r>
    </w:p>
    <w:p w14:paraId="59F27277" w14:textId="77777777" w:rsidR="00197A74" w:rsidRDefault="00197A74" w:rsidP="00197A74">
      <w:pPr>
        <w:pStyle w:val="af7"/>
      </w:pPr>
    </w:p>
    <w:p w14:paraId="451E2CED" w14:textId="77777777" w:rsidR="00197A74" w:rsidRDefault="00197A74" w:rsidP="00197A74">
      <w:pPr>
        <w:pStyle w:val="af7"/>
      </w:pPr>
      <w:r>
        <w:t>@Component({</w:t>
      </w:r>
    </w:p>
    <w:p w14:paraId="31AE56F1" w14:textId="77777777" w:rsidR="00197A74" w:rsidRDefault="00197A74" w:rsidP="00197A74">
      <w:pPr>
        <w:pStyle w:val="af7"/>
      </w:pPr>
      <w:r>
        <w:t xml:space="preserve">  selector: 'app-book-list-item',</w:t>
      </w:r>
    </w:p>
    <w:p w14:paraId="084A2309" w14:textId="77777777" w:rsidR="00197A74" w:rsidRDefault="00197A74" w:rsidP="00197A74">
      <w:pPr>
        <w:pStyle w:val="af7"/>
      </w:pPr>
      <w:r>
        <w:t xml:space="preserve">  templateUrl: './book-list-item.component.html',</w:t>
      </w:r>
    </w:p>
    <w:p w14:paraId="1F2ECEB0" w14:textId="77777777" w:rsidR="00197A74" w:rsidRDefault="00197A74" w:rsidP="00197A74">
      <w:pPr>
        <w:pStyle w:val="af7"/>
      </w:pPr>
      <w:r>
        <w:t xml:space="preserve">  styleUrl: './book-list-item.component.scss',</w:t>
      </w:r>
    </w:p>
    <w:p w14:paraId="61BBF52D" w14:textId="77777777" w:rsidR="00197A74" w:rsidRDefault="00197A74" w:rsidP="00197A74">
      <w:pPr>
        <w:pStyle w:val="af7"/>
      </w:pPr>
      <w:r>
        <w:t xml:space="preserve">  standalone: true,</w:t>
      </w:r>
    </w:p>
    <w:p w14:paraId="02B9A4E1" w14:textId="77777777" w:rsidR="00197A74" w:rsidRDefault="00197A74" w:rsidP="00197A74">
      <w:pPr>
        <w:pStyle w:val="af7"/>
      </w:pPr>
      <w:r>
        <w:t xml:space="preserve">  imports: [</w:t>
      </w:r>
    </w:p>
    <w:p w14:paraId="26F703F0" w14:textId="77777777" w:rsidR="00197A74" w:rsidRDefault="00197A74" w:rsidP="00197A74">
      <w:pPr>
        <w:pStyle w:val="af7"/>
      </w:pPr>
      <w:r>
        <w:t xml:space="preserve">    MatProgressBar,</w:t>
      </w:r>
    </w:p>
    <w:p w14:paraId="6D5ECA81" w14:textId="77777777" w:rsidR="00197A74" w:rsidRDefault="00197A74" w:rsidP="00197A74">
      <w:pPr>
        <w:pStyle w:val="af7"/>
      </w:pPr>
      <w:r>
        <w:t xml:space="preserve">    MatIconButton,</w:t>
      </w:r>
    </w:p>
    <w:p w14:paraId="688BB02C" w14:textId="77777777" w:rsidR="00197A74" w:rsidRDefault="00197A74" w:rsidP="00197A74">
      <w:pPr>
        <w:pStyle w:val="af7"/>
      </w:pPr>
      <w:r>
        <w:t xml:space="preserve">    MatIcon,</w:t>
      </w:r>
    </w:p>
    <w:p w14:paraId="51F264D2" w14:textId="77777777" w:rsidR="00197A74" w:rsidRDefault="00197A74" w:rsidP="00197A74">
      <w:pPr>
        <w:pStyle w:val="af7"/>
      </w:pPr>
      <w:r>
        <w:t xml:space="preserve">    NgOptimizedImage,</w:t>
      </w:r>
    </w:p>
    <w:p w14:paraId="5B12A826" w14:textId="77777777" w:rsidR="00197A74" w:rsidRDefault="00197A74" w:rsidP="00197A74">
      <w:pPr>
        <w:pStyle w:val="af7"/>
      </w:pPr>
    </w:p>
    <w:p w14:paraId="75C9AE2A" w14:textId="77777777" w:rsidR="00197A74" w:rsidRDefault="00197A74" w:rsidP="00197A74">
      <w:pPr>
        <w:pStyle w:val="af7"/>
      </w:pPr>
      <w:r>
        <w:t xml:space="preserve">  ],</w:t>
      </w:r>
    </w:p>
    <w:p w14:paraId="552B84D5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0193B7B9" w14:textId="77777777" w:rsidR="00197A74" w:rsidRDefault="00197A74" w:rsidP="00197A74">
      <w:pPr>
        <w:pStyle w:val="af7"/>
      </w:pPr>
      <w:r>
        <w:t>})</w:t>
      </w:r>
    </w:p>
    <w:p w14:paraId="1AFBED9B" w14:textId="77777777" w:rsidR="00197A74" w:rsidRDefault="00197A74" w:rsidP="00197A74">
      <w:pPr>
        <w:pStyle w:val="af7"/>
      </w:pPr>
      <w:r>
        <w:t>export class BookListItemComponent {</w:t>
      </w:r>
    </w:p>
    <w:p w14:paraId="4DD70C08" w14:textId="77777777" w:rsidR="00197A74" w:rsidRDefault="00197A74" w:rsidP="00197A74">
      <w:pPr>
        <w:pStyle w:val="af7"/>
      </w:pPr>
    </w:p>
    <w:p w14:paraId="4DF56124" w14:textId="77777777" w:rsidR="00197A74" w:rsidRDefault="00197A74" w:rsidP="00197A74">
      <w:pPr>
        <w:pStyle w:val="af7"/>
      </w:pPr>
      <w:r>
        <w:t xml:space="preserve">  protected readonly EMPTY_PLACEHOLDER = '-';</w:t>
      </w:r>
    </w:p>
    <w:p w14:paraId="599C7625" w14:textId="77777777" w:rsidR="00197A74" w:rsidRDefault="00197A74" w:rsidP="00197A74">
      <w:pPr>
        <w:pStyle w:val="af7"/>
      </w:pPr>
    </w:p>
    <w:p w14:paraId="626D6200" w14:textId="77777777" w:rsidR="00197A74" w:rsidRDefault="00197A74" w:rsidP="00197A74">
      <w:pPr>
        <w:pStyle w:val="af7"/>
      </w:pPr>
      <w:r>
        <w:t xml:space="preserve">  @Input()</w:t>
      </w:r>
    </w:p>
    <w:p w14:paraId="19557DCF" w14:textId="77777777" w:rsidR="00197A74" w:rsidRDefault="00197A74" w:rsidP="00197A74">
      <w:pPr>
        <w:pStyle w:val="af7"/>
      </w:pPr>
      <w:r>
        <w:t xml:space="preserve">  public showEditButton: boolean = true;</w:t>
      </w:r>
    </w:p>
    <w:p w14:paraId="7FC81F93" w14:textId="77777777" w:rsidR="00197A74" w:rsidRDefault="00197A74" w:rsidP="00197A74">
      <w:pPr>
        <w:pStyle w:val="af7"/>
      </w:pPr>
      <w:r>
        <w:t xml:space="preserve">  @Input()</w:t>
      </w:r>
    </w:p>
    <w:p w14:paraId="3B703F24" w14:textId="77777777" w:rsidR="00197A74" w:rsidRDefault="00197A74" w:rsidP="00197A74">
      <w:pPr>
        <w:pStyle w:val="af7"/>
      </w:pPr>
      <w:r>
        <w:t xml:space="preserve">  public showDeleteButton: boolean = true;</w:t>
      </w:r>
    </w:p>
    <w:p w14:paraId="5C3321EA" w14:textId="77777777" w:rsidR="00197A74" w:rsidRDefault="00197A74" w:rsidP="00197A74">
      <w:pPr>
        <w:pStyle w:val="af7"/>
      </w:pPr>
      <w:r>
        <w:t xml:space="preserve">  @Input()</w:t>
      </w:r>
    </w:p>
    <w:p w14:paraId="30A9060B" w14:textId="77777777" w:rsidR="00197A74" w:rsidRDefault="00197A74" w:rsidP="00197A74">
      <w:pPr>
        <w:pStyle w:val="af7"/>
      </w:pPr>
      <w:r>
        <w:lastRenderedPageBreak/>
        <w:t xml:space="preserve">  public showProgression: boolean = true;</w:t>
      </w:r>
    </w:p>
    <w:p w14:paraId="5F59AD62" w14:textId="77777777" w:rsidR="00197A74" w:rsidRDefault="00197A74" w:rsidP="00197A74">
      <w:pPr>
        <w:pStyle w:val="af7"/>
      </w:pPr>
    </w:p>
    <w:p w14:paraId="0E5D7D31" w14:textId="77777777" w:rsidR="00197A74" w:rsidRDefault="00197A74" w:rsidP="00197A74">
      <w:pPr>
        <w:pStyle w:val="af7"/>
      </w:pPr>
      <w:r>
        <w:t xml:space="preserve">  public readonly infoClickEvent = output();</w:t>
      </w:r>
    </w:p>
    <w:p w14:paraId="33988C8E" w14:textId="77777777" w:rsidR="00197A74" w:rsidRDefault="00197A74" w:rsidP="00197A74">
      <w:pPr>
        <w:pStyle w:val="af7"/>
      </w:pPr>
      <w:r>
        <w:t xml:space="preserve">  public readonly editClickEvent = output();</w:t>
      </w:r>
    </w:p>
    <w:p w14:paraId="7E54EF8F" w14:textId="77777777" w:rsidR="00197A74" w:rsidRDefault="00197A74" w:rsidP="00197A74">
      <w:pPr>
        <w:pStyle w:val="af7"/>
      </w:pPr>
      <w:r>
        <w:t xml:space="preserve">  public readonly deleteClickEvent = output();</w:t>
      </w:r>
    </w:p>
    <w:p w14:paraId="1B774833" w14:textId="77777777" w:rsidR="00197A74" w:rsidRDefault="00197A74" w:rsidP="00197A74">
      <w:pPr>
        <w:pStyle w:val="af7"/>
      </w:pPr>
    </w:p>
    <w:p w14:paraId="4A197AC2" w14:textId="77777777" w:rsidR="00197A74" w:rsidRDefault="00197A74" w:rsidP="00197A74">
      <w:pPr>
        <w:pStyle w:val="af7"/>
      </w:pPr>
      <w:r>
        <w:t xml:space="preserve">  public bookItem = input.required&lt;BookDto&gt;();</w:t>
      </w:r>
    </w:p>
    <w:p w14:paraId="4E874116" w14:textId="77777777" w:rsidR="00197A74" w:rsidRDefault="00197A74" w:rsidP="00197A74">
      <w:pPr>
        <w:pStyle w:val="af7"/>
      </w:pPr>
    </w:p>
    <w:p w14:paraId="35D8D650" w14:textId="77777777" w:rsidR="00197A74" w:rsidRDefault="00197A74" w:rsidP="00197A74">
      <w:pPr>
        <w:pStyle w:val="af7"/>
      </w:pPr>
      <w:r>
        <w:t xml:space="preserve">  public image = computed(() =&gt; {</w:t>
      </w:r>
    </w:p>
    <w:p w14:paraId="5AA2956D" w14:textId="77777777" w:rsidR="00197A74" w:rsidRDefault="00197A74" w:rsidP="00197A74">
      <w:pPr>
        <w:pStyle w:val="af7"/>
      </w:pPr>
      <w:r>
        <w:t xml:space="preserve">    return (</w:t>
      </w:r>
    </w:p>
    <w:p w14:paraId="2A4B52B0" w14:textId="77777777" w:rsidR="00197A74" w:rsidRDefault="00197A74" w:rsidP="00197A74">
      <w:pPr>
        <w:pStyle w:val="af7"/>
      </w:pPr>
      <w:r>
        <w:t xml:space="preserve">      this._domSanitizer.bypassSecurityTrustResourceUrl(</w:t>
      </w:r>
    </w:p>
    <w:p w14:paraId="26AFE67B" w14:textId="77777777" w:rsidR="00197A74" w:rsidRDefault="00197A74" w:rsidP="00197A74">
      <w:pPr>
        <w:pStyle w:val="af7"/>
      </w:pPr>
      <w:r>
        <w:t xml:space="preserve">        `${this.bookItem().documentDetails.thumbnailUrl}`,</w:t>
      </w:r>
    </w:p>
    <w:p w14:paraId="4529CD88" w14:textId="77777777" w:rsidR="00197A74" w:rsidRDefault="00197A74" w:rsidP="00197A74">
      <w:pPr>
        <w:pStyle w:val="af7"/>
      </w:pPr>
      <w:r>
        <w:t xml:space="preserve">      ) ?? '/assets/images/noimage.png'</w:t>
      </w:r>
    </w:p>
    <w:p w14:paraId="6FBEB3DE" w14:textId="77777777" w:rsidR="00197A74" w:rsidRDefault="00197A74" w:rsidP="00197A74">
      <w:pPr>
        <w:pStyle w:val="af7"/>
      </w:pPr>
      <w:r>
        <w:t xml:space="preserve">    );</w:t>
      </w:r>
    </w:p>
    <w:p w14:paraId="02074736" w14:textId="77777777" w:rsidR="00197A74" w:rsidRDefault="00197A74" w:rsidP="00197A74">
      <w:pPr>
        <w:pStyle w:val="af7"/>
      </w:pPr>
      <w:r>
        <w:t xml:space="preserve">  });</w:t>
      </w:r>
    </w:p>
    <w:p w14:paraId="6C4383F5" w14:textId="77777777" w:rsidR="00197A74" w:rsidRDefault="00197A74" w:rsidP="00197A74">
      <w:pPr>
        <w:pStyle w:val="af7"/>
      </w:pPr>
    </w:p>
    <w:p w14:paraId="752A47B0" w14:textId="77777777" w:rsidR="00197A74" w:rsidRDefault="00197A74" w:rsidP="00197A74">
      <w:pPr>
        <w:pStyle w:val="af7"/>
      </w:pPr>
      <w:r>
        <w:t xml:space="preserve">  public progressionValue = computed(() =&gt; {</w:t>
      </w:r>
    </w:p>
    <w:p w14:paraId="720D1B41" w14:textId="77777777" w:rsidR="00197A74" w:rsidRDefault="00197A74" w:rsidP="00197A74">
      <w:pPr>
        <w:pStyle w:val="af7"/>
      </w:pPr>
      <w:r>
        <w:t xml:space="preserve">    const item = this.bookItem();</w:t>
      </w:r>
    </w:p>
    <w:p w14:paraId="7BDB713D" w14:textId="77777777" w:rsidR="00197A74" w:rsidRDefault="00197A74" w:rsidP="00197A74">
      <w:pPr>
        <w:pStyle w:val="af7"/>
      </w:pPr>
      <w:r>
        <w:t xml:space="preserve">    const lastViewedPage = item.stats?.lastViewedPage ?? 0;</w:t>
      </w:r>
    </w:p>
    <w:p w14:paraId="2C942F44" w14:textId="77777777" w:rsidR="00197A74" w:rsidRDefault="00197A74" w:rsidP="00197A74">
      <w:pPr>
        <w:pStyle w:val="af7"/>
      </w:pPr>
      <w:r>
        <w:t xml:space="preserve">    const pageCount = item.documentDetails.pageCount ?? 0;</w:t>
      </w:r>
    </w:p>
    <w:p w14:paraId="4BE61227" w14:textId="77777777" w:rsidR="00197A74" w:rsidRDefault="00197A74" w:rsidP="00197A74">
      <w:pPr>
        <w:pStyle w:val="af7"/>
      </w:pPr>
      <w:r>
        <w:t xml:space="preserve">    return Math.round((lastViewedPage / pageCount) * 100);</w:t>
      </w:r>
    </w:p>
    <w:p w14:paraId="545342D3" w14:textId="77777777" w:rsidR="00197A74" w:rsidRDefault="00197A74" w:rsidP="00197A74">
      <w:pPr>
        <w:pStyle w:val="af7"/>
      </w:pPr>
      <w:r>
        <w:t xml:space="preserve">  });</w:t>
      </w:r>
    </w:p>
    <w:p w14:paraId="19377EA2" w14:textId="77777777" w:rsidR="00197A74" w:rsidRDefault="00197A74" w:rsidP="00197A74">
      <w:pPr>
        <w:pStyle w:val="af7"/>
      </w:pPr>
    </w:p>
    <w:p w14:paraId="0101C880" w14:textId="77777777" w:rsidR="00197A74" w:rsidRDefault="00197A74" w:rsidP="00197A74">
      <w:pPr>
        <w:pStyle w:val="af7"/>
      </w:pPr>
      <w:r>
        <w:t xml:space="preserve">  public totalReadingTime = computed(() =&gt; {</w:t>
      </w:r>
    </w:p>
    <w:p w14:paraId="3C757A17" w14:textId="77777777" w:rsidR="00197A74" w:rsidRDefault="00197A74" w:rsidP="00197A74">
      <w:pPr>
        <w:pStyle w:val="af7"/>
      </w:pPr>
      <w:r>
        <w:t xml:space="preserve">    const item = this.bookItem();</w:t>
      </w:r>
    </w:p>
    <w:p w14:paraId="01D9A8EA" w14:textId="77777777" w:rsidR="00197A74" w:rsidRDefault="00197A74" w:rsidP="00197A74">
      <w:pPr>
        <w:pStyle w:val="af7"/>
      </w:pPr>
      <w:r>
        <w:t xml:space="preserve">    const totalReadingTimeInSec = item.stats?.totalReadingTime ?? 0;</w:t>
      </w:r>
    </w:p>
    <w:p w14:paraId="1631CECF" w14:textId="77777777" w:rsidR="00197A74" w:rsidRDefault="00197A74" w:rsidP="00197A74">
      <w:pPr>
        <w:pStyle w:val="af7"/>
      </w:pPr>
      <w:r>
        <w:t xml:space="preserve">    if (totalReadingTimeInSec === 0) {</w:t>
      </w:r>
    </w:p>
    <w:p w14:paraId="0FD79EB7" w14:textId="77777777" w:rsidR="00197A74" w:rsidRDefault="00197A74" w:rsidP="00197A74">
      <w:pPr>
        <w:pStyle w:val="af7"/>
      </w:pPr>
      <w:r>
        <w:t xml:space="preserve">      return '-';</w:t>
      </w:r>
    </w:p>
    <w:p w14:paraId="5DF08FD8" w14:textId="77777777" w:rsidR="00197A74" w:rsidRDefault="00197A74" w:rsidP="00197A74">
      <w:pPr>
        <w:pStyle w:val="af7"/>
      </w:pPr>
      <w:r>
        <w:t xml:space="preserve">    }</w:t>
      </w:r>
    </w:p>
    <w:p w14:paraId="70CB489A" w14:textId="77777777" w:rsidR="00197A74" w:rsidRDefault="00197A74" w:rsidP="00197A74">
      <w:pPr>
        <w:pStyle w:val="af7"/>
      </w:pPr>
    </w:p>
    <w:p w14:paraId="41AD34CE" w14:textId="77777777" w:rsidR="00197A74" w:rsidRDefault="00197A74" w:rsidP="00197A74">
      <w:pPr>
        <w:pStyle w:val="af7"/>
      </w:pPr>
      <w:r>
        <w:t xml:space="preserve">    const duration = intervalToDuration({ start: 0, end: totalReadingTimeInSec * 1000 });</w:t>
      </w:r>
    </w:p>
    <w:p w14:paraId="2CCF9C3A" w14:textId="77777777" w:rsidR="00197A74" w:rsidRDefault="00197A74" w:rsidP="00197A74">
      <w:pPr>
        <w:pStyle w:val="af7"/>
      </w:pPr>
      <w:r>
        <w:t xml:space="preserve">    return formatDuration(duration, { zero: true, locale: ru });</w:t>
      </w:r>
    </w:p>
    <w:p w14:paraId="33A92B4C" w14:textId="77777777" w:rsidR="00197A74" w:rsidRDefault="00197A74" w:rsidP="00197A74">
      <w:pPr>
        <w:pStyle w:val="af7"/>
      </w:pPr>
      <w:r>
        <w:t xml:space="preserve">  });</w:t>
      </w:r>
    </w:p>
    <w:p w14:paraId="7BEECE5C" w14:textId="77777777" w:rsidR="00197A74" w:rsidRDefault="00197A74" w:rsidP="00197A74">
      <w:pPr>
        <w:pStyle w:val="af7"/>
      </w:pPr>
    </w:p>
    <w:p w14:paraId="136F91C4" w14:textId="77777777" w:rsidR="00197A74" w:rsidRDefault="00197A74" w:rsidP="00197A74">
      <w:pPr>
        <w:pStyle w:val="af7"/>
      </w:pPr>
      <w:r>
        <w:t xml:space="preserve">  public recentAccessTime = computed(() =&gt; {</w:t>
      </w:r>
    </w:p>
    <w:p w14:paraId="3A37C6DF" w14:textId="77777777" w:rsidR="00197A74" w:rsidRDefault="00197A74" w:rsidP="00197A74">
      <w:pPr>
        <w:pStyle w:val="af7"/>
      </w:pPr>
      <w:r>
        <w:t xml:space="preserve">    const item = this.bookItem();</w:t>
      </w:r>
    </w:p>
    <w:p w14:paraId="08D53B79" w14:textId="77777777" w:rsidR="00197A74" w:rsidRDefault="00197A74" w:rsidP="00197A74">
      <w:pPr>
        <w:pStyle w:val="af7"/>
      </w:pPr>
      <w:r>
        <w:t xml:space="preserve">    if (!item.stats || !item.stats.recentAccessTime)</w:t>
      </w:r>
    </w:p>
    <w:p w14:paraId="775737FE" w14:textId="77777777" w:rsidR="00197A74" w:rsidRDefault="00197A74" w:rsidP="00197A74">
      <w:pPr>
        <w:pStyle w:val="af7"/>
      </w:pPr>
      <w:r>
        <w:t xml:space="preserve">      return this.EMPTY_PLACEHOLDER;</w:t>
      </w:r>
    </w:p>
    <w:p w14:paraId="680BFD76" w14:textId="77777777" w:rsidR="00197A74" w:rsidRDefault="00197A74" w:rsidP="00197A74">
      <w:pPr>
        <w:pStyle w:val="af7"/>
      </w:pPr>
      <w:r>
        <w:t xml:space="preserve">    return format(item.stats.recentAccessTime, 'dd-MM-yyyy HH:mm');</w:t>
      </w:r>
    </w:p>
    <w:p w14:paraId="2F07912D" w14:textId="77777777" w:rsidR="00197A74" w:rsidRDefault="00197A74" w:rsidP="00197A74">
      <w:pPr>
        <w:pStyle w:val="af7"/>
      </w:pPr>
      <w:r>
        <w:t xml:space="preserve">  });</w:t>
      </w:r>
    </w:p>
    <w:p w14:paraId="5059481C" w14:textId="77777777" w:rsidR="00197A74" w:rsidRDefault="00197A74" w:rsidP="00197A74">
      <w:pPr>
        <w:pStyle w:val="af7"/>
      </w:pPr>
    </w:p>
    <w:p w14:paraId="0C302F12" w14:textId="77777777" w:rsidR="00197A74" w:rsidRDefault="00197A74" w:rsidP="00197A74">
      <w:pPr>
        <w:pStyle w:val="af7"/>
      </w:pPr>
      <w:r>
        <w:t xml:space="preserve">  public isHandset = toSignal(this._breakpointObserver.observe([Breakpoints.Handset])</w:t>
      </w:r>
    </w:p>
    <w:p w14:paraId="2F8A714C" w14:textId="77777777" w:rsidR="00197A74" w:rsidRDefault="00197A74" w:rsidP="00197A74">
      <w:pPr>
        <w:pStyle w:val="af7"/>
      </w:pPr>
      <w:r>
        <w:t xml:space="preserve">    .pipe(map((result) =&gt; result.matches)));</w:t>
      </w:r>
    </w:p>
    <w:p w14:paraId="6D294D71" w14:textId="77777777" w:rsidR="00197A74" w:rsidRDefault="00197A74" w:rsidP="00197A74">
      <w:pPr>
        <w:pStyle w:val="af7"/>
      </w:pPr>
    </w:p>
    <w:p w14:paraId="648CEA46" w14:textId="77777777" w:rsidR="00197A74" w:rsidRDefault="00197A74" w:rsidP="00197A74">
      <w:pPr>
        <w:pStyle w:val="af7"/>
      </w:pPr>
      <w:r>
        <w:t xml:space="preserve">  constructor(</w:t>
      </w:r>
    </w:p>
    <w:p w14:paraId="0D0473F2" w14:textId="77777777" w:rsidR="00197A74" w:rsidRDefault="00197A74" w:rsidP="00197A74">
      <w:pPr>
        <w:pStyle w:val="af7"/>
      </w:pPr>
      <w:r>
        <w:t xml:space="preserve">    private readonly _breakpointObserver: BreakpointObserver,</w:t>
      </w:r>
    </w:p>
    <w:p w14:paraId="7EE0CFB2" w14:textId="77777777" w:rsidR="00197A74" w:rsidRDefault="00197A74" w:rsidP="00197A74">
      <w:pPr>
        <w:pStyle w:val="af7"/>
      </w:pPr>
      <w:r>
        <w:t xml:space="preserve">    private readonly _domSanitizer: DomSanitizer,</w:t>
      </w:r>
    </w:p>
    <w:p w14:paraId="118CD621" w14:textId="77777777" w:rsidR="00197A74" w:rsidRDefault="00197A74" w:rsidP="00197A74">
      <w:pPr>
        <w:pStyle w:val="af7"/>
      </w:pPr>
      <w:r>
        <w:t xml:space="preserve">  ) {</w:t>
      </w:r>
    </w:p>
    <w:p w14:paraId="62FF6A35" w14:textId="77777777" w:rsidR="00197A74" w:rsidRDefault="00197A74" w:rsidP="00197A74">
      <w:pPr>
        <w:pStyle w:val="af7"/>
      </w:pPr>
      <w:r>
        <w:t xml:space="preserve">  }</w:t>
      </w:r>
    </w:p>
    <w:p w14:paraId="7B9A5242" w14:textId="77777777" w:rsidR="00197A74" w:rsidRDefault="00197A74" w:rsidP="00197A74">
      <w:pPr>
        <w:pStyle w:val="af7"/>
      </w:pPr>
    </w:p>
    <w:p w14:paraId="6A52BA77" w14:textId="77777777" w:rsidR="00197A74" w:rsidRDefault="00197A74" w:rsidP="00197A74">
      <w:pPr>
        <w:pStyle w:val="af7"/>
      </w:pPr>
      <w:r>
        <w:t xml:space="preserve">  public handleEditEvent(event: MouseEvent): void {</w:t>
      </w:r>
    </w:p>
    <w:p w14:paraId="02C85741" w14:textId="77777777" w:rsidR="00197A74" w:rsidRDefault="00197A74" w:rsidP="00197A74">
      <w:pPr>
        <w:pStyle w:val="af7"/>
      </w:pPr>
      <w:r>
        <w:t xml:space="preserve">    event.stopPropagation();</w:t>
      </w:r>
    </w:p>
    <w:p w14:paraId="5AC7FAEE" w14:textId="77777777" w:rsidR="00197A74" w:rsidRDefault="00197A74" w:rsidP="00197A74">
      <w:pPr>
        <w:pStyle w:val="af7"/>
      </w:pPr>
      <w:r>
        <w:t xml:space="preserve">    this.editClickEvent.emit();</w:t>
      </w:r>
    </w:p>
    <w:p w14:paraId="44F25DA5" w14:textId="77777777" w:rsidR="00197A74" w:rsidRDefault="00197A74" w:rsidP="00197A74">
      <w:pPr>
        <w:pStyle w:val="af7"/>
      </w:pPr>
      <w:r>
        <w:t xml:space="preserve">  }</w:t>
      </w:r>
    </w:p>
    <w:p w14:paraId="20FF63FA" w14:textId="77777777" w:rsidR="00197A74" w:rsidRDefault="00197A74" w:rsidP="00197A74">
      <w:pPr>
        <w:pStyle w:val="af7"/>
      </w:pPr>
    </w:p>
    <w:p w14:paraId="00AB29EB" w14:textId="77777777" w:rsidR="00197A74" w:rsidRDefault="00197A74" w:rsidP="00197A74">
      <w:pPr>
        <w:pStyle w:val="af7"/>
      </w:pPr>
      <w:r>
        <w:t xml:space="preserve">  public handleDeleteEvent(event: MouseEvent): void {</w:t>
      </w:r>
    </w:p>
    <w:p w14:paraId="4173C369" w14:textId="77777777" w:rsidR="00197A74" w:rsidRDefault="00197A74" w:rsidP="00197A74">
      <w:pPr>
        <w:pStyle w:val="af7"/>
      </w:pPr>
      <w:r>
        <w:t xml:space="preserve">    event.stopPropagation();</w:t>
      </w:r>
    </w:p>
    <w:p w14:paraId="111C5EFA" w14:textId="77777777" w:rsidR="00197A74" w:rsidRDefault="00197A74" w:rsidP="00197A74">
      <w:pPr>
        <w:pStyle w:val="af7"/>
      </w:pPr>
      <w:r>
        <w:t xml:space="preserve">    this.deleteClickEvent.emit();</w:t>
      </w:r>
    </w:p>
    <w:p w14:paraId="087454DF" w14:textId="77777777" w:rsidR="00197A74" w:rsidRDefault="00197A74" w:rsidP="00197A74">
      <w:pPr>
        <w:pStyle w:val="af7"/>
      </w:pPr>
      <w:r>
        <w:t xml:space="preserve">  }</w:t>
      </w:r>
    </w:p>
    <w:p w14:paraId="71E89D64" w14:textId="77777777" w:rsidR="00197A74" w:rsidRDefault="00197A74" w:rsidP="00197A74">
      <w:pPr>
        <w:pStyle w:val="af7"/>
      </w:pPr>
    </w:p>
    <w:p w14:paraId="03EAEFE1" w14:textId="77777777" w:rsidR="00197A74" w:rsidRDefault="00197A74" w:rsidP="00197A74">
      <w:pPr>
        <w:pStyle w:val="af7"/>
      </w:pPr>
      <w:r>
        <w:t xml:space="preserve">  public handleInfoClickEvent(event: MouseEvent): void {</w:t>
      </w:r>
    </w:p>
    <w:p w14:paraId="6701499A" w14:textId="77777777" w:rsidR="00197A74" w:rsidRDefault="00197A74" w:rsidP="00197A74">
      <w:pPr>
        <w:pStyle w:val="af7"/>
      </w:pPr>
      <w:r>
        <w:t xml:space="preserve">    event.stopPropagation();</w:t>
      </w:r>
    </w:p>
    <w:p w14:paraId="377181FF" w14:textId="77777777" w:rsidR="00197A74" w:rsidRDefault="00197A74" w:rsidP="00197A74">
      <w:pPr>
        <w:pStyle w:val="af7"/>
      </w:pPr>
      <w:r>
        <w:t xml:space="preserve">    this.infoClickEvent.emit();</w:t>
      </w:r>
    </w:p>
    <w:p w14:paraId="1894E071" w14:textId="77777777" w:rsidR="00197A74" w:rsidRDefault="00197A74" w:rsidP="00197A74">
      <w:pPr>
        <w:pStyle w:val="af7"/>
      </w:pPr>
      <w:r>
        <w:t xml:space="preserve">  }</w:t>
      </w:r>
    </w:p>
    <w:p w14:paraId="2273097F" w14:textId="77777777" w:rsidR="00197A74" w:rsidRDefault="00197A74" w:rsidP="00197A74">
      <w:pPr>
        <w:pStyle w:val="af7"/>
      </w:pPr>
    </w:p>
    <w:p w14:paraId="604CABB3" w14:textId="1614AE12" w:rsidR="00197A74" w:rsidRDefault="00197A74" w:rsidP="00197A74">
      <w:pPr>
        <w:pStyle w:val="af7"/>
      </w:pPr>
      <w:r>
        <w:t>}</w:t>
      </w:r>
    </w:p>
    <w:p w14:paraId="7863E317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book-list-view.component.html:</w:t>
      </w:r>
    </w:p>
    <w:p w14:paraId="2B0BED3B" w14:textId="77777777" w:rsidR="00197A74" w:rsidRDefault="00197A74" w:rsidP="00197A74">
      <w:pPr>
        <w:pStyle w:val="af7"/>
      </w:pPr>
      <w:r>
        <w:t>&lt;mat-action-list id="book-list" [style.gap.px]="LIST_ITEM_GAP_PX"&gt;</w:t>
      </w:r>
    </w:p>
    <w:p w14:paraId="0398BE4A" w14:textId="77777777" w:rsidR="00197A74" w:rsidRDefault="00197A74" w:rsidP="00197A74">
      <w:pPr>
        <w:pStyle w:val="af7"/>
      </w:pPr>
      <w:r>
        <w:t xml:space="preserve">  @for (book of books(); track $index) {</w:t>
      </w:r>
    </w:p>
    <w:p w14:paraId="15C8C5CC" w14:textId="77777777" w:rsidR="00197A74" w:rsidRDefault="00197A74" w:rsidP="00197A74">
      <w:pPr>
        <w:pStyle w:val="af7"/>
      </w:pPr>
      <w:r>
        <w:t xml:space="preserve">    &lt;button mat-list-item (click)="handleOpenItemEvent(book)"&gt;</w:t>
      </w:r>
    </w:p>
    <w:p w14:paraId="5258DD54" w14:textId="77777777" w:rsidR="00197A74" w:rsidRDefault="00197A74" w:rsidP="00197A74">
      <w:pPr>
        <w:pStyle w:val="af7"/>
      </w:pPr>
      <w:r>
        <w:t xml:space="preserve">      &lt;app-book-list-item</w:t>
      </w:r>
    </w:p>
    <w:p w14:paraId="362FBE87" w14:textId="77777777" w:rsidR="00197A74" w:rsidRDefault="00197A74" w:rsidP="00197A74">
      <w:pPr>
        <w:pStyle w:val="af7"/>
      </w:pPr>
      <w:r>
        <w:t xml:space="preserve">        matTooltipPosition="above"</w:t>
      </w:r>
    </w:p>
    <w:p w14:paraId="60AD00CE" w14:textId="77777777" w:rsidR="00197A74" w:rsidRDefault="00197A74" w:rsidP="00197A74">
      <w:pPr>
        <w:pStyle w:val="af7"/>
      </w:pPr>
      <w:r>
        <w:t xml:space="preserve">        [style.height.px]="LIST_ITEM_HEIGHT_PX"</w:t>
      </w:r>
    </w:p>
    <w:p w14:paraId="6804CEC7" w14:textId="77777777" w:rsidR="00197A74" w:rsidRDefault="00197A74" w:rsidP="00197A74">
      <w:pPr>
        <w:pStyle w:val="af7"/>
      </w:pPr>
      <w:r>
        <w:t xml:space="preserve">        [bookItem]="book"</w:t>
      </w:r>
    </w:p>
    <w:p w14:paraId="1B7D905F" w14:textId="77777777" w:rsidR="00197A74" w:rsidRDefault="00197A74" w:rsidP="00197A74">
      <w:pPr>
        <w:pStyle w:val="af7"/>
      </w:pPr>
      <w:r>
        <w:t xml:space="preserve">        [matTooltip]="book.documentDetails.title ?? ''"</w:t>
      </w:r>
    </w:p>
    <w:p w14:paraId="3B184B74" w14:textId="77777777" w:rsidR="00197A74" w:rsidRDefault="00197A74" w:rsidP="00197A74">
      <w:pPr>
        <w:pStyle w:val="af7"/>
      </w:pPr>
      <w:r>
        <w:lastRenderedPageBreak/>
        <w:t xml:space="preserve">        [showEditButton]="showEditButton()"</w:t>
      </w:r>
    </w:p>
    <w:p w14:paraId="2E136ACC" w14:textId="77777777" w:rsidR="00197A74" w:rsidRDefault="00197A74" w:rsidP="00197A74">
      <w:pPr>
        <w:pStyle w:val="af7"/>
      </w:pPr>
      <w:r>
        <w:t xml:space="preserve">        [showDeleteButton]="showDeleteButton()"</w:t>
      </w:r>
    </w:p>
    <w:p w14:paraId="39F4DCCA" w14:textId="77777777" w:rsidR="00197A74" w:rsidRDefault="00197A74" w:rsidP="00197A74">
      <w:pPr>
        <w:pStyle w:val="af7"/>
      </w:pPr>
      <w:r>
        <w:t xml:space="preserve">        (infoClickEvent)="handleInfoItemEvent(book)"</w:t>
      </w:r>
    </w:p>
    <w:p w14:paraId="01C71292" w14:textId="77777777" w:rsidR="00197A74" w:rsidRDefault="00197A74" w:rsidP="00197A74">
      <w:pPr>
        <w:pStyle w:val="af7"/>
      </w:pPr>
      <w:r>
        <w:t xml:space="preserve">        (editClickEvent)="handleEditItemEvent(book)"</w:t>
      </w:r>
    </w:p>
    <w:p w14:paraId="4D200EB4" w14:textId="77777777" w:rsidR="00197A74" w:rsidRDefault="00197A74" w:rsidP="00197A74">
      <w:pPr>
        <w:pStyle w:val="af7"/>
      </w:pPr>
      <w:r>
        <w:t xml:space="preserve">        (deleteClickEvent)="handleDeleteItemEvent(book)"</w:t>
      </w:r>
    </w:p>
    <w:p w14:paraId="61E0FAEA" w14:textId="77777777" w:rsidR="00197A74" w:rsidRDefault="00197A74" w:rsidP="00197A74">
      <w:pPr>
        <w:pStyle w:val="af7"/>
      </w:pPr>
      <w:r>
        <w:t xml:space="preserve">      &gt;</w:t>
      </w:r>
    </w:p>
    <w:p w14:paraId="0F06C697" w14:textId="77777777" w:rsidR="00197A74" w:rsidRDefault="00197A74" w:rsidP="00197A74">
      <w:pPr>
        <w:pStyle w:val="af7"/>
      </w:pPr>
      <w:r>
        <w:t xml:space="preserve">      &lt;/app-book-list-item&gt;</w:t>
      </w:r>
    </w:p>
    <w:p w14:paraId="11FD51B2" w14:textId="77777777" w:rsidR="00197A74" w:rsidRDefault="00197A74" w:rsidP="00197A74">
      <w:pPr>
        <w:pStyle w:val="af7"/>
      </w:pPr>
      <w:r>
        <w:t xml:space="preserve">    &lt;/button&gt;</w:t>
      </w:r>
    </w:p>
    <w:p w14:paraId="3E33CE0A" w14:textId="77777777" w:rsidR="00197A74" w:rsidRDefault="00197A74" w:rsidP="00197A74">
      <w:pPr>
        <w:pStyle w:val="af7"/>
      </w:pPr>
      <w:r>
        <w:t xml:space="preserve">  }</w:t>
      </w:r>
    </w:p>
    <w:p w14:paraId="581D28D4" w14:textId="04F63544" w:rsidR="00197A74" w:rsidRDefault="00197A74" w:rsidP="00197A74">
      <w:pPr>
        <w:pStyle w:val="af7"/>
      </w:pPr>
      <w:r>
        <w:t>&lt;/mat-action-list&gt;</w:t>
      </w:r>
    </w:p>
    <w:p w14:paraId="71B41FBC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book-list-view.component.scss:</w:t>
      </w:r>
    </w:p>
    <w:p w14:paraId="26325D85" w14:textId="77777777" w:rsidR="00197A74" w:rsidRDefault="00197A74" w:rsidP="00197A74">
      <w:pPr>
        <w:pStyle w:val="af7"/>
      </w:pPr>
      <w:r>
        <w:t>:host {</w:t>
      </w:r>
    </w:p>
    <w:p w14:paraId="753A7248" w14:textId="77777777" w:rsidR="00197A74" w:rsidRDefault="00197A74" w:rsidP="00197A74">
      <w:pPr>
        <w:pStyle w:val="af7"/>
      </w:pPr>
      <w:r>
        <w:t xml:space="preserve">  display: flex;</w:t>
      </w:r>
    </w:p>
    <w:p w14:paraId="5E3F327C" w14:textId="77777777" w:rsidR="00197A74" w:rsidRDefault="00197A74" w:rsidP="00197A74">
      <w:pPr>
        <w:pStyle w:val="af7"/>
      </w:pPr>
      <w:r>
        <w:t xml:space="preserve">  flex-direction: column;</w:t>
      </w:r>
    </w:p>
    <w:p w14:paraId="3980A27A" w14:textId="77777777" w:rsidR="00197A74" w:rsidRDefault="00197A74" w:rsidP="00197A74">
      <w:pPr>
        <w:pStyle w:val="af7"/>
      </w:pPr>
      <w:r>
        <w:t xml:space="preserve">  flex-grow: 1;</w:t>
      </w:r>
    </w:p>
    <w:p w14:paraId="16E5FD96" w14:textId="77777777" w:rsidR="00197A74" w:rsidRDefault="00197A74" w:rsidP="00197A74">
      <w:pPr>
        <w:pStyle w:val="af7"/>
      </w:pPr>
      <w:r>
        <w:t xml:space="preserve">  margin: 1em;</w:t>
      </w:r>
    </w:p>
    <w:p w14:paraId="103E201D" w14:textId="77777777" w:rsidR="00197A74" w:rsidRDefault="00197A74" w:rsidP="00197A74">
      <w:pPr>
        <w:pStyle w:val="af7"/>
      </w:pPr>
      <w:r>
        <w:t xml:space="preserve">  font: inherit;</w:t>
      </w:r>
    </w:p>
    <w:p w14:paraId="3A62A9FD" w14:textId="77777777" w:rsidR="00197A74" w:rsidRDefault="00197A74" w:rsidP="00197A74">
      <w:pPr>
        <w:pStyle w:val="af7"/>
      </w:pPr>
      <w:r>
        <w:t xml:space="preserve">  color: inherit;</w:t>
      </w:r>
    </w:p>
    <w:p w14:paraId="76202440" w14:textId="77777777" w:rsidR="00197A74" w:rsidRDefault="00197A74" w:rsidP="00197A74">
      <w:pPr>
        <w:pStyle w:val="af7"/>
      </w:pPr>
      <w:r>
        <w:t>}</w:t>
      </w:r>
    </w:p>
    <w:p w14:paraId="4A1BA72E" w14:textId="77777777" w:rsidR="00197A74" w:rsidRDefault="00197A74" w:rsidP="00197A74">
      <w:pPr>
        <w:pStyle w:val="af7"/>
      </w:pPr>
    </w:p>
    <w:p w14:paraId="21E97A56" w14:textId="77777777" w:rsidR="00197A74" w:rsidRDefault="00197A74" w:rsidP="00197A74">
      <w:pPr>
        <w:pStyle w:val="af7"/>
      </w:pPr>
      <w:r>
        <w:t>#book-list {</w:t>
      </w:r>
    </w:p>
    <w:p w14:paraId="1506FAEE" w14:textId="77777777" w:rsidR="00197A74" w:rsidRDefault="00197A74" w:rsidP="00197A74">
      <w:pPr>
        <w:pStyle w:val="af7"/>
      </w:pPr>
      <w:r>
        <w:t xml:space="preserve">  display: inline-flex;</w:t>
      </w:r>
    </w:p>
    <w:p w14:paraId="47D52D17" w14:textId="77777777" w:rsidR="00197A74" w:rsidRDefault="00197A74" w:rsidP="00197A74">
      <w:pPr>
        <w:pStyle w:val="af7"/>
      </w:pPr>
      <w:r>
        <w:t xml:space="preserve">  flex-direction: column;</w:t>
      </w:r>
    </w:p>
    <w:p w14:paraId="582FA0C6" w14:textId="77777777" w:rsidR="00197A74" w:rsidRDefault="00197A74" w:rsidP="00197A74">
      <w:pPr>
        <w:pStyle w:val="af7"/>
      </w:pPr>
      <w:r>
        <w:t>}</w:t>
      </w:r>
    </w:p>
    <w:p w14:paraId="3637A878" w14:textId="77777777" w:rsidR="00197A74" w:rsidRDefault="00197A74" w:rsidP="00197A74">
      <w:pPr>
        <w:pStyle w:val="af7"/>
      </w:pPr>
    </w:p>
    <w:p w14:paraId="1046C396" w14:textId="77777777" w:rsidR="00197A74" w:rsidRDefault="00197A74" w:rsidP="00197A74">
      <w:pPr>
        <w:pStyle w:val="af7"/>
      </w:pPr>
      <w:r>
        <w:t>.mdc-list-item {</w:t>
      </w:r>
    </w:p>
    <w:p w14:paraId="05CA099E" w14:textId="77777777" w:rsidR="00197A74" w:rsidRDefault="00197A74" w:rsidP="00197A74">
      <w:pPr>
        <w:pStyle w:val="af7"/>
      </w:pPr>
      <w:r>
        <w:t xml:space="preserve">  border-radius: 2em;</w:t>
      </w:r>
    </w:p>
    <w:p w14:paraId="32DFA7C0" w14:textId="77777777" w:rsidR="00197A74" w:rsidRDefault="00197A74" w:rsidP="00197A74">
      <w:pPr>
        <w:pStyle w:val="af7"/>
      </w:pPr>
      <w:r>
        <w:t xml:space="preserve">  padding: 1em;</w:t>
      </w:r>
    </w:p>
    <w:p w14:paraId="493330D0" w14:textId="77777777" w:rsidR="00197A74" w:rsidRDefault="00197A74" w:rsidP="00197A74">
      <w:pPr>
        <w:pStyle w:val="af7"/>
      </w:pPr>
      <w:r>
        <w:t xml:space="preserve">  height: auto !important;</w:t>
      </w:r>
    </w:p>
    <w:p w14:paraId="18364E0C" w14:textId="20A73201" w:rsidR="00197A74" w:rsidRDefault="00197A74" w:rsidP="00197A74">
      <w:pPr>
        <w:pStyle w:val="af7"/>
      </w:pPr>
      <w:r>
        <w:t>}</w:t>
      </w:r>
    </w:p>
    <w:p w14:paraId="765CE2CB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book-list-view.component.ts:</w:t>
      </w:r>
    </w:p>
    <w:p w14:paraId="64758E0A" w14:textId="77777777" w:rsidR="00197A74" w:rsidRDefault="00197A74" w:rsidP="00197A74">
      <w:pPr>
        <w:pStyle w:val="af7"/>
      </w:pPr>
      <w:r>
        <w:t>import {</w:t>
      </w:r>
    </w:p>
    <w:p w14:paraId="0CD6FF0F" w14:textId="77777777" w:rsidR="00197A74" w:rsidRDefault="00197A74" w:rsidP="00197A74">
      <w:pPr>
        <w:pStyle w:val="af7"/>
      </w:pPr>
      <w:r>
        <w:t xml:space="preserve">  AfterViewInit,</w:t>
      </w:r>
    </w:p>
    <w:p w14:paraId="2F03ABBB" w14:textId="77777777" w:rsidR="00197A74" w:rsidRDefault="00197A74" w:rsidP="00197A74">
      <w:pPr>
        <w:pStyle w:val="af7"/>
      </w:pPr>
      <w:r>
        <w:t xml:space="preserve">  ChangeDetectionStrategy,</w:t>
      </w:r>
    </w:p>
    <w:p w14:paraId="3ADFF123" w14:textId="77777777" w:rsidR="00197A74" w:rsidRDefault="00197A74" w:rsidP="00197A74">
      <w:pPr>
        <w:pStyle w:val="af7"/>
      </w:pPr>
      <w:r>
        <w:t xml:space="preserve">  Component,</w:t>
      </w:r>
    </w:p>
    <w:p w14:paraId="3C329B24" w14:textId="77777777" w:rsidR="00197A74" w:rsidRDefault="00197A74" w:rsidP="00197A74">
      <w:pPr>
        <w:pStyle w:val="af7"/>
      </w:pPr>
      <w:r>
        <w:t xml:space="preserve">  DestroyRef,</w:t>
      </w:r>
    </w:p>
    <w:p w14:paraId="7C767C3B" w14:textId="77777777" w:rsidR="00197A74" w:rsidRDefault="00197A74" w:rsidP="00197A74">
      <w:pPr>
        <w:pStyle w:val="af7"/>
      </w:pPr>
      <w:r>
        <w:t xml:space="preserve">  ElementRef,</w:t>
      </w:r>
    </w:p>
    <w:p w14:paraId="6888E090" w14:textId="77777777" w:rsidR="00197A74" w:rsidRDefault="00197A74" w:rsidP="00197A74">
      <w:pPr>
        <w:pStyle w:val="af7"/>
      </w:pPr>
      <w:r>
        <w:t xml:space="preserve">  input,</w:t>
      </w:r>
    </w:p>
    <w:p w14:paraId="661BDB56" w14:textId="77777777" w:rsidR="00197A74" w:rsidRDefault="00197A74" w:rsidP="00197A74">
      <w:pPr>
        <w:pStyle w:val="af7"/>
      </w:pPr>
      <w:r>
        <w:t xml:space="preserve">  output,</w:t>
      </w:r>
    </w:p>
    <w:p w14:paraId="55BA6914" w14:textId="77777777" w:rsidR="00197A74" w:rsidRDefault="00197A74" w:rsidP="00197A74">
      <w:pPr>
        <w:pStyle w:val="af7"/>
      </w:pPr>
      <w:r>
        <w:t>} from '@angular/core';</w:t>
      </w:r>
    </w:p>
    <w:p w14:paraId="6B5E0140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1062DE0D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3BED5E7B" w14:textId="77777777" w:rsidR="00197A74" w:rsidRDefault="00197A74" w:rsidP="00197A74">
      <w:pPr>
        <w:pStyle w:val="af7"/>
      </w:pPr>
      <w:r>
        <w:t>import { debounceTime, fromEvent } from 'rxjs';</w:t>
      </w:r>
    </w:p>
    <w:p w14:paraId="1C4E72A5" w14:textId="77777777" w:rsidR="00197A74" w:rsidRDefault="00197A74" w:rsidP="00197A74">
      <w:pPr>
        <w:pStyle w:val="af7"/>
      </w:pPr>
      <w:r>
        <w:t>import { MatActionList, MatListItem } from '@angular/material/list';</w:t>
      </w:r>
    </w:p>
    <w:p w14:paraId="0890F53E" w14:textId="77777777" w:rsidR="00197A74" w:rsidRDefault="00197A74" w:rsidP="00197A74">
      <w:pPr>
        <w:pStyle w:val="af7"/>
      </w:pPr>
      <w:r>
        <w:t>import { MatTooltip } from '@angular/material/tooltip';</w:t>
      </w:r>
    </w:p>
    <w:p w14:paraId="3C1D0212" w14:textId="77777777" w:rsidR="00197A74" w:rsidRDefault="00197A74" w:rsidP="00197A74">
      <w:pPr>
        <w:pStyle w:val="af7"/>
      </w:pPr>
      <w:r>
        <w:t>import { BookListItemComponent } from '@core/components/book-list-item/book-list-item.component';</w:t>
      </w:r>
    </w:p>
    <w:p w14:paraId="3FE54F5F" w14:textId="77777777" w:rsidR="00197A74" w:rsidRDefault="00197A74" w:rsidP="00197A74">
      <w:pPr>
        <w:pStyle w:val="af7"/>
      </w:pPr>
    </w:p>
    <w:p w14:paraId="5B22B964" w14:textId="77777777" w:rsidR="00197A74" w:rsidRDefault="00197A74" w:rsidP="00197A74">
      <w:pPr>
        <w:pStyle w:val="af7"/>
      </w:pPr>
      <w:r>
        <w:t>@Component({</w:t>
      </w:r>
    </w:p>
    <w:p w14:paraId="5E2F0EE9" w14:textId="77777777" w:rsidR="00197A74" w:rsidRDefault="00197A74" w:rsidP="00197A74">
      <w:pPr>
        <w:pStyle w:val="af7"/>
      </w:pPr>
      <w:r>
        <w:t xml:space="preserve">  selector: 'app-book-list-view',</w:t>
      </w:r>
    </w:p>
    <w:p w14:paraId="4E5BFBD3" w14:textId="77777777" w:rsidR="00197A74" w:rsidRDefault="00197A74" w:rsidP="00197A74">
      <w:pPr>
        <w:pStyle w:val="af7"/>
      </w:pPr>
      <w:r>
        <w:t xml:space="preserve">  templateUrl: './book-list-view.component.html',</w:t>
      </w:r>
    </w:p>
    <w:p w14:paraId="39D8BF2B" w14:textId="77777777" w:rsidR="00197A74" w:rsidRDefault="00197A74" w:rsidP="00197A74">
      <w:pPr>
        <w:pStyle w:val="af7"/>
      </w:pPr>
      <w:r>
        <w:t xml:space="preserve">  styleUrl: './book-list-view.component.scss',</w:t>
      </w:r>
    </w:p>
    <w:p w14:paraId="4B2AB594" w14:textId="77777777" w:rsidR="00197A74" w:rsidRDefault="00197A74" w:rsidP="00197A74">
      <w:pPr>
        <w:pStyle w:val="af7"/>
      </w:pPr>
      <w:r>
        <w:t xml:space="preserve">  standalone: true,</w:t>
      </w:r>
    </w:p>
    <w:p w14:paraId="4084CA41" w14:textId="77777777" w:rsidR="00197A74" w:rsidRDefault="00197A74" w:rsidP="00197A74">
      <w:pPr>
        <w:pStyle w:val="af7"/>
      </w:pPr>
      <w:r>
        <w:t xml:space="preserve">  imports: [</w:t>
      </w:r>
    </w:p>
    <w:p w14:paraId="414FF123" w14:textId="77777777" w:rsidR="00197A74" w:rsidRDefault="00197A74" w:rsidP="00197A74">
      <w:pPr>
        <w:pStyle w:val="af7"/>
      </w:pPr>
      <w:r>
        <w:t xml:space="preserve">    MatActionList,</w:t>
      </w:r>
    </w:p>
    <w:p w14:paraId="32E2972B" w14:textId="77777777" w:rsidR="00197A74" w:rsidRDefault="00197A74" w:rsidP="00197A74">
      <w:pPr>
        <w:pStyle w:val="af7"/>
      </w:pPr>
      <w:r>
        <w:t xml:space="preserve">    MatListItem,</w:t>
      </w:r>
    </w:p>
    <w:p w14:paraId="39CE2317" w14:textId="77777777" w:rsidR="00197A74" w:rsidRDefault="00197A74" w:rsidP="00197A74">
      <w:pPr>
        <w:pStyle w:val="af7"/>
      </w:pPr>
      <w:r>
        <w:t xml:space="preserve">    MatTooltip,</w:t>
      </w:r>
    </w:p>
    <w:p w14:paraId="3424F45C" w14:textId="77777777" w:rsidR="00197A74" w:rsidRDefault="00197A74" w:rsidP="00197A74">
      <w:pPr>
        <w:pStyle w:val="af7"/>
      </w:pPr>
      <w:r>
        <w:t xml:space="preserve">    BookListItemComponent,</w:t>
      </w:r>
    </w:p>
    <w:p w14:paraId="08BF4072" w14:textId="77777777" w:rsidR="00197A74" w:rsidRDefault="00197A74" w:rsidP="00197A74">
      <w:pPr>
        <w:pStyle w:val="af7"/>
      </w:pPr>
    </w:p>
    <w:p w14:paraId="2C1812C8" w14:textId="77777777" w:rsidR="00197A74" w:rsidRDefault="00197A74" w:rsidP="00197A74">
      <w:pPr>
        <w:pStyle w:val="af7"/>
      </w:pPr>
      <w:r>
        <w:t xml:space="preserve">  ],</w:t>
      </w:r>
    </w:p>
    <w:p w14:paraId="3295536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5AE7575" w14:textId="77777777" w:rsidR="00197A74" w:rsidRDefault="00197A74" w:rsidP="00197A74">
      <w:pPr>
        <w:pStyle w:val="af7"/>
      </w:pPr>
      <w:r>
        <w:t>})</w:t>
      </w:r>
    </w:p>
    <w:p w14:paraId="30DCE2D2" w14:textId="77777777" w:rsidR="00197A74" w:rsidRDefault="00197A74" w:rsidP="00197A74">
      <w:pPr>
        <w:pStyle w:val="af7"/>
      </w:pPr>
      <w:r>
        <w:t>export class BookListViewComponent implements AfterViewInit {</w:t>
      </w:r>
    </w:p>
    <w:p w14:paraId="24F6598C" w14:textId="77777777" w:rsidR="00197A74" w:rsidRDefault="00197A74" w:rsidP="00197A74">
      <w:pPr>
        <w:pStyle w:val="af7"/>
      </w:pPr>
    </w:p>
    <w:p w14:paraId="19D61FBC" w14:textId="77777777" w:rsidR="00197A74" w:rsidRDefault="00197A74" w:rsidP="00197A74">
      <w:pPr>
        <w:pStyle w:val="af7"/>
      </w:pPr>
      <w:r>
        <w:t xml:space="preserve">  public showEditButton = input(true);</w:t>
      </w:r>
    </w:p>
    <w:p w14:paraId="468C3AE6" w14:textId="77777777" w:rsidR="00197A74" w:rsidRDefault="00197A74" w:rsidP="00197A74">
      <w:pPr>
        <w:pStyle w:val="af7"/>
      </w:pPr>
      <w:r>
        <w:t xml:space="preserve">  public showDeleteButton = input(true);</w:t>
      </w:r>
    </w:p>
    <w:p w14:paraId="0CBC6DF6" w14:textId="77777777" w:rsidR="00197A74" w:rsidRDefault="00197A74" w:rsidP="00197A74">
      <w:pPr>
        <w:pStyle w:val="af7"/>
      </w:pPr>
      <w:r>
        <w:t xml:space="preserve">  public books = input.required&lt;BookDto[]&gt;();</w:t>
      </w:r>
    </w:p>
    <w:p w14:paraId="33D33921" w14:textId="77777777" w:rsidR="00197A74" w:rsidRDefault="00197A74" w:rsidP="00197A74">
      <w:pPr>
        <w:pStyle w:val="af7"/>
      </w:pPr>
    </w:p>
    <w:p w14:paraId="49437AC2" w14:textId="77777777" w:rsidR="00197A74" w:rsidRDefault="00197A74" w:rsidP="00197A74">
      <w:pPr>
        <w:pStyle w:val="af7"/>
      </w:pPr>
      <w:r>
        <w:t xml:space="preserve">  public openItemEvent = output&lt;BookDto&gt;();</w:t>
      </w:r>
    </w:p>
    <w:p w14:paraId="3CC9412A" w14:textId="77777777" w:rsidR="00197A74" w:rsidRDefault="00197A74" w:rsidP="00197A74">
      <w:pPr>
        <w:pStyle w:val="af7"/>
      </w:pPr>
      <w:r>
        <w:t xml:space="preserve">  public infoItemEvent = output&lt;BookDto&gt;();</w:t>
      </w:r>
    </w:p>
    <w:p w14:paraId="0FD5B630" w14:textId="77777777" w:rsidR="00197A74" w:rsidRDefault="00197A74" w:rsidP="00197A74">
      <w:pPr>
        <w:pStyle w:val="af7"/>
      </w:pPr>
      <w:r>
        <w:t xml:space="preserve">  public editItemEvent = output&lt;BookDto&gt;();</w:t>
      </w:r>
    </w:p>
    <w:p w14:paraId="14BAFF52" w14:textId="77777777" w:rsidR="00197A74" w:rsidRDefault="00197A74" w:rsidP="00197A74">
      <w:pPr>
        <w:pStyle w:val="af7"/>
      </w:pPr>
      <w:r>
        <w:t xml:space="preserve">  public deleteItemEvent = output&lt;BookDto&gt;();</w:t>
      </w:r>
    </w:p>
    <w:p w14:paraId="64E1A2E3" w14:textId="77777777" w:rsidR="00197A74" w:rsidRDefault="00197A74" w:rsidP="00197A74">
      <w:pPr>
        <w:pStyle w:val="af7"/>
      </w:pPr>
      <w:r>
        <w:t xml:space="preserve">  public numOfVisibleItemsChangeEvent = output&lt;number&gt;();</w:t>
      </w:r>
    </w:p>
    <w:p w14:paraId="3F32BDD9" w14:textId="77777777" w:rsidR="00197A74" w:rsidRDefault="00197A74" w:rsidP="00197A74">
      <w:pPr>
        <w:pStyle w:val="af7"/>
      </w:pPr>
    </w:p>
    <w:p w14:paraId="18AA1071" w14:textId="77777777" w:rsidR="00197A74" w:rsidRDefault="00197A74" w:rsidP="00197A74">
      <w:pPr>
        <w:pStyle w:val="af7"/>
      </w:pPr>
      <w:r>
        <w:lastRenderedPageBreak/>
        <w:t xml:space="preserve">  protected readonly RESIZE_DEBOUNCE_TIME = 200;</w:t>
      </w:r>
    </w:p>
    <w:p w14:paraId="4F457406" w14:textId="77777777" w:rsidR="00197A74" w:rsidRDefault="00197A74" w:rsidP="00197A74">
      <w:pPr>
        <w:pStyle w:val="af7"/>
      </w:pPr>
      <w:r>
        <w:t xml:space="preserve">  protected readonly LIST_ITEM_HEIGHT_PX = 130;</w:t>
      </w:r>
    </w:p>
    <w:p w14:paraId="3680F421" w14:textId="77777777" w:rsidR="00197A74" w:rsidRDefault="00197A74" w:rsidP="00197A74">
      <w:pPr>
        <w:pStyle w:val="af7"/>
      </w:pPr>
      <w:r>
        <w:t xml:space="preserve">  protected readonly LIST_ITEM_GAP_PX = 14;</w:t>
      </w:r>
    </w:p>
    <w:p w14:paraId="0C2269B0" w14:textId="77777777" w:rsidR="00197A74" w:rsidRDefault="00197A74" w:rsidP="00197A74">
      <w:pPr>
        <w:pStyle w:val="af7"/>
      </w:pPr>
    </w:p>
    <w:p w14:paraId="1F3D344B" w14:textId="77777777" w:rsidR="00197A74" w:rsidRDefault="00197A74" w:rsidP="00197A74">
      <w:pPr>
        <w:pStyle w:val="af7"/>
      </w:pPr>
      <w:r>
        <w:t xml:space="preserve">  constructor(</w:t>
      </w:r>
    </w:p>
    <w:p w14:paraId="0A0BF34C" w14:textId="77777777" w:rsidR="00197A74" w:rsidRDefault="00197A74" w:rsidP="00197A74">
      <w:pPr>
        <w:pStyle w:val="af7"/>
      </w:pPr>
      <w:r>
        <w:t xml:space="preserve">    private readonly _hostElement: ElementRef,</w:t>
      </w:r>
    </w:p>
    <w:p w14:paraId="07815A1E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086AEA86" w14:textId="77777777" w:rsidR="00197A74" w:rsidRDefault="00197A74" w:rsidP="00197A74">
      <w:pPr>
        <w:pStyle w:val="af7"/>
      </w:pPr>
      <w:r>
        <w:t xml:space="preserve">  ) {</w:t>
      </w:r>
    </w:p>
    <w:p w14:paraId="08B3BDF2" w14:textId="77777777" w:rsidR="00197A74" w:rsidRDefault="00197A74" w:rsidP="00197A74">
      <w:pPr>
        <w:pStyle w:val="af7"/>
      </w:pPr>
      <w:r>
        <w:t xml:space="preserve">  }</w:t>
      </w:r>
    </w:p>
    <w:p w14:paraId="728AA748" w14:textId="77777777" w:rsidR="00197A74" w:rsidRDefault="00197A74" w:rsidP="00197A74">
      <w:pPr>
        <w:pStyle w:val="af7"/>
      </w:pPr>
    </w:p>
    <w:p w14:paraId="4C40621A" w14:textId="77777777" w:rsidR="00197A74" w:rsidRDefault="00197A74" w:rsidP="00197A74">
      <w:pPr>
        <w:pStyle w:val="af7"/>
      </w:pPr>
      <w:r>
        <w:t xml:space="preserve">  public ngAfterViewInit(): void {</w:t>
      </w:r>
    </w:p>
    <w:p w14:paraId="5D005D7B" w14:textId="77777777" w:rsidR="00197A74" w:rsidRDefault="00197A74" w:rsidP="00197A74">
      <w:pPr>
        <w:pStyle w:val="af7"/>
      </w:pPr>
      <w:r>
        <w:t xml:space="preserve">    fromEvent(window, 'resize')</w:t>
      </w:r>
    </w:p>
    <w:p w14:paraId="720F0FF2" w14:textId="77777777" w:rsidR="00197A74" w:rsidRDefault="00197A74" w:rsidP="00197A74">
      <w:pPr>
        <w:pStyle w:val="af7"/>
      </w:pPr>
      <w:r>
        <w:t xml:space="preserve">      .pipe(</w:t>
      </w:r>
    </w:p>
    <w:p w14:paraId="46E3B611" w14:textId="77777777" w:rsidR="00197A74" w:rsidRDefault="00197A74" w:rsidP="00197A74">
      <w:pPr>
        <w:pStyle w:val="af7"/>
      </w:pPr>
      <w:r>
        <w:t xml:space="preserve">        debounceTime(this.RESIZE_DEBOUNCE_TIME),</w:t>
      </w:r>
    </w:p>
    <w:p w14:paraId="28CC8D75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4A5B8ED4" w14:textId="77777777" w:rsidR="00197A74" w:rsidRDefault="00197A74" w:rsidP="00197A74">
      <w:pPr>
        <w:pStyle w:val="af7"/>
      </w:pPr>
      <w:r>
        <w:t xml:space="preserve">      )</w:t>
      </w:r>
    </w:p>
    <w:p w14:paraId="3583463D" w14:textId="77777777" w:rsidR="00197A74" w:rsidRDefault="00197A74" w:rsidP="00197A74">
      <w:pPr>
        <w:pStyle w:val="af7"/>
      </w:pPr>
      <w:r>
        <w:t xml:space="preserve">      .subscribe(() =&gt;</w:t>
      </w:r>
    </w:p>
    <w:p w14:paraId="082A693B" w14:textId="77777777" w:rsidR="00197A74" w:rsidRDefault="00197A74" w:rsidP="00197A74">
      <w:pPr>
        <w:pStyle w:val="af7"/>
      </w:pPr>
      <w:r>
        <w:t xml:space="preserve">        this.numOfVisibleItemsChangeEvent.emit(this._countVisibleItems()),</w:t>
      </w:r>
    </w:p>
    <w:p w14:paraId="5E13B275" w14:textId="77777777" w:rsidR="00197A74" w:rsidRDefault="00197A74" w:rsidP="00197A74">
      <w:pPr>
        <w:pStyle w:val="af7"/>
      </w:pPr>
      <w:r>
        <w:t xml:space="preserve">      );</w:t>
      </w:r>
    </w:p>
    <w:p w14:paraId="34B20AEC" w14:textId="77777777" w:rsidR="00197A74" w:rsidRDefault="00197A74" w:rsidP="00197A74">
      <w:pPr>
        <w:pStyle w:val="af7"/>
      </w:pPr>
      <w:r>
        <w:t xml:space="preserve">    this.numOfVisibleItemsChangeEvent.emit(this._countVisibleItems());</w:t>
      </w:r>
    </w:p>
    <w:p w14:paraId="2D59C019" w14:textId="77777777" w:rsidR="00197A74" w:rsidRDefault="00197A74" w:rsidP="00197A74">
      <w:pPr>
        <w:pStyle w:val="af7"/>
      </w:pPr>
      <w:r>
        <w:t xml:space="preserve">    console.log(this._countVisibleItems());</w:t>
      </w:r>
    </w:p>
    <w:p w14:paraId="672B5A0B" w14:textId="77777777" w:rsidR="00197A74" w:rsidRDefault="00197A74" w:rsidP="00197A74">
      <w:pPr>
        <w:pStyle w:val="af7"/>
      </w:pPr>
      <w:r>
        <w:t xml:space="preserve">  }</w:t>
      </w:r>
    </w:p>
    <w:p w14:paraId="052A4578" w14:textId="77777777" w:rsidR="00197A74" w:rsidRDefault="00197A74" w:rsidP="00197A74">
      <w:pPr>
        <w:pStyle w:val="af7"/>
      </w:pPr>
    </w:p>
    <w:p w14:paraId="41B7CE88" w14:textId="77777777" w:rsidR="00197A74" w:rsidRDefault="00197A74" w:rsidP="00197A74">
      <w:pPr>
        <w:pStyle w:val="af7"/>
      </w:pPr>
      <w:r>
        <w:t xml:space="preserve">  public handleOpenItemEvent(book: BookDto): void {</w:t>
      </w:r>
    </w:p>
    <w:p w14:paraId="437B0B40" w14:textId="77777777" w:rsidR="00197A74" w:rsidRDefault="00197A74" w:rsidP="00197A74">
      <w:pPr>
        <w:pStyle w:val="af7"/>
      </w:pPr>
      <w:r>
        <w:t xml:space="preserve">    this.openItemEvent.emit(book);</w:t>
      </w:r>
    </w:p>
    <w:p w14:paraId="626B79E7" w14:textId="77777777" w:rsidR="00197A74" w:rsidRDefault="00197A74" w:rsidP="00197A74">
      <w:pPr>
        <w:pStyle w:val="af7"/>
      </w:pPr>
      <w:r>
        <w:t xml:space="preserve">  }</w:t>
      </w:r>
    </w:p>
    <w:p w14:paraId="50308316" w14:textId="77777777" w:rsidR="00197A74" w:rsidRDefault="00197A74" w:rsidP="00197A74">
      <w:pPr>
        <w:pStyle w:val="af7"/>
      </w:pPr>
    </w:p>
    <w:p w14:paraId="7021B99B" w14:textId="77777777" w:rsidR="00197A74" w:rsidRDefault="00197A74" w:rsidP="00197A74">
      <w:pPr>
        <w:pStyle w:val="af7"/>
      </w:pPr>
      <w:r>
        <w:t xml:space="preserve">  public handleInfoItemEvent(book: BookDto): void {</w:t>
      </w:r>
    </w:p>
    <w:p w14:paraId="58DA6E9C" w14:textId="77777777" w:rsidR="00197A74" w:rsidRDefault="00197A74" w:rsidP="00197A74">
      <w:pPr>
        <w:pStyle w:val="af7"/>
      </w:pPr>
      <w:r>
        <w:t xml:space="preserve">    this.infoItemEvent.emit(book);</w:t>
      </w:r>
    </w:p>
    <w:p w14:paraId="4ED247E3" w14:textId="77777777" w:rsidR="00197A74" w:rsidRDefault="00197A74" w:rsidP="00197A74">
      <w:pPr>
        <w:pStyle w:val="af7"/>
      </w:pPr>
      <w:r>
        <w:t xml:space="preserve">  }</w:t>
      </w:r>
    </w:p>
    <w:p w14:paraId="741CBAE9" w14:textId="77777777" w:rsidR="00197A74" w:rsidRDefault="00197A74" w:rsidP="00197A74">
      <w:pPr>
        <w:pStyle w:val="af7"/>
      </w:pPr>
    </w:p>
    <w:p w14:paraId="0D3B689F" w14:textId="77777777" w:rsidR="00197A74" w:rsidRDefault="00197A74" w:rsidP="00197A74">
      <w:pPr>
        <w:pStyle w:val="af7"/>
      </w:pPr>
      <w:r>
        <w:t xml:space="preserve">  public handleDeleteItemEvent(book: BookDto): void {</w:t>
      </w:r>
    </w:p>
    <w:p w14:paraId="3B29457F" w14:textId="77777777" w:rsidR="00197A74" w:rsidRDefault="00197A74" w:rsidP="00197A74">
      <w:pPr>
        <w:pStyle w:val="af7"/>
      </w:pPr>
      <w:r>
        <w:t xml:space="preserve">    this.deleteItemEvent.emit(book);</w:t>
      </w:r>
    </w:p>
    <w:p w14:paraId="395BF9A5" w14:textId="77777777" w:rsidR="00197A74" w:rsidRDefault="00197A74" w:rsidP="00197A74">
      <w:pPr>
        <w:pStyle w:val="af7"/>
      </w:pPr>
      <w:r>
        <w:t xml:space="preserve">  }</w:t>
      </w:r>
    </w:p>
    <w:p w14:paraId="188506FC" w14:textId="77777777" w:rsidR="00197A74" w:rsidRDefault="00197A74" w:rsidP="00197A74">
      <w:pPr>
        <w:pStyle w:val="af7"/>
      </w:pPr>
    </w:p>
    <w:p w14:paraId="4269B56F" w14:textId="77777777" w:rsidR="00197A74" w:rsidRDefault="00197A74" w:rsidP="00197A74">
      <w:pPr>
        <w:pStyle w:val="af7"/>
      </w:pPr>
      <w:r>
        <w:t xml:space="preserve">  public handleEditItemEvent(book: BookDto) {</w:t>
      </w:r>
    </w:p>
    <w:p w14:paraId="6C622C87" w14:textId="77777777" w:rsidR="00197A74" w:rsidRDefault="00197A74" w:rsidP="00197A74">
      <w:pPr>
        <w:pStyle w:val="af7"/>
      </w:pPr>
      <w:r>
        <w:t xml:space="preserve">    this.editItemEvent.emit(book);</w:t>
      </w:r>
    </w:p>
    <w:p w14:paraId="0D5322A5" w14:textId="77777777" w:rsidR="00197A74" w:rsidRDefault="00197A74" w:rsidP="00197A74">
      <w:pPr>
        <w:pStyle w:val="af7"/>
      </w:pPr>
      <w:r>
        <w:t xml:space="preserve">  }</w:t>
      </w:r>
    </w:p>
    <w:p w14:paraId="4964C11F" w14:textId="77777777" w:rsidR="00197A74" w:rsidRDefault="00197A74" w:rsidP="00197A74">
      <w:pPr>
        <w:pStyle w:val="af7"/>
      </w:pPr>
    </w:p>
    <w:p w14:paraId="3951B068" w14:textId="77777777" w:rsidR="00197A74" w:rsidRDefault="00197A74" w:rsidP="00197A74">
      <w:pPr>
        <w:pStyle w:val="af7"/>
      </w:pPr>
      <w:r>
        <w:t xml:space="preserve">  private _countVisibleItems(): number {</w:t>
      </w:r>
    </w:p>
    <w:p w14:paraId="0DE96013" w14:textId="77777777" w:rsidR="00197A74" w:rsidRDefault="00197A74" w:rsidP="00197A74">
      <w:pPr>
        <w:pStyle w:val="af7"/>
      </w:pPr>
      <w:r>
        <w:t xml:space="preserve">    const hostStyles = getComputedStyle(this._hostElement.nativeElement);</w:t>
      </w:r>
    </w:p>
    <w:p w14:paraId="4D1767A8" w14:textId="77777777" w:rsidR="00197A74" w:rsidRDefault="00197A74" w:rsidP="00197A74">
      <w:pPr>
        <w:pStyle w:val="af7"/>
      </w:pPr>
      <w:r>
        <w:t xml:space="preserve">    const height = parseInt(hostStyles.getPropertyValue('height'));</w:t>
      </w:r>
    </w:p>
    <w:p w14:paraId="15F07F0F" w14:textId="77777777" w:rsidR="00197A74" w:rsidRDefault="00197A74" w:rsidP="00197A74">
      <w:pPr>
        <w:pStyle w:val="af7"/>
      </w:pPr>
      <w:r>
        <w:t xml:space="preserve">    return Math.round(</w:t>
      </w:r>
    </w:p>
    <w:p w14:paraId="464732EC" w14:textId="77777777" w:rsidR="00197A74" w:rsidRDefault="00197A74" w:rsidP="00197A74">
      <w:pPr>
        <w:pStyle w:val="af7"/>
      </w:pPr>
      <w:r>
        <w:t xml:space="preserve">      height / (this.LIST_ITEM_HEIGHT_PX + this.LIST_ITEM_GAP_PX),</w:t>
      </w:r>
    </w:p>
    <w:p w14:paraId="347964B9" w14:textId="77777777" w:rsidR="00197A74" w:rsidRDefault="00197A74" w:rsidP="00197A74">
      <w:pPr>
        <w:pStyle w:val="af7"/>
      </w:pPr>
      <w:r>
        <w:t xml:space="preserve">    );</w:t>
      </w:r>
    </w:p>
    <w:p w14:paraId="3019D0A5" w14:textId="77777777" w:rsidR="00197A74" w:rsidRDefault="00197A74" w:rsidP="00197A74">
      <w:pPr>
        <w:pStyle w:val="af7"/>
      </w:pPr>
      <w:r>
        <w:t xml:space="preserve">  }</w:t>
      </w:r>
    </w:p>
    <w:p w14:paraId="69660FB3" w14:textId="77777777" w:rsidR="00197A74" w:rsidRDefault="00197A74" w:rsidP="00197A74">
      <w:pPr>
        <w:pStyle w:val="af7"/>
      </w:pPr>
    </w:p>
    <w:p w14:paraId="0606F09F" w14:textId="6E58F9B4" w:rsidR="00197A74" w:rsidRDefault="00197A74" w:rsidP="00197A74">
      <w:pPr>
        <w:pStyle w:val="af7"/>
      </w:pPr>
      <w:r>
        <w:t>}</w:t>
      </w:r>
    </w:p>
    <w:p w14:paraId="5349C7CC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icon-button.component.scss:</w:t>
      </w:r>
    </w:p>
    <w:p w14:paraId="5082B440" w14:textId="77777777" w:rsidR="00197A74" w:rsidRDefault="00197A74" w:rsidP="00197A74">
      <w:pPr>
        <w:pStyle w:val="af7"/>
      </w:pPr>
      <w:r>
        <w:t>@use 'mixins';</w:t>
      </w:r>
    </w:p>
    <w:p w14:paraId="4149DE9B" w14:textId="77777777" w:rsidR="00197A74" w:rsidRDefault="00197A74" w:rsidP="00197A74">
      <w:pPr>
        <w:pStyle w:val="af7"/>
      </w:pPr>
      <w:r>
        <w:t>@use 'variables';</w:t>
      </w:r>
    </w:p>
    <w:p w14:paraId="49EDB49A" w14:textId="77777777" w:rsidR="00197A74" w:rsidRDefault="00197A74" w:rsidP="00197A74">
      <w:pPr>
        <w:pStyle w:val="af7"/>
      </w:pPr>
    </w:p>
    <w:p w14:paraId="3F365F0C" w14:textId="77777777" w:rsidR="00197A74" w:rsidRDefault="00197A74" w:rsidP="00197A74">
      <w:pPr>
        <w:pStyle w:val="af7"/>
      </w:pPr>
      <w:r>
        <w:t>$default-button-size: 24px;</w:t>
      </w:r>
    </w:p>
    <w:p w14:paraId="23E926CD" w14:textId="77777777" w:rsidR="00197A74" w:rsidRDefault="00197A74" w:rsidP="00197A74">
      <w:pPr>
        <w:pStyle w:val="af7"/>
      </w:pPr>
      <w:r>
        <w:t>$default-button-icon-size: 16px;</w:t>
      </w:r>
    </w:p>
    <w:p w14:paraId="42825F56" w14:textId="77777777" w:rsidR="00197A74" w:rsidRDefault="00197A74" w:rsidP="00197A74">
      <w:pPr>
        <w:pStyle w:val="af7"/>
      </w:pPr>
    </w:p>
    <w:p w14:paraId="1E90506B" w14:textId="77777777" w:rsidR="00197A74" w:rsidRDefault="00197A74" w:rsidP="00197A74">
      <w:pPr>
        <w:pStyle w:val="af7"/>
      </w:pPr>
      <w:r>
        <w:t>:host {</w:t>
      </w:r>
    </w:p>
    <w:p w14:paraId="2169DB1C" w14:textId="77777777" w:rsidR="00197A74" w:rsidRDefault="00197A74" w:rsidP="00197A74">
      <w:pPr>
        <w:pStyle w:val="af7"/>
      </w:pPr>
      <w:r>
        <w:t xml:space="preserve">  @include mixins.clear-button;</w:t>
      </w:r>
    </w:p>
    <w:p w14:paraId="75078A86" w14:textId="77777777" w:rsidR="00197A74" w:rsidRDefault="00197A74" w:rsidP="00197A74">
      <w:pPr>
        <w:pStyle w:val="af7"/>
      </w:pPr>
    </w:p>
    <w:p w14:paraId="3D5A3037" w14:textId="77777777" w:rsidR="00197A74" w:rsidRDefault="00197A74" w:rsidP="00197A74">
      <w:pPr>
        <w:pStyle w:val="af7"/>
      </w:pPr>
      <w:r>
        <w:t xml:space="preserve">  --button-size: #{$default-button-size};</w:t>
      </w:r>
    </w:p>
    <w:p w14:paraId="47F8796F" w14:textId="77777777" w:rsidR="00197A74" w:rsidRDefault="00197A74" w:rsidP="00197A74">
      <w:pPr>
        <w:pStyle w:val="af7"/>
      </w:pPr>
      <w:r>
        <w:t xml:space="preserve">  --button-icon-size: #{$default-button-icon-size};</w:t>
      </w:r>
    </w:p>
    <w:p w14:paraId="22576DCB" w14:textId="77777777" w:rsidR="00197A74" w:rsidRDefault="00197A74" w:rsidP="00197A74">
      <w:pPr>
        <w:pStyle w:val="af7"/>
      </w:pPr>
      <w:r>
        <w:t xml:space="preserve">  --margin-size: calc(var(--button-size) - var(--button-icon-size));</w:t>
      </w:r>
    </w:p>
    <w:p w14:paraId="0F1BCFC1" w14:textId="77777777" w:rsidR="00197A74" w:rsidRDefault="00197A74" w:rsidP="00197A74">
      <w:pPr>
        <w:pStyle w:val="af7"/>
      </w:pPr>
    </w:p>
    <w:p w14:paraId="38FDCBC5" w14:textId="77777777" w:rsidR="00197A74" w:rsidRDefault="00197A74" w:rsidP="00197A74">
      <w:pPr>
        <w:pStyle w:val="af7"/>
      </w:pPr>
      <w:r>
        <w:t xml:space="preserve">  display: inline-flex;</w:t>
      </w:r>
    </w:p>
    <w:p w14:paraId="7B7F284B" w14:textId="77777777" w:rsidR="00197A74" w:rsidRDefault="00197A74" w:rsidP="00197A74">
      <w:pPr>
        <w:pStyle w:val="af7"/>
      </w:pPr>
      <w:r>
        <w:t xml:space="preserve">  align-items: center;</w:t>
      </w:r>
    </w:p>
    <w:p w14:paraId="5839BC62" w14:textId="77777777" w:rsidR="00197A74" w:rsidRDefault="00197A74" w:rsidP="00197A74">
      <w:pPr>
        <w:pStyle w:val="af7"/>
      </w:pPr>
      <w:r>
        <w:t xml:space="preserve">  justify-content: center;</w:t>
      </w:r>
    </w:p>
    <w:p w14:paraId="39FCCE40" w14:textId="77777777" w:rsidR="00197A74" w:rsidRDefault="00197A74" w:rsidP="00197A74">
      <w:pPr>
        <w:pStyle w:val="af7"/>
      </w:pPr>
      <w:r>
        <w:t xml:space="preserve">  border-color: inherit;</w:t>
      </w:r>
    </w:p>
    <w:p w14:paraId="32812E24" w14:textId="77777777" w:rsidR="00197A74" w:rsidRDefault="00197A74" w:rsidP="00197A74">
      <w:pPr>
        <w:pStyle w:val="af7"/>
      </w:pPr>
      <w:r>
        <w:t xml:space="preserve">  border-radius: 0.25em;</w:t>
      </w:r>
    </w:p>
    <w:p w14:paraId="20D3DA18" w14:textId="77777777" w:rsidR="00197A74" w:rsidRDefault="00197A74" w:rsidP="00197A74">
      <w:pPr>
        <w:pStyle w:val="af7"/>
      </w:pPr>
      <w:r>
        <w:t xml:space="preserve">  position: relative;</w:t>
      </w:r>
    </w:p>
    <w:p w14:paraId="7A629B57" w14:textId="77777777" w:rsidR="00197A74" w:rsidRDefault="00197A74" w:rsidP="00197A74">
      <w:pPr>
        <w:pStyle w:val="af7"/>
      </w:pPr>
    </w:p>
    <w:p w14:paraId="33EE4387" w14:textId="77777777" w:rsidR="00197A74" w:rsidRDefault="00197A74" w:rsidP="00197A74">
      <w:pPr>
        <w:pStyle w:val="af7"/>
      </w:pPr>
      <w:r>
        <w:t xml:space="preserve">  min-width: var(--button-icon-size);</w:t>
      </w:r>
    </w:p>
    <w:p w14:paraId="56A173AC" w14:textId="77777777" w:rsidR="00197A74" w:rsidRDefault="00197A74" w:rsidP="00197A74">
      <w:pPr>
        <w:pStyle w:val="af7"/>
      </w:pPr>
      <w:r>
        <w:t xml:space="preserve">  min-height: var(--button-icon-size);</w:t>
      </w:r>
    </w:p>
    <w:p w14:paraId="0ADF8154" w14:textId="77777777" w:rsidR="00197A74" w:rsidRDefault="00197A74" w:rsidP="00197A74">
      <w:pPr>
        <w:pStyle w:val="af7"/>
      </w:pPr>
    </w:p>
    <w:p w14:paraId="3B711FF3" w14:textId="77777777" w:rsidR="00197A74" w:rsidRDefault="00197A74" w:rsidP="00197A74">
      <w:pPr>
        <w:pStyle w:val="af7"/>
      </w:pPr>
      <w:r>
        <w:t xml:space="preserve">  .mat-icon {</w:t>
      </w:r>
    </w:p>
    <w:p w14:paraId="7DE37C19" w14:textId="77777777" w:rsidR="00197A74" w:rsidRDefault="00197A74" w:rsidP="00197A74">
      <w:pPr>
        <w:pStyle w:val="af7"/>
      </w:pPr>
      <w:r>
        <w:t xml:space="preserve">    font-size: var(--button-icon-size) !important;</w:t>
      </w:r>
    </w:p>
    <w:p w14:paraId="1B1CCE95" w14:textId="77777777" w:rsidR="00197A74" w:rsidRDefault="00197A74" w:rsidP="00197A74">
      <w:pPr>
        <w:pStyle w:val="af7"/>
      </w:pPr>
      <w:r>
        <w:t xml:space="preserve">    width: var(--button-icon-size);</w:t>
      </w:r>
    </w:p>
    <w:p w14:paraId="3B2DFB94" w14:textId="77777777" w:rsidR="00197A74" w:rsidRDefault="00197A74" w:rsidP="00197A74">
      <w:pPr>
        <w:pStyle w:val="af7"/>
      </w:pPr>
      <w:r>
        <w:lastRenderedPageBreak/>
        <w:t xml:space="preserve">    height: var(--button-icon-size);</w:t>
      </w:r>
    </w:p>
    <w:p w14:paraId="6E19213F" w14:textId="77777777" w:rsidR="00197A74" w:rsidRDefault="00197A74" w:rsidP="00197A74">
      <w:pPr>
        <w:pStyle w:val="af7"/>
      </w:pPr>
      <w:r>
        <w:t xml:space="preserve">    margin-top: var(--margin-size);</w:t>
      </w:r>
    </w:p>
    <w:p w14:paraId="551D6ED6" w14:textId="77777777" w:rsidR="00197A74" w:rsidRDefault="00197A74" w:rsidP="00197A74">
      <w:pPr>
        <w:pStyle w:val="af7"/>
      </w:pPr>
      <w:r>
        <w:t xml:space="preserve">    margin-left: var(--margin-size);</w:t>
      </w:r>
    </w:p>
    <w:p w14:paraId="6531F8CF" w14:textId="77777777" w:rsidR="00197A74" w:rsidRDefault="00197A74" w:rsidP="00197A74">
      <w:pPr>
        <w:pStyle w:val="af7"/>
      </w:pPr>
      <w:r>
        <w:t xml:space="preserve">    margin-bottom: var(--margin-size);</w:t>
      </w:r>
    </w:p>
    <w:p w14:paraId="4922FAB6" w14:textId="77777777" w:rsidR="00197A74" w:rsidRDefault="00197A74" w:rsidP="00197A74">
      <w:pPr>
        <w:pStyle w:val="af7"/>
      </w:pPr>
      <w:r>
        <w:t xml:space="preserve">  }</w:t>
      </w:r>
    </w:p>
    <w:p w14:paraId="5DF8E5F7" w14:textId="77777777" w:rsidR="00197A74" w:rsidRDefault="00197A74" w:rsidP="00197A74">
      <w:pPr>
        <w:pStyle w:val="af7"/>
      </w:pPr>
    </w:p>
    <w:p w14:paraId="309B2A5F" w14:textId="77777777" w:rsidR="00197A74" w:rsidRDefault="00197A74" w:rsidP="00197A74">
      <w:pPr>
        <w:pStyle w:val="af7"/>
      </w:pPr>
      <w:r>
        <w:t xml:space="preserve">  .text {</w:t>
      </w:r>
    </w:p>
    <w:p w14:paraId="4BB538BB" w14:textId="77777777" w:rsidR="00197A74" w:rsidRDefault="00197A74" w:rsidP="00197A74">
      <w:pPr>
        <w:pStyle w:val="af7"/>
      </w:pPr>
      <w:r>
        <w:t xml:space="preserve">    margin-right: var(--margin-size);</w:t>
      </w:r>
    </w:p>
    <w:p w14:paraId="024E3CF2" w14:textId="77777777" w:rsidR="00197A74" w:rsidRDefault="00197A74" w:rsidP="00197A74">
      <w:pPr>
        <w:pStyle w:val="af7"/>
      </w:pPr>
      <w:r>
        <w:t xml:space="preserve">    font-size: var(--button-icon-size);</w:t>
      </w:r>
    </w:p>
    <w:p w14:paraId="0E84CFAE" w14:textId="77777777" w:rsidR="00197A74" w:rsidRDefault="00197A74" w:rsidP="00197A74">
      <w:pPr>
        <w:pStyle w:val="af7"/>
      </w:pPr>
      <w:r>
        <w:t xml:space="preserve">  }</w:t>
      </w:r>
    </w:p>
    <w:p w14:paraId="18200FCC" w14:textId="77777777" w:rsidR="00197A74" w:rsidRDefault="00197A74" w:rsidP="00197A74">
      <w:pPr>
        <w:pStyle w:val="af7"/>
      </w:pPr>
    </w:p>
    <w:p w14:paraId="210AB777" w14:textId="77777777" w:rsidR="00197A74" w:rsidRDefault="00197A74" w:rsidP="00197A74">
      <w:pPr>
        <w:pStyle w:val="af7"/>
      </w:pPr>
      <w:r>
        <w:t xml:space="preserve">  .hover-overlay {</w:t>
      </w:r>
    </w:p>
    <w:p w14:paraId="332D061B" w14:textId="77777777" w:rsidR="00197A74" w:rsidRDefault="00197A74" w:rsidP="00197A74">
      <w:pPr>
        <w:pStyle w:val="af7"/>
      </w:pPr>
      <w:r>
        <w:t xml:space="preserve">    position: absolute;</w:t>
      </w:r>
    </w:p>
    <w:p w14:paraId="61500449" w14:textId="77777777" w:rsidR="00197A74" w:rsidRDefault="00197A74" w:rsidP="00197A74">
      <w:pPr>
        <w:pStyle w:val="af7"/>
      </w:pPr>
      <w:r>
        <w:t xml:space="preserve">    top: 0;</w:t>
      </w:r>
    </w:p>
    <w:p w14:paraId="55C1537D" w14:textId="77777777" w:rsidR="00197A74" w:rsidRDefault="00197A74" w:rsidP="00197A74">
      <w:pPr>
        <w:pStyle w:val="af7"/>
      </w:pPr>
      <w:r>
        <w:t xml:space="preserve">    left: 0;</w:t>
      </w:r>
    </w:p>
    <w:p w14:paraId="74ACBC9F" w14:textId="77777777" w:rsidR="00197A74" w:rsidRDefault="00197A74" w:rsidP="00197A74">
      <w:pPr>
        <w:pStyle w:val="af7"/>
      </w:pPr>
      <w:r>
        <w:t xml:space="preserve">    right: 0;</w:t>
      </w:r>
    </w:p>
    <w:p w14:paraId="21CD1447" w14:textId="77777777" w:rsidR="00197A74" w:rsidRDefault="00197A74" w:rsidP="00197A74">
      <w:pPr>
        <w:pStyle w:val="af7"/>
      </w:pPr>
      <w:r>
        <w:t xml:space="preserve">    bottom: 0;</w:t>
      </w:r>
    </w:p>
    <w:p w14:paraId="538FACA7" w14:textId="77777777" w:rsidR="00197A74" w:rsidRDefault="00197A74" w:rsidP="00197A74">
      <w:pPr>
        <w:pStyle w:val="af7"/>
      </w:pPr>
      <w:r>
        <w:t xml:space="preserve">    background-color: variables.$app-button-bg-color-hover;</w:t>
      </w:r>
    </w:p>
    <w:p w14:paraId="49DF59BC" w14:textId="77777777" w:rsidR="00197A74" w:rsidRDefault="00197A74" w:rsidP="00197A74">
      <w:pPr>
        <w:pStyle w:val="af7"/>
      </w:pPr>
      <w:r>
        <w:t xml:space="preserve">    opacity: 0;</w:t>
      </w:r>
    </w:p>
    <w:p w14:paraId="18825DB0" w14:textId="77777777" w:rsidR="00197A74" w:rsidRDefault="00197A74" w:rsidP="00197A74">
      <w:pPr>
        <w:pStyle w:val="af7"/>
      </w:pPr>
      <w:r>
        <w:t xml:space="preserve">    &amp;:hover,</w:t>
      </w:r>
    </w:p>
    <w:p w14:paraId="5C50DAFD" w14:textId="77777777" w:rsidR="00197A74" w:rsidRDefault="00197A74" w:rsidP="00197A74">
      <w:pPr>
        <w:pStyle w:val="af7"/>
      </w:pPr>
      <w:r>
        <w:t xml:space="preserve">    &amp;.active {</w:t>
      </w:r>
    </w:p>
    <w:p w14:paraId="24EE02A4" w14:textId="77777777" w:rsidR="00197A74" w:rsidRDefault="00197A74" w:rsidP="00197A74">
      <w:pPr>
        <w:pStyle w:val="af7"/>
      </w:pPr>
      <w:r>
        <w:t xml:space="preserve">      opacity: variables.$app-button-opacity-hover;</w:t>
      </w:r>
    </w:p>
    <w:p w14:paraId="59E8022D" w14:textId="77777777" w:rsidR="00197A74" w:rsidRDefault="00197A74" w:rsidP="00197A74">
      <w:pPr>
        <w:pStyle w:val="af7"/>
      </w:pPr>
      <w:r>
        <w:t xml:space="preserve">    }</w:t>
      </w:r>
    </w:p>
    <w:p w14:paraId="34A865D2" w14:textId="77777777" w:rsidR="00197A74" w:rsidRDefault="00197A74" w:rsidP="00197A74">
      <w:pPr>
        <w:pStyle w:val="af7"/>
      </w:pPr>
      <w:r>
        <w:t xml:space="preserve">  }</w:t>
      </w:r>
    </w:p>
    <w:p w14:paraId="3B56EB3A" w14:textId="77777777" w:rsidR="00197A74" w:rsidRDefault="00197A74" w:rsidP="00197A74">
      <w:pPr>
        <w:pStyle w:val="af7"/>
      </w:pPr>
    </w:p>
    <w:p w14:paraId="108AE3EB" w14:textId="77777777" w:rsidR="00197A74" w:rsidRDefault="00197A74" w:rsidP="00197A74">
      <w:pPr>
        <w:pStyle w:val="af7"/>
      </w:pPr>
      <w:r>
        <w:t xml:space="preserve">  &amp;[disabled] {</w:t>
      </w:r>
    </w:p>
    <w:p w14:paraId="3B566BAA" w14:textId="77777777" w:rsidR="00197A74" w:rsidRDefault="00197A74" w:rsidP="00197A74">
      <w:pPr>
        <w:pStyle w:val="af7"/>
      </w:pPr>
      <w:r>
        <w:t xml:space="preserve">    cursor: default;</w:t>
      </w:r>
    </w:p>
    <w:p w14:paraId="7D6D228F" w14:textId="77777777" w:rsidR="00197A74" w:rsidRDefault="00197A74" w:rsidP="00197A74">
      <w:pPr>
        <w:pStyle w:val="af7"/>
      </w:pPr>
      <w:r>
        <w:t xml:space="preserve">    .hover-overlay {</w:t>
      </w:r>
    </w:p>
    <w:p w14:paraId="5ED3C4EE" w14:textId="77777777" w:rsidR="00197A74" w:rsidRDefault="00197A74" w:rsidP="00197A74">
      <w:pPr>
        <w:pStyle w:val="af7"/>
      </w:pPr>
      <w:r>
        <w:t xml:space="preserve">      position: absolute;</w:t>
      </w:r>
    </w:p>
    <w:p w14:paraId="7D36B766" w14:textId="77777777" w:rsidR="00197A74" w:rsidRDefault="00197A74" w:rsidP="00197A74">
      <w:pPr>
        <w:pStyle w:val="af7"/>
      </w:pPr>
      <w:r>
        <w:t xml:space="preserve">      top: 0;</w:t>
      </w:r>
    </w:p>
    <w:p w14:paraId="3726B533" w14:textId="77777777" w:rsidR="00197A74" w:rsidRDefault="00197A74" w:rsidP="00197A74">
      <w:pPr>
        <w:pStyle w:val="af7"/>
      </w:pPr>
      <w:r>
        <w:t xml:space="preserve">      left: 0;</w:t>
      </w:r>
    </w:p>
    <w:p w14:paraId="630223CA" w14:textId="77777777" w:rsidR="00197A74" w:rsidRDefault="00197A74" w:rsidP="00197A74">
      <w:pPr>
        <w:pStyle w:val="af7"/>
      </w:pPr>
      <w:r>
        <w:t xml:space="preserve">      right: 0;</w:t>
      </w:r>
    </w:p>
    <w:p w14:paraId="6423FA69" w14:textId="77777777" w:rsidR="00197A74" w:rsidRDefault="00197A74" w:rsidP="00197A74">
      <w:pPr>
        <w:pStyle w:val="af7"/>
      </w:pPr>
      <w:r>
        <w:t xml:space="preserve">      bottom: 0;</w:t>
      </w:r>
    </w:p>
    <w:p w14:paraId="534A7BEA" w14:textId="77777777" w:rsidR="00197A74" w:rsidRDefault="00197A74" w:rsidP="00197A74">
      <w:pPr>
        <w:pStyle w:val="af7"/>
      </w:pPr>
      <w:r>
        <w:t xml:space="preserve">      background-color: none;</w:t>
      </w:r>
    </w:p>
    <w:p w14:paraId="6B809DD1" w14:textId="77777777" w:rsidR="00197A74" w:rsidRDefault="00197A74" w:rsidP="00197A74">
      <w:pPr>
        <w:pStyle w:val="af7"/>
      </w:pPr>
      <w:r>
        <w:t xml:space="preserve">      opacity: 0;</w:t>
      </w:r>
    </w:p>
    <w:p w14:paraId="403344A6" w14:textId="77777777" w:rsidR="00197A74" w:rsidRDefault="00197A74" w:rsidP="00197A74">
      <w:pPr>
        <w:pStyle w:val="af7"/>
      </w:pPr>
      <w:r>
        <w:t xml:space="preserve">      &amp;:hover {</w:t>
      </w:r>
    </w:p>
    <w:p w14:paraId="09DD7989" w14:textId="77777777" w:rsidR="00197A74" w:rsidRDefault="00197A74" w:rsidP="00197A74">
      <w:pPr>
        <w:pStyle w:val="af7"/>
      </w:pPr>
      <w:r>
        <w:t xml:space="preserve">        opacity: none;</w:t>
      </w:r>
    </w:p>
    <w:p w14:paraId="108C3F75" w14:textId="77777777" w:rsidR="00197A74" w:rsidRDefault="00197A74" w:rsidP="00197A74">
      <w:pPr>
        <w:pStyle w:val="af7"/>
      </w:pPr>
      <w:r>
        <w:t xml:space="preserve">      }</w:t>
      </w:r>
    </w:p>
    <w:p w14:paraId="6F6B384E" w14:textId="77777777" w:rsidR="00197A74" w:rsidRDefault="00197A74" w:rsidP="00197A74">
      <w:pPr>
        <w:pStyle w:val="af7"/>
      </w:pPr>
      <w:r>
        <w:t xml:space="preserve">    }</w:t>
      </w:r>
    </w:p>
    <w:p w14:paraId="7F5BE924" w14:textId="77777777" w:rsidR="00197A74" w:rsidRDefault="00197A74" w:rsidP="00197A74">
      <w:pPr>
        <w:pStyle w:val="af7"/>
      </w:pPr>
      <w:r>
        <w:t xml:space="preserve">  }</w:t>
      </w:r>
    </w:p>
    <w:p w14:paraId="5B1BD31C" w14:textId="17D7FC58" w:rsidR="00197A74" w:rsidRDefault="00197A74" w:rsidP="00197A74">
      <w:pPr>
        <w:pStyle w:val="af7"/>
      </w:pPr>
      <w:r>
        <w:t>}</w:t>
      </w:r>
    </w:p>
    <w:p w14:paraId="557ED135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icon-button.component.ts:</w:t>
      </w:r>
    </w:p>
    <w:p w14:paraId="7D2CB7A4" w14:textId="77777777" w:rsidR="00197A74" w:rsidRDefault="00197A74" w:rsidP="00197A74">
      <w:pPr>
        <w:pStyle w:val="af7"/>
      </w:pPr>
      <w:r>
        <w:t>import { ChangeDetectionStrategy, Component, input } from '@angular/core';</w:t>
      </w:r>
    </w:p>
    <w:p w14:paraId="378E032B" w14:textId="77777777" w:rsidR="00197A74" w:rsidRDefault="00197A74" w:rsidP="00197A74">
      <w:pPr>
        <w:pStyle w:val="af7"/>
      </w:pPr>
      <w:r>
        <w:t>import { MatRipple } from '@angular/material/core';</w:t>
      </w:r>
    </w:p>
    <w:p w14:paraId="5E1C545F" w14:textId="77777777" w:rsidR="00197A74" w:rsidRDefault="00197A74" w:rsidP="00197A74">
      <w:pPr>
        <w:pStyle w:val="af7"/>
      </w:pPr>
      <w:r>
        <w:t>import { MatIcon } from '@angular/material/icon';</w:t>
      </w:r>
    </w:p>
    <w:p w14:paraId="7FDDB2D9" w14:textId="77777777" w:rsidR="00197A74" w:rsidRDefault="00197A74" w:rsidP="00197A74">
      <w:pPr>
        <w:pStyle w:val="af7"/>
      </w:pPr>
    </w:p>
    <w:p w14:paraId="77233613" w14:textId="77777777" w:rsidR="00197A74" w:rsidRDefault="00197A74" w:rsidP="00197A74">
      <w:pPr>
        <w:pStyle w:val="af7"/>
      </w:pPr>
      <w:r>
        <w:t>@Component({</w:t>
      </w:r>
    </w:p>
    <w:p w14:paraId="1CDE71DD" w14:textId="77777777" w:rsidR="00197A74" w:rsidRDefault="00197A74" w:rsidP="00197A74">
      <w:pPr>
        <w:pStyle w:val="af7"/>
      </w:pPr>
      <w:r>
        <w:t xml:space="preserve">  selector: 'button[app-icon-button]',</w:t>
      </w:r>
    </w:p>
    <w:p w14:paraId="1CC2E19C" w14:textId="77777777" w:rsidR="00197A74" w:rsidRDefault="00197A74" w:rsidP="00197A74">
      <w:pPr>
        <w:pStyle w:val="af7"/>
      </w:pPr>
      <w:r>
        <w:t xml:space="preserve">  templateUrl: './icon-button.component.html',</w:t>
      </w:r>
    </w:p>
    <w:p w14:paraId="7B55EB98" w14:textId="77777777" w:rsidR="00197A74" w:rsidRDefault="00197A74" w:rsidP="00197A74">
      <w:pPr>
        <w:pStyle w:val="af7"/>
      </w:pPr>
      <w:r>
        <w:t xml:space="preserve">  styleUrl: './icon-button.component.scss',</w:t>
      </w:r>
    </w:p>
    <w:p w14:paraId="2A3C22D3" w14:textId="77777777" w:rsidR="00197A74" w:rsidRDefault="00197A74" w:rsidP="00197A74">
      <w:pPr>
        <w:pStyle w:val="af7"/>
      </w:pPr>
      <w:r>
        <w:t xml:space="preserve">  standalone: true,</w:t>
      </w:r>
    </w:p>
    <w:p w14:paraId="6010D530" w14:textId="77777777" w:rsidR="00197A74" w:rsidRDefault="00197A74" w:rsidP="00197A74">
      <w:pPr>
        <w:pStyle w:val="af7"/>
      </w:pPr>
      <w:r>
        <w:t xml:space="preserve">  imports: [MatIcon],</w:t>
      </w:r>
    </w:p>
    <w:p w14:paraId="00CF78CB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3259BBDE" w14:textId="77777777" w:rsidR="00197A74" w:rsidRDefault="00197A74" w:rsidP="00197A74">
      <w:pPr>
        <w:pStyle w:val="af7"/>
      </w:pPr>
      <w:r>
        <w:t xml:space="preserve">  hostDirectives: [MatRipple],</w:t>
      </w:r>
    </w:p>
    <w:p w14:paraId="37890F5D" w14:textId="77777777" w:rsidR="00197A74" w:rsidRDefault="00197A74" w:rsidP="00197A74">
      <w:pPr>
        <w:pStyle w:val="af7"/>
      </w:pPr>
      <w:r>
        <w:t>})</w:t>
      </w:r>
    </w:p>
    <w:p w14:paraId="201F2E5A" w14:textId="77777777" w:rsidR="00197A74" w:rsidRDefault="00197A74" w:rsidP="00197A74">
      <w:pPr>
        <w:pStyle w:val="af7"/>
      </w:pPr>
      <w:r>
        <w:t>export class IconButtonComponent {</w:t>
      </w:r>
    </w:p>
    <w:p w14:paraId="67420078" w14:textId="77777777" w:rsidR="00197A74" w:rsidRDefault="00197A74" w:rsidP="00197A74">
      <w:pPr>
        <w:pStyle w:val="af7"/>
      </w:pPr>
    </w:p>
    <w:p w14:paraId="6A18EA43" w14:textId="77777777" w:rsidR="00197A74" w:rsidRDefault="00197A74" w:rsidP="00197A74">
      <w:pPr>
        <w:pStyle w:val="af7"/>
      </w:pPr>
      <w:r>
        <w:t xml:space="preserve">  public active = input&lt;boolean&gt;(false);</w:t>
      </w:r>
    </w:p>
    <w:p w14:paraId="58DFF10B" w14:textId="77777777" w:rsidR="00197A74" w:rsidRDefault="00197A74" w:rsidP="00197A74">
      <w:pPr>
        <w:pStyle w:val="af7"/>
      </w:pPr>
    </w:p>
    <w:p w14:paraId="222F11A2" w14:textId="77777777" w:rsidR="00197A74" w:rsidRDefault="00197A74" w:rsidP="00197A74">
      <w:pPr>
        <w:pStyle w:val="af7"/>
      </w:pPr>
      <w:r>
        <w:t>}</w:t>
      </w:r>
    </w:p>
    <w:p w14:paraId="02C43724" w14:textId="77777777" w:rsidR="00197A74" w:rsidRDefault="00197A74" w:rsidP="00197A74">
      <w:pPr>
        <w:pStyle w:val="af7"/>
      </w:pPr>
    </w:p>
    <w:p w14:paraId="3C8417E6" w14:textId="77777777" w:rsidR="00197A74" w:rsidRDefault="00197A74" w:rsidP="00197A74">
      <w:pPr>
        <w:pStyle w:val="af7"/>
      </w:pPr>
      <w:r>
        <w:t>Файл main-layout.component.html:</w:t>
      </w:r>
    </w:p>
    <w:p w14:paraId="3295B8C3" w14:textId="77777777" w:rsidR="00197A74" w:rsidRDefault="00197A74" w:rsidP="00197A74">
      <w:pPr>
        <w:pStyle w:val="af7"/>
      </w:pPr>
      <w:r>
        <w:t>&lt;mat-sidenav-container&gt;</w:t>
      </w:r>
    </w:p>
    <w:p w14:paraId="34DDD207" w14:textId="77777777" w:rsidR="00197A74" w:rsidRDefault="00197A74" w:rsidP="00197A74">
      <w:pPr>
        <w:pStyle w:val="af7"/>
      </w:pPr>
      <w:r>
        <w:t xml:space="preserve">  @if (!isHandset() &amp;&amp; isSignedIn()) {</w:t>
      </w:r>
    </w:p>
    <w:p w14:paraId="3CCF316E" w14:textId="77777777" w:rsidR="00197A74" w:rsidRDefault="00197A74" w:rsidP="00197A74">
      <w:pPr>
        <w:pStyle w:val="af7"/>
      </w:pPr>
      <w:r>
        <w:t xml:space="preserve">  &lt;mat-sidenav</w:t>
      </w:r>
    </w:p>
    <w:p w14:paraId="73A82F76" w14:textId="77777777" w:rsidR="00197A74" w:rsidRDefault="00197A74" w:rsidP="00197A74">
      <w:pPr>
        <w:pStyle w:val="af7"/>
      </w:pPr>
      <w:r>
        <w:t xml:space="preserve">    [mode]="!isHandset() ? 'side' : 'over'"</w:t>
      </w:r>
    </w:p>
    <w:p w14:paraId="1631AE4B" w14:textId="77777777" w:rsidR="00197A74" w:rsidRDefault="00197A74" w:rsidP="00197A74">
      <w:pPr>
        <w:pStyle w:val="af7"/>
      </w:pPr>
      <w:r>
        <w:t xml:space="preserve">    [class.expanded]="isExpanded"</w:t>
      </w:r>
    </w:p>
    <w:p w14:paraId="0AF8206E" w14:textId="77777777" w:rsidR="00197A74" w:rsidRDefault="00197A74" w:rsidP="00197A74">
      <w:pPr>
        <w:pStyle w:val="af7"/>
      </w:pPr>
      <w:r>
        <w:t xml:space="preserve">    [fixedInViewport]="true"</w:t>
      </w:r>
    </w:p>
    <w:p w14:paraId="6C00E3BD" w14:textId="77777777" w:rsidR="00197A74" w:rsidRDefault="00197A74" w:rsidP="00197A74">
      <w:pPr>
        <w:pStyle w:val="af7"/>
      </w:pPr>
      <w:r>
        <w:t xml:space="preserve">    [(opened)]="isExpanded"</w:t>
      </w:r>
    </w:p>
    <w:p w14:paraId="792DCA4F" w14:textId="77777777" w:rsidR="00197A74" w:rsidRDefault="00197A74" w:rsidP="00197A74">
      <w:pPr>
        <w:pStyle w:val="af7"/>
      </w:pPr>
      <w:r>
        <w:t xml:space="preserve">  &gt;</w:t>
      </w:r>
    </w:p>
    <w:p w14:paraId="6CB73441" w14:textId="77777777" w:rsidR="00197A74" w:rsidRDefault="00197A74" w:rsidP="00197A74">
      <w:pPr>
        <w:pStyle w:val="af7"/>
      </w:pPr>
      <w:r>
        <w:t xml:space="preserve">    &lt;div class="internal-sidenav"&gt;</w:t>
      </w:r>
    </w:p>
    <w:p w14:paraId="4B5C8FAF" w14:textId="77777777" w:rsidR="00197A74" w:rsidRDefault="00197A74" w:rsidP="00197A74">
      <w:pPr>
        <w:pStyle w:val="af7"/>
      </w:pPr>
      <w:r>
        <w:t xml:space="preserve">      &lt;mat-nav-list&gt;</w:t>
      </w:r>
    </w:p>
    <w:p w14:paraId="3900FFF8" w14:textId="77777777" w:rsidR="00197A74" w:rsidRDefault="00197A74" w:rsidP="00197A74">
      <w:pPr>
        <w:pStyle w:val="af7"/>
      </w:pPr>
      <w:r>
        <w:t xml:space="preserve">        &lt;a mat-list-item</w:t>
      </w:r>
    </w:p>
    <w:p w14:paraId="7668AD4C" w14:textId="77777777" w:rsidR="00197A74" w:rsidRDefault="00197A74" w:rsidP="00197A74">
      <w:pPr>
        <w:pStyle w:val="af7"/>
      </w:pPr>
      <w:r>
        <w:t xml:space="preserve">           matTooltip="Раскрыть панель"</w:t>
      </w:r>
    </w:p>
    <w:p w14:paraId="28CD4581" w14:textId="77777777" w:rsidR="00197A74" w:rsidRDefault="00197A74" w:rsidP="00197A74">
      <w:pPr>
        <w:pStyle w:val="af7"/>
      </w:pPr>
      <w:r>
        <w:t xml:space="preserve">           matTooltipPosition="right"</w:t>
      </w:r>
    </w:p>
    <w:p w14:paraId="65F03A4E" w14:textId="77777777" w:rsidR="00197A74" w:rsidRDefault="00197A74" w:rsidP="00197A74">
      <w:pPr>
        <w:pStyle w:val="af7"/>
      </w:pPr>
      <w:r>
        <w:lastRenderedPageBreak/>
        <w:t xml:space="preserve">           [matTooltipDisabled]="isExpanded"</w:t>
      </w:r>
    </w:p>
    <w:p w14:paraId="4BF9B760" w14:textId="77777777" w:rsidR="00197A74" w:rsidRDefault="00197A74" w:rsidP="00197A74">
      <w:pPr>
        <w:pStyle w:val="af7"/>
      </w:pPr>
      <w:r>
        <w:t xml:space="preserve">           (click)="toggleSidenav()"&gt;</w:t>
      </w:r>
    </w:p>
    <w:p w14:paraId="45FCAD13" w14:textId="77777777" w:rsidR="00197A74" w:rsidRDefault="00197A74" w:rsidP="00197A74">
      <w:pPr>
        <w:pStyle w:val="af7"/>
      </w:pPr>
      <w:r>
        <w:t xml:space="preserve">          &lt;mat-icon matListItemIcon&gt;menu&lt;/mat-icon&gt;</w:t>
      </w:r>
    </w:p>
    <w:p w14:paraId="09888B85" w14:textId="77777777" w:rsidR="00197A74" w:rsidRDefault="00197A74" w:rsidP="00197A74">
      <w:pPr>
        <w:pStyle w:val="af7"/>
      </w:pPr>
      <w:r>
        <w:t xml:space="preserve">          &lt;div matListItemTitle *ngIf="isExpanded"&gt;Закрыть панель&lt;/div&gt;</w:t>
      </w:r>
    </w:p>
    <w:p w14:paraId="565D2A15" w14:textId="77777777" w:rsidR="00197A74" w:rsidRDefault="00197A74" w:rsidP="00197A74">
      <w:pPr>
        <w:pStyle w:val="af7"/>
      </w:pPr>
      <w:r>
        <w:t xml:space="preserve">        &lt;/a&gt;</w:t>
      </w:r>
    </w:p>
    <w:p w14:paraId="4F244D62" w14:textId="77777777" w:rsidR="00197A74" w:rsidRDefault="00197A74" w:rsidP="00197A74">
      <w:pPr>
        <w:pStyle w:val="af7"/>
      </w:pPr>
    </w:p>
    <w:p w14:paraId="3EB975B4" w14:textId="77777777" w:rsidR="00197A74" w:rsidRDefault="00197A74" w:rsidP="00197A74">
      <w:pPr>
        <w:pStyle w:val="af7"/>
      </w:pPr>
      <w:r>
        <w:t xml:space="preserve">        @for (route of routeLinks; track $index) {</w:t>
      </w:r>
    </w:p>
    <w:p w14:paraId="6BE550B5" w14:textId="77777777" w:rsidR="00197A74" w:rsidRDefault="00197A74" w:rsidP="00197A74">
      <w:pPr>
        <w:pStyle w:val="af7"/>
      </w:pPr>
      <w:r>
        <w:t xml:space="preserve">        &lt;a</w:t>
      </w:r>
    </w:p>
    <w:p w14:paraId="5756132F" w14:textId="77777777" w:rsidR="00197A74" w:rsidRDefault="00197A74" w:rsidP="00197A74">
      <w:pPr>
        <w:pStyle w:val="af7"/>
      </w:pPr>
      <w:r>
        <w:t xml:space="preserve">          mat-list-item</w:t>
      </w:r>
    </w:p>
    <w:p w14:paraId="1C2ACD6A" w14:textId="77777777" w:rsidR="00197A74" w:rsidRDefault="00197A74" w:rsidP="00197A74">
      <w:pPr>
        <w:pStyle w:val="af7"/>
      </w:pPr>
      <w:r>
        <w:t xml:space="preserve">          routerLinkActive="active"</w:t>
      </w:r>
    </w:p>
    <w:p w14:paraId="31171F18" w14:textId="77777777" w:rsidR="00197A74" w:rsidRDefault="00197A74" w:rsidP="00197A74">
      <w:pPr>
        <w:pStyle w:val="af7"/>
      </w:pPr>
      <w:r>
        <w:t xml:space="preserve">          matTooltipPosition="right"</w:t>
      </w:r>
    </w:p>
    <w:p w14:paraId="5F10AF69" w14:textId="77777777" w:rsidR="00197A74" w:rsidRDefault="00197A74" w:rsidP="00197A74">
      <w:pPr>
        <w:pStyle w:val="af7"/>
      </w:pPr>
      <w:r>
        <w:t xml:space="preserve">          [matTooltip]="route.name"</w:t>
      </w:r>
    </w:p>
    <w:p w14:paraId="1E264B3A" w14:textId="77777777" w:rsidR="00197A74" w:rsidRDefault="00197A74" w:rsidP="00197A74">
      <w:pPr>
        <w:pStyle w:val="af7"/>
      </w:pPr>
      <w:r>
        <w:t xml:space="preserve">          [matTooltipDisabled]="isExpanded"</w:t>
      </w:r>
    </w:p>
    <w:p w14:paraId="3E20C21E" w14:textId="77777777" w:rsidR="00197A74" w:rsidRDefault="00197A74" w:rsidP="00197A74">
      <w:pPr>
        <w:pStyle w:val="af7"/>
      </w:pPr>
      <w:r>
        <w:t xml:space="preserve">          [routerLinkActiveOptions]="{ exact: true }"</w:t>
      </w:r>
    </w:p>
    <w:p w14:paraId="09C3CEC5" w14:textId="77777777" w:rsidR="00197A74" w:rsidRDefault="00197A74" w:rsidP="00197A74">
      <w:pPr>
        <w:pStyle w:val="af7"/>
      </w:pPr>
      <w:r>
        <w:t xml:space="preserve">          [routerLink]="route.link"</w:t>
      </w:r>
    </w:p>
    <w:p w14:paraId="37E01530" w14:textId="77777777" w:rsidR="00197A74" w:rsidRDefault="00197A74" w:rsidP="00197A74">
      <w:pPr>
        <w:pStyle w:val="af7"/>
      </w:pPr>
      <w:r>
        <w:t xml:space="preserve">        &gt;</w:t>
      </w:r>
    </w:p>
    <w:p w14:paraId="2A99A011" w14:textId="77777777" w:rsidR="00197A74" w:rsidRDefault="00197A74" w:rsidP="00197A74">
      <w:pPr>
        <w:pStyle w:val="af7"/>
      </w:pPr>
      <w:r>
        <w:t xml:space="preserve">          &lt;mat-icon matListItemIcon&gt;{{ route.iconCode }}&lt;/mat-icon&gt;</w:t>
      </w:r>
    </w:p>
    <w:p w14:paraId="629E668B" w14:textId="77777777" w:rsidR="00197A74" w:rsidRDefault="00197A74" w:rsidP="00197A74">
      <w:pPr>
        <w:pStyle w:val="af7"/>
      </w:pPr>
      <w:r>
        <w:t xml:space="preserve">          &lt;div matListItemTitle *ngIf="isExpanded"&gt;{{ route.name }}&lt;/div&gt;</w:t>
      </w:r>
    </w:p>
    <w:p w14:paraId="71D0CF70" w14:textId="77777777" w:rsidR="00197A74" w:rsidRDefault="00197A74" w:rsidP="00197A74">
      <w:pPr>
        <w:pStyle w:val="af7"/>
      </w:pPr>
      <w:r>
        <w:t xml:space="preserve">        &lt;/a&gt;</w:t>
      </w:r>
    </w:p>
    <w:p w14:paraId="72B2FFEF" w14:textId="77777777" w:rsidR="00197A74" w:rsidRDefault="00197A74" w:rsidP="00197A74">
      <w:pPr>
        <w:pStyle w:val="af7"/>
      </w:pPr>
      <w:r>
        <w:t xml:space="preserve">        }</w:t>
      </w:r>
    </w:p>
    <w:p w14:paraId="58116497" w14:textId="77777777" w:rsidR="00197A74" w:rsidRDefault="00197A74" w:rsidP="00197A74">
      <w:pPr>
        <w:pStyle w:val="af7"/>
      </w:pPr>
      <w:r>
        <w:t xml:space="preserve">      &lt;/mat-nav-list&gt;</w:t>
      </w:r>
    </w:p>
    <w:p w14:paraId="2E4CDCEF" w14:textId="77777777" w:rsidR="00197A74" w:rsidRDefault="00197A74" w:rsidP="00197A74">
      <w:pPr>
        <w:pStyle w:val="af7"/>
      </w:pPr>
      <w:r>
        <w:t xml:space="preserve">      &lt;div class="spacer"&gt;&lt;/div&gt;</w:t>
      </w:r>
    </w:p>
    <w:p w14:paraId="55C47BC3" w14:textId="77777777" w:rsidR="00197A74" w:rsidRDefault="00197A74" w:rsidP="00197A74">
      <w:pPr>
        <w:pStyle w:val="af7"/>
      </w:pPr>
      <w:r>
        <w:t xml:space="preserve">      &lt;mat-nav-list&gt;</w:t>
      </w:r>
    </w:p>
    <w:p w14:paraId="6DCCD7DB" w14:textId="77777777" w:rsidR="00197A74" w:rsidRDefault="00197A74" w:rsidP="00197A74">
      <w:pPr>
        <w:pStyle w:val="af7"/>
      </w:pPr>
      <w:r>
        <w:t xml:space="preserve">        &lt;a mat-list-item</w:t>
      </w:r>
    </w:p>
    <w:p w14:paraId="6681DB9A" w14:textId="77777777" w:rsidR="00197A74" w:rsidRDefault="00197A74" w:rsidP="00197A74">
      <w:pPr>
        <w:pStyle w:val="af7"/>
      </w:pPr>
      <w:r>
        <w:t xml:space="preserve">           matTooltip="Выйти из системы"</w:t>
      </w:r>
    </w:p>
    <w:p w14:paraId="1ED28448" w14:textId="77777777" w:rsidR="00197A74" w:rsidRDefault="00197A74" w:rsidP="00197A74">
      <w:pPr>
        <w:pStyle w:val="af7"/>
      </w:pPr>
      <w:r>
        <w:t xml:space="preserve">           matTooltipPosition="right"</w:t>
      </w:r>
    </w:p>
    <w:p w14:paraId="0D296FC3" w14:textId="77777777" w:rsidR="00197A74" w:rsidRDefault="00197A74" w:rsidP="00197A74">
      <w:pPr>
        <w:pStyle w:val="af7"/>
      </w:pPr>
      <w:r>
        <w:t xml:space="preserve">           [matTooltipDisabled]="isExpanded"</w:t>
      </w:r>
    </w:p>
    <w:p w14:paraId="09B148C3" w14:textId="77777777" w:rsidR="00197A74" w:rsidRDefault="00197A74" w:rsidP="00197A74">
      <w:pPr>
        <w:pStyle w:val="af7"/>
      </w:pPr>
      <w:r>
        <w:t xml:space="preserve">           (click)="signOut()"&gt;</w:t>
      </w:r>
    </w:p>
    <w:p w14:paraId="714107CD" w14:textId="77777777" w:rsidR="00197A74" w:rsidRDefault="00197A74" w:rsidP="00197A74">
      <w:pPr>
        <w:pStyle w:val="af7"/>
      </w:pPr>
      <w:r>
        <w:t xml:space="preserve">          &lt;mat-icon matListItemIcon&gt;logout&lt;/mat-icon&gt;</w:t>
      </w:r>
    </w:p>
    <w:p w14:paraId="66D52EB1" w14:textId="77777777" w:rsidR="00197A74" w:rsidRDefault="00197A74" w:rsidP="00197A74">
      <w:pPr>
        <w:pStyle w:val="af7"/>
      </w:pPr>
      <w:r>
        <w:t xml:space="preserve">          &lt;div matListItemTitle *ngIf="isExpanded"&gt;Выйти из системы&lt;/div&gt;</w:t>
      </w:r>
    </w:p>
    <w:p w14:paraId="1B6D39CF" w14:textId="77777777" w:rsidR="00197A74" w:rsidRDefault="00197A74" w:rsidP="00197A74">
      <w:pPr>
        <w:pStyle w:val="af7"/>
      </w:pPr>
      <w:r>
        <w:t xml:space="preserve">        &lt;/a&gt;</w:t>
      </w:r>
    </w:p>
    <w:p w14:paraId="484F7731" w14:textId="77777777" w:rsidR="00197A74" w:rsidRDefault="00197A74" w:rsidP="00197A74">
      <w:pPr>
        <w:pStyle w:val="af7"/>
      </w:pPr>
      <w:r>
        <w:t xml:space="preserve">      &lt;/mat-nav-list&gt;</w:t>
      </w:r>
    </w:p>
    <w:p w14:paraId="2B9C6719" w14:textId="77777777" w:rsidR="00197A74" w:rsidRDefault="00197A74" w:rsidP="00197A74">
      <w:pPr>
        <w:pStyle w:val="af7"/>
      </w:pPr>
      <w:r>
        <w:t xml:space="preserve">    &lt;/div&gt;</w:t>
      </w:r>
    </w:p>
    <w:p w14:paraId="2A2BEAD2" w14:textId="77777777" w:rsidR="00197A74" w:rsidRDefault="00197A74" w:rsidP="00197A74">
      <w:pPr>
        <w:pStyle w:val="af7"/>
      </w:pPr>
      <w:r>
        <w:t xml:space="preserve">  &lt;/mat-sidenav&gt;</w:t>
      </w:r>
    </w:p>
    <w:p w14:paraId="71DC51BA" w14:textId="77777777" w:rsidR="00197A74" w:rsidRDefault="00197A74" w:rsidP="00197A74">
      <w:pPr>
        <w:pStyle w:val="af7"/>
      </w:pPr>
      <w:r>
        <w:t xml:space="preserve">  }</w:t>
      </w:r>
    </w:p>
    <w:p w14:paraId="2C384BCD" w14:textId="77777777" w:rsidR="00197A74" w:rsidRDefault="00197A74" w:rsidP="00197A74">
      <w:pPr>
        <w:pStyle w:val="af7"/>
      </w:pPr>
      <w:r>
        <w:t xml:space="preserve">  &lt;mat-sidenav-content</w:t>
      </w:r>
    </w:p>
    <w:p w14:paraId="06C0BB70" w14:textId="77777777" w:rsidR="00197A74" w:rsidRDefault="00197A74" w:rsidP="00197A74">
      <w:pPr>
        <w:pStyle w:val="af7"/>
      </w:pPr>
      <w:r>
        <w:t xml:space="preserve">    [class.handset]="isHandset()"</w:t>
      </w:r>
    </w:p>
    <w:p w14:paraId="2AE36180" w14:textId="77777777" w:rsidR="00197A74" w:rsidRDefault="00197A74" w:rsidP="00197A74">
      <w:pPr>
        <w:pStyle w:val="af7"/>
      </w:pPr>
      <w:r>
        <w:t xml:space="preserve">    [class.expanded]="!isHandset() &amp;&amp; isSignedIn() &amp;&amp; isExpanded"</w:t>
      </w:r>
    </w:p>
    <w:p w14:paraId="70202C9C" w14:textId="77777777" w:rsidR="00197A74" w:rsidRDefault="00197A74" w:rsidP="00197A74">
      <w:pPr>
        <w:pStyle w:val="af7"/>
      </w:pPr>
      <w:r>
        <w:t xml:space="preserve">  &gt;</w:t>
      </w:r>
    </w:p>
    <w:p w14:paraId="1D5C56F5" w14:textId="77777777" w:rsidR="00197A74" w:rsidRDefault="00197A74" w:rsidP="00197A74">
      <w:pPr>
        <w:pStyle w:val="af7"/>
      </w:pPr>
      <w:r>
        <w:t xml:space="preserve">    &lt;ng-content&gt;&lt;/ng-content&gt;</w:t>
      </w:r>
    </w:p>
    <w:p w14:paraId="7A80B943" w14:textId="77777777" w:rsidR="00197A74" w:rsidRDefault="00197A74" w:rsidP="00197A74">
      <w:pPr>
        <w:pStyle w:val="af7"/>
      </w:pPr>
      <w:r>
        <w:t xml:space="preserve">  &lt;/mat-sidenav-content&gt;</w:t>
      </w:r>
    </w:p>
    <w:p w14:paraId="199D4C1C" w14:textId="4C7B3E28" w:rsidR="00197A74" w:rsidRDefault="00197A74" w:rsidP="00197A74">
      <w:pPr>
        <w:pStyle w:val="af7"/>
      </w:pPr>
      <w:r>
        <w:t>&lt;/mat-sidenav-container&gt;</w:t>
      </w:r>
    </w:p>
    <w:p w14:paraId="427D8B2A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main-layout.component.scss:</w:t>
      </w:r>
    </w:p>
    <w:p w14:paraId="65509E8D" w14:textId="77777777" w:rsidR="00197A74" w:rsidRDefault="00197A74" w:rsidP="00197A74">
      <w:pPr>
        <w:pStyle w:val="af7"/>
      </w:pPr>
      <w:r>
        <w:t>$sidenav-collapsed-width: 48px;</w:t>
      </w:r>
    </w:p>
    <w:p w14:paraId="60DF6E53" w14:textId="77777777" w:rsidR="00197A74" w:rsidRDefault="00197A74" w:rsidP="00197A74">
      <w:pPr>
        <w:pStyle w:val="af7"/>
      </w:pPr>
      <w:r>
        <w:t>$sidenav-expanded-width: 240px;</w:t>
      </w:r>
    </w:p>
    <w:p w14:paraId="76983D97" w14:textId="77777777" w:rsidR="00197A74" w:rsidRDefault="00197A74" w:rsidP="00197A74">
      <w:pPr>
        <w:pStyle w:val="af7"/>
      </w:pPr>
    </w:p>
    <w:p w14:paraId="497FC915" w14:textId="77777777" w:rsidR="00197A74" w:rsidRDefault="00197A74" w:rsidP="00197A74">
      <w:pPr>
        <w:pStyle w:val="af7"/>
      </w:pPr>
      <w:r>
        <w:t>:host {</w:t>
      </w:r>
    </w:p>
    <w:p w14:paraId="465214F4" w14:textId="77777777" w:rsidR="00197A74" w:rsidRDefault="00197A74" w:rsidP="00197A74">
      <w:pPr>
        <w:pStyle w:val="af7"/>
      </w:pPr>
      <w:r>
        <w:t xml:space="preserve">  width: 100%;</w:t>
      </w:r>
    </w:p>
    <w:p w14:paraId="55FAA4D0" w14:textId="77777777" w:rsidR="00197A74" w:rsidRDefault="00197A74" w:rsidP="00197A74">
      <w:pPr>
        <w:pStyle w:val="af7"/>
      </w:pPr>
      <w:r>
        <w:t xml:space="preserve">  height: 100%;</w:t>
      </w:r>
    </w:p>
    <w:p w14:paraId="0B91A70B" w14:textId="77777777" w:rsidR="00197A74" w:rsidRDefault="00197A74" w:rsidP="00197A74">
      <w:pPr>
        <w:pStyle w:val="af7"/>
      </w:pPr>
      <w:r>
        <w:t xml:space="preserve">  box-sizing: border-box;</w:t>
      </w:r>
    </w:p>
    <w:p w14:paraId="6DC1FE8D" w14:textId="77777777" w:rsidR="00197A74" w:rsidRDefault="00197A74" w:rsidP="00197A74">
      <w:pPr>
        <w:pStyle w:val="af7"/>
      </w:pPr>
      <w:r>
        <w:t xml:space="preserve">  overflow: hidden;</w:t>
      </w:r>
    </w:p>
    <w:p w14:paraId="464F51D8" w14:textId="77777777" w:rsidR="00197A74" w:rsidRDefault="00197A74" w:rsidP="00197A74">
      <w:pPr>
        <w:pStyle w:val="af7"/>
      </w:pPr>
      <w:r>
        <w:t>}</w:t>
      </w:r>
    </w:p>
    <w:p w14:paraId="6C03B797" w14:textId="77777777" w:rsidR="00197A74" w:rsidRDefault="00197A74" w:rsidP="00197A74">
      <w:pPr>
        <w:pStyle w:val="af7"/>
      </w:pPr>
    </w:p>
    <w:p w14:paraId="65A6F9D0" w14:textId="77777777" w:rsidR="00197A74" w:rsidRDefault="00197A74" w:rsidP="00197A74">
      <w:pPr>
        <w:pStyle w:val="af7"/>
      </w:pPr>
      <w:r>
        <w:t>.mat-sidenav-container {</w:t>
      </w:r>
    </w:p>
    <w:p w14:paraId="51CA985F" w14:textId="77777777" w:rsidR="00197A74" w:rsidRDefault="00197A74" w:rsidP="00197A74">
      <w:pPr>
        <w:pStyle w:val="af7"/>
      </w:pPr>
      <w:r>
        <w:t xml:space="preserve">  height: 100%;</w:t>
      </w:r>
    </w:p>
    <w:p w14:paraId="64445F5C" w14:textId="77777777" w:rsidR="00197A74" w:rsidRDefault="00197A74" w:rsidP="00197A74">
      <w:pPr>
        <w:pStyle w:val="af7"/>
      </w:pPr>
      <w:r>
        <w:t>}</w:t>
      </w:r>
    </w:p>
    <w:p w14:paraId="2E0B2703" w14:textId="77777777" w:rsidR="00197A74" w:rsidRDefault="00197A74" w:rsidP="00197A74">
      <w:pPr>
        <w:pStyle w:val="af7"/>
      </w:pPr>
    </w:p>
    <w:p w14:paraId="7CE468B7" w14:textId="77777777" w:rsidR="00197A74" w:rsidRDefault="00197A74" w:rsidP="00197A74">
      <w:pPr>
        <w:pStyle w:val="af7"/>
      </w:pPr>
      <w:r>
        <w:t>mat-sidenav {</w:t>
      </w:r>
    </w:p>
    <w:p w14:paraId="61923162" w14:textId="77777777" w:rsidR="00197A74" w:rsidRDefault="00197A74" w:rsidP="00197A74">
      <w:pPr>
        <w:pStyle w:val="af7"/>
      </w:pPr>
      <w:r>
        <w:t xml:space="preserve">  width: $sidenav-collapsed-width;</w:t>
      </w:r>
    </w:p>
    <w:p w14:paraId="407D7503" w14:textId="77777777" w:rsidR="00197A74" w:rsidRDefault="00197A74" w:rsidP="00197A74">
      <w:pPr>
        <w:pStyle w:val="af7"/>
      </w:pPr>
      <w:r>
        <w:t xml:space="preserve">  transition-duration: 400ms;</w:t>
      </w:r>
    </w:p>
    <w:p w14:paraId="27FEC9F6" w14:textId="77777777" w:rsidR="00197A74" w:rsidRDefault="00197A74" w:rsidP="00197A74">
      <w:pPr>
        <w:pStyle w:val="af7"/>
      </w:pPr>
      <w:r>
        <w:t xml:space="preserve">  transition-timing-function: cubic-bezier(0.25, 0.8, 0.25, 1);</w:t>
      </w:r>
    </w:p>
    <w:p w14:paraId="74969BFC" w14:textId="77777777" w:rsidR="00197A74" w:rsidRDefault="00197A74" w:rsidP="00197A74">
      <w:pPr>
        <w:pStyle w:val="af7"/>
      </w:pPr>
      <w:r>
        <w:t xml:space="preserve">  transition-property: width;</w:t>
      </w:r>
    </w:p>
    <w:p w14:paraId="50EB0689" w14:textId="77777777" w:rsidR="00197A74" w:rsidRDefault="00197A74" w:rsidP="00197A74">
      <w:pPr>
        <w:pStyle w:val="af7"/>
      </w:pPr>
    </w:p>
    <w:p w14:paraId="63669680" w14:textId="77777777" w:rsidR="00197A74" w:rsidRDefault="00197A74" w:rsidP="00197A74">
      <w:pPr>
        <w:pStyle w:val="af7"/>
      </w:pPr>
      <w:r>
        <w:t xml:space="preserve">  &amp;.expanded {</w:t>
      </w:r>
    </w:p>
    <w:p w14:paraId="71A89971" w14:textId="77777777" w:rsidR="00197A74" w:rsidRDefault="00197A74" w:rsidP="00197A74">
      <w:pPr>
        <w:pStyle w:val="af7"/>
      </w:pPr>
      <w:r>
        <w:t xml:space="preserve">    width: $sidenav-expanded-width;</w:t>
      </w:r>
    </w:p>
    <w:p w14:paraId="6C13884C" w14:textId="77777777" w:rsidR="00197A74" w:rsidRDefault="00197A74" w:rsidP="00197A74">
      <w:pPr>
        <w:pStyle w:val="af7"/>
      </w:pPr>
      <w:r>
        <w:t xml:space="preserve">  }</w:t>
      </w:r>
    </w:p>
    <w:p w14:paraId="4460BC60" w14:textId="77777777" w:rsidR="00197A74" w:rsidRDefault="00197A74" w:rsidP="00197A74">
      <w:pPr>
        <w:pStyle w:val="af7"/>
      </w:pPr>
      <w:r>
        <w:t>}</w:t>
      </w:r>
    </w:p>
    <w:p w14:paraId="4E2796F3" w14:textId="77777777" w:rsidR="00197A74" w:rsidRDefault="00197A74" w:rsidP="00197A74">
      <w:pPr>
        <w:pStyle w:val="af7"/>
      </w:pPr>
    </w:p>
    <w:p w14:paraId="5FD6CD94" w14:textId="77777777" w:rsidR="00197A74" w:rsidRDefault="00197A74" w:rsidP="00197A74">
      <w:pPr>
        <w:pStyle w:val="af7"/>
      </w:pPr>
      <w:r>
        <w:t>.mat-sidenav-content {</w:t>
      </w:r>
    </w:p>
    <w:p w14:paraId="4E9996C8" w14:textId="77777777" w:rsidR="00197A74" w:rsidRDefault="00197A74" w:rsidP="00197A74">
      <w:pPr>
        <w:pStyle w:val="af7"/>
      </w:pPr>
      <w:r>
        <w:t xml:space="preserve">  margin-left: $sidenav-collapsed-width;</w:t>
      </w:r>
    </w:p>
    <w:p w14:paraId="753A65B2" w14:textId="77777777" w:rsidR="00197A74" w:rsidRDefault="00197A74" w:rsidP="00197A74">
      <w:pPr>
        <w:pStyle w:val="af7"/>
      </w:pPr>
      <w:r>
        <w:t xml:space="preserve">  transition-duration: 400ms;</w:t>
      </w:r>
    </w:p>
    <w:p w14:paraId="5C5C6535" w14:textId="77777777" w:rsidR="00197A74" w:rsidRDefault="00197A74" w:rsidP="00197A74">
      <w:pPr>
        <w:pStyle w:val="af7"/>
      </w:pPr>
      <w:r>
        <w:t xml:space="preserve">  transition-timing-function: cubic-bezier(0.25, 0.8, 0.25, 1);</w:t>
      </w:r>
    </w:p>
    <w:p w14:paraId="5FA392B8" w14:textId="77777777" w:rsidR="00197A74" w:rsidRDefault="00197A74" w:rsidP="00197A74">
      <w:pPr>
        <w:pStyle w:val="af7"/>
      </w:pPr>
      <w:r>
        <w:t xml:space="preserve">  transition-property: margin, width;</w:t>
      </w:r>
    </w:p>
    <w:p w14:paraId="21408F56" w14:textId="77777777" w:rsidR="00197A74" w:rsidRDefault="00197A74" w:rsidP="00197A74">
      <w:pPr>
        <w:pStyle w:val="af7"/>
      </w:pPr>
    </w:p>
    <w:p w14:paraId="44C79EB3" w14:textId="77777777" w:rsidR="00197A74" w:rsidRDefault="00197A74" w:rsidP="00197A74">
      <w:pPr>
        <w:pStyle w:val="af7"/>
      </w:pPr>
      <w:r>
        <w:t xml:space="preserve">  &amp;.handset {</w:t>
      </w:r>
    </w:p>
    <w:p w14:paraId="3920054E" w14:textId="77777777" w:rsidR="00197A74" w:rsidRDefault="00197A74" w:rsidP="00197A74">
      <w:pPr>
        <w:pStyle w:val="af7"/>
      </w:pPr>
      <w:r>
        <w:lastRenderedPageBreak/>
        <w:t xml:space="preserve">    margin-left: 0;</w:t>
      </w:r>
    </w:p>
    <w:p w14:paraId="1C7857BB" w14:textId="77777777" w:rsidR="00197A74" w:rsidRDefault="00197A74" w:rsidP="00197A74">
      <w:pPr>
        <w:pStyle w:val="af7"/>
      </w:pPr>
      <w:r>
        <w:t xml:space="preserve">  }</w:t>
      </w:r>
    </w:p>
    <w:p w14:paraId="4FCA64F8" w14:textId="77777777" w:rsidR="00197A74" w:rsidRDefault="00197A74" w:rsidP="00197A74">
      <w:pPr>
        <w:pStyle w:val="af7"/>
      </w:pPr>
    </w:p>
    <w:p w14:paraId="2290553D" w14:textId="77777777" w:rsidR="00197A74" w:rsidRDefault="00197A74" w:rsidP="00197A74">
      <w:pPr>
        <w:pStyle w:val="af7"/>
      </w:pPr>
      <w:r>
        <w:t xml:space="preserve">  &amp;.expanded {</w:t>
      </w:r>
    </w:p>
    <w:p w14:paraId="1622C228" w14:textId="77777777" w:rsidR="00197A74" w:rsidRDefault="00197A74" w:rsidP="00197A74">
      <w:pPr>
        <w:pStyle w:val="af7"/>
      </w:pPr>
      <w:r>
        <w:t xml:space="preserve">    margin-left: $sidenav-expanded-width !important;</w:t>
      </w:r>
    </w:p>
    <w:p w14:paraId="4E7F2676" w14:textId="77777777" w:rsidR="00197A74" w:rsidRDefault="00197A74" w:rsidP="00197A74">
      <w:pPr>
        <w:pStyle w:val="af7"/>
      </w:pPr>
      <w:r>
        <w:t xml:space="preserve">  }</w:t>
      </w:r>
    </w:p>
    <w:p w14:paraId="7EF363F7" w14:textId="77777777" w:rsidR="00197A74" w:rsidRDefault="00197A74" w:rsidP="00197A74">
      <w:pPr>
        <w:pStyle w:val="af7"/>
      </w:pPr>
      <w:r>
        <w:t>}</w:t>
      </w:r>
    </w:p>
    <w:p w14:paraId="5A4EF889" w14:textId="77777777" w:rsidR="00197A74" w:rsidRDefault="00197A74" w:rsidP="00197A74">
      <w:pPr>
        <w:pStyle w:val="af7"/>
      </w:pPr>
    </w:p>
    <w:p w14:paraId="22A178B6" w14:textId="77777777" w:rsidR="00197A74" w:rsidRDefault="00197A74" w:rsidP="00197A74">
      <w:pPr>
        <w:pStyle w:val="af7"/>
      </w:pPr>
      <w:r>
        <w:t>.internal-sidenav {</w:t>
      </w:r>
    </w:p>
    <w:p w14:paraId="27A0A8E6" w14:textId="77777777" w:rsidR="00197A74" w:rsidRDefault="00197A74" w:rsidP="00197A74">
      <w:pPr>
        <w:pStyle w:val="af7"/>
      </w:pPr>
      <w:r>
        <w:t xml:space="preserve">  padding: 0.25em 0.1em;</w:t>
      </w:r>
    </w:p>
    <w:p w14:paraId="597C3DAB" w14:textId="77777777" w:rsidR="00197A74" w:rsidRDefault="00197A74" w:rsidP="00197A74">
      <w:pPr>
        <w:pStyle w:val="af7"/>
      </w:pPr>
      <w:r>
        <w:t xml:space="preserve">  display: flex;</w:t>
      </w:r>
    </w:p>
    <w:p w14:paraId="0E56B938" w14:textId="77777777" w:rsidR="00197A74" w:rsidRDefault="00197A74" w:rsidP="00197A74">
      <w:pPr>
        <w:pStyle w:val="af7"/>
      </w:pPr>
      <w:r>
        <w:t xml:space="preserve">  flex-direction: column;</w:t>
      </w:r>
    </w:p>
    <w:p w14:paraId="300C42A1" w14:textId="77777777" w:rsidR="00197A74" w:rsidRDefault="00197A74" w:rsidP="00197A74">
      <w:pPr>
        <w:pStyle w:val="af7"/>
      </w:pPr>
      <w:r>
        <w:t xml:space="preserve">  align-items: stretch;</w:t>
      </w:r>
    </w:p>
    <w:p w14:paraId="6164F78C" w14:textId="77777777" w:rsidR="00197A74" w:rsidRDefault="00197A74" w:rsidP="00197A74">
      <w:pPr>
        <w:pStyle w:val="af7"/>
      </w:pPr>
      <w:r>
        <w:t xml:space="preserve">  height: 100%;</w:t>
      </w:r>
    </w:p>
    <w:p w14:paraId="7979A6A0" w14:textId="77777777" w:rsidR="00197A74" w:rsidRDefault="00197A74" w:rsidP="00197A74">
      <w:pPr>
        <w:pStyle w:val="af7"/>
      </w:pPr>
      <w:r>
        <w:t xml:space="preserve">  width: 100%;</w:t>
      </w:r>
    </w:p>
    <w:p w14:paraId="4AFA3020" w14:textId="77777777" w:rsidR="00197A74" w:rsidRDefault="00197A74" w:rsidP="00197A74">
      <w:pPr>
        <w:pStyle w:val="af7"/>
      </w:pPr>
      <w:r>
        <w:t xml:space="preserve">  overflow: hidden;</w:t>
      </w:r>
    </w:p>
    <w:p w14:paraId="7B1519F5" w14:textId="77777777" w:rsidR="00197A74" w:rsidRDefault="00197A74" w:rsidP="00197A74">
      <w:pPr>
        <w:pStyle w:val="af7"/>
      </w:pPr>
      <w:r>
        <w:t xml:space="preserve">  box-sizing: border-box;</w:t>
      </w:r>
    </w:p>
    <w:p w14:paraId="7391C024" w14:textId="77777777" w:rsidR="00197A74" w:rsidRDefault="00197A74" w:rsidP="00197A74">
      <w:pPr>
        <w:pStyle w:val="af7"/>
      </w:pPr>
      <w:r>
        <w:t xml:space="preserve">  a[mat-list-item] {</w:t>
      </w:r>
    </w:p>
    <w:p w14:paraId="398513E6" w14:textId="77777777" w:rsidR="00197A74" w:rsidRDefault="00197A74" w:rsidP="00197A74">
      <w:pPr>
        <w:pStyle w:val="af7"/>
      </w:pPr>
      <w:r>
        <w:t xml:space="preserve">    display: flex;</w:t>
      </w:r>
    </w:p>
    <w:p w14:paraId="41592AE8" w14:textId="77777777" w:rsidR="00197A74" w:rsidRDefault="00197A74" w:rsidP="00197A74">
      <w:pPr>
        <w:pStyle w:val="af7"/>
      </w:pPr>
      <w:r>
        <w:t xml:space="preserve">    flex-direction: row;</w:t>
      </w:r>
    </w:p>
    <w:p w14:paraId="14CFE3A5" w14:textId="77777777" w:rsidR="00197A74" w:rsidRDefault="00197A74" w:rsidP="00197A74">
      <w:pPr>
        <w:pStyle w:val="af7"/>
      </w:pPr>
      <w:r>
        <w:t xml:space="preserve">    width: auto;</w:t>
      </w:r>
    </w:p>
    <w:p w14:paraId="065CF0DC" w14:textId="77777777" w:rsidR="00197A74" w:rsidRDefault="00197A74" w:rsidP="00197A74">
      <w:pPr>
        <w:pStyle w:val="af7"/>
      </w:pPr>
      <w:r>
        <w:t xml:space="preserve">    margin-bottom: 0.25em;</w:t>
      </w:r>
    </w:p>
    <w:p w14:paraId="3690D913" w14:textId="77777777" w:rsidR="00197A74" w:rsidRDefault="00197A74" w:rsidP="00197A74">
      <w:pPr>
        <w:pStyle w:val="af7"/>
      </w:pPr>
      <w:r>
        <w:t xml:space="preserve">  }</w:t>
      </w:r>
    </w:p>
    <w:p w14:paraId="741E4B59" w14:textId="2F0C5A8D" w:rsidR="00197A74" w:rsidRDefault="00197A74" w:rsidP="00197A74">
      <w:pPr>
        <w:pStyle w:val="af7"/>
      </w:pPr>
      <w:r>
        <w:t>}</w:t>
      </w:r>
    </w:p>
    <w:p w14:paraId="493D7E75" w14:textId="77777777" w:rsidR="00197A74" w:rsidRDefault="00197A74" w:rsidP="00AA3514">
      <w:pPr>
        <w:pStyle w:val="affc"/>
      </w:pPr>
      <w:r>
        <w:t>Файл main-layout.component.ts:</w:t>
      </w:r>
    </w:p>
    <w:p w14:paraId="57292259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601793FC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03951AB8" w14:textId="77777777" w:rsidR="00197A74" w:rsidRDefault="00197A74" w:rsidP="00197A74">
      <w:pPr>
        <w:pStyle w:val="af7"/>
      </w:pPr>
      <w:r>
        <w:t>import { Router } from '@angular/router';</w:t>
      </w:r>
    </w:p>
    <w:p w14:paraId="0A2EB51A" w14:textId="77777777" w:rsidR="00197A74" w:rsidRDefault="00197A74" w:rsidP="00197A74">
      <w:pPr>
        <w:pStyle w:val="af7"/>
      </w:pPr>
      <w:r>
        <w:t>import { CONSTANTS } from '@core/constants';</w:t>
      </w:r>
    </w:p>
    <w:p w14:paraId="3CE65906" w14:textId="77777777" w:rsidR="00197A74" w:rsidRDefault="00197A74" w:rsidP="00197A74">
      <w:pPr>
        <w:pStyle w:val="af7"/>
      </w:pPr>
      <w:r>
        <w:t>import { AuthService } from '@core/services/auth.service';</w:t>
      </w:r>
    </w:p>
    <w:p w14:paraId="6BF205F5" w14:textId="77777777" w:rsidR="00197A74" w:rsidRDefault="00197A74" w:rsidP="00197A74">
      <w:pPr>
        <w:pStyle w:val="af7"/>
      </w:pPr>
      <w:r>
        <w:t>import { toSignal } from '@angular/core/rxjs-interop';</w:t>
      </w:r>
    </w:p>
    <w:p w14:paraId="3EDB6C7C" w14:textId="77777777" w:rsidR="00197A74" w:rsidRDefault="00197A74" w:rsidP="00197A74">
      <w:pPr>
        <w:pStyle w:val="af7"/>
      </w:pPr>
      <w:r>
        <w:t>import { BreakpointObserver, Breakpoints } from '@angular/cdk/layout';</w:t>
      </w:r>
    </w:p>
    <w:p w14:paraId="02DD9ADB" w14:textId="77777777" w:rsidR="00197A74" w:rsidRDefault="00197A74" w:rsidP="00197A74">
      <w:pPr>
        <w:pStyle w:val="af7"/>
      </w:pPr>
      <w:r>
        <w:t>import { map } from 'rxjs';</w:t>
      </w:r>
    </w:p>
    <w:p w14:paraId="0A8A73D1" w14:textId="77777777" w:rsidR="00197A74" w:rsidRDefault="00197A74" w:rsidP="00197A74">
      <w:pPr>
        <w:pStyle w:val="af7"/>
      </w:pPr>
    </w:p>
    <w:p w14:paraId="7C89CB80" w14:textId="77777777" w:rsidR="00197A74" w:rsidRDefault="00197A74" w:rsidP="00197A74">
      <w:pPr>
        <w:pStyle w:val="af7"/>
      </w:pPr>
      <w:r>
        <w:t>@Component({</w:t>
      </w:r>
    </w:p>
    <w:p w14:paraId="4D50F5A3" w14:textId="77777777" w:rsidR="00197A74" w:rsidRDefault="00197A74" w:rsidP="00197A74">
      <w:pPr>
        <w:pStyle w:val="af7"/>
      </w:pPr>
      <w:r>
        <w:t xml:space="preserve">  selector: 'app-main-layout',</w:t>
      </w:r>
    </w:p>
    <w:p w14:paraId="35EC3A6B" w14:textId="77777777" w:rsidR="00197A74" w:rsidRDefault="00197A74" w:rsidP="00197A74">
      <w:pPr>
        <w:pStyle w:val="af7"/>
      </w:pPr>
      <w:r>
        <w:t xml:space="preserve">  templateUrl: './main-layout.component.html',</w:t>
      </w:r>
    </w:p>
    <w:p w14:paraId="4289EA4C" w14:textId="77777777" w:rsidR="00197A74" w:rsidRDefault="00197A74" w:rsidP="00197A74">
      <w:pPr>
        <w:pStyle w:val="af7"/>
      </w:pPr>
      <w:r>
        <w:t xml:space="preserve">  styleUrl: './main-layout.component.scss',</w:t>
      </w:r>
    </w:p>
    <w:p w14:paraId="3FEE2DC4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F5E8EF9" w14:textId="77777777" w:rsidR="00197A74" w:rsidRDefault="00197A74" w:rsidP="00197A74">
      <w:pPr>
        <w:pStyle w:val="af7"/>
      </w:pPr>
      <w:r>
        <w:t>})</w:t>
      </w:r>
    </w:p>
    <w:p w14:paraId="599FA6F8" w14:textId="77777777" w:rsidR="00197A74" w:rsidRDefault="00197A74" w:rsidP="00197A74">
      <w:pPr>
        <w:pStyle w:val="af7"/>
      </w:pPr>
      <w:r>
        <w:t>export class MainLayoutComponent {</w:t>
      </w:r>
    </w:p>
    <w:p w14:paraId="5CD560FE" w14:textId="77777777" w:rsidR="00197A74" w:rsidRDefault="00197A74" w:rsidP="00197A74">
      <w:pPr>
        <w:pStyle w:val="af7"/>
      </w:pPr>
    </w:p>
    <w:p w14:paraId="00F6D581" w14:textId="77777777" w:rsidR="00197A74" w:rsidRDefault="00197A74" w:rsidP="00197A74">
      <w:pPr>
        <w:pStyle w:val="af7"/>
      </w:pPr>
      <w:r>
        <w:t xml:space="preserve">  public routeLinks = [</w:t>
      </w:r>
    </w:p>
    <w:p w14:paraId="1869788D" w14:textId="77777777" w:rsidR="00197A74" w:rsidRDefault="00197A74" w:rsidP="00197A74">
      <w:pPr>
        <w:pStyle w:val="af7"/>
      </w:pPr>
      <w:r>
        <w:t xml:space="preserve">    {</w:t>
      </w:r>
    </w:p>
    <w:p w14:paraId="21428607" w14:textId="77777777" w:rsidR="00197A74" w:rsidRDefault="00197A74" w:rsidP="00197A74">
      <w:pPr>
        <w:pStyle w:val="af7"/>
      </w:pPr>
      <w:r>
        <w:t xml:space="preserve">      iconCode: 'schedule',</w:t>
      </w:r>
    </w:p>
    <w:p w14:paraId="101C807E" w14:textId="77777777" w:rsidR="00197A74" w:rsidRDefault="00197A74" w:rsidP="00197A74">
      <w:pPr>
        <w:pStyle w:val="af7"/>
      </w:pPr>
      <w:r>
        <w:t xml:space="preserve">      name: 'Недавние',</w:t>
      </w:r>
    </w:p>
    <w:p w14:paraId="307A179C" w14:textId="77777777" w:rsidR="00197A74" w:rsidRDefault="00197A74" w:rsidP="00197A74">
      <w:pPr>
        <w:pStyle w:val="af7"/>
      </w:pPr>
      <w:r>
        <w:t xml:space="preserve">      link: CONSTANTS.ENDPOINTS.RECENT_BOOKS,</w:t>
      </w:r>
    </w:p>
    <w:p w14:paraId="56E895D9" w14:textId="77777777" w:rsidR="00197A74" w:rsidRDefault="00197A74" w:rsidP="00197A74">
      <w:pPr>
        <w:pStyle w:val="af7"/>
      </w:pPr>
      <w:r>
        <w:t xml:space="preserve">    },</w:t>
      </w:r>
    </w:p>
    <w:p w14:paraId="33C983AE" w14:textId="77777777" w:rsidR="00197A74" w:rsidRDefault="00197A74" w:rsidP="00197A74">
      <w:pPr>
        <w:pStyle w:val="af7"/>
      </w:pPr>
      <w:r>
        <w:t xml:space="preserve">    {</w:t>
      </w:r>
    </w:p>
    <w:p w14:paraId="54CD8446" w14:textId="77777777" w:rsidR="00197A74" w:rsidRDefault="00197A74" w:rsidP="00197A74">
      <w:pPr>
        <w:pStyle w:val="af7"/>
      </w:pPr>
      <w:r>
        <w:t xml:space="preserve">      iconCode: 'library_books',</w:t>
      </w:r>
    </w:p>
    <w:p w14:paraId="6B585801" w14:textId="77777777" w:rsidR="00197A74" w:rsidRDefault="00197A74" w:rsidP="00197A74">
      <w:pPr>
        <w:pStyle w:val="af7"/>
      </w:pPr>
      <w:r>
        <w:t xml:space="preserve">      name: 'Все книги',</w:t>
      </w:r>
    </w:p>
    <w:p w14:paraId="373511C1" w14:textId="77777777" w:rsidR="00197A74" w:rsidRDefault="00197A74" w:rsidP="00197A74">
      <w:pPr>
        <w:pStyle w:val="af7"/>
      </w:pPr>
      <w:r>
        <w:t xml:space="preserve">      link: CONSTANTS.ENDPOINTS.EXPLORER,</w:t>
      </w:r>
    </w:p>
    <w:p w14:paraId="09F6E877" w14:textId="77777777" w:rsidR="00197A74" w:rsidRDefault="00197A74" w:rsidP="00197A74">
      <w:pPr>
        <w:pStyle w:val="af7"/>
      </w:pPr>
      <w:r>
        <w:t xml:space="preserve">    },</w:t>
      </w:r>
    </w:p>
    <w:p w14:paraId="6040DE6B" w14:textId="77777777" w:rsidR="00197A74" w:rsidRDefault="00197A74" w:rsidP="00197A74">
      <w:pPr>
        <w:pStyle w:val="af7"/>
      </w:pPr>
      <w:r>
        <w:t xml:space="preserve">    {</w:t>
      </w:r>
    </w:p>
    <w:p w14:paraId="33A189C3" w14:textId="77777777" w:rsidR="00197A74" w:rsidRDefault="00197A74" w:rsidP="00197A74">
      <w:pPr>
        <w:pStyle w:val="af7"/>
      </w:pPr>
      <w:r>
        <w:t xml:space="preserve">      iconCode: 'category',</w:t>
      </w:r>
    </w:p>
    <w:p w14:paraId="572EBDFA" w14:textId="77777777" w:rsidR="00197A74" w:rsidRDefault="00197A74" w:rsidP="00197A74">
      <w:pPr>
        <w:pStyle w:val="af7"/>
      </w:pPr>
      <w:r>
        <w:t xml:space="preserve">      name: 'Коллекции',</w:t>
      </w:r>
    </w:p>
    <w:p w14:paraId="373B0C3E" w14:textId="77777777" w:rsidR="00197A74" w:rsidRDefault="00197A74" w:rsidP="00197A74">
      <w:pPr>
        <w:pStyle w:val="af7"/>
      </w:pPr>
      <w:r>
        <w:t xml:space="preserve">      link: CONSTANTS.ENDPOINTS.BOOK_COLLECTIONS,</w:t>
      </w:r>
    </w:p>
    <w:p w14:paraId="6F5179FE" w14:textId="77777777" w:rsidR="00197A74" w:rsidRDefault="00197A74" w:rsidP="00197A74">
      <w:pPr>
        <w:pStyle w:val="af7"/>
      </w:pPr>
      <w:r>
        <w:t xml:space="preserve">    },</w:t>
      </w:r>
    </w:p>
    <w:p w14:paraId="23C1EC74" w14:textId="77777777" w:rsidR="00197A74" w:rsidRDefault="00197A74" w:rsidP="00197A74">
      <w:pPr>
        <w:pStyle w:val="af7"/>
      </w:pPr>
      <w:r>
        <w:t xml:space="preserve">  ];</w:t>
      </w:r>
    </w:p>
    <w:p w14:paraId="6198D643" w14:textId="77777777" w:rsidR="00197A74" w:rsidRDefault="00197A74" w:rsidP="00197A74">
      <w:pPr>
        <w:pStyle w:val="af7"/>
      </w:pPr>
    </w:p>
    <w:p w14:paraId="3F60A40D" w14:textId="77777777" w:rsidR="00197A74" w:rsidRDefault="00197A74" w:rsidP="00197A74">
      <w:pPr>
        <w:pStyle w:val="af7"/>
      </w:pPr>
      <w:r>
        <w:t xml:space="preserve">  public isExpanded = false;</w:t>
      </w:r>
    </w:p>
    <w:p w14:paraId="79826D25" w14:textId="77777777" w:rsidR="00197A74" w:rsidRDefault="00197A74" w:rsidP="00197A74">
      <w:pPr>
        <w:pStyle w:val="af7"/>
      </w:pPr>
    </w:p>
    <w:p w14:paraId="1BA23043" w14:textId="77777777" w:rsidR="00197A74" w:rsidRDefault="00197A74" w:rsidP="00197A74">
      <w:pPr>
        <w:pStyle w:val="af7"/>
      </w:pPr>
      <w:r>
        <w:t xml:space="preserve">  public isHandset = toSignal(this._breakpointObserver.observe([Breakpoints.Handset])</w:t>
      </w:r>
    </w:p>
    <w:p w14:paraId="38222BB8" w14:textId="77777777" w:rsidR="00197A74" w:rsidRDefault="00197A74" w:rsidP="00197A74">
      <w:pPr>
        <w:pStyle w:val="af7"/>
      </w:pPr>
      <w:r>
        <w:t xml:space="preserve">    .pipe(map((result) =&gt; result.matches)));</w:t>
      </w:r>
    </w:p>
    <w:p w14:paraId="11F40039" w14:textId="77777777" w:rsidR="00197A74" w:rsidRDefault="00197A74" w:rsidP="00197A74">
      <w:pPr>
        <w:pStyle w:val="af7"/>
      </w:pPr>
    </w:p>
    <w:p w14:paraId="58B93E08" w14:textId="77777777" w:rsidR="00197A74" w:rsidRDefault="00197A74" w:rsidP="00197A74">
      <w:pPr>
        <w:pStyle w:val="af7"/>
      </w:pPr>
      <w:r>
        <w:t xml:space="preserve">  public isSignedIn = toSignal(this._authService.isSignedIn$);</w:t>
      </w:r>
    </w:p>
    <w:p w14:paraId="558DA301" w14:textId="77777777" w:rsidR="00197A74" w:rsidRDefault="00197A74" w:rsidP="00197A74">
      <w:pPr>
        <w:pStyle w:val="af7"/>
      </w:pPr>
    </w:p>
    <w:p w14:paraId="35B33EFF" w14:textId="77777777" w:rsidR="00197A74" w:rsidRDefault="00197A74" w:rsidP="00197A74">
      <w:pPr>
        <w:pStyle w:val="af7"/>
      </w:pPr>
      <w:r>
        <w:t xml:space="preserve">  constructor(</w:t>
      </w:r>
    </w:p>
    <w:p w14:paraId="38848A1D" w14:textId="77777777" w:rsidR="00197A74" w:rsidRDefault="00197A74" w:rsidP="00197A74">
      <w:pPr>
        <w:pStyle w:val="af7"/>
      </w:pPr>
      <w:r>
        <w:t xml:space="preserve">    private readonly _authService: AuthService,</w:t>
      </w:r>
    </w:p>
    <w:p w14:paraId="4FB34D55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2CAA84B4" w14:textId="77777777" w:rsidR="00197A74" w:rsidRDefault="00197A74" w:rsidP="00197A74">
      <w:pPr>
        <w:pStyle w:val="af7"/>
      </w:pPr>
      <w:r>
        <w:t xml:space="preserve">    private readonly _breakpointObserver: BreakpointObserver,</w:t>
      </w:r>
    </w:p>
    <w:p w14:paraId="24B1CA87" w14:textId="77777777" w:rsidR="00197A74" w:rsidRDefault="00197A74" w:rsidP="00197A74">
      <w:pPr>
        <w:pStyle w:val="af7"/>
      </w:pPr>
      <w:r>
        <w:t xml:space="preserve">    private readonly _router: Router,</w:t>
      </w:r>
    </w:p>
    <w:p w14:paraId="53B36E6A" w14:textId="77777777" w:rsidR="00197A74" w:rsidRDefault="00197A74" w:rsidP="00197A74">
      <w:pPr>
        <w:pStyle w:val="af7"/>
      </w:pPr>
      <w:r>
        <w:t xml:space="preserve">  ) {</w:t>
      </w:r>
    </w:p>
    <w:p w14:paraId="259FBC64" w14:textId="77777777" w:rsidR="00197A74" w:rsidRDefault="00197A74" w:rsidP="00197A74">
      <w:pPr>
        <w:pStyle w:val="af7"/>
      </w:pPr>
      <w:r>
        <w:t xml:space="preserve">  }</w:t>
      </w:r>
    </w:p>
    <w:p w14:paraId="7C0B00AC" w14:textId="77777777" w:rsidR="00197A74" w:rsidRDefault="00197A74" w:rsidP="00197A74">
      <w:pPr>
        <w:pStyle w:val="af7"/>
      </w:pPr>
    </w:p>
    <w:p w14:paraId="4D25B71A" w14:textId="77777777" w:rsidR="00197A74" w:rsidRDefault="00197A74" w:rsidP="00197A74">
      <w:pPr>
        <w:pStyle w:val="af7"/>
      </w:pPr>
      <w:r>
        <w:lastRenderedPageBreak/>
        <w:t xml:space="preserve">  public toggleSidenav(): void {</w:t>
      </w:r>
    </w:p>
    <w:p w14:paraId="3AEE3A96" w14:textId="77777777" w:rsidR="00197A74" w:rsidRDefault="00197A74" w:rsidP="00197A74">
      <w:pPr>
        <w:pStyle w:val="af7"/>
      </w:pPr>
      <w:r>
        <w:t xml:space="preserve">    this.isExpanded = !this.isExpanded;</w:t>
      </w:r>
    </w:p>
    <w:p w14:paraId="604A53AC" w14:textId="77777777" w:rsidR="00197A74" w:rsidRDefault="00197A74" w:rsidP="00197A74">
      <w:pPr>
        <w:pStyle w:val="af7"/>
      </w:pPr>
      <w:r>
        <w:t xml:space="preserve">  }</w:t>
      </w:r>
    </w:p>
    <w:p w14:paraId="1E78DCC1" w14:textId="77777777" w:rsidR="00197A74" w:rsidRDefault="00197A74" w:rsidP="00197A74">
      <w:pPr>
        <w:pStyle w:val="af7"/>
      </w:pPr>
    </w:p>
    <w:p w14:paraId="1DB9A7D7" w14:textId="77777777" w:rsidR="00197A74" w:rsidRDefault="00197A74" w:rsidP="00197A74">
      <w:pPr>
        <w:pStyle w:val="af7"/>
      </w:pPr>
      <w:r>
        <w:t xml:space="preserve">  public signOut(): void {</w:t>
      </w:r>
    </w:p>
    <w:p w14:paraId="7668A0C5" w14:textId="77777777" w:rsidR="00197A74" w:rsidRDefault="00197A74" w:rsidP="00197A74">
      <w:pPr>
        <w:pStyle w:val="af7"/>
      </w:pPr>
      <w:r>
        <w:t xml:space="preserve">    this._authService.signOut()</w:t>
      </w:r>
    </w:p>
    <w:p w14:paraId="26EC9237" w14:textId="77777777" w:rsidR="00197A74" w:rsidRDefault="00197A74" w:rsidP="00197A74">
      <w:pPr>
        <w:pStyle w:val="af7"/>
      </w:pPr>
      <w:r>
        <w:t xml:space="preserve">      .subscribe(() =&gt; {</w:t>
      </w:r>
    </w:p>
    <w:p w14:paraId="5CB20A24" w14:textId="77777777" w:rsidR="00197A74" w:rsidRDefault="00197A74" w:rsidP="00197A74">
      <w:pPr>
        <w:pStyle w:val="af7"/>
      </w:pPr>
      <w:r>
        <w:t xml:space="preserve">        this._snackBar.open('Вы вышли из системы.', 'OK', { duration: 1500 });</w:t>
      </w:r>
    </w:p>
    <w:p w14:paraId="353BEFD4" w14:textId="77777777" w:rsidR="00197A74" w:rsidRDefault="00197A74" w:rsidP="00197A74">
      <w:pPr>
        <w:pStyle w:val="af7"/>
      </w:pPr>
      <w:r>
        <w:t xml:space="preserve">        this._router.navigate([</w:t>
      </w:r>
    </w:p>
    <w:p w14:paraId="576C6F4E" w14:textId="77777777" w:rsidR="00197A74" w:rsidRDefault="00197A74" w:rsidP="00197A74">
      <w:pPr>
        <w:pStyle w:val="af7"/>
      </w:pPr>
      <w:r>
        <w:t xml:space="preserve">          CONSTANTS.ENDPOINTS.AUTH.PATH,</w:t>
      </w:r>
    </w:p>
    <w:p w14:paraId="75F6F4A0" w14:textId="77777777" w:rsidR="00197A74" w:rsidRDefault="00197A74" w:rsidP="00197A74">
      <w:pPr>
        <w:pStyle w:val="af7"/>
      </w:pPr>
      <w:r>
        <w:t xml:space="preserve">          CONSTANTS.ENDPOINTS.AUTH.SIGN_IN,</w:t>
      </w:r>
    </w:p>
    <w:p w14:paraId="1E13908B" w14:textId="77777777" w:rsidR="00197A74" w:rsidRDefault="00197A74" w:rsidP="00197A74">
      <w:pPr>
        <w:pStyle w:val="af7"/>
      </w:pPr>
      <w:r>
        <w:t xml:space="preserve">        ]);</w:t>
      </w:r>
    </w:p>
    <w:p w14:paraId="6F9CE60E" w14:textId="77777777" w:rsidR="00197A74" w:rsidRDefault="00197A74" w:rsidP="00197A74">
      <w:pPr>
        <w:pStyle w:val="af7"/>
      </w:pPr>
      <w:r>
        <w:t xml:space="preserve">      });</w:t>
      </w:r>
    </w:p>
    <w:p w14:paraId="7132A4D0" w14:textId="77777777" w:rsidR="00197A74" w:rsidRDefault="00197A74" w:rsidP="00197A74">
      <w:pPr>
        <w:pStyle w:val="af7"/>
      </w:pPr>
      <w:r>
        <w:t xml:space="preserve">  }</w:t>
      </w:r>
    </w:p>
    <w:p w14:paraId="3EE9B7F9" w14:textId="77777777" w:rsidR="00197A74" w:rsidRDefault="00197A74" w:rsidP="00197A74">
      <w:pPr>
        <w:pStyle w:val="af7"/>
      </w:pPr>
    </w:p>
    <w:p w14:paraId="6893AD01" w14:textId="1846A2D3" w:rsidR="00197A74" w:rsidRDefault="00197A74" w:rsidP="00197A74">
      <w:pPr>
        <w:pStyle w:val="af7"/>
      </w:pPr>
      <w:r>
        <w:t>}</w:t>
      </w:r>
    </w:p>
    <w:p w14:paraId="0460EF3C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sort-menu.component.html:</w:t>
      </w:r>
    </w:p>
    <w:p w14:paraId="15C68B8B" w14:textId="77777777" w:rsidR="00197A74" w:rsidRDefault="00197A74" w:rsidP="00197A74">
      <w:pPr>
        <w:pStyle w:val="af7"/>
      </w:pPr>
      <w:r>
        <w:t>&lt;button</w:t>
      </w:r>
    </w:p>
    <w:p w14:paraId="7CE4168E" w14:textId="77777777" w:rsidR="00197A74" w:rsidRDefault="00197A74" w:rsidP="00197A74">
      <w:pPr>
        <w:pStyle w:val="af7"/>
      </w:pPr>
      <w:r>
        <w:t xml:space="preserve">  mat-icon-button</w:t>
      </w:r>
    </w:p>
    <w:p w14:paraId="5542353A" w14:textId="77777777" w:rsidR="00197A74" w:rsidRDefault="00197A74" w:rsidP="00197A74">
      <w:pPr>
        <w:pStyle w:val="af7"/>
      </w:pPr>
      <w:r>
        <w:t xml:space="preserve">  [matMenuTriggerFor]="sortMenu"</w:t>
      </w:r>
    </w:p>
    <w:p w14:paraId="6800E4C9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matTooltip</w:t>
      </w:r>
      <w:r w:rsidRPr="00197A74">
        <w:rPr>
          <w:lang w:val="ru-RU"/>
        </w:rPr>
        <w:t>="Меню сортировки по критерию"</w:t>
      </w:r>
    </w:p>
    <w:p w14:paraId="0555D062" w14:textId="77777777" w:rsidR="00197A74" w:rsidRDefault="00197A74" w:rsidP="00197A74">
      <w:pPr>
        <w:pStyle w:val="af7"/>
      </w:pPr>
      <w:r>
        <w:t>&gt;</w:t>
      </w:r>
    </w:p>
    <w:p w14:paraId="4827FF84" w14:textId="77777777" w:rsidR="00197A74" w:rsidRDefault="00197A74" w:rsidP="00197A74">
      <w:pPr>
        <w:pStyle w:val="af7"/>
      </w:pPr>
      <w:r>
        <w:t xml:space="preserve">  &lt;mat-icon&gt;sort&lt;/mat-icon&gt;</w:t>
      </w:r>
    </w:p>
    <w:p w14:paraId="41824278" w14:textId="77777777" w:rsidR="00197A74" w:rsidRDefault="00197A74" w:rsidP="00197A74">
      <w:pPr>
        <w:pStyle w:val="af7"/>
      </w:pPr>
      <w:r>
        <w:t>&lt;/button&gt;</w:t>
      </w:r>
    </w:p>
    <w:p w14:paraId="3D3CD56D" w14:textId="77777777" w:rsidR="00197A74" w:rsidRDefault="00197A74" w:rsidP="00197A74">
      <w:pPr>
        <w:pStyle w:val="af7"/>
      </w:pPr>
      <w:r>
        <w:t>&lt;button</w:t>
      </w:r>
    </w:p>
    <w:p w14:paraId="61D49CA6" w14:textId="77777777" w:rsidR="00197A74" w:rsidRDefault="00197A74" w:rsidP="00197A74">
      <w:pPr>
        <w:pStyle w:val="af7"/>
      </w:pPr>
      <w:r>
        <w:t xml:space="preserve">  mat-icon-button</w:t>
      </w:r>
    </w:p>
    <w:p w14:paraId="348A7548" w14:textId="77777777" w:rsidR="00197A74" w:rsidRDefault="00197A74" w:rsidP="00197A74">
      <w:pPr>
        <w:pStyle w:val="af7"/>
      </w:pPr>
      <w:r>
        <w:t xml:space="preserve">  (click)="changeSortOrder()"</w:t>
      </w:r>
    </w:p>
    <w:p w14:paraId="3EC210FD" w14:textId="77777777" w:rsidR="00197A74" w:rsidRDefault="00197A74" w:rsidP="00197A74">
      <w:pPr>
        <w:pStyle w:val="af7"/>
      </w:pPr>
      <w:r>
        <w:t xml:space="preserve">  matTooltip="Порядок сортировки"</w:t>
      </w:r>
    </w:p>
    <w:p w14:paraId="36129ED7" w14:textId="77777777" w:rsidR="00197A74" w:rsidRDefault="00197A74" w:rsidP="00197A74">
      <w:pPr>
        <w:pStyle w:val="af7"/>
      </w:pPr>
      <w:r>
        <w:t>&gt;</w:t>
      </w:r>
    </w:p>
    <w:p w14:paraId="03646B49" w14:textId="77777777" w:rsidR="00197A74" w:rsidRDefault="00197A74" w:rsidP="00197A74">
      <w:pPr>
        <w:pStyle w:val="af7"/>
      </w:pPr>
      <w:r>
        <w:t xml:space="preserve">  &lt;mat-icon&gt; @if(sortOrder()) { north } @else { south } &lt;/mat-icon&gt;</w:t>
      </w:r>
    </w:p>
    <w:p w14:paraId="3E748671" w14:textId="77777777" w:rsidR="00197A74" w:rsidRDefault="00197A74" w:rsidP="00197A74">
      <w:pPr>
        <w:pStyle w:val="af7"/>
      </w:pPr>
      <w:r>
        <w:t>&lt;/button&gt;</w:t>
      </w:r>
    </w:p>
    <w:p w14:paraId="17567C5D" w14:textId="77777777" w:rsidR="00197A74" w:rsidRDefault="00197A74" w:rsidP="00197A74">
      <w:pPr>
        <w:pStyle w:val="af7"/>
      </w:pPr>
      <w:r>
        <w:t>&lt;mat-menu #sortMenu&gt;</w:t>
      </w:r>
    </w:p>
    <w:p w14:paraId="6BEDB10F" w14:textId="77777777" w:rsidR="00197A74" w:rsidRDefault="00197A74" w:rsidP="00197A74">
      <w:pPr>
        <w:pStyle w:val="af7"/>
      </w:pPr>
      <w:r>
        <w:t xml:space="preserve">  @for (option of sortOptions(); track $index) {</w:t>
      </w:r>
    </w:p>
    <w:p w14:paraId="18AE6BE9" w14:textId="77777777" w:rsidR="00197A74" w:rsidRDefault="00197A74" w:rsidP="00197A74">
      <w:pPr>
        <w:pStyle w:val="af7"/>
      </w:pPr>
      <w:r>
        <w:t xml:space="preserve">  &lt;button</w:t>
      </w:r>
    </w:p>
    <w:p w14:paraId="766E8D01" w14:textId="77777777" w:rsidR="00197A74" w:rsidRDefault="00197A74" w:rsidP="00197A74">
      <w:pPr>
        <w:pStyle w:val="af7"/>
      </w:pPr>
      <w:r>
        <w:t xml:space="preserve">    mat-menu-item</w:t>
      </w:r>
    </w:p>
    <w:p w14:paraId="0A244485" w14:textId="77777777" w:rsidR="00197A74" w:rsidRDefault="00197A74" w:rsidP="00197A74">
      <w:pPr>
        <w:pStyle w:val="af7"/>
      </w:pPr>
      <w:r>
        <w:t xml:space="preserve">    class="sort-option"</w:t>
      </w:r>
    </w:p>
    <w:p w14:paraId="2C655E30" w14:textId="77777777" w:rsidR="00197A74" w:rsidRDefault="00197A74" w:rsidP="00197A74">
      <w:pPr>
        <w:pStyle w:val="af7"/>
      </w:pPr>
      <w:r>
        <w:t xml:space="preserve">    (click)="onSortOptionSelected(option)"</w:t>
      </w:r>
    </w:p>
    <w:p w14:paraId="47DB0FEF" w14:textId="77777777" w:rsidR="00197A74" w:rsidRDefault="00197A74" w:rsidP="00197A74">
      <w:pPr>
        <w:pStyle w:val="af7"/>
      </w:pPr>
      <w:r>
        <w:t xml:space="preserve">  &gt;</w:t>
      </w:r>
    </w:p>
    <w:p w14:paraId="39FF1C04" w14:textId="77777777" w:rsidR="00197A74" w:rsidRDefault="00197A74" w:rsidP="00197A74">
      <w:pPr>
        <w:pStyle w:val="af7"/>
      </w:pPr>
      <w:r>
        <w:t xml:space="preserve">    &lt;mat-icon&gt; @if (sortOption() === option) { check } &lt;/mat-icon&gt;</w:t>
      </w:r>
    </w:p>
    <w:p w14:paraId="0AE29747" w14:textId="77777777" w:rsidR="00197A74" w:rsidRDefault="00197A74" w:rsidP="00197A74">
      <w:pPr>
        <w:pStyle w:val="af7"/>
      </w:pPr>
      <w:r>
        <w:t xml:space="preserve">    &lt;span&gt;{{ option.name }}&lt;/span&gt;</w:t>
      </w:r>
    </w:p>
    <w:p w14:paraId="31D23FC2" w14:textId="77777777" w:rsidR="00197A74" w:rsidRDefault="00197A74" w:rsidP="00197A74">
      <w:pPr>
        <w:pStyle w:val="af7"/>
      </w:pPr>
      <w:r>
        <w:t xml:space="preserve">  &lt;/button&gt;</w:t>
      </w:r>
    </w:p>
    <w:p w14:paraId="69E4BB75" w14:textId="77777777" w:rsidR="00197A74" w:rsidRDefault="00197A74" w:rsidP="00197A74">
      <w:pPr>
        <w:pStyle w:val="af7"/>
      </w:pPr>
      <w:r>
        <w:t xml:space="preserve">  }</w:t>
      </w:r>
    </w:p>
    <w:p w14:paraId="71AC360B" w14:textId="5A27353F" w:rsidR="00197A74" w:rsidRDefault="00197A74" w:rsidP="00197A74">
      <w:pPr>
        <w:pStyle w:val="af7"/>
      </w:pPr>
      <w:r>
        <w:t>&lt;/mat-menu&gt;</w:t>
      </w:r>
    </w:p>
    <w:p w14:paraId="76A233DC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sort-menu.component.ts:</w:t>
      </w:r>
    </w:p>
    <w:p w14:paraId="47AC8678" w14:textId="77777777" w:rsidR="00197A74" w:rsidRDefault="00197A74" w:rsidP="00197A74">
      <w:pPr>
        <w:pStyle w:val="af7"/>
      </w:pPr>
      <w:r>
        <w:t>import {</w:t>
      </w:r>
    </w:p>
    <w:p w14:paraId="40AF73B3" w14:textId="77777777" w:rsidR="00197A74" w:rsidRDefault="00197A74" w:rsidP="00197A74">
      <w:pPr>
        <w:pStyle w:val="af7"/>
      </w:pPr>
      <w:r>
        <w:t xml:space="preserve">  ChangeDetectionStrategy,</w:t>
      </w:r>
    </w:p>
    <w:p w14:paraId="25F66628" w14:textId="77777777" w:rsidR="00197A74" w:rsidRDefault="00197A74" w:rsidP="00197A74">
      <w:pPr>
        <w:pStyle w:val="af7"/>
      </w:pPr>
      <w:r>
        <w:t xml:space="preserve">  Component,</w:t>
      </w:r>
    </w:p>
    <w:p w14:paraId="78B9D4FC" w14:textId="77777777" w:rsidR="00197A74" w:rsidRDefault="00197A74" w:rsidP="00197A74">
      <w:pPr>
        <w:pStyle w:val="af7"/>
      </w:pPr>
      <w:r>
        <w:t xml:space="preserve">  input,</w:t>
      </w:r>
    </w:p>
    <w:p w14:paraId="0C2CBA31" w14:textId="77777777" w:rsidR="00197A74" w:rsidRDefault="00197A74" w:rsidP="00197A74">
      <w:pPr>
        <w:pStyle w:val="af7"/>
      </w:pPr>
      <w:r>
        <w:t xml:space="preserve">  output,</w:t>
      </w:r>
    </w:p>
    <w:p w14:paraId="2AEF99FB" w14:textId="77777777" w:rsidR="00197A74" w:rsidRDefault="00197A74" w:rsidP="00197A74">
      <w:pPr>
        <w:pStyle w:val="af7"/>
      </w:pPr>
      <w:r>
        <w:t>} from '@angular/core';</w:t>
      </w:r>
    </w:p>
    <w:p w14:paraId="44F30428" w14:textId="77777777" w:rsidR="00197A74" w:rsidRDefault="00197A74" w:rsidP="00197A74">
      <w:pPr>
        <w:pStyle w:val="af7"/>
      </w:pPr>
      <w:r>
        <w:t>import { SortOrder } from '@core/dtos/BookManager.Application.Common.DTOs';</w:t>
      </w:r>
    </w:p>
    <w:p w14:paraId="39F3416E" w14:textId="77777777" w:rsidR="00197A74" w:rsidRDefault="00197A74" w:rsidP="00197A74">
      <w:pPr>
        <w:pStyle w:val="af7"/>
      </w:pPr>
      <w:r>
        <w:t>import { MatIcon } from '@angular/material/icon';</w:t>
      </w:r>
    </w:p>
    <w:p w14:paraId="4421FD11" w14:textId="77777777" w:rsidR="00197A74" w:rsidRDefault="00197A74" w:rsidP="00197A74">
      <w:pPr>
        <w:pStyle w:val="af7"/>
      </w:pPr>
      <w:r>
        <w:t>import { MatIconButton } from '@angular/material/button';</w:t>
      </w:r>
    </w:p>
    <w:p w14:paraId="66F6426D" w14:textId="77777777" w:rsidR="00197A74" w:rsidRDefault="00197A74" w:rsidP="00197A74">
      <w:pPr>
        <w:pStyle w:val="af7"/>
      </w:pPr>
      <w:r>
        <w:t>import { MatTooltip } from '@angular/material/tooltip';</w:t>
      </w:r>
    </w:p>
    <w:p w14:paraId="105F33DB" w14:textId="77777777" w:rsidR="00197A74" w:rsidRDefault="00197A74" w:rsidP="00197A74">
      <w:pPr>
        <w:pStyle w:val="af7"/>
      </w:pPr>
      <w:r>
        <w:t>import { MatMenu, MatMenuItem, MatMenuTrigger } from '@angular/material/menu';</w:t>
      </w:r>
    </w:p>
    <w:p w14:paraId="2F550D62" w14:textId="77777777" w:rsidR="00197A74" w:rsidRDefault="00197A74" w:rsidP="00197A74">
      <w:pPr>
        <w:pStyle w:val="af7"/>
      </w:pPr>
    </w:p>
    <w:p w14:paraId="6CEF449C" w14:textId="77777777" w:rsidR="00197A74" w:rsidRDefault="00197A74" w:rsidP="00197A74">
      <w:pPr>
        <w:pStyle w:val="af7"/>
      </w:pPr>
      <w:r>
        <w:t>export interface SortOption {</w:t>
      </w:r>
    </w:p>
    <w:p w14:paraId="322816F9" w14:textId="77777777" w:rsidR="00197A74" w:rsidRDefault="00197A74" w:rsidP="00197A74">
      <w:pPr>
        <w:pStyle w:val="af7"/>
      </w:pPr>
      <w:r>
        <w:t xml:space="preserve">  value: string;</w:t>
      </w:r>
    </w:p>
    <w:p w14:paraId="47062380" w14:textId="77777777" w:rsidR="00197A74" w:rsidRDefault="00197A74" w:rsidP="00197A74">
      <w:pPr>
        <w:pStyle w:val="af7"/>
      </w:pPr>
      <w:r>
        <w:t xml:space="preserve">  name: string;</w:t>
      </w:r>
    </w:p>
    <w:p w14:paraId="518CC58F" w14:textId="77777777" w:rsidR="00197A74" w:rsidRDefault="00197A74" w:rsidP="00197A74">
      <w:pPr>
        <w:pStyle w:val="af7"/>
      </w:pPr>
      <w:r>
        <w:t>}</w:t>
      </w:r>
    </w:p>
    <w:p w14:paraId="2083D38C" w14:textId="77777777" w:rsidR="00197A74" w:rsidRDefault="00197A74" w:rsidP="00197A74">
      <w:pPr>
        <w:pStyle w:val="af7"/>
      </w:pPr>
    </w:p>
    <w:p w14:paraId="7C57581B" w14:textId="77777777" w:rsidR="00197A74" w:rsidRDefault="00197A74" w:rsidP="00197A74">
      <w:pPr>
        <w:pStyle w:val="af7"/>
      </w:pPr>
      <w:r>
        <w:t>@Component({</w:t>
      </w:r>
    </w:p>
    <w:p w14:paraId="3DDBF121" w14:textId="77777777" w:rsidR="00197A74" w:rsidRDefault="00197A74" w:rsidP="00197A74">
      <w:pPr>
        <w:pStyle w:val="af7"/>
      </w:pPr>
      <w:r>
        <w:t xml:space="preserve">  selector: 'app-sort-menu',</w:t>
      </w:r>
    </w:p>
    <w:p w14:paraId="39BE596D" w14:textId="77777777" w:rsidR="00197A74" w:rsidRDefault="00197A74" w:rsidP="00197A74">
      <w:pPr>
        <w:pStyle w:val="af7"/>
      </w:pPr>
      <w:r>
        <w:t xml:space="preserve">  templateUrl: './sort-menu.component.html',</w:t>
      </w:r>
    </w:p>
    <w:p w14:paraId="56798DA7" w14:textId="77777777" w:rsidR="00197A74" w:rsidRDefault="00197A74" w:rsidP="00197A74">
      <w:pPr>
        <w:pStyle w:val="af7"/>
      </w:pPr>
      <w:r>
        <w:t xml:space="preserve">  styleUrl: './sort-menu.component.scss',</w:t>
      </w:r>
    </w:p>
    <w:p w14:paraId="103C1E75" w14:textId="77777777" w:rsidR="00197A74" w:rsidRDefault="00197A74" w:rsidP="00197A74">
      <w:pPr>
        <w:pStyle w:val="af7"/>
      </w:pPr>
      <w:r>
        <w:t xml:space="preserve">  standalone: true,</w:t>
      </w:r>
    </w:p>
    <w:p w14:paraId="6D69195C" w14:textId="77777777" w:rsidR="00197A74" w:rsidRDefault="00197A74" w:rsidP="00197A74">
      <w:pPr>
        <w:pStyle w:val="af7"/>
      </w:pPr>
      <w:r>
        <w:t xml:space="preserve">  imports: [</w:t>
      </w:r>
    </w:p>
    <w:p w14:paraId="73FEDABA" w14:textId="77777777" w:rsidR="00197A74" w:rsidRDefault="00197A74" w:rsidP="00197A74">
      <w:pPr>
        <w:pStyle w:val="af7"/>
      </w:pPr>
      <w:r>
        <w:t xml:space="preserve">    MatIcon,</w:t>
      </w:r>
    </w:p>
    <w:p w14:paraId="1319F89A" w14:textId="77777777" w:rsidR="00197A74" w:rsidRDefault="00197A74" w:rsidP="00197A74">
      <w:pPr>
        <w:pStyle w:val="af7"/>
      </w:pPr>
      <w:r>
        <w:t xml:space="preserve">    MatIconButton,</w:t>
      </w:r>
    </w:p>
    <w:p w14:paraId="6662D621" w14:textId="77777777" w:rsidR="00197A74" w:rsidRDefault="00197A74" w:rsidP="00197A74">
      <w:pPr>
        <w:pStyle w:val="af7"/>
      </w:pPr>
      <w:r>
        <w:t xml:space="preserve">    MatTooltip,</w:t>
      </w:r>
    </w:p>
    <w:p w14:paraId="78BD93F1" w14:textId="77777777" w:rsidR="00197A74" w:rsidRDefault="00197A74" w:rsidP="00197A74">
      <w:pPr>
        <w:pStyle w:val="af7"/>
      </w:pPr>
      <w:r>
        <w:t xml:space="preserve">    MatMenu,</w:t>
      </w:r>
    </w:p>
    <w:p w14:paraId="1BE16A3B" w14:textId="77777777" w:rsidR="00197A74" w:rsidRDefault="00197A74" w:rsidP="00197A74">
      <w:pPr>
        <w:pStyle w:val="af7"/>
      </w:pPr>
      <w:r>
        <w:t xml:space="preserve">    MatMenuTrigger,</w:t>
      </w:r>
    </w:p>
    <w:p w14:paraId="31B51FA5" w14:textId="77777777" w:rsidR="00197A74" w:rsidRDefault="00197A74" w:rsidP="00197A74">
      <w:pPr>
        <w:pStyle w:val="af7"/>
      </w:pPr>
      <w:r>
        <w:t xml:space="preserve">    MatMenuItem,</w:t>
      </w:r>
    </w:p>
    <w:p w14:paraId="0C8BB7FD" w14:textId="77777777" w:rsidR="00197A74" w:rsidRDefault="00197A74" w:rsidP="00197A74">
      <w:pPr>
        <w:pStyle w:val="af7"/>
      </w:pPr>
      <w:r>
        <w:lastRenderedPageBreak/>
        <w:t xml:space="preserve">  ],</w:t>
      </w:r>
    </w:p>
    <w:p w14:paraId="671E1D7B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095DD6D9" w14:textId="77777777" w:rsidR="00197A74" w:rsidRDefault="00197A74" w:rsidP="00197A74">
      <w:pPr>
        <w:pStyle w:val="af7"/>
      </w:pPr>
      <w:r>
        <w:t>})</w:t>
      </w:r>
    </w:p>
    <w:p w14:paraId="7007EA2B" w14:textId="77777777" w:rsidR="00197A74" w:rsidRDefault="00197A74" w:rsidP="00197A74">
      <w:pPr>
        <w:pStyle w:val="af7"/>
      </w:pPr>
      <w:r>
        <w:t>export class SortMenuComponent {</w:t>
      </w:r>
    </w:p>
    <w:p w14:paraId="7AAF5B52" w14:textId="77777777" w:rsidR="00197A74" w:rsidRDefault="00197A74" w:rsidP="00197A74">
      <w:pPr>
        <w:pStyle w:val="af7"/>
      </w:pPr>
    </w:p>
    <w:p w14:paraId="344F419D" w14:textId="77777777" w:rsidR="00197A74" w:rsidRDefault="00197A74" w:rsidP="00197A74">
      <w:pPr>
        <w:pStyle w:val="af7"/>
      </w:pPr>
      <w:r>
        <w:t xml:space="preserve">  public sortOptions = input.required&lt;SortOption[]&gt;();</w:t>
      </w:r>
    </w:p>
    <w:p w14:paraId="5F95025E" w14:textId="77777777" w:rsidR="00197A74" w:rsidRDefault="00197A74" w:rsidP="00197A74">
      <w:pPr>
        <w:pStyle w:val="af7"/>
      </w:pPr>
      <w:r>
        <w:t xml:space="preserve">  public sortOption = input&lt;SortOption&gt;();</w:t>
      </w:r>
    </w:p>
    <w:p w14:paraId="7288C449" w14:textId="77777777" w:rsidR="00197A74" w:rsidRDefault="00197A74" w:rsidP="00197A74">
      <w:pPr>
        <w:pStyle w:val="af7"/>
      </w:pPr>
      <w:r>
        <w:t xml:space="preserve">  public sortOrder = input&lt;SortOrder&gt;(SortOrder.Asc);</w:t>
      </w:r>
    </w:p>
    <w:p w14:paraId="03DF1331" w14:textId="77777777" w:rsidR="00197A74" w:rsidRDefault="00197A74" w:rsidP="00197A74">
      <w:pPr>
        <w:pStyle w:val="af7"/>
      </w:pPr>
    </w:p>
    <w:p w14:paraId="1FEFFD38" w14:textId="77777777" w:rsidR="00197A74" w:rsidRDefault="00197A74" w:rsidP="00197A74">
      <w:pPr>
        <w:pStyle w:val="af7"/>
      </w:pPr>
      <w:r>
        <w:t xml:space="preserve">  public sortOptionChange = output&lt;SortOption&gt;();</w:t>
      </w:r>
    </w:p>
    <w:p w14:paraId="54D20C95" w14:textId="77777777" w:rsidR="00197A74" w:rsidRDefault="00197A74" w:rsidP="00197A74">
      <w:pPr>
        <w:pStyle w:val="af7"/>
      </w:pPr>
      <w:r>
        <w:t xml:space="preserve">  public sortOrderChange = output&lt;SortOrder&gt;();</w:t>
      </w:r>
    </w:p>
    <w:p w14:paraId="193995A9" w14:textId="77777777" w:rsidR="00197A74" w:rsidRDefault="00197A74" w:rsidP="00197A74">
      <w:pPr>
        <w:pStyle w:val="af7"/>
      </w:pPr>
    </w:p>
    <w:p w14:paraId="512F2C97" w14:textId="77777777" w:rsidR="00197A74" w:rsidRDefault="00197A74" w:rsidP="00197A74">
      <w:pPr>
        <w:pStyle w:val="af7"/>
      </w:pPr>
      <w:r>
        <w:t xml:space="preserve">  public onSortOptionSelected(option: SortOption): void {</w:t>
      </w:r>
    </w:p>
    <w:p w14:paraId="19CE7F8A" w14:textId="77777777" w:rsidR="00197A74" w:rsidRDefault="00197A74" w:rsidP="00197A74">
      <w:pPr>
        <w:pStyle w:val="af7"/>
      </w:pPr>
      <w:r>
        <w:t xml:space="preserve">    this.sortOptionChange.emit(option);</w:t>
      </w:r>
    </w:p>
    <w:p w14:paraId="21FF8D14" w14:textId="77777777" w:rsidR="00197A74" w:rsidRDefault="00197A74" w:rsidP="00197A74">
      <w:pPr>
        <w:pStyle w:val="af7"/>
      </w:pPr>
      <w:r>
        <w:t xml:space="preserve">  }</w:t>
      </w:r>
    </w:p>
    <w:p w14:paraId="63D3F7BA" w14:textId="77777777" w:rsidR="00197A74" w:rsidRDefault="00197A74" w:rsidP="00197A74">
      <w:pPr>
        <w:pStyle w:val="af7"/>
      </w:pPr>
    </w:p>
    <w:p w14:paraId="55D39501" w14:textId="77777777" w:rsidR="00197A74" w:rsidRDefault="00197A74" w:rsidP="00197A74">
      <w:pPr>
        <w:pStyle w:val="af7"/>
      </w:pPr>
      <w:r>
        <w:t xml:space="preserve">  public changeSortOrder(): void {</w:t>
      </w:r>
    </w:p>
    <w:p w14:paraId="31081990" w14:textId="77777777" w:rsidR="00197A74" w:rsidRDefault="00197A74" w:rsidP="00197A74">
      <w:pPr>
        <w:pStyle w:val="af7"/>
      </w:pPr>
      <w:r>
        <w:t xml:space="preserve">    this.sortOrderChange.emit(</w:t>
      </w:r>
    </w:p>
    <w:p w14:paraId="1EC966C2" w14:textId="77777777" w:rsidR="00197A74" w:rsidRDefault="00197A74" w:rsidP="00197A74">
      <w:pPr>
        <w:pStyle w:val="af7"/>
      </w:pPr>
      <w:r>
        <w:t xml:space="preserve">      this.sortOrder() === SortOrder.Asc ? SortOrder.Desc : SortOrder.Asc,</w:t>
      </w:r>
    </w:p>
    <w:p w14:paraId="2F77D1DB" w14:textId="77777777" w:rsidR="00197A74" w:rsidRDefault="00197A74" w:rsidP="00197A74">
      <w:pPr>
        <w:pStyle w:val="af7"/>
      </w:pPr>
      <w:r>
        <w:t xml:space="preserve">    );</w:t>
      </w:r>
    </w:p>
    <w:p w14:paraId="22BA8CF0" w14:textId="77777777" w:rsidR="00197A74" w:rsidRDefault="00197A74" w:rsidP="00197A74">
      <w:pPr>
        <w:pStyle w:val="af7"/>
      </w:pPr>
      <w:r>
        <w:t xml:space="preserve">  }</w:t>
      </w:r>
    </w:p>
    <w:p w14:paraId="69BD8683" w14:textId="77777777" w:rsidR="00197A74" w:rsidRDefault="00197A74" w:rsidP="00197A74">
      <w:pPr>
        <w:pStyle w:val="af7"/>
      </w:pPr>
    </w:p>
    <w:p w14:paraId="3657F692" w14:textId="1B3E0410" w:rsidR="00197A74" w:rsidRDefault="00197A74" w:rsidP="00197A74">
      <w:pPr>
        <w:pStyle w:val="af7"/>
      </w:pPr>
      <w:r>
        <w:t>}</w:t>
      </w:r>
    </w:p>
    <w:p w14:paraId="679B0C83" w14:textId="77777777" w:rsidR="00197A74" w:rsidRDefault="00197A74" w:rsidP="00AA3514">
      <w:pPr>
        <w:pStyle w:val="affc"/>
      </w:pPr>
      <w:r>
        <w:t>Файл toolbar.component.html:</w:t>
      </w:r>
    </w:p>
    <w:p w14:paraId="1175F294" w14:textId="7AE444DA" w:rsidR="00197A74" w:rsidRDefault="00197A74" w:rsidP="00197A74">
      <w:pPr>
        <w:pStyle w:val="af7"/>
      </w:pPr>
      <w:r>
        <w:t>&lt;ng-content&gt;&lt;/ng-content&gt;</w:t>
      </w:r>
    </w:p>
    <w:p w14:paraId="74E7CE89" w14:textId="77777777" w:rsidR="00197A74" w:rsidRDefault="00197A74" w:rsidP="00AA3514">
      <w:pPr>
        <w:pStyle w:val="affc"/>
      </w:pPr>
      <w:r>
        <w:t>Файл toolbar.component.scss:</w:t>
      </w:r>
    </w:p>
    <w:p w14:paraId="7BEB5580" w14:textId="77777777" w:rsidR="00197A74" w:rsidRDefault="00197A74" w:rsidP="00197A74">
      <w:pPr>
        <w:pStyle w:val="af7"/>
      </w:pPr>
      <w:r>
        <w:t>:host {</w:t>
      </w:r>
    </w:p>
    <w:p w14:paraId="0E3C19E5" w14:textId="77777777" w:rsidR="00197A74" w:rsidRDefault="00197A74" w:rsidP="00197A74">
      <w:pPr>
        <w:pStyle w:val="af7"/>
      </w:pPr>
      <w:r>
        <w:t xml:space="preserve">  display: flex;</w:t>
      </w:r>
    </w:p>
    <w:p w14:paraId="32BA2C8D" w14:textId="77777777" w:rsidR="00197A74" w:rsidRDefault="00197A74" w:rsidP="00197A74">
      <w:pPr>
        <w:pStyle w:val="af7"/>
      </w:pPr>
      <w:r>
        <w:t xml:space="preserve">  flex-direction: row;</w:t>
      </w:r>
    </w:p>
    <w:p w14:paraId="2B4BE634" w14:textId="77777777" w:rsidR="00197A74" w:rsidRDefault="00197A74" w:rsidP="00197A74">
      <w:pPr>
        <w:pStyle w:val="af7"/>
      </w:pPr>
      <w:r>
        <w:t xml:space="preserve">  gap: 0.5em;</w:t>
      </w:r>
    </w:p>
    <w:p w14:paraId="19CB2F96" w14:textId="77777777" w:rsidR="00197A74" w:rsidRDefault="00197A74" w:rsidP="00197A74">
      <w:pPr>
        <w:pStyle w:val="af7"/>
      </w:pPr>
      <w:r>
        <w:t xml:space="preserve">  padding: 0.25em 0.75em;</w:t>
      </w:r>
    </w:p>
    <w:p w14:paraId="22ED470A" w14:textId="77777777" w:rsidR="00197A74" w:rsidRDefault="00197A74" w:rsidP="00197A74">
      <w:pPr>
        <w:pStyle w:val="af7"/>
      </w:pPr>
      <w:r>
        <w:t xml:space="preserve">  user-select: none !important;</w:t>
      </w:r>
    </w:p>
    <w:p w14:paraId="03CB114B" w14:textId="77777777" w:rsidR="00197A74" w:rsidRDefault="00197A74" w:rsidP="00197A74">
      <w:pPr>
        <w:pStyle w:val="af7"/>
      </w:pPr>
    </w:p>
    <w:p w14:paraId="206328BD" w14:textId="77777777" w:rsidR="00197A74" w:rsidRDefault="00197A74" w:rsidP="00197A74">
      <w:pPr>
        <w:pStyle w:val="af7"/>
      </w:pPr>
      <w:r>
        <w:t xml:space="preserve">  input[type='number'] {</w:t>
      </w:r>
    </w:p>
    <w:p w14:paraId="171EA0DF" w14:textId="77777777" w:rsidR="00197A74" w:rsidRDefault="00197A74" w:rsidP="00197A74">
      <w:pPr>
        <w:pStyle w:val="af7"/>
      </w:pPr>
      <w:r>
        <w:t xml:space="preserve">    width: 50px;</w:t>
      </w:r>
    </w:p>
    <w:p w14:paraId="0D0E460F" w14:textId="77777777" w:rsidR="00197A74" w:rsidRDefault="00197A74" w:rsidP="00197A74">
      <w:pPr>
        <w:pStyle w:val="af7"/>
      </w:pPr>
      <w:r>
        <w:t xml:space="preserve">  }</w:t>
      </w:r>
    </w:p>
    <w:p w14:paraId="2C30ACFA" w14:textId="5D7A9404" w:rsidR="00197A74" w:rsidRDefault="00197A74" w:rsidP="00197A74">
      <w:pPr>
        <w:pStyle w:val="af7"/>
      </w:pPr>
      <w:r>
        <w:t>}</w:t>
      </w:r>
    </w:p>
    <w:p w14:paraId="6268C0AB" w14:textId="77777777" w:rsidR="00197A74" w:rsidRDefault="00197A74" w:rsidP="00AA3514">
      <w:pPr>
        <w:pStyle w:val="affc"/>
      </w:pPr>
      <w:r>
        <w:t>Файл toolbar.component.ts:</w:t>
      </w:r>
    </w:p>
    <w:p w14:paraId="67B455C2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0C4AD410" w14:textId="77777777" w:rsidR="00197A74" w:rsidRDefault="00197A74" w:rsidP="00197A74">
      <w:pPr>
        <w:pStyle w:val="af7"/>
      </w:pPr>
    </w:p>
    <w:p w14:paraId="2DB62276" w14:textId="77777777" w:rsidR="00197A74" w:rsidRDefault="00197A74" w:rsidP="00197A74">
      <w:pPr>
        <w:pStyle w:val="af7"/>
      </w:pPr>
      <w:r>
        <w:t>@Component({</w:t>
      </w:r>
    </w:p>
    <w:p w14:paraId="3F54C8A2" w14:textId="77777777" w:rsidR="00197A74" w:rsidRDefault="00197A74" w:rsidP="00197A74">
      <w:pPr>
        <w:pStyle w:val="af7"/>
      </w:pPr>
      <w:r>
        <w:t xml:space="preserve">  selector: 'app-toolbar',</w:t>
      </w:r>
    </w:p>
    <w:p w14:paraId="32A1B86F" w14:textId="77777777" w:rsidR="00197A74" w:rsidRDefault="00197A74" w:rsidP="00197A74">
      <w:pPr>
        <w:pStyle w:val="af7"/>
      </w:pPr>
      <w:r>
        <w:t xml:space="preserve">  templateUrl: './toolbar.component.html',</w:t>
      </w:r>
    </w:p>
    <w:p w14:paraId="012D3C0A" w14:textId="77777777" w:rsidR="00197A74" w:rsidRDefault="00197A74" w:rsidP="00197A74">
      <w:pPr>
        <w:pStyle w:val="af7"/>
      </w:pPr>
      <w:r>
        <w:t xml:space="preserve">  styleUrl: './toolbar.component.scss',</w:t>
      </w:r>
    </w:p>
    <w:p w14:paraId="3F650A93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253730F" w14:textId="77777777" w:rsidR="00197A74" w:rsidRDefault="00197A74" w:rsidP="00197A74">
      <w:pPr>
        <w:pStyle w:val="af7"/>
      </w:pPr>
      <w:r>
        <w:t>})</w:t>
      </w:r>
    </w:p>
    <w:p w14:paraId="7671DA97" w14:textId="77777777" w:rsidR="00197A74" w:rsidRDefault="00197A74" w:rsidP="00197A74">
      <w:pPr>
        <w:pStyle w:val="af7"/>
      </w:pPr>
      <w:r>
        <w:t>export class ToolbarComponent { }</w:t>
      </w:r>
    </w:p>
    <w:p w14:paraId="08DBD263" w14:textId="77777777" w:rsidR="00197A74" w:rsidRDefault="00197A74" w:rsidP="00197A74">
      <w:pPr>
        <w:pStyle w:val="af7"/>
      </w:pPr>
    </w:p>
    <w:p w14:paraId="7422D96F" w14:textId="77777777" w:rsidR="00197A74" w:rsidRDefault="00197A74" w:rsidP="00197A74">
      <w:pPr>
        <w:pStyle w:val="af7"/>
      </w:pPr>
      <w:r>
        <w:t>Файл tooltip-menu.component.html:</w:t>
      </w:r>
    </w:p>
    <w:p w14:paraId="77FC5D60" w14:textId="77777777" w:rsidR="00197A74" w:rsidRDefault="00197A74" w:rsidP="00197A74">
      <w:pPr>
        <w:pStyle w:val="af7"/>
      </w:pPr>
      <w:r>
        <w:t>&lt;div [cdkMenuTriggerFor]="contextMenu"&gt;&lt;/div&gt;</w:t>
      </w:r>
    </w:p>
    <w:p w14:paraId="27971500" w14:textId="77777777" w:rsidR="00197A74" w:rsidRDefault="00197A74" w:rsidP="00197A74">
      <w:pPr>
        <w:pStyle w:val="af7"/>
      </w:pPr>
      <w:r>
        <w:t>&lt;ng-content&gt;&lt;/ng-content&gt;</w:t>
      </w:r>
    </w:p>
    <w:p w14:paraId="6A0D74D8" w14:textId="77777777" w:rsidR="00197A74" w:rsidRDefault="00197A74" w:rsidP="00197A74">
      <w:pPr>
        <w:pStyle w:val="af7"/>
      </w:pPr>
      <w:r>
        <w:t>&lt;ng-template #contextMenu&gt;</w:t>
      </w:r>
    </w:p>
    <w:p w14:paraId="21486620" w14:textId="77777777" w:rsidR="00197A74" w:rsidRDefault="00197A74" w:rsidP="00197A74">
      <w:pPr>
        <w:pStyle w:val="af7"/>
      </w:pPr>
      <w:r>
        <w:t xml:space="preserve">  &lt;div class="context-menu-container"&gt;</w:t>
      </w:r>
    </w:p>
    <w:p w14:paraId="7182A36D" w14:textId="77777777" w:rsidR="00197A74" w:rsidRDefault="00197A74" w:rsidP="00197A74">
      <w:pPr>
        <w:pStyle w:val="af7"/>
      </w:pPr>
      <w:r>
        <w:t xml:space="preserve">    &lt;div class="tooltip-menu"&gt;</w:t>
      </w:r>
    </w:p>
    <w:p w14:paraId="3BC48994" w14:textId="77777777" w:rsidR="00197A74" w:rsidRDefault="00197A74" w:rsidP="00197A74">
      <w:pPr>
        <w:pStyle w:val="af7"/>
      </w:pPr>
      <w:r>
        <w:t xml:space="preserve">      &lt;button matTooltip="Перевести"</w:t>
      </w:r>
    </w:p>
    <w:p w14:paraId="7DDECBB4" w14:textId="77777777" w:rsidR="00197A74" w:rsidRDefault="00197A74" w:rsidP="00197A74">
      <w:pPr>
        <w:pStyle w:val="af7"/>
      </w:pPr>
      <w:r>
        <w:t xml:space="preserve">              matTooltipPosition="above"</w:t>
      </w:r>
    </w:p>
    <w:p w14:paraId="6739A988" w14:textId="77777777" w:rsidR="00197A74" w:rsidRDefault="00197A74" w:rsidP="00197A74">
      <w:pPr>
        <w:pStyle w:val="af7"/>
      </w:pPr>
      <w:r>
        <w:t xml:space="preserve">              (click)="emitTextCopyEvent()"&gt;</w:t>
      </w:r>
    </w:p>
    <w:p w14:paraId="2A29AB09" w14:textId="77777777" w:rsidR="00197A74" w:rsidRDefault="00197A74" w:rsidP="00197A74">
      <w:pPr>
        <w:pStyle w:val="af7"/>
      </w:pPr>
      <w:r>
        <w:t xml:space="preserve">        &lt;mat-icon&gt;content_copy&lt;/mat-icon&gt;</w:t>
      </w:r>
    </w:p>
    <w:p w14:paraId="1B934FF0" w14:textId="77777777" w:rsidR="00197A74" w:rsidRDefault="00197A74" w:rsidP="00197A74">
      <w:pPr>
        <w:pStyle w:val="af7"/>
      </w:pPr>
      <w:r>
        <w:t xml:space="preserve">      &lt;/button&gt;</w:t>
      </w:r>
    </w:p>
    <w:p w14:paraId="7D6E7197" w14:textId="77777777" w:rsidR="00197A74" w:rsidRDefault="00197A74" w:rsidP="00197A74">
      <w:pPr>
        <w:pStyle w:val="af7"/>
      </w:pPr>
      <w:r>
        <w:t xml:space="preserve">      &lt;button matTooltip="Перевести"</w:t>
      </w:r>
    </w:p>
    <w:p w14:paraId="1108B208" w14:textId="77777777" w:rsidR="00197A74" w:rsidRDefault="00197A74" w:rsidP="00197A74">
      <w:pPr>
        <w:pStyle w:val="af7"/>
      </w:pPr>
      <w:r>
        <w:t xml:space="preserve">              matTooltipPosition="above"</w:t>
      </w:r>
    </w:p>
    <w:p w14:paraId="15A2A045" w14:textId="77777777" w:rsidR="00197A74" w:rsidRDefault="00197A74" w:rsidP="00197A74">
      <w:pPr>
        <w:pStyle w:val="af7"/>
      </w:pPr>
      <w:r>
        <w:t xml:space="preserve">              (click)="emitTranslationBtnClickEvent()"&gt;</w:t>
      </w:r>
    </w:p>
    <w:p w14:paraId="1AEB35DC" w14:textId="77777777" w:rsidR="00197A74" w:rsidRDefault="00197A74" w:rsidP="00197A74">
      <w:pPr>
        <w:pStyle w:val="af7"/>
      </w:pPr>
      <w:r>
        <w:t xml:space="preserve">        &lt;mat-icon&gt;translate&lt;/mat-icon&gt;</w:t>
      </w:r>
    </w:p>
    <w:p w14:paraId="4C7DF4A4" w14:textId="77777777" w:rsidR="00197A74" w:rsidRDefault="00197A74" w:rsidP="00197A74">
      <w:pPr>
        <w:pStyle w:val="af7"/>
      </w:pPr>
      <w:r>
        <w:t xml:space="preserve">      &lt;/button&gt;</w:t>
      </w:r>
    </w:p>
    <w:p w14:paraId="171F0881" w14:textId="77777777" w:rsidR="00197A74" w:rsidRDefault="00197A74" w:rsidP="00197A74">
      <w:pPr>
        <w:pStyle w:val="af7"/>
      </w:pPr>
      <w:r>
        <w:t xml:space="preserve">      &lt;button matTooltip="Определение"</w:t>
      </w:r>
    </w:p>
    <w:p w14:paraId="1C95F6EF" w14:textId="77777777" w:rsidR="00197A74" w:rsidRDefault="00197A74" w:rsidP="00197A74">
      <w:pPr>
        <w:pStyle w:val="af7"/>
      </w:pPr>
      <w:r>
        <w:t xml:space="preserve">              matTooltipPosition="above"</w:t>
      </w:r>
    </w:p>
    <w:p w14:paraId="402EFFE6" w14:textId="77777777" w:rsidR="00197A74" w:rsidRDefault="00197A74" w:rsidP="00197A74">
      <w:pPr>
        <w:pStyle w:val="af7"/>
      </w:pPr>
      <w:r>
        <w:t xml:space="preserve">              [disabled]="definitionLoading()"</w:t>
      </w:r>
    </w:p>
    <w:p w14:paraId="661BE28F" w14:textId="77777777" w:rsidR="00197A74" w:rsidRDefault="00197A74" w:rsidP="00197A74">
      <w:pPr>
        <w:pStyle w:val="af7"/>
      </w:pPr>
      <w:r>
        <w:t xml:space="preserve">              (mouseup)="emitDefinitionBtnClickEvent()"&gt;</w:t>
      </w:r>
    </w:p>
    <w:p w14:paraId="56CF7724" w14:textId="77777777" w:rsidR="00197A74" w:rsidRDefault="00197A74" w:rsidP="00197A74">
      <w:pPr>
        <w:pStyle w:val="af7"/>
      </w:pPr>
      <w:r>
        <w:t xml:space="preserve">        &lt;mat-icon&gt;abc&lt;/mat-icon&gt;</w:t>
      </w:r>
    </w:p>
    <w:p w14:paraId="701A8F32" w14:textId="77777777" w:rsidR="00197A74" w:rsidRDefault="00197A74" w:rsidP="00197A74">
      <w:pPr>
        <w:pStyle w:val="af7"/>
      </w:pPr>
      <w:r>
        <w:t xml:space="preserve">      &lt;/button&gt;</w:t>
      </w:r>
    </w:p>
    <w:p w14:paraId="45F45950" w14:textId="77777777" w:rsidR="00197A74" w:rsidRDefault="00197A74" w:rsidP="00197A74">
      <w:pPr>
        <w:pStyle w:val="af7"/>
      </w:pPr>
      <w:r>
        <w:t xml:space="preserve">      &lt;button matTooltip="Обобщение текста"</w:t>
      </w:r>
    </w:p>
    <w:p w14:paraId="4A133E7C" w14:textId="77777777" w:rsidR="00197A74" w:rsidRDefault="00197A74" w:rsidP="00197A74">
      <w:pPr>
        <w:pStyle w:val="af7"/>
      </w:pPr>
      <w:r>
        <w:lastRenderedPageBreak/>
        <w:t xml:space="preserve">              matTooltipPosition="above"</w:t>
      </w:r>
    </w:p>
    <w:p w14:paraId="5F50EE84" w14:textId="77777777" w:rsidR="00197A74" w:rsidRDefault="00197A74" w:rsidP="00197A74">
      <w:pPr>
        <w:pStyle w:val="af7"/>
      </w:pPr>
      <w:r>
        <w:t xml:space="preserve">              (click)="emitTextSumBtnClickEvent()"&gt;</w:t>
      </w:r>
    </w:p>
    <w:p w14:paraId="3EDB2521" w14:textId="77777777" w:rsidR="00197A74" w:rsidRDefault="00197A74" w:rsidP="00197A74">
      <w:pPr>
        <w:pStyle w:val="af7"/>
      </w:pPr>
      <w:r>
        <w:t xml:space="preserve">        &lt;mat-icon&gt;functions&lt;/mat-icon&gt;</w:t>
      </w:r>
    </w:p>
    <w:p w14:paraId="782C4165" w14:textId="77777777" w:rsidR="00197A74" w:rsidRDefault="00197A74" w:rsidP="00197A74">
      <w:pPr>
        <w:pStyle w:val="af7"/>
      </w:pPr>
      <w:r>
        <w:t xml:space="preserve">      &lt;/button&gt;</w:t>
      </w:r>
    </w:p>
    <w:p w14:paraId="54D5BACC" w14:textId="77777777" w:rsidR="00197A74" w:rsidRDefault="00197A74" w:rsidP="00197A74">
      <w:pPr>
        <w:pStyle w:val="af7"/>
      </w:pPr>
      <w:r>
        <w:t xml:space="preserve">    &lt;/div&gt;</w:t>
      </w:r>
    </w:p>
    <w:p w14:paraId="266C0EBC" w14:textId="77777777" w:rsidR="00197A74" w:rsidRDefault="00197A74" w:rsidP="00197A74">
      <w:pPr>
        <w:pStyle w:val="af7"/>
      </w:pPr>
      <w:r>
        <w:t xml:space="preserve">    @if (isDefinitionMenuOpen()) {</w:t>
      </w:r>
    </w:p>
    <w:p w14:paraId="1A7E07FC" w14:textId="77777777" w:rsidR="00197A74" w:rsidRDefault="00197A74" w:rsidP="00197A74">
      <w:pPr>
        <w:pStyle w:val="af7"/>
      </w:pPr>
      <w:r>
        <w:t xml:space="preserve">      &lt;div class="word-definition-popup"&gt;</w:t>
      </w:r>
    </w:p>
    <w:p w14:paraId="7004FF2C" w14:textId="77777777" w:rsidR="00197A74" w:rsidRDefault="00197A74" w:rsidP="00197A74">
      <w:pPr>
        <w:pStyle w:val="af7"/>
      </w:pPr>
      <w:r>
        <w:t xml:space="preserve">        &lt;div class="word-definition-container"&gt;</w:t>
      </w:r>
    </w:p>
    <w:p w14:paraId="0ABE36C5" w14:textId="77777777" w:rsidR="00197A74" w:rsidRDefault="00197A74" w:rsidP="00197A74">
      <w:pPr>
        <w:pStyle w:val="af7"/>
      </w:pPr>
      <w:r>
        <w:t xml:space="preserve">          &lt;mat-form-field&gt;</w:t>
      </w:r>
    </w:p>
    <w:p w14:paraId="3E47D9BD" w14:textId="77777777" w:rsidR="00197A74" w:rsidRDefault="00197A74" w:rsidP="00197A74">
      <w:pPr>
        <w:pStyle w:val="af7"/>
      </w:pPr>
      <w:r>
        <w:t xml:space="preserve">            &lt;mat-select [(ngModel)]="selectedDefinitionProvider"&gt;</w:t>
      </w:r>
    </w:p>
    <w:p w14:paraId="65790E03" w14:textId="77777777" w:rsidR="00197A74" w:rsidRDefault="00197A74" w:rsidP="00197A74">
      <w:pPr>
        <w:pStyle w:val="af7"/>
      </w:pPr>
      <w:r>
        <w:t xml:space="preserve">              @for (provider of definitionProviders(); track $index) {</w:t>
      </w:r>
    </w:p>
    <w:p w14:paraId="701B6792" w14:textId="77777777" w:rsidR="00197A74" w:rsidRDefault="00197A74" w:rsidP="00197A74">
      <w:pPr>
        <w:pStyle w:val="af7"/>
      </w:pPr>
      <w:r>
        <w:t xml:space="preserve">                &lt;mat-option [value]="provider"&gt;{{ provider }}&lt;/mat-option&gt;</w:t>
      </w:r>
    </w:p>
    <w:p w14:paraId="66614E1D" w14:textId="77777777" w:rsidR="00197A74" w:rsidRDefault="00197A74" w:rsidP="00197A74">
      <w:pPr>
        <w:pStyle w:val="af7"/>
      </w:pPr>
      <w:r>
        <w:t xml:space="preserve">              }</w:t>
      </w:r>
    </w:p>
    <w:p w14:paraId="3DFE94F6" w14:textId="77777777" w:rsidR="00197A74" w:rsidRDefault="00197A74" w:rsidP="00197A74">
      <w:pPr>
        <w:pStyle w:val="af7"/>
      </w:pPr>
      <w:r>
        <w:t xml:space="preserve">            &lt;/mat-select&gt;</w:t>
      </w:r>
    </w:p>
    <w:p w14:paraId="6AA586D1" w14:textId="77777777" w:rsidR="00197A74" w:rsidRDefault="00197A74" w:rsidP="00197A74">
      <w:pPr>
        <w:pStyle w:val="af7"/>
      </w:pPr>
      <w:r>
        <w:t xml:space="preserve">          &lt;/mat-form-field&gt;</w:t>
      </w:r>
    </w:p>
    <w:p w14:paraId="6B31FDE1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  </w:t>
      </w:r>
      <w:r w:rsidRPr="00197A74">
        <w:rPr>
          <w:lang w:val="ru-RU"/>
        </w:rPr>
        <w:t>@</w:t>
      </w:r>
      <w:r>
        <w:t>if</w:t>
      </w:r>
      <w:r w:rsidRPr="00197A74">
        <w:rPr>
          <w:lang w:val="ru-RU"/>
        </w:rPr>
        <w:t xml:space="preserve"> (!</w:t>
      </w:r>
      <w:r>
        <w:t>haveDefinitions</w:t>
      </w:r>
      <w:r w:rsidRPr="00197A74">
        <w:rPr>
          <w:lang w:val="ru-RU"/>
        </w:rPr>
        <w:t>()) {</w:t>
      </w:r>
    </w:p>
    <w:p w14:paraId="77E5878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    &lt;</w:t>
      </w:r>
      <w:r>
        <w:t>span</w:t>
      </w:r>
      <w:r w:rsidRPr="00197A74">
        <w:rPr>
          <w:lang w:val="ru-RU"/>
        </w:rPr>
        <w:t>&gt;Нет результатов для данного определения&lt;/</w:t>
      </w:r>
      <w:r>
        <w:t>span</w:t>
      </w:r>
      <w:r w:rsidRPr="00197A74">
        <w:rPr>
          <w:lang w:val="ru-RU"/>
        </w:rPr>
        <w:t>&gt;</w:t>
      </w:r>
    </w:p>
    <w:p w14:paraId="3B8D9B11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  </w:t>
      </w:r>
      <w:r>
        <w:t>}</w:t>
      </w:r>
    </w:p>
    <w:p w14:paraId="42829E3D" w14:textId="77777777" w:rsidR="00197A74" w:rsidRDefault="00197A74" w:rsidP="00197A74">
      <w:pPr>
        <w:pStyle w:val="af7"/>
      </w:pPr>
      <w:r>
        <w:t xml:space="preserve">          @for (entry of wordDefinitionEntries(); track $index) {</w:t>
      </w:r>
    </w:p>
    <w:p w14:paraId="27FD5371" w14:textId="77777777" w:rsidR="00197A74" w:rsidRDefault="00197A74" w:rsidP="00197A74">
      <w:pPr>
        <w:pStyle w:val="af7"/>
      </w:pPr>
      <w:r>
        <w:t xml:space="preserve">            &lt;div class="word"&gt;{{ entry.word }}&lt;/div&gt;</w:t>
      </w:r>
    </w:p>
    <w:p w14:paraId="3C76E241" w14:textId="77777777" w:rsidR="00197A74" w:rsidRDefault="00197A74" w:rsidP="00197A74">
      <w:pPr>
        <w:pStyle w:val="af7"/>
      </w:pPr>
      <w:r>
        <w:t xml:space="preserve">            &lt;div class="transcription"&gt;{{ entry.transcription }}&lt;/div&gt;</w:t>
      </w:r>
    </w:p>
    <w:p w14:paraId="37D2A70A" w14:textId="77777777" w:rsidR="00197A74" w:rsidRDefault="00197A74" w:rsidP="00197A74">
      <w:pPr>
        <w:pStyle w:val="af7"/>
      </w:pPr>
      <w:r>
        <w:t xml:space="preserve">            &lt;ul&gt;</w:t>
      </w:r>
    </w:p>
    <w:p w14:paraId="275EF2CA" w14:textId="77777777" w:rsidR="00197A74" w:rsidRDefault="00197A74" w:rsidP="00197A74">
      <w:pPr>
        <w:pStyle w:val="af7"/>
      </w:pPr>
      <w:r>
        <w:t xml:space="preserve">              @for (definition of entry.definitions; track $index) {</w:t>
      </w:r>
    </w:p>
    <w:p w14:paraId="00950627" w14:textId="77777777" w:rsidR="00197A74" w:rsidRDefault="00197A74" w:rsidP="00197A74">
      <w:pPr>
        <w:pStyle w:val="af7"/>
      </w:pPr>
      <w:r>
        <w:t xml:space="preserve">                &lt;li&gt;</w:t>
      </w:r>
    </w:p>
    <w:p w14:paraId="7019C6AE" w14:textId="77777777" w:rsidR="00197A74" w:rsidRDefault="00197A74" w:rsidP="00197A74">
      <w:pPr>
        <w:pStyle w:val="af7"/>
      </w:pPr>
      <w:r>
        <w:t xml:space="preserve">                  &lt;span class="part-of-speech"&gt;{{ definition.partOfSpeech }}&lt;/span&gt;</w:t>
      </w:r>
    </w:p>
    <w:p w14:paraId="27E7EA1D" w14:textId="77777777" w:rsidR="00197A74" w:rsidRDefault="00197A74" w:rsidP="00197A74">
      <w:pPr>
        <w:pStyle w:val="af7"/>
      </w:pPr>
      <w:r>
        <w:t xml:space="preserve">                  &lt;span class="definition"&gt;{{ definition.definition }}&lt;/span&gt;</w:t>
      </w:r>
    </w:p>
    <w:p w14:paraId="070D24F1" w14:textId="77777777" w:rsidR="00197A74" w:rsidRDefault="00197A74" w:rsidP="00197A74">
      <w:pPr>
        <w:pStyle w:val="af7"/>
      </w:pPr>
      <w:r>
        <w:t xml:space="preserve">                &lt;/li&gt;</w:t>
      </w:r>
    </w:p>
    <w:p w14:paraId="1E4EF331" w14:textId="77777777" w:rsidR="00197A74" w:rsidRDefault="00197A74" w:rsidP="00197A74">
      <w:pPr>
        <w:pStyle w:val="af7"/>
      </w:pPr>
      <w:r>
        <w:t xml:space="preserve">              }</w:t>
      </w:r>
    </w:p>
    <w:p w14:paraId="55D456C5" w14:textId="77777777" w:rsidR="00197A74" w:rsidRDefault="00197A74" w:rsidP="00197A74">
      <w:pPr>
        <w:pStyle w:val="af7"/>
      </w:pPr>
      <w:r>
        <w:t xml:space="preserve">            &lt;/ul&gt;</w:t>
      </w:r>
    </w:p>
    <w:p w14:paraId="4E11B7B4" w14:textId="77777777" w:rsidR="00197A74" w:rsidRDefault="00197A74" w:rsidP="00197A74">
      <w:pPr>
        <w:pStyle w:val="af7"/>
      </w:pPr>
      <w:r>
        <w:t xml:space="preserve">          }</w:t>
      </w:r>
    </w:p>
    <w:p w14:paraId="18C16310" w14:textId="77777777" w:rsidR="00197A74" w:rsidRDefault="00197A74" w:rsidP="00197A74">
      <w:pPr>
        <w:pStyle w:val="af7"/>
      </w:pPr>
      <w:r>
        <w:t xml:space="preserve">        &lt;/div&gt;</w:t>
      </w:r>
    </w:p>
    <w:p w14:paraId="4E021B27" w14:textId="77777777" w:rsidR="00197A74" w:rsidRDefault="00197A74" w:rsidP="00197A74">
      <w:pPr>
        <w:pStyle w:val="af7"/>
      </w:pPr>
      <w:r>
        <w:t xml:space="preserve">        &lt;div&gt;</w:t>
      </w:r>
    </w:p>
    <w:p w14:paraId="41D885CD" w14:textId="77777777" w:rsidR="00197A74" w:rsidRDefault="00197A74" w:rsidP="00197A74">
      <w:pPr>
        <w:pStyle w:val="af7"/>
      </w:pPr>
      <w:r>
        <w:t xml:space="preserve">          &lt;button mat-flat-button</w:t>
      </w:r>
    </w:p>
    <w:p w14:paraId="2A91F320" w14:textId="77777777" w:rsidR="00197A74" w:rsidRDefault="00197A74" w:rsidP="00197A74">
      <w:pPr>
        <w:pStyle w:val="af7"/>
      </w:pPr>
      <w:r>
        <w:t xml:space="preserve">                  color="primary"</w:t>
      </w:r>
    </w:p>
    <w:p w14:paraId="3C28CA72" w14:textId="77777777" w:rsidR="00197A74" w:rsidRDefault="00197A74" w:rsidP="00197A74">
      <w:pPr>
        <w:pStyle w:val="af7"/>
      </w:pPr>
      <w:r>
        <w:t xml:space="preserve">                  [disabled]="definitionLoading() || !haveDefinitions()"</w:t>
      </w:r>
    </w:p>
    <w:p w14:paraId="03EB5D9F" w14:textId="77777777" w:rsidR="00197A74" w:rsidRDefault="00197A74" w:rsidP="00197A74">
      <w:pPr>
        <w:pStyle w:val="af7"/>
      </w:pPr>
      <w:r>
        <w:t xml:space="preserve">                  (click)="emitWordAddBtnClickEvent()"&gt;</w:t>
      </w:r>
    </w:p>
    <w:p w14:paraId="777346F1" w14:textId="77777777" w:rsidR="00197A74" w:rsidRDefault="00197A74" w:rsidP="00197A74">
      <w:pPr>
        <w:pStyle w:val="af7"/>
      </w:pPr>
      <w:r>
        <w:t xml:space="preserve">            &lt;mat-icon&gt;add&lt;/mat-icon&gt;</w:t>
      </w:r>
    </w:p>
    <w:p w14:paraId="1C7595DF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    </w:t>
      </w:r>
      <w:r w:rsidRPr="00197A74">
        <w:rPr>
          <w:lang w:val="ru-RU"/>
        </w:rPr>
        <w:t>Добавить в словарь</w:t>
      </w:r>
    </w:p>
    <w:p w14:paraId="66034B7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  &lt;/</w:t>
      </w:r>
      <w:r>
        <w:t>button</w:t>
      </w:r>
      <w:r w:rsidRPr="00197A74">
        <w:rPr>
          <w:lang w:val="ru-RU"/>
        </w:rPr>
        <w:t>&gt;</w:t>
      </w:r>
    </w:p>
    <w:p w14:paraId="27735B64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&lt;/</w:t>
      </w:r>
      <w:r>
        <w:t>div</w:t>
      </w:r>
      <w:r w:rsidRPr="00197A74">
        <w:rPr>
          <w:lang w:val="ru-RU"/>
        </w:rPr>
        <w:t>&gt;</w:t>
      </w:r>
    </w:p>
    <w:p w14:paraId="0F85DD87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</w:t>
      </w:r>
      <w:r>
        <w:t>&lt;app-loading-spinner-overlay [loading]="definitionLoading()"&gt;&lt;/app-loading-spinner-overlay&gt;</w:t>
      </w:r>
    </w:p>
    <w:p w14:paraId="1D90417D" w14:textId="77777777" w:rsidR="00197A74" w:rsidRDefault="00197A74" w:rsidP="00197A74">
      <w:pPr>
        <w:pStyle w:val="af7"/>
      </w:pPr>
      <w:r>
        <w:t xml:space="preserve">      &lt;/div&gt;</w:t>
      </w:r>
    </w:p>
    <w:p w14:paraId="422D09CA" w14:textId="77777777" w:rsidR="00197A74" w:rsidRDefault="00197A74" w:rsidP="00197A74">
      <w:pPr>
        <w:pStyle w:val="af7"/>
      </w:pPr>
      <w:r>
        <w:t xml:space="preserve">    }</w:t>
      </w:r>
    </w:p>
    <w:p w14:paraId="54DD58C2" w14:textId="77777777" w:rsidR="00197A74" w:rsidRDefault="00197A74" w:rsidP="00197A74">
      <w:pPr>
        <w:pStyle w:val="af7"/>
      </w:pPr>
      <w:r>
        <w:t xml:space="preserve">  &lt;/div&gt;</w:t>
      </w:r>
    </w:p>
    <w:p w14:paraId="6618095B" w14:textId="428D40E2" w:rsidR="00197A74" w:rsidRDefault="00197A74" w:rsidP="00197A74">
      <w:pPr>
        <w:pStyle w:val="af7"/>
      </w:pPr>
      <w:r>
        <w:t>&lt;/ng-template&gt;</w:t>
      </w:r>
    </w:p>
    <w:p w14:paraId="432BC9B1" w14:textId="77777777" w:rsidR="00197A74" w:rsidRDefault="00197A74" w:rsidP="00AA3514">
      <w:pPr>
        <w:pStyle w:val="affc"/>
      </w:pPr>
      <w:r>
        <w:t>Файл tooltip-menu.component.scss:</w:t>
      </w:r>
    </w:p>
    <w:p w14:paraId="01E558C8" w14:textId="77777777" w:rsidR="00197A74" w:rsidRDefault="00197A74" w:rsidP="00197A74">
      <w:pPr>
        <w:pStyle w:val="af7"/>
      </w:pPr>
      <w:r>
        <w:t>$menu-button-size: 36px;</w:t>
      </w:r>
    </w:p>
    <w:p w14:paraId="568B9D16" w14:textId="77777777" w:rsidR="00197A74" w:rsidRDefault="00197A74" w:rsidP="00197A74">
      <w:pPr>
        <w:pStyle w:val="af7"/>
      </w:pPr>
      <w:r>
        <w:t>$menu-button-font-size: 22px;</w:t>
      </w:r>
    </w:p>
    <w:p w14:paraId="45164A2F" w14:textId="77777777" w:rsidR="00197A74" w:rsidRDefault="00197A74" w:rsidP="00197A74">
      <w:pPr>
        <w:pStyle w:val="af7"/>
      </w:pPr>
      <w:r>
        <w:t>$definition-tooltip-height: 240px;</w:t>
      </w:r>
    </w:p>
    <w:p w14:paraId="0328BADB" w14:textId="77777777" w:rsidR="00197A74" w:rsidRDefault="00197A74" w:rsidP="00197A74">
      <w:pPr>
        <w:pStyle w:val="af7"/>
      </w:pPr>
      <w:r>
        <w:t>$definition-tooltip-width: 240px;</w:t>
      </w:r>
    </w:p>
    <w:p w14:paraId="4C950580" w14:textId="77777777" w:rsidR="00197A74" w:rsidRDefault="00197A74" w:rsidP="00197A74">
      <w:pPr>
        <w:pStyle w:val="af7"/>
      </w:pPr>
    </w:p>
    <w:p w14:paraId="0C00E436" w14:textId="77777777" w:rsidR="00197A74" w:rsidRDefault="00197A74" w:rsidP="00197A74">
      <w:pPr>
        <w:pStyle w:val="af7"/>
      </w:pPr>
      <w:r>
        <w:t>@mixin tooltipBlock {</w:t>
      </w:r>
    </w:p>
    <w:p w14:paraId="193F9488" w14:textId="77777777" w:rsidR="00197A74" w:rsidRDefault="00197A74" w:rsidP="00197A74">
      <w:pPr>
        <w:pStyle w:val="af7"/>
      </w:pPr>
      <w:r>
        <w:t xml:space="preserve">  display: flex;</w:t>
      </w:r>
    </w:p>
    <w:p w14:paraId="3731DFA0" w14:textId="77777777" w:rsidR="00197A74" w:rsidRDefault="00197A74" w:rsidP="00197A74">
      <w:pPr>
        <w:pStyle w:val="af7"/>
      </w:pPr>
      <w:r>
        <w:t xml:space="preserve">  border-radius: 4px;</w:t>
      </w:r>
    </w:p>
    <w:p w14:paraId="0F5CDC23" w14:textId="77777777" w:rsidR="00197A74" w:rsidRDefault="00197A74" w:rsidP="00197A74">
      <w:pPr>
        <w:pStyle w:val="af7"/>
      </w:pPr>
      <w:r>
        <w:t xml:space="preserve">  flex-direction: row;</w:t>
      </w:r>
    </w:p>
    <w:p w14:paraId="7875EA7A" w14:textId="77777777" w:rsidR="00197A74" w:rsidRDefault="00197A74" w:rsidP="00197A74">
      <w:pPr>
        <w:pStyle w:val="af7"/>
      </w:pPr>
      <w:r>
        <w:t xml:space="preserve">  min-width: 100px;</w:t>
      </w:r>
    </w:p>
    <w:p w14:paraId="5EB13A43" w14:textId="77777777" w:rsidR="00197A74" w:rsidRDefault="00197A74" w:rsidP="00197A74">
      <w:pPr>
        <w:pStyle w:val="af7"/>
      </w:pPr>
      <w:r>
        <w:t xml:space="preserve">  background-color: #ffffff;</w:t>
      </w:r>
    </w:p>
    <w:p w14:paraId="50150490" w14:textId="77777777" w:rsidR="00197A74" w:rsidRDefault="00197A74" w:rsidP="00197A74">
      <w:pPr>
        <w:pStyle w:val="af7"/>
      </w:pPr>
      <w:r>
        <w:t xml:space="preserve">  -webkit-box-shadow: 2px 2px 5px 0 rgba(0, 0, 0, 0.75);</w:t>
      </w:r>
    </w:p>
    <w:p w14:paraId="515CFB8D" w14:textId="77777777" w:rsidR="00197A74" w:rsidRDefault="00197A74" w:rsidP="00197A74">
      <w:pPr>
        <w:pStyle w:val="af7"/>
      </w:pPr>
      <w:r>
        <w:t xml:space="preserve">  -moz-box-shadow: 2px 2px 5px 0 rgba(0, 0, 0, 0.75);</w:t>
      </w:r>
    </w:p>
    <w:p w14:paraId="772B37FF" w14:textId="77777777" w:rsidR="00197A74" w:rsidRDefault="00197A74" w:rsidP="00197A74">
      <w:pPr>
        <w:pStyle w:val="af7"/>
      </w:pPr>
      <w:r>
        <w:t xml:space="preserve">  box-shadow: 2px 2px 5px 0 rgba(0, 0, 0, 0.75);</w:t>
      </w:r>
    </w:p>
    <w:p w14:paraId="5010216E" w14:textId="77777777" w:rsidR="00197A74" w:rsidRDefault="00197A74" w:rsidP="00197A74">
      <w:pPr>
        <w:pStyle w:val="af7"/>
      </w:pPr>
      <w:r>
        <w:t>}</w:t>
      </w:r>
    </w:p>
    <w:p w14:paraId="15DF531A" w14:textId="77777777" w:rsidR="00197A74" w:rsidRDefault="00197A74" w:rsidP="00197A74">
      <w:pPr>
        <w:pStyle w:val="af7"/>
      </w:pPr>
    </w:p>
    <w:p w14:paraId="3383D3A1" w14:textId="77777777" w:rsidR="00197A74" w:rsidRDefault="00197A74" w:rsidP="00197A74">
      <w:pPr>
        <w:pStyle w:val="af7"/>
      </w:pPr>
      <w:r>
        <w:t>.context-menu-container {</w:t>
      </w:r>
    </w:p>
    <w:p w14:paraId="635A9064" w14:textId="77777777" w:rsidR="00197A74" w:rsidRDefault="00197A74" w:rsidP="00197A74">
      <w:pPr>
        <w:pStyle w:val="af7"/>
      </w:pPr>
      <w:r>
        <w:t xml:space="preserve">  display: flex;</w:t>
      </w:r>
    </w:p>
    <w:p w14:paraId="2462426B" w14:textId="77777777" w:rsidR="00197A74" w:rsidRDefault="00197A74" w:rsidP="00197A74">
      <w:pPr>
        <w:pStyle w:val="af7"/>
      </w:pPr>
      <w:r>
        <w:t xml:space="preserve">  flex-direction: column;</w:t>
      </w:r>
    </w:p>
    <w:p w14:paraId="689AC089" w14:textId="77777777" w:rsidR="00197A74" w:rsidRDefault="00197A74" w:rsidP="00197A74">
      <w:pPr>
        <w:pStyle w:val="af7"/>
      </w:pPr>
      <w:r>
        <w:t xml:space="preserve">  gap: 0.5em;</w:t>
      </w:r>
    </w:p>
    <w:p w14:paraId="13D9346B" w14:textId="77777777" w:rsidR="00197A74" w:rsidRDefault="00197A74" w:rsidP="00197A74">
      <w:pPr>
        <w:pStyle w:val="af7"/>
      </w:pPr>
      <w:r>
        <w:t xml:space="preserve">  align-items: start;</w:t>
      </w:r>
    </w:p>
    <w:p w14:paraId="0EBCAEE3" w14:textId="77777777" w:rsidR="00197A74" w:rsidRDefault="00197A74" w:rsidP="00197A74">
      <w:pPr>
        <w:pStyle w:val="af7"/>
      </w:pPr>
      <w:r>
        <w:t>}</w:t>
      </w:r>
    </w:p>
    <w:p w14:paraId="778DEEE9" w14:textId="77777777" w:rsidR="00197A74" w:rsidRDefault="00197A74" w:rsidP="00197A74">
      <w:pPr>
        <w:pStyle w:val="af7"/>
      </w:pPr>
    </w:p>
    <w:p w14:paraId="1B13668B" w14:textId="77777777" w:rsidR="00197A74" w:rsidRDefault="00197A74" w:rsidP="00197A74">
      <w:pPr>
        <w:pStyle w:val="af7"/>
      </w:pPr>
      <w:r>
        <w:t>.tooltip-menu {</w:t>
      </w:r>
    </w:p>
    <w:p w14:paraId="5251ACC0" w14:textId="77777777" w:rsidR="00197A74" w:rsidRDefault="00197A74" w:rsidP="00197A74">
      <w:pPr>
        <w:pStyle w:val="af7"/>
      </w:pPr>
      <w:r>
        <w:t xml:space="preserve">  @include tooltipBlock();</w:t>
      </w:r>
    </w:p>
    <w:p w14:paraId="225D1BD1" w14:textId="77777777" w:rsidR="00197A74" w:rsidRDefault="00197A74" w:rsidP="00197A74">
      <w:pPr>
        <w:pStyle w:val="af7"/>
      </w:pPr>
    </w:p>
    <w:p w14:paraId="6900E123" w14:textId="77777777" w:rsidR="00197A74" w:rsidRDefault="00197A74" w:rsidP="00197A74">
      <w:pPr>
        <w:pStyle w:val="af7"/>
      </w:pPr>
      <w:r>
        <w:t xml:space="preserve">  button {</w:t>
      </w:r>
    </w:p>
    <w:p w14:paraId="61C9EF1A" w14:textId="77777777" w:rsidR="00197A74" w:rsidRDefault="00197A74" w:rsidP="00197A74">
      <w:pPr>
        <w:pStyle w:val="af7"/>
      </w:pPr>
      <w:r>
        <w:t xml:space="preserve">    background-color: transparent;</w:t>
      </w:r>
    </w:p>
    <w:p w14:paraId="1AE6AE29" w14:textId="77777777" w:rsidR="00197A74" w:rsidRDefault="00197A74" w:rsidP="00197A74">
      <w:pPr>
        <w:pStyle w:val="af7"/>
      </w:pPr>
      <w:r>
        <w:t xml:space="preserve">    cursor: pointer;</w:t>
      </w:r>
    </w:p>
    <w:p w14:paraId="1EB41C16" w14:textId="77777777" w:rsidR="00197A74" w:rsidRDefault="00197A74" w:rsidP="00197A74">
      <w:pPr>
        <w:pStyle w:val="af7"/>
      </w:pPr>
      <w:r>
        <w:lastRenderedPageBreak/>
        <w:t xml:space="preserve">    border: none;</w:t>
      </w:r>
    </w:p>
    <w:p w14:paraId="7EA62C83" w14:textId="77777777" w:rsidR="00197A74" w:rsidRDefault="00197A74" w:rsidP="00197A74">
      <w:pPr>
        <w:pStyle w:val="af7"/>
      </w:pPr>
      <w:r>
        <w:t xml:space="preserve">    user-select: none;</w:t>
      </w:r>
    </w:p>
    <w:p w14:paraId="4806AA74" w14:textId="77777777" w:rsidR="00197A74" w:rsidRDefault="00197A74" w:rsidP="00197A74">
      <w:pPr>
        <w:pStyle w:val="af7"/>
      </w:pPr>
      <w:r>
        <w:t xml:space="preserve">    display: flex;</w:t>
      </w:r>
    </w:p>
    <w:p w14:paraId="42C61090" w14:textId="77777777" w:rsidR="00197A74" w:rsidRDefault="00197A74" w:rsidP="00197A74">
      <w:pPr>
        <w:pStyle w:val="af7"/>
      </w:pPr>
      <w:r>
        <w:t xml:space="preserve">    align-items: center;</w:t>
      </w:r>
    </w:p>
    <w:p w14:paraId="437637C8" w14:textId="77777777" w:rsidR="00197A74" w:rsidRDefault="00197A74" w:rsidP="00197A74">
      <w:pPr>
        <w:pStyle w:val="af7"/>
      </w:pPr>
      <w:r>
        <w:t xml:space="preserve">    flex-direction: row;</w:t>
      </w:r>
    </w:p>
    <w:p w14:paraId="2946DAD6" w14:textId="77777777" w:rsidR="00197A74" w:rsidRDefault="00197A74" w:rsidP="00197A74">
      <w:pPr>
        <w:pStyle w:val="af7"/>
      </w:pPr>
      <w:r>
        <w:t xml:space="preserve">    flex-grow: 0;</w:t>
      </w:r>
    </w:p>
    <w:p w14:paraId="1E45FBCA" w14:textId="77777777" w:rsidR="00197A74" w:rsidRDefault="00197A74" w:rsidP="00197A74">
      <w:pPr>
        <w:pStyle w:val="af7"/>
      </w:pPr>
      <w:r>
        <w:t xml:space="preserve">    width: $menu-button-size;</w:t>
      </w:r>
    </w:p>
    <w:p w14:paraId="7DD94920" w14:textId="77777777" w:rsidR="00197A74" w:rsidRDefault="00197A74" w:rsidP="00197A74">
      <w:pPr>
        <w:pStyle w:val="af7"/>
      </w:pPr>
      <w:r>
        <w:t xml:space="preserve">    height: $menu-button-size;</w:t>
      </w:r>
    </w:p>
    <w:p w14:paraId="13D73B2D" w14:textId="77777777" w:rsidR="00197A74" w:rsidRDefault="00197A74" w:rsidP="00197A74">
      <w:pPr>
        <w:pStyle w:val="af7"/>
      </w:pPr>
    </w:p>
    <w:p w14:paraId="4305EC36" w14:textId="77777777" w:rsidR="00197A74" w:rsidRDefault="00197A74" w:rsidP="00197A74">
      <w:pPr>
        <w:pStyle w:val="af7"/>
      </w:pPr>
      <w:r>
        <w:t xml:space="preserve">    mat-icon {</w:t>
      </w:r>
    </w:p>
    <w:p w14:paraId="5543BCAA" w14:textId="77777777" w:rsidR="00197A74" w:rsidRDefault="00197A74" w:rsidP="00197A74">
      <w:pPr>
        <w:pStyle w:val="af7"/>
      </w:pPr>
      <w:r>
        <w:t xml:space="preserve">      display: flex;</w:t>
      </w:r>
    </w:p>
    <w:p w14:paraId="22A9B8ED" w14:textId="77777777" w:rsidR="00197A74" w:rsidRDefault="00197A74" w:rsidP="00197A74">
      <w:pPr>
        <w:pStyle w:val="af7"/>
      </w:pPr>
      <w:r>
        <w:t xml:space="preserve">      justify-content: center;</w:t>
      </w:r>
    </w:p>
    <w:p w14:paraId="6428168A" w14:textId="77777777" w:rsidR="00197A74" w:rsidRDefault="00197A74" w:rsidP="00197A74">
      <w:pPr>
        <w:pStyle w:val="af7"/>
      </w:pPr>
      <w:r>
        <w:t xml:space="preserve">      align-items: center;</w:t>
      </w:r>
    </w:p>
    <w:p w14:paraId="70F5A00B" w14:textId="77777777" w:rsidR="00197A74" w:rsidRDefault="00197A74" w:rsidP="00197A74">
      <w:pPr>
        <w:pStyle w:val="af7"/>
      </w:pPr>
      <w:r>
        <w:t xml:space="preserve">      font-size: $menu-button-font-size;</w:t>
      </w:r>
    </w:p>
    <w:p w14:paraId="1A09C620" w14:textId="77777777" w:rsidR="00197A74" w:rsidRDefault="00197A74" w:rsidP="00197A74">
      <w:pPr>
        <w:pStyle w:val="af7"/>
      </w:pPr>
      <w:r>
        <w:t xml:space="preserve">    }</w:t>
      </w:r>
    </w:p>
    <w:p w14:paraId="0402847B" w14:textId="77777777" w:rsidR="00197A74" w:rsidRDefault="00197A74" w:rsidP="00197A74">
      <w:pPr>
        <w:pStyle w:val="af7"/>
      </w:pPr>
    </w:p>
    <w:p w14:paraId="6FA127C4" w14:textId="77777777" w:rsidR="00197A74" w:rsidRDefault="00197A74" w:rsidP="00197A74">
      <w:pPr>
        <w:pStyle w:val="af7"/>
      </w:pPr>
      <w:r>
        <w:t xml:space="preserve">    &amp;:hover {</w:t>
      </w:r>
    </w:p>
    <w:p w14:paraId="147F762E" w14:textId="77777777" w:rsidR="00197A74" w:rsidRDefault="00197A74" w:rsidP="00197A74">
      <w:pPr>
        <w:pStyle w:val="af7"/>
      </w:pPr>
      <w:r>
        <w:t xml:space="preserve">      background-color: rgb(208, 208, 208);</w:t>
      </w:r>
    </w:p>
    <w:p w14:paraId="78E56C71" w14:textId="77777777" w:rsidR="00197A74" w:rsidRDefault="00197A74" w:rsidP="00197A74">
      <w:pPr>
        <w:pStyle w:val="af7"/>
      </w:pPr>
      <w:r>
        <w:t xml:space="preserve">    }</w:t>
      </w:r>
    </w:p>
    <w:p w14:paraId="147E31ED" w14:textId="77777777" w:rsidR="00197A74" w:rsidRDefault="00197A74" w:rsidP="00197A74">
      <w:pPr>
        <w:pStyle w:val="af7"/>
      </w:pPr>
      <w:r>
        <w:t xml:space="preserve">  }</w:t>
      </w:r>
    </w:p>
    <w:p w14:paraId="484E02C6" w14:textId="77777777" w:rsidR="00197A74" w:rsidRDefault="00197A74" w:rsidP="00197A74">
      <w:pPr>
        <w:pStyle w:val="af7"/>
      </w:pPr>
      <w:r>
        <w:t>}</w:t>
      </w:r>
    </w:p>
    <w:p w14:paraId="73CD502D" w14:textId="77777777" w:rsidR="00197A74" w:rsidRDefault="00197A74" w:rsidP="00197A74">
      <w:pPr>
        <w:pStyle w:val="af7"/>
      </w:pPr>
    </w:p>
    <w:p w14:paraId="2689BDEB" w14:textId="77777777" w:rsidR="00197A74" w:rsidRDefault="00197A74" w:rsidP="00197A74">
      <w:pPr>
        <w:pStyle w:val="af7"/>
      </w:pPr>
      <w:r>
        <w:t>.word-definition-popup {</w:t>
      </w:r>
    </w:p>
    <w:p w14:paraId="0D47A5AF" w14:textId="77777777" w:rsidR="00197A74" w:rsidRDefault="00197A74" w:rsidP="00197A74">
      <w:pPr>
        <w:pStyle w:val="af7"/>
      </w:pPr>
      <w:r>
        <w:t xml:space="preserve">  @include tooltipBlock();</w:t>
      </w:r>
    </w:p>
    <w:p w14:paraId="10ABDEBA" w14:textId="77777777" w:rsidR="00197A74" w:rsidRDefault="00197A74" w:rsidP="00197A74">
      <w:pPr>
        <w:pStyle w:val="af7"/>
      </w:pPr>
      <w:r>
        <w:t xml:space="preserve">  flex-direction: column;</w:t>
      </w:r>
    </w:p>
    <w:p w14:paraId="2C8C493B" w14:textId="77777777" w:rsidR="00197A74" w:rsidRDefault="00197A74" w:rsidP="00197A74">
      <w:pPr>
        <w:pStyle w:val="af7"/>
      </w:pPr>
      <w:r>
        <w:t xml:space="preserve">  padding: 1em;</w:t>
      </w:r>
    </w:p>
    <w:p w14:paraId="1CE23719" w14:textId="77777777" w:rsidR="00197A74" w:rsidRDefault="00197A74" w:rsidP="00197A74">
      <w:pPr>
        <w:pStyle w:val="af7"/>
      </w:pPr>
      <w:r>
        <w:t xml:space="preserve">  width: $definition-tooltip-width;</w:t>
      </w:r>
    </w:p>
    <w:p w14:paraId="2D688BAE" w14:textId="77777777" w:rsidR="00197A74" w:rsidRDefault="00197A74" w:rsidP="00197A74">
      <w:pPr>
        <w:pStyle w:val="af7"/>
      </w:pPr>
      <w:r>
        <w:t xml:space="preserve">  height: $definition-tooltip-height;</w:t>
      </w:r>
    </w:p>
    <w:p w14:paraId="1EC364A2" w14:textId="77777777" w:rsidR="00197A74" w:rsidRDefault="00197A74" w:rsidP="00197A74">
      <w:pPr>
        <w:pStyle w:val="af7"/>
      </w:pPr>
      <w:r>
        <w:t xml:space="preserve">  position: relative;</w:t>
      </w:r>
    </w:p>
    <w:p w14:paraId="48F86D33" w14:textId="77777777" w:rsidR="00197A74" w:rsidRDefault="00197A74" w:rsidP="00197A74">
      <w:pPr>
        <w:pStyle w:val="af7"/>
      </w:pPr>
    </w:p>
    <w:p w14:paraId="7D8208E7" w14:textId="77777777" w:rsidR="00197A74" w:rsidRDefault="00197A74" w:rsidP="00197A74">
      <w:pPr>
        <w:pStyle w:val="af7"/>
      </w:pPr>
      <w:r>
        <w:t xml:space="preserve">  .word {</w:t>
      </w:r>
    </w:p>
    <w:p w14:paraId="009C7BC9" w14:textId="77777777" w:rsidR="00197A74" w:rsidRDefault="00197A74" w:rsidP="00197A74">
      <w:pPr>
        <w:pStyle w:val="af7"/>
      </w:pPr>
      <w:r>
        <w:t xml:space="preserve">    font-size: 1.5em;</w:t>
      </w:r>
    </w:p>
    <w:p w14:paraId="0E4576DC" w14:textId="77777777" w:rsidR="00197A74" w:rsidRDefault="00197A74" w:rsidP="00197A74">
      <w:pPr>
        <w:pStyle w:val="af7"/>
      </w:pPr>
      <w:r>
        <w:t xml:space="preserve">    font-weight: 600;</w:t>
      </w:r>
    </w:p>
    <w:p w14:paraId="19ED892D" w14:textId="77777777" w:rsidR="00197A74" w:rsidRDefault="00197A74" w:rsidP="00197A74">
      <w:pPr>
        <w:pStyle w:val="af7"/>
      </w:pPr>
      <w:r>
        <w:t xml:space="preserve">  }</w:t>
      </w:r>
    </w:p>
    <w:p w14:paraId="48B44B9E" w14:textId="77777777" w:rsidR="00197A74" w:rsidRDefault="00197A74" w:rsidP="00197A74">
      <w:pPr>
        <w:pStyle w:val="af7"/>
      </w:pPr>
    </w:p>
    <w:p w14:paraId="47C5BA70" w14:textId="77777777" w:rsidR="00197A74" w:rsidRDefault="00197A74" w:rsidP="00197A74">
      <w:pPr>
        <w:pStyle w:val="af7"/>
      </w:pPr>
      <w:r>
        <w:t xml:space="preserve">  .word-definition-container {</w:t>
      </w:r>
    </w:p>
    <w:p w14:paraId="078E282B" w14:textId="77777777" w:rsidR="00197A74" w:rsidRDefault="00197A74" w:rsidP="00197A74">
      <w:pPr>
        <w:pStyle w:val="af7"/>
      </w:pPr>
      <w:r>
        <w:t xml:space="preserve">    display: flex;</w:t>
      </w:r>
    </w:p>
    <w:p w14:paraId="73A7A60D" w14:textId="77777777" w:rsidR="00197A74" w:rsidRDefault="00197A74" w:rsidP="00197A74">
      <w:pPr>
        <w:pStyle w:val="af7"/>
      </w:pPr>
      <w:r>
        <w:t xml:space="preserve">    flex-direction: column;</w:t>
      </w:r>
    </w:p>
    <w:p w14:paraId="019A35EA" w14:textId="77777777" w:rsidR="00197A74" w:rsidRDefault="00197A74" w:rsidP="00197A74">
      <w:pPr>
        <w:pStyle w:val="af7"/>
      </w:pPr>
      <w:r>
        <w:t xml:space="preserve">    overflow: auto;</w:t>
      </w:r>
    </w:p>
    <w:p w14:paraId="141308C9" w14:textId="77777777" w:rsidR="00197A74" w:rsidRDefault="00197A74" w:rsidP="00197A74">
      <w:pPr>
        <w:pStyle w:val="af7"/>
      </w:pPr>
      <w:r>
        <w:t xml:space="preserve">    margin-bottom: 1em;</w:t>
      </w:r>
    </w:p>
    <w:p w14:paraId="3944B208" w14:textId="77777777" w:rsidR="00197A74" w:rsidRDefault="00197A74" w:rsidP="00197A74">
      <w:pPr>
        <w:pStyle w:val="af7"/>
      </w:pPr>
      <w:r>
        <w:t xml:space="preserve">    flex-grow: 1;</w:t>
      </w:r>
    </w:p>
    <w:p w14:paraId="1B6EA5ED" w14:textId="77777777" w:rsidR="00197A74" w:rsidRDefault="00197A74" w:rsidP="00197A74">
      <w:pPr>
        <w:pStyle w:val="af7"/>
      </w:pPr>
      <w:r>
        <w:t xml:space="preserve">  }</w:t>
      </w:r>
    </w:p>
    <w:p w14:paraId="7EE03C20" w14:textId="77777777" w:rsidR="00197A74" w:rsidRDefault="00197A74" w:rsidP="00197A74">
      <w:pPr>
        <w:pStyle w:val="af7"/>
      </w:pPr>
    </w:p>
    <w:p w14:paraId="7B6F9F51" w14:textId="77777777" w:rsidR="00197A74" w:rsidRDefault="00197A74" w:rsidP="00197A74">
      <w:pPr>
        <w:pStyle w:val="af7"/>
      </w:pPr>
      <w:r>
        <w:t xml:space="preserve">  .part-of-speech {</w:t>
      </w:r>
    </w:p>
    <w:p w14:paraId="043FE4D5" w14:textId="77777777" w:rsidR="00197A74" w:rsidRDefault="00197A74" w:rsidP="00197A74">
      <w:pPr>
        <w:pStyle w:val="af7"/>
      </w:pPr>
      <w:r>
        <w:t xml:space="preserve">    font-style: italic;</w:t>
      </w:r>
    </w:p>
    <w:p w14:paraId="223A8357" w14:textId="77777777" w:rsidR="00197A74" w:rsidRDefault="00197A74" w:rsidP="00197A74">
      <w:pPr>
        <w:pStyle w:val="af7"/>
      </w:pPr>
      <w:r>
        <w:t xml:space="preserve">    font-weight: 500;</w:t>
      </w:r>
    </w:p>
    <w:p w14:paraId="39CD70C8" w14:textId="77777777" w:rsidR="00197A74" w:rsidRDefault="00197A74" w:rsidP="00197A74">
      <w:pPr>
        <w:pStyle w:val="af7"/>
      </w:pPr>
      <w:r>
        <w:t xml:space="preserve">    margin-right: 8px;</w:t>
      </w:r>
    </w:p>
    <w:p w14:paraId="196C69C6" w14:textId="77777777" w:rsidR="00197A74" w:rsidRDefault="00197A74" w:rsidP="00197A74">
      <w:pPr>
        <w:pStyle w:val="af7"/>
      </w:pPr>
      <w:r>
        <w:t xml:space="preserve">  }</w:t>
      </w:r>
    </w:p>
    <w:p w14:paraId="6F227E7C" w14:textId="77777777" w:rsidR="00197A74" w:rsidRDefault="00197A74" w:rsidP="00197A74">
      <w:pPr>
        <w:pStyle w:val="af7"/>
      </w:pPr>
      <w:r>
        <w:t>}</w:t>
      </w:r>
    </w:p>
    <w:p w14:paraId="195B45AC" w14:textId="77777777" w:rsidR="00197A74" w:rsidRDefault="00197A74" w:rsidP="00AA3514">
      <w:pPr>
        <w:pStyle w:val="affc"/>
      </w:pPr>
      <w:r>
        <w:t>Файл tooltip-menu.component.ts:</w:t>
      </w:r>
    </w:p>
    <w:p w14:paraId="5D8C9D3E" w14:textId="77777777" w:rsidR="00197A74" w:rsidRDefault="00197A74" w:rsidP="00197A74">
      <w:pPr>
        <w:pStyle w:val="af7"/>
      </w:pPr>
      <w:r>
        <w:t>import { CdkMenuTrigger } from '@angular/cdk/menu';</w:t>
      </w:r>
    </w:p>
    <w:p w14:paraId="7679317B" w14:textId="77777777" w:rsidR="00197A74" w:rsidRDefault="00197A74" w:rsidP="00197A74">
      <w:pPr>
        <w:pStyle w:val="af7"/>
      </w:pPr>
      <w:r>
        <w:t>import {</w:t>
      </w:r>
    </w:p>
    <w:p w14:paraId="226C3359" w14:textId="77777777" w:rsidR="00197A74" w:rsidRDefault="00197A74" w:rsidP="00197A74">
      <w:pPr>
        <w:pStyle w:val="af7"/>
      </w:pPr>
      <w:r>
        <w:t xml:space="preserve">  ChangeDetectionStrategy,</w:t>
      </w:r>
    </w:p>
    <w:p w14:paraId="2BFA93F5" w14:textId="77777777" w:rsidR="00197A74" w:rsidRDefault="00197A74" w:rsidP="00197A74">
      <w:pPr>
        <w:pStyle w:val="af7"/>
      </w:pPr>
      <w:r>
        <w:t xml:space="preserve">  Component,</w:t>
      </w:r>
    </w:p>
    <w:p w14:paraId="470AE170" w14:textId="77777777" w:rsidR="00197A74" w:rsidRDefault="00197A74" w:rsidP="00197A74">
      <w:pPr>
        <w:pStyle w:val="af7"/>
      </w:pPr>
      <w:r>
        <w:t xml:space="preserve">  computed,</w:t>
      </w:r>
    </w:p>
    <w:p w14:paraId="077771D0" w14:textId="77777777" w:rsidR="00197A74" w:rsidRDefault="00197A74" w:rsidP="00197A74">
      <w:pPr>
        <w:pStyle w:val="af7"/>
      </w:pPr>
      <w:r>
        <w:t xml:space="preserve">  HostListener,</w:t>
      </w:r>
    </w:p>
    <w:p w14:paraId="0C55F02A" w14:textId="77777777" w:rsidR="00197A74" w:rsidRDefault="00197A74" w:rsidP="00197A74">
      <w:pPr>
        <w:pStyle w:val="af7"/>
      </w:pPr>
      <w:r>
        <w:t xml:space="preserve">  input,</w:t>
      </w:r>
    </w:p>
    <w:p w14:paraId="57EB2631" w14:textId="77777777" w:rsidR="00197A74" w:rsidRDefault="00197A74" w:rsidP="00197A74">
      <w:pPr>
        <w:pStyle w:val="af7"/>
      </w:pPr>
      <w:r>
        <w:t xml:space="preserve">  model,</w:t>
      </w:r>
    </w:p>
    <w:p w14:paraId="732502B6" w14:textId="77777777" w:rsidR="00197A74" w:rsidRDefault="00197A74" w:rsidP="00197A74">
      <w:pPr>
        <w:pStyle w:val="af7"/>
      </w:pPr>
      <w:r>
        <w:t xml:space="preserve">  output,</w:t>
      </w:r>
    </w:p>
    <w:p w14:paraId="6DE5E2F2" w14:textId="77777777" w:rsidR="00197A74" w:rsidRDefault="00197A74" w:rsidP="00197A74">
      <w:pPr>
        <w:pStyle w:val="af7"/>
      </w:pPr>
      <w:r>
        <w:t xml:space="preserve">  viewChild,</w:t>
      </w:r>
    </w:p>
    <w:p w14:paraId="27404E3C" w14:textId="77777777" w:rsidR="00197A74" w:rsidRDefault="00197A74" w:rsidP="00197A74">
      <w:pPr>
        <w:pStyle w:val="af7"/>
      </w:pPr>
      <w:r>
        <w:t>} from '@angular/core';</w:t>
      </w:r>
    </w:p>
    <w:p w14:paraId="6906120F" w14:textId="77777777" w:rsidR="00197A74" w:rsidRDefault="00197A74" w:rsidP="00197A74">
      <w:pPr>
        <w:pStyle w:val="af7"/>
      </w:pPr>
      <w:r>
        <w:t>import { MatTooltip } from '@angular/material/tooltip';</w:t>
      </w:r>
    </w:p>
    <w:p w14:paraId="28EFC77B" w14:textId="77777777" w:rsidR="00197A74" w:rsidRDefault="00197A74" w:rsidP="00197A74">
      <w:pPr>
        <w:pStyle w:val="af7"/>
      </w:pPr>
      <w:r>
        <w:t>import { MatIcon } from '@angular/material/icon';</w:t>
      </w:r>
    </w:p>
    <w:p w14:paraId="11C48118" w14:textId="77777777" w:rsidR="00197A74" w:rsidRDefault="00197A74" w:rsidP="00197A74">
      <w:pPr>
        <w:pStyle w:val="af7"/>
      </w:pPr>
      <w:r>
        <w:t>import { WordDto } from '@core/dtos/BookManager.Application.Common.DTOs';</w:t>
      </w:r>
    </w:p>
    <w:p w14:paraId="3A992D2B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21668DFC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7661BB55" w14:textId="77777777" w:rsidR="00197A74" w:rsidRDefault="00197A74" w:rsidP="00197A74">
      <w:pPr>
        <w:pStyle w:val="af7"/>
      </w:pPr>
      <w:r>
        <w:t>import { MatFormField } from '@angular/material/form-field';</w:t>
      </w:r>
    </w:p>
    <w:p w14:paraId="1E5CB453" w14:textId="77777777" w:rsidR="00197A74" w:rsidRDefault="00197A74" w:rsidP="00197A74">
      <w:pPr>
        <w:pStyle w:val="af7"/>
      </w:pPr>
      <w:r>
        <w:t>import { MatOption, MatSelect } from '@angular/material/select';</w:t>
      </w:r>
    </w:p>
    <w:p w14:paraId="657EA526" w14:textId="77777777" w:rsidR="00197A74" w:rsidRDefault="00197A74" w:rsidP="00197A74">
      <w:pPr>
        <w:pStyle w:val="af7"/>
      </w:pPr>
      <w:r>
        <w:t>import { FormsModule, ReactiveFormsModule } from '@angular/forms';</w:t>
      </w:r>
    </w:p>
    <w:p w14:paraId="46928A35" w14:textId="77777777" w:rsidR="00197A74" w:rsidRDefault="00197A74" w:rsidP="00197A74">
      <w:pPr>
        <w:pStyle w:val="af7"/>
      </w:pPr>
    </w:p>
    <w:p w14:paraId="7ECCE034" w14:textId="77777777" w:rsidR="00197A74" w:rsidRDefault="00197A74" w:rsidP="00197A74">
      <w:pPr>
        <w:pStyle w:val="af7"/>
      </w:pPr>
      <w:r>
        <w:t>@Component({</w:t>
      </w:r>
    </w:p>
    <w:p w14:paraId="14C219A3" w14:textId="77777777" w:rsidR="00197A74" w:rsidRDefault="00197A74" w:rsidP="00197A74">
      <w:pPr>
        <w:pStyle w:val="af7"/>
      </w:pPr>
      <w:r>
        <w:t xml:space="preserve">  selector: '[app-tooltip-menu]',</w:t>
      </w:r>
    </w:p>
    <w:p w14:paraId="755E47AC" w14:textId="77777777" w:rsidR="00197A74" w:rsidRDefault="00197A74" w:rsidP="00197A74">
      <w:pPr>
        <w:pStyle w:val="af7"/>
      </w:pPr>
      <w:r>
        <w:t xml:space="preserve">  templateUrl: './tooltip-menu.component.html',</w:t>
      </w:r>
    </w:p>
    <w:p w14:paraId="3CF079EF" w14:textId="77777777" w:rsidR="00197A74" w:rsidRDefault="00197A74" w:rsidP="00197A74">
      <w:pPr>
        <w:pStyle w:val="af7"/>
      </w:pPr>
      <w:r>
        <w:t xml:space="preserve">  styleUrl: './tooltip-menu.component.scss',</w:t>
      </w:r>
    </w:p>
    <w:p w14:paraId="7082A7C1" w14:textId="77777777" w:rsidR="00197A74" w:rsidRDefault="00197A74" w:rsidP="00197A74">
      <w:pPr>
        <w:pStyle w:val="af7"/>
      </w:pPr>
      <w:r>
        <w:lastRenderedPageBreak/>
        <w:t xml:space="preserve">  standalone: true,</w:t>
      </w:r>
    </w:p>
    <w:p w14:paraId="5F6A8076" w14:textId="77777777" w:rsidR="00197A74" w:rsidRDefault="00197A74" w:rsidP="00197A74">
      <w:pPr>
        <w:pStyle w:val="af7"/>
      </w:pPr>
      <w:r>
        <w:t xml:space="preserve">  imports: [</w:t>
      </w:r>
    </w:p>
    <w:p w14:paraId="13CF17B2" w14:textId="77777777" w:rsidR="00197A74" w:rsidRDefault="00197A74" w:rsidP="00197A74">
      <w:pPr>
        <w:pStyle w:val="af7"/>
      </w:pPr>
      <w:r>
        <w:t xml:space="preserve">    CdkMenuTrigger,</w:t>
      </w:r>
    </w:p>
    <w:p w14:paraId="0ACCBF90" w14:textId="77777777" w:rsidR="00197A74" w:rsidRDefault="00197A74" w:rsidP="00197A74">
      <w:pPr>
        <w:pStyle w:val="af7"/>
      </w:pPr>
      <w:r>
        <w:t xml:space="preserve">    MatTooltip,</w:t>
      </w:r>
    </w:p>
    <w:p w14:paraId="6BDDBE1E" w14:textId="77777777" w:rsidR="00197A74" w:rsidRDefault="00197A74" w:rsidP="00197A74">
      <w:pPr>
        <w:pStyle w:val="af7"/>
      </w:pPr>
      <w:r>
        <w:t xml:space="preserve">    MatIcon,</w:t>
      </w:r>
    </w:p>
    <w:p w14:paraId="34D377B1" w14:textId="77777777" w:rsidR="00197A74" w:rsidRDefault="00197A74" w:rsidP="00197A74">
      <w:pPr>
        <w:pStyle w:val="af7"/>
      </w:pPr>
      <w:r>
        <w:t xml:space="preserve">    MatButtonModule,</w:t>
      </w:r>
    </w:p>
    <w:p w14:paraId="2FA37F45" w14:textId="77777777" w:rsidR="00197A74" w:rsidRDefault="00197A74" w:rsidP="00197A74">
      <w:pPr>
        <w:pStyle w:val="af7"/>
      </w:pPr>
      <w:r>
        <w:t xml:space="preserve">    LoadingSpinnerOverlayComponent,</w:t>
      </w:r>
    </w:p>
    <w:p w14:paraId="2E5635DC" w14:textId="77777777" w:rsidR="00197A74" w:rsidRDefault="00197A74" w:rsidP="00197A74">
      <w:pPr>
        <w:pStyle w:val="af7"/>
      </w:pPr>
      <w:r>
        <w:t xml:space="preserve">    MatFormField,</w:t>
      </w:r>
    </w:p>
    <w:p w14:paraId="3C5D10D0" w14:textId="77777777" w:rsidR="00197A74" w:rsidRDefault="00197A74" w:rsidP="00197A74">
      <w:pPr>
        <w:pStyle w:val="af7"/>
      </w:pPr>
      <w:r>
        <w:t xml:space="preserve">    MatSelect,</w:t>
      </w:r>
    </w:p>
    <w:p w14:paraId="595AD7DF" w14:textId="77777777" w:rsidR="00197A74" w:rsidRDefault="00197A74" w:rsidP="00197A74">
      <w:pPr>
        <w:pStyle w:val="af7"/>
      </w:pPr>
      <w:r>
        <w:t xml:space="preserve">    MatOption,</w:t>
      </w:r>
    </w:p>
    <w:p w14:paraId="0D187DD3" w14:textId="77777777" w:rsidR="00197A74" w:rsidRDefault="00197A74" w:rsidP="00197A74">
      <w:pPr>
        <w:pStyle w:val="af7"/>
      </w:pPr>
      <w:r>
        <w:t xml:space="preserve">    ReactiveFormsModule,</w:t>
      </w:r>
    </w:p>
    <w:p w14:paraId="7F9FCC22" w14:textId="77777777" w:rsidR="00197A74" w:rsidRDefault="00197A74" w:rsidP="00197A74">
      <w:pPr>
        <w:pStyle w:val="af7"/>
      </w:pPr>
      <w:r>
        <w:t xml:space="preserve">    FormsModule,</w:t>
      </w:r>
    </w:p>
    <w:p w14:paraId="3067354E" w14:textId="77777777" w:rsidR="00197A74" w:rsidRDefault="00197A74" w:rsidP="00197A74">
      <w:pPr>
        <w:pStyle w:val="af7"/>
      </w:pPr>
      <w:r>
        <w:t xml:space="preserve">  ],</w:t>
      </w:r>
    </w:p>
    <w:p w14:paraId="0274BC0B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35EA924" w14:textId="77777777" w:rsidR="00197A74" w:rsidRDefault="00197A74" w:rsidP="00197A74">
      <w:pPr>
        <w:pStyle w:val="af7"/>
      </w:pPr>
      <w:r>
        <w:t>})</w:t>
      </w:r>
    </w:p>
    <w:p w14:paraId="718BBE4B" w14:textId="77777777" w:rsidR="00197A74" w:rsidRDefault="00197A74" w:rsidP="00197A74">
      <w:pPr>
        <w:pStyle w:val="af7"/>
      </w:pPr>
      <w:r>
        <w:t>export class TooltipMenuComponent {</w:t>
      </w:r>
    </w:p>
    <w:p w14:paraId="19102987" w14:textId="77777777" w:rsidR="00197A74" w:rsidRDefault="00197A74" w:rsidP="00197A74">
      <w:pPr>
        <w:pStyle w:val="af7"/>
      </w:pPr>
    </w:p>
    <w:p w14:paraId="1C15D146" w14:textId="77777777" w:rsidR="00197A74" w:rsidRDefault="00197A74" w:rsidP="00197A74">
      <w:pPr>
        <w:pStyle w:val="af7"/>
      </w:pPr>
      <w:r>
        <w:t xml:space="preserve">  protected readonly WORD_BREAK_PATTERN = new RegExp(`(-)\n`, 'gm');</w:t>
      </w:r>
    </w:p>
    <w:p w14:paraId="0C0A2ADF" w14:textId="77777777" w:rsidR="00197A74" w:rsidRDefault="00197A74" w:rsidP="00197A74">
      <w:pPr>
        <w:pStyle w:val="af7"/>
      </w:pPr>
      <w:r>
        <w:t xml:space="preserve">  protected readonly NEW_LINE_PATTERN = new RegExp(`(\n|\r\n|\r)`, 'gm');</w:t>
      </w:r>
    </w:p>
    <w:p w14:paraId="7D1B6894" w14:textId="77777777" w:rsidR="00197A74" w:rsidRDefault="00197A74" w:rsidP="00197A74">
      <w:pPr>
        <w:pStyle w:val="af7"/>
      </w:pPr>
      <w:r>
        <w:t xml:space="preserve">  protected readonly WORD_DEFINITION_POPUP_HEIGHT_PX = 240;</w:t>
      </w:r>
    </w:p>
    <w:p w14:paraId="1F87DF1E" w14:textId="77777777" w:rsidR="00197A74" w:rsidRDefault="00197A74" w:rsidP="00197A74">
      <w:pPr>
        <w:pStyle w:val="af7"/>
      </w:pPr>
    </w:p>
    <w:p w14:paraId="3A87445C" w14:textId="77777777" w:rsidR="00197A74" w:rsidRDefault="00197A74" w:rsidP="00197A74">
      <w:pPr>
        <w:pStyle w:val="af7"/>
      </w:pPr>
      <w:r>
        <w:t xml:space="preserve">  public contextMenuTrigger = viewChild(CdkMenuTrigger);</w:t>
      </w:r>
    </w:p>
    <w:p w14:paraId="72565BAE" w14:textId="77777777" w:rsidR="00197A74" w:rsidRDefault="00197A74" w:rsidP="00197A74">
      <w:pPr>
        <w:pStyle w:val="af7"/>
      </w:pPr>
    </w:p>
    <w:p w14:paraId="76080F61" w14:textId="77777777" w:rsidR="00197A74" w:rsidRDefault="00197A74" w:rsidP="00197A74">
      <w:pPr>
        <w:pStyle w:val="af7"/>
      </w:pPr>
      <w:r>
        <w:t xml:space="preserve">  public selectedDefinitionProvider = model&lt;string | null&gt;(null);</w:t>
      </w:r>
    </w:p>
    <w:p w14:paraId="2E42EF1B" w14:textId="77777777" w:rsidR="00197A74" w:rsidRDefault="00197A74" w:rsidP="00197A74">
      <w:pPr>
        <w:pStyle w:val="af7"/>
      </w:pPr>
      <w:r>
        <w:t xml:space="preserve">  public wordDefinitionEntries = input&lt;WordDto[]&gt;([]);</w:t>
      </w:r>
    </w:p>
    <w:p w14:paraId="58DBA3D1" w14:textId="77777777" w:rsidR="00197A74" w:rsidRDefault="00197A74" w:rsidP="00197A74">
      <w:pPr>
        <w:pStyle w:val="af7"/>
      </w:pPr>
      <w:r>
        <w:t xml:space="preserve">  public haveDefinitions = computed(() =&gt; {</w:t>
      </w:r>
    </w:p>
    <w:p w14:paraId="7D286DED" w14:textId="77777777" w:rsidR="00197A74" w:rsidRDefault="00197A74" w:rsidP="00197A74">
      <w:pPr>
        <w:pStyle w:val="af7"/>
      </w:pPr>
      <w:r>
        <w:t xml:space="preserve">    const entries = this.wordDefinitionEntries();</w:t>
      </w:r>
    </w:p>
    <w:p w14:paraId="130E179C" w14:textId="77777777" w:rsidR="00197A74" w:rsidRDefault="00197A74" w:rsidP="00197A74">
      <w:pPr>
        <w:pStyle w:val="af7"/>
      </w:pPr>
      <w:r>
        <w:t xml:space="preserve">    return entries.length &gt; 0;</w:t>
      </w:r>
    </w:p>
    <w:p w14:paraId="1EAC6E8D" w14:textId="77777777" w:rsidR="00197A74" w:rsidRDefault="00197A74" w:rsidP="00197A74">
      <w:pPr>
        <w:pStyle w:val="af7"/>
      </w:pPr>
      <w:r>
        <w:t xml:space="preserve">  });</w:t>
      </w:r>
    </w:p>
    <w:p w14:paraId="5819D783" w14:textId="77777777" w:rsidR="00197A74" w:rsidRDefault="00197A74" w:rsidP="00197A74">
      <w:pPr>
        <w:pStyle w:val="af7"/>
      </w:pPr>
      <w:r>
        <w:t xml:space="preserve">  public definitionLoading = input&lt;boolean&gt;(false);</w:t>
      </w:r>
    </w:p>
    <w:p w14:paraId="726D9095" w14:textId="77777777" w:rsidR="00197A74" w:rsidRDefault="00197A74" w:rsidP="00197A74">
      <w:pPr>
        <w:pStyle w:val="af7"/>
      </w:pPr>
      <w:r>
        <w:t xml:space="preserve">  public definitionProviders = input&lt;string[]&gt;([]);</w:t>
      </w:r>
    </w:p>
    <w:p w14:paraId="705095B8" w14:textId="77777777" w:rsidR="00197A74" w:rsidRDefault="00197A74" w:rsidP="00197A74">
      <w:pPr>
        <w:pStyle w:val="af7"/>
      </w:pPr>
      <w:r>
        <w:t xml:space="preserve">  public isDefinitionMenuOpen = input&lt;boolean&gt;(false);</w:t>
      </w:r>
    </w:p>
    <w:p w14:paraId="5E8C9BC5" w14:textId="77777777" w:rsidR="00197A74" w:rsidRDefault="00197A74" w:rsidP="00197A74">
      <w:pPr>
        <w:pStyle w:val="af7"/>
      </w:pPr>
    </w:p>
    <w:p w14:paraId="5340AC02" w14:textId="77777777" w:rsidR="00197A74" w:rsidRDefault="00197A74" w:rsidP="00197A74">
      <w:pPr>
        <w:pStyle w:val="af7"/>
      </w:pPr>
      <w:r>
        <w:t xml:space="preserve">  public selectionEvent = output&lt;string | null&gt;();</w:t>
      </w:r>
    </w:p>
    <w:p w14:paraId="7313A197" w14:textId="77777777" w:rsidR="00197A74" w:rsidRDefault="00197A74" w:rsidP="00197A74">
      <w:pPr>
        <w:pStyle w:val="af7"/>
      </w:pPr>
      <w:r>
        <w:t xml:space="preserve">  public textCopyEvent = output&lt;string&gt;();</w:t>
      </w:r>
    </w:p>
    <w:p w14:paraId="532B0807" w14:textId="77777777" w:rsidR="00197A74" w:rsidRDefault="00197A74" w:rsidP="00197A74">
      <w:pPr>
        <w:pStyle w:val="af7"/>
      </w:pPr>
      <w:r>
        <w:t xml:space="preserve">  public translationBtnClickEvent = output&lt;string&gt;();</w:t>
      </w:r>
    </w:p>
    <w:p w14:paraId="34DFDD38" w14:textId="77777777" w:rsidR="00197A74" w:rsidRDefault="00197A74" w:rsidP="00197A74">
      <w:pPr>
        <w:pStyle w:val="af7"/>
      </w:pPr>
      <w:r>
        <w:t xml:space="preserve">  public definitionBtnClickEvent = output&lt;string&gt;();</w:t>
      </w:r>
    </w:p>
    <w:p w14:paraId="0B367DAC" w14:textId="77777777" w:rsidR="00197A74" w:rsidRDefault="00197A74" w:rsidP="00197A74">
      <w:pPr>
        <w:pStyle w:val="af7"/>
      </w:pPr>
      <w:r>
        <w:t xml:space="preserve">  public textSumBtnClickEvent = output&lt;string&gt;();</w:t>
      </w:r>
    </w:p>
    <w:p w14:paraId="447FD82C" w14:textId="77777777" w:rsidR="00197A74" w:rsidRDefault="00197A74" w:rsidP="00197A74">
      <w:pPr>
        <w:pStyle w:val="af7"/>
      </w:pPr>
      <w:r>
        <w:t xml:space="preserve">  public definitionAddBtnClickEvent = output&lt;WordDto[]&gt;();</w:t>
      </w:r>
    </w:p>
    <w:p w14:paraId="7794DBA9" w14:textId="77777777" w:rsidR="00197A74" w:rsidRDefault="00197A74" w:rsidP="00197A74">
      <w:pPr>
        <w:pStyle w:val="af7"/>
      </w:pPr>
    </w:p>
    <w:p w14:paraId="24BBCDC5" w14:textId="77777777" w:rsidR="00197A74" w:rsidRDefault="00197A74" w:rsidP="00197A74">
      <w:pPr>
        <w:pStyle w:val="af7"/>
      </w:pPr>
      <w:r>
        <w:t xml:space="preserve">  private _selectedText?: string;</w:t>
      </w:r>
    </w:p>
    <w:p w14:paraId="53D1BD48" w14:textId="77777777" w:rsidR="00197A74" w:rsidRDefault="00197A74" w:rsidP="00197A74">
      <w:pPr>
        <w:pStyle w:val="af7"/>
      </w:pPr>
    </w:p>
    <w:p w14:paraId="30574E45" w14:textId="77777777" w:rsidR="00197A74" w:rsidRDefault="00197A74" w:rsidP="00197A74">
      <w:pPr>
        <w:pStyle w:val="af7"/>
      </w:pPr>
      <w:r>
        <w:t xml:space="preserve">  constructor(</w:t>
      </w:r>
    </w:p>
    <w:p w14:paraId="2062821D" w14:textId="77777777" w:rsidR="00197A74" w:rsidRDefault="00197A74" w:rsidP="00197A74">
      <w:pPr>
        <w:pStyle w:val="af7"/>
      </w:pPr>
      <w:r>
        <w:t xml:space="preserve">    private readonly _window: Window,</w:t>
      </w:r>
    </w:p>
    <w:p w14:paraId="7E264C3A" w14:textId="77777777" w:rsidR="00197A74" w:rsidRDefault="00197A74" w:rsidP="00197A74">
      <w:pPr>
        <w:pStyle w:val="af7"/>
      </w:pPr>
      <w:r>
        <w:t xml:space="preserve">  ) {</w:t>
      </w:r>
    </w:p>
    <w:p w14:paraId="1E474808" w14:textId="77777777" w:rsidR="00197A74" w:rsidRDefault="00197A74" w:rsidP="00197A74">
      <w:pPr>
        <w:pStyle w:val="af7"/>
      </w:pPr>
      <w:r>
        <w:t xml:space="preserve">  }</w:t>
      </w:r>
    </w:p>
    <w:p w14:paraId="2FA3113B" w14:textId="77777777" w:rsidR="00197A74" w:rsidRDefault="00197A74" w:rsidP="00197A74">
      <w:pPr>
        <w:pStyle w:val="af7"/>
      </w:pPr>
    </w:p>
    <w:p w14:paraId="1DD8D25D" w14:textId="77777777" w:rsidR="00197A74" w:rsidRDefault="00197A74" w:rsidP="00197A74">
      <w:pPr>
        <w:pStyle w:val="af7"/>
      </w:pPr>
      <w:r>
        <w:t xml:space="preserve">  @HostListener('mousedown')</w:t>
      </w:r>
    </w:p>
    <w:p w14:paraId="220AE9AB" w14:textId="77777777" w:rsidR="00197A74" w:rsidRDefault="00197A74" w:rsidP="00197A74">
      <w:pPr>
        <w:pStyle w:val="af7"/>
      </w:pPr>
      <w:r>
        <w:t xml:space="preserve">  public clearSelection(): void {</w:t>
      </w:r>
    </w:p>
    <w:p w14:paraId="17B2FB39" w14:textId="77777777" w:rsidR="00197A74" w:rsidRDefault="00197A74" w:rsidP="00197A74">
      <w:pPr>
        <w:pStyle w:val="af7"/>
      </w:pPr>
      <w:r>
        <w:t xml:space="preserve">    const selection = this._window.getSelection();</w:t>
      </w:r>
    </w:p>
    <w:p w14:paraId="485C72BA" w14:textId="77777777" w:rsidR="00197A74" w:rsidRDefault="00197A74" w:rsidP="00197A74">
      <w:pPr>
        <w:pStyle w:val="af7"/>
      </w:pPr>
      <w:r>
        <w:t xml:space="preserve">    this.contextMenuTrigger()?.close();</w:t>
      </w:r>
    </w:p>
    <w:p w14:paraId="1DAA2C2E" w14:textId="77777777" w:rsidR="00197A74" w:rsidRDefault="00197A74" w:rsidP="00197A74">
      <w:pPr>
        <w:pStyle w:val="af7"/>
      </w:pPr>
      <w:r>
        <w:t xml:space="preserve">    selection?.removeAllRanges();</w:t>
      </w:r>
    </w:p>
    <w:p w14:paraId="246D95B0" w14:textId="77777777" w:rsidR="00197A74" w:rsidRDefault="00197A74" w:rsidP="00197A74">
      <w:pPr>
        <w:pStyle w:val="af7"/>
      </w:pPr>
      <w:r>
        <w:t xml:space="preserve">    this.selectionEvent.emit(null);</w:t>
      </w:r>
    </w:p>
    <w:p w14:paraId="1B144487" w14:textId="77777777" w:rsidR="00197A74" w:rsidRDefault="00197A74" w:rsidP="00197A74">
      <w:pPr>
        <w:pStyle w:val="af7"/>
      </w:pPr>
      <w:r>
        <w:t xml:space="preserve">  }</w:t>
      </w:r>
    </w:p>
    <w:p w14:paraId="73959C5F" w14:textId="77777777" w:rsidR="00197A74" w:rsidRDefault="00197A74" w:rsidP="00197A74">
      <w:pPr>
        <w:pStyle w:val="af7"/>
      </w:pPr>
    </w:p>
    <w:p w14:paraId="4D9CE498" w14:textId="77777777" w:rsidR="00197A74" w:rsidRDefault="00197A74" w:rsidP="00197A74">
      <w:pPr>
        <w:pStyle w:val="af7"/>
      </w:pPr>
      <w:r>
        <w:t xml:space="preserve">  @HostListener('mouseup', ['$event'])</w:t>
      </w:r>
    </w:p>
    <w:p w14:paraId="16FA6D45" w14:textId="77777777" w:rsidR="00197A74" w:rsidRDefault="00197A74" w:rsidP="00197A74">
      <w:pPr>
        <w:pStyle w:val="af7"/>
      </w:pPr>
      <w:r>
        <w:t xml:space="preserve">  public showTooltipMenu(e: MouseEvent) {</w:t>
      </w:r>
    </w:p>
    <w:p w14:paraId="203E9F93" w14:textId="77777777" w:rsidR="00197A74" w:rsidRDefault="00197A74" w:rsidP="00197A74">
      <w:pPr>
        <w:pStyle w:val="af7"/>
      </w:pPr>
      <w:r>
        <w:t xml:space="preserve">    const selection = this._window.getSelection();</w:t>
      </w:r>
    </w:p>
    <w:p w14:paraId="1D7C8406" w14:textId="77777777" w:rsidR="00197A74" w:rsidRDefault="00197A74" w:rsidP="00197A74">
      <w:pPr>
        <w:pStyle w:val="af7"/>
      </w:pPr>
      <w:r>
        <w:t xml:space="preserve">    const selectedText = selection?.toString().trim();</w:t>
      </w:r>
    </w:p>
    <w:p w14:paraId="4CE1A7CE" w14:textId="77777777" w:rsidR="00197A74" w:rsidRDefault="00197A74" w:rsidP="00197A74">
      <w:pPr>
        <w:pStyle w:val="af7"/>
      </w:pPr>
      <w:r>
        <w:t xml:space="preserve">    const contextMenuTrigger = this.contextMenuTrigger()!;</w:t>
      </w:r>
    </w:p>
    <w:p w14:paraId="07EF6A92" w14:textId="77777777" w:rsidR="00197A74" w:rsidRDefault="00197A74" w:rsidP="00197A74">
      <w:pPr>
        <w:pStyle w:val="af7"/>
      </w:pPr>
      <w:r>
        <w:t xml:space="preserve">    this.selectionEvent.emit(selectedText ?? null);</w:t>
      </w:r>
    </w:p>
    <w:p w14:paraId="06D829A0" w14:textId="77777777" w:rsidR="00197A74" w:rsidRDefault="00197A74" w:rsidP="00197A74">
      <w:pPr>
        <w:pStyle w:val="af7"/>
      </w:pPr>
      <w:r>
        <w:t xml:space="preserve">    if (!selection || !selectedText || selection.rangeCount === 0) {</w:t>
      </w:r>
    </w:p>
    <w:p w14:paraId="2DC196A6" w14:textId="77777777" w:rsidR="00197A74" w:rsidRDefault="00197A74" w:rsidP="00197A74">
      <w:pPr>
        <w:pStyle w:val="af7"/>
      </w:pPr>
      <w:r>
        <w:t xml:space="preserve">      return;</w:t>
      </w:r>
    </w:p>
    <w:p w14:paraId="76BD28A1" w14:textId="77777777" w:rsidR="00197A74" w:rsidRDefault="00197A74" w:rsidP="00197A74">
      <w:pPr>
        <w:pStyle w:val="af7"/>
      </w:pPr>
      <w:r>
        <w:t xml:space="preserve">    }</w:t>
      </w:r>
    </w:p>
    <w:p w14:paraId="51CCAFE2" w14:textId="77777777" w:rsidR="00197A74" w:rsidRDefault="00197A74" w:rsidP="00197A74">
      <w:pPr>
        <w:pStyle w:val="af7"/>
      </w:pPr>
      <w:r>
        <w:t xml:space="preserve">    if (!contextMenuTrigger.menuPosition) {</w:t>
      </w:r>
    </w:p>
    <w:p w14:paraId="348453A2" w14:textId="77777777" w:rsidR="00197A74" w:rsidRDefault="00197A74" w:rsidP="00197A74">
      <w:pPr>
        <w:pStyle w:val="af7"/>
      </w:pPr>
      <w:r>
        <w:t xml:space="preserve">      contextMenuTrigger.menuPosition = [];</w:t>
      </w:r>
    </w:p>
    <w:p w14:paraId="53894238" w14:textId="77777777" w:rsidR="00197A74" w:rsidRDefault="00197A74" w:rsidP="00197A74">
      <w:pPr>
        <w:pStyle w:val="af7"/>
      </w:pPr>
      <w:r>
        <w:t xml:space="preserve">    }</w:t>
      </w:r>
    </w:p>
    <w:p w14:paraId="53BE4C6A" w14:textId="77777777" w:rsidR="00197A74" w:rsidRDefault="00197A74" w:rsidP="00197A74">
      <w:pPr>
        <w:pStyle w:val="af7"/>
      </w:pPr>
      <w:r>
        <w:t xml:space="preserve">    contextMenuTrigger.menuPosition.splice(</w:t>
      </w:r>
    </w:p>
    <w:p w14:paraId="468651D4" w14:textId="77777777" w:rsidR="00197A74" w:rsidRDefault="00197A74" w:rsidP="00197A74">
      <w:pPr>
        <w:pStyle w:val="af7"/>
      </w:pPr>
      <w:r>
        <w:t xml:space="preserve">      0,</w:t>
      </w:r>
    </w:p>
    <w:p w14:paraId="29FE0B42" w14:textId="77777777" w:rsidR="00197A74" w:rsidRDefault="00197A74" w:rsidP="00197A74">
      <w:pPr>
        <w:pStyle w:val="af7"/>
      </w:pPr>
      <w:r>
        <w:t xml:space="preserve">      contextMenuTrigger.menuPosition.length,</w:t>
      </w:r>
    </w:p>
    <w:p w14:paraId="1202A345" w14:textId="77777777" w:rsidR="00197A74" w:rsidRDefault="00197A74" w:rsidP="00197A74">
      <w:pPr>
        <w:pStyle w:val="af7"/>
      </w:pPr>
      <w:r>
        <w:t xml:space="preserve">    );</w:t>
      </w:r>
    </w:p>
    <w:p w14:paraId="0A3E3BB4" w14:textId="77777777" w:rsidR="00197A74" w:rsidRDefault="00197A74" w:rsidP="00197A74">
      <w:pPr>
        <w:pStyle w:val="af7"/>
      </w:pPr>
      <w:r>
        <w:t xml:space="preserve">    contextMenuTrigger.menuPosition.push(</w:t>
      </w:r>
    </w:p>
    <w:p w14:paraId="10850D42" w14:textId="77777777" w:rsidR="00197A74" w:rsidRDefault="00197A74" w:rsidP="00197A74">
      <w:pPr>
        <w:pStyle w:val="af7"/>
      </w:pPr>
      <w:r>
        <w:t xml:space="preserve">      {</w:t>
      </w:r>
    </w:p>
    <w:p w14:paraId="5B5A5E8A" w14:textId="77777777" w:rsidR="00197A74" w:rsidRDefault="00197A74" w:rsidP="00197A74">
      <w:pPr>
        <w:pStyle w:val="af7"/>
      </w:pPr>
      <w:r>
        <w:t xml:space="preserve">        originX: 'center',</w:t>
      </w:r>
    </w:p>
    <w:p w14:paraId="34E9AB80" w14:textId="77777777" w:rsidR="00197A74" w:rsidRDefault="00197A74" w:rsidP="00197A74">
      <w:pPr>
        <w:pStyle w:val="af7"/>
      </w:pPr>
      <w:r>
        <w:t xml:space="preserve">        originY: 'top',</w:t>
      </w:r>
    </w:p>
    <w:p w14:paraId="03651F67" w14:textId="77777777" w:rsidR="00197A74" w:rsidRDefault="00197A74" w:rsidP="00197A74">
      <w:pPr>
        <w:pStyle w:val="af7"/>
      </w:pPr>
      <w:r>
        <w:t xml:space="preserve">        overlayX: 'center',</w:t>
      </w:r>
    </w:p>
    <w:p w14:paraId="597253FC" w14:textId="77777777" w:rsidR="00197A74" w:rsidRDefault="00197A74" w:rsidP="00197A74">
      <w:pPr>
        <w:pStyle w:val="af7"/>
      </w:pPr>
      <w:r>
        <w:t xml:space="preserve">        overlayY: 'top',</w:t>
      </w:r>
    </w:p>
    <w:p w14:paraId="120CD2C6" w14:textId="77777777" w:rsidR="00197A74" w:rsidRDefault="00197A74" w:rsidP="00197A74">
      <w:pPr>
        <w:pStyle w:val="af7"/>
      </w:pPr>
      <w:r>
        <w:t xml:space="preserve">        offsetX: e.clientX,</w:t>
      </w:r>
    </w:p>
    <w:p w14:paraId="10FEC2CF" w14:textId="77777777" w:rsidR="00197A74" w:rsidRDefault="00197A74" w:rsidP="00197A74">
      <w:pPr>
        <w:pStyle w:val="af7"/>
      </w:pPr>
      <w:r>
        <w:lastRenderedPageBreak/>
        <w:t xml:space="preserve">        offsetY: e.clientY,</w:t>
      </w:r>
    </w:p>
    <w:p w14:paraId="1884409D" w14:textId="77777777" w:rsidR="00197A74" w:rsidRDefault="00197A74" w:rsidP="00197A74">
      <w:pPr>
        <w:pStyle w:val="af7"/>
      </w:pPr>
      <w:r>
        <w:t xml:space="preserve">      },</w:t>
      </w:r>
    </w:p>
    <w:p w14:paraId="24AF9078" w14:textId="77777777" w:rsidR="00197A74" w:rsidRDefault="00197A74" w:rsidP="00197A74">
      <w:pPr>
        <w:pStyle w:val="af7"/>
      </w:pPr>
      <w:r>
        <w:t xml:space="preserve">      {</w:t>
      </w:r>
    </w:p>
    <w:p w14:paraId="7E45FF5E" w14:textId="77777777" w:rsidR="00197A74" w:rsidRDefault="00197A74" w:rsidP="00197A74">
      <w:pPr>
        <w:pStyle w:val="af7"/>
      </w:pPr>
      <w:r>
        <w:t xml:space="preserve">        originX: 'start',</w:t>
      </w:r>
    </w:p>
    <w:p w14:paraId="5E62A6B1" w14:textId="77777777" w:rsidR="00197A74" w:rsidRDefault="00197A74" w:rsidP="00197A74">
      <w:pPr>
        <w:pStyle w:val="af7"/>
      </w:pPr>
      <w:r>
        <w:t xml:space="preserve">        originY: 'top',</w:t>
      </w:r>
    </w:p>
    <w:p w14:paraId="09A1C3B9" w14:textId="77777777" w:rsidR="00197A74" w:rsidRDefault="00197A74" w:rsidP="00197A74">
      <w:pPr>
        <w:pStyle w:val="af7"/>
      </w:pPr>
      <w:r>
        <w:t xml:space="preserve">        overlayX: 'center',</w:t>
      </w:r>
    </w:p>
    <w:p w14:paraId="1DDE4782" w14:textId="77777777" w:rsidR="00197A74" w:rsidRDefault="00197A74" w:rsidP="00197A74">
      <w:pPr>
        <w:pStyle w:val="af7"/>
      </w:pPr>
      <w:r>
        <w:t xml:space="preserve">        overlayY: 'bottom',</w:t>
      </w:r>
    </w:p>
    <w:p w14:paraId="7369FBA6" w14:textId="77777777" w:rsidR="00197A74" w:rsidRDefault="00197A74" w:rsidP="00197A74">
      <w:pPr>
        <w:pStyle w:val="af7"/>
      </w:pPr>
      <w:r>
        <w:t xml:space="preserve">        offsetX: e.clientX,</w:t>
      </w:r>
    </w:p>
    <w:p w14:paraId="43E7FCB3" w14:textId="77777777" w:rsidR="00197A74" w:rsidRDefault="00197A74" w:rsidP="00197A74">
      <w:pPr>
        <w:pStyle w:val="af7"/>
      </w:pPr>
      <w:r>
        <w:t xml:space="preserve">        offsetY: e.clientY,</w:t>
      </w:r>
    </w:p>
    <w:p w14:paraId="35D6405C" w14:textId="77777777" w:rsidR="00197A74" w:rsidRDefault="00197A74" w:rsidP="00197A74">
      <w:pPr>
        <w:pStyle w:val="af7"/>
      </w:pPr>
      <w:r>
        <w:t xml:space="preserve">      },</w:t>
      </w:r>
    </w:p>
    <w:p w14:paraId="776FE162" w14:textId="77777777" w:rsidR="00197A74" w:rsidRDefault="00197A74" w:rsidP="00197A74">
      <w:pPr>
        <w:pStyle w:val="af7"/>
      </w:pPr>
      <w:r>
        <w:t xml:space="preserve">    );</w:t>
      </w:r>
    </w:p>
    <w:p w14:paraId="1A26763F" w14:textId="77777777" w:rsidR="00197A74" w:rsidRDefault="00197A74" w:rsidP="00197A74">
      <w:pPr>
        <w:pStyle w:val="af7"/>
      </w:pPr>
    </w:p>
    <w:p w14:paraId="50931C49" w14:textId="77777777" w:rsidR="00197A74" w:rsidRDefault="00197A74" w:rsidP="00197A74">
      <w:pPr>
        <w:pStyle w:val="af7"/>
      </w:pPr>
      <w:r>
        <w:t xml:space="preserve">    this._selectedText = this._processText(selectedText);</w:t>
      </w:r>
    </w:p>
    <w:p w14:paraId="36B10EB6" w14:textId="77777777" w:rsidR="00197A74" w:rsidRDefault="00197A74" w:rsidP="00197A74">
      <w:pPr>
        <w:pStyle w:val="af7"/>
      </w:pPr>
      <w:r>
        <w:t xml:space="preserve">    contextMenuTrigger.open();</w:t>
      </w:r>
    </w:p>
    <w:p w14:paraId="418E2F10" w14:textId="77777777" w:rsidR="00197A74" w:rsidRDefault="00197A74" w:rsidP="00197A74">
      <w:pPr>
        <w:pStyle w:val="af7"/>
      </w:pPr>
      <w:r>
        <w:t xml:space="preserve">  }</w:t>
      </w:r>
    </w:p>
    <w:p w14:paraId="06B05594" w14:textId="77777777" w:rsidR="00197A74" w:rsidRDefault="00197A74" w:rsidP="00197A74">
      <w:pPr>
        <w:pStyle w:val="af7"/>
      </w:pPr>
    </w:p>
    <w:p w14:paraId="35CFBD4C" w14:textId="77777777" w:rsidR="00197A74" w:rsidRDefault="00197A74" w:rsidP="00197A74">
      <w:pPr>
        <w:pStyle w:val="af7"/>
      </w:pPr>
      <w:r>
        <w:t xml:space="preserve">  @HostListener('scroll', ['$event'])</w:t>
      </w:r>
    </w:p>
    <w:p w14:paraId="7D9DDEBA" w14:textId="77777777" w:rsidR="00197A74" w:rsidRDefault="00197A74" w:rsidP="00197A74">
      <w:pPr>
        <w:pStyle w:val="af7"/>
      </w:pPr>
      <w:r>
        <w:t xml:space="preserve">  @HostListener('wheel', ['$event'])</w:t>
      </w:r>
    </w:p>
    <w:p w14:paraId="2C7688C5" w14:textId="77777777" w:rsidR="00197A74" w:rsidRDefault="00197A74" w:rsidP="00197A74">
      <w:pPr>
        <w:pStyle w:val="af7"/>
      </w:pPr>
      <w:r>
        <w:t xml:space="preserve">  public closeContextMenu(): void {</w:t>
      </w:r>
    </w:p>
    <w:p w14:paraId="5A69C981" w14:textId="77777777" w:rsidR="00197A74" w:rsidRDefault="00197A74" w:rsidP="00197A74">
      <w:pPr>
        <w:pStyle w:val="af7"/>
      </w:pPr>
      <w:r>
        <w:t xml:space="preserve">    if (this.contextMenuTrigger()?.isOpen()) {</w:t>
      </w:r>
    </w:p>
    <w:p w14:paraId="27642ED5" w14:textId="77777777" w:rsidR="00197A74" w:rsidRDefault="00197A74" w:rsidP="00197A74">
      <w:pPr>
        <w:pStyle w:val="af7"/>
      </w:pPr>
      <w:r>
        <w:t xml:space="preserve">      this.contextMenuTrigger()?.close();</w:t>
      </w:r>
    </w:p>
    <w:p w14:paraId="49657A78" w14:textId="77777777" w:rsidR="00197A74" w:rsidRDefault="00197A74" w:rsidP="00197A74">
      <w:pPr>
        <w:pStyle w:val="af7"/>
      </w:pPr>
      <w:r>
        <w:t xml:space="preserve">    }</w:t>
      </w:r>
    </w:p>
    <w:p w14:paraId="5518264F" w14:textId="77777777" w:rsidR="00197A74" w:rsidRDefault="00197A74" w:rsidP="00197A74">
      <w:pPr>
        <w:pStyle w:val="af7"/>
      </w:pPr>
      <w:r>
        <w:t xml:space="preserve">  }</w:t>
      </w:r>
    </w:p>
    <w:p w14:paraId="1A8280F0" w14:textId="77777777" w:rsidR="00197A74" w:rsidRDefault="00197A74" w:rsidP="00197A74">
      <w:pPr>
        <w:pStyle w:val="af7"/>
      </w:pPr>
    </w:p>
    <w:p w14:paraId="1B9941AB" w14:textId="77777777" w:rsidR="00197A74" w:rsidRDefault="00197A74" w:rsidP="00197A74">
      <w:pPr>
        <w:pStyle w:val="af7"/>
      </w:pPr>
      <w:r>
        <w:t xml:space="preserve">  public willBeOffscreenByHeight(e: MouseEvent): boolean {</w:t>
      </w:r>
    </w:p>
    <w:p w14:paraId="617905BA" w14:textId="77777777" w:rsidR="00197A74" w:rsidRDefault="00197A74" w:rsidP="00197A74">
      <w:pPr>
        <w:pStyle w:val="af7"/>
      </w:pPr>
      <w:r>
        <w:t xml:space="preserve">    return e.clientY + this.WORD_DEFINITION_POPUP_HEIGHT_PX &gt; window.innerHeight;</w:t>
      </w:r>
    </w:p>
    <w:p w14:paraId="7ADD8AC8" w14:textId="77777777" w:rsidR="00197A74" w:rsidRDefault="00197A74" w:rsidP="00197A74">
      <w:pPr>
        <w:pStyle w:val="af7"/>
      </w:pPr>
      <w:r>
        <w:t xml:space="preserve">  }</w:t>
      </w:r>
    </w:p>
    <w:p w14:paraId="20220F2C" w14:textId="77777777" w:rsidR="00197A74" w:rsidRDefault="00197A74" w:rsidP="00197A74">
      <w:pPr>
        <w:pStyle w:val="af7"/>
      </w:pPr>
    </w:p>
    <w:p w14:paraId="55ACCFD8" w14:textId="77777777" w:rsidR="00197A74" w:rsidRDefault="00197A74" w:rsidP="00197A74">
      <w:pPr>
        <w:pStyle w:val="af7"/>
      </w:pPr>
      <w:r>
        <w:t xml:space="preserve">  public emitTranslationBtnClickEvent(): void {</w:t>
      </w:r>
    </w:p>
    <w:p w14:paraId="61AE6889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7AED2C27" w14:textId="77777777" w:rsidR="00197A74" w:rsidRDefault="00197A74" w:rsidP="00197A74">
      <w:pPr>
        <w:pStyle w:val="af7"/>
      </w:pPr>
      <w:r>
        <w:t xml:space="preserve">    this.translationBtnClickEvent.emit(this._selectedText);</w:t>
      </w:r>
    </w:p>
    <w:p w14:paraId="77C3D2F2" w14:textId="77777777" w:rsidR="00197A74" w:rsidRDefault="00197A74" w:rsidP="00197A74">
      <w:pPr>
        <w:pStyle w:val="af7"/>
      </w:pPr>
      <w:r>
        <w:t xml:space="preserve">    this.contextMenuTrigger()?.close();</w:t>
      </w:r>
    </w:p>
    <w:p w14:paraId="2E8074A4" w14:textId="77777777" w:rsidR="00197A74" w:rsidRDefault="00197A74" w:rsidP="00197A74">
      <w:pPr>
        <w:pStyle w:val="af7"/>
      </w:pPr>
      <w:r>
        <w:t xml:space="preserve">  }</w:t>
      </w:r>
    </w:p>
    <w:p w14:paraId="1107929F" w14:textId="77777777" w:rsidR="00197A74" w:rsidRDefault="00197A74" w:rsidP="00197A74">
      <w:pPr>
        <w:pStyle w:val="af7"/>
      </w:pPr>
    </w:p>
    <w:p w14:paraId="6A908579" w14:textId="77777777" w:rsidR="00197A74" w:rsidRDefault="00197A74" w:rsidP="00197A74">
      <w:pPr>
        <w:pStyle w:val="af7"/>
      </w:pPr>
      <w:r>
        <w:t xml:space="preserve">  public emitTextCopyEvent(): void {</w:t>
      </w:r>
    </w:p>
    <w:p w14:paraId="455D5723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28E4ADF0" w14:textId="77777777" w:rsidR="00197A74" w:rsidRDefault="00197A74" w:rsidP="00197A74">
      <w:pPr>
        <w:pStyle w:val="af7"/>
      </w:pPr>
      <w:r>
        <w:t xml:space="preserve">    this.textCopyEvent.emit(this._selectedText);</w:t>
      </w:r>
    </w:p>
    <w:p w14:paraId="67F189F5" w14:textId="77777777" w:rsidR="00197A74" w:rsidRDefault="00197A74" w:rsidP="00197A74">
      <w:pPr>
        <w:pStyle w:val="af7"/>
      </w:pPr>
      <w:r>
        <w:t xml:space="preserve">    this.contextMenuTrigger()?.close();</w:t>
      </w:r>
    </w:p>
    <w:p w14:paraId="38465791" w14:textId="77777777" w:rsidR="00197A74" w:rsidRDefault="00197A74" w:rsidP="00197A74">
      <w:pPr>
        <w:pStyle w:val="af7"/>
      </w:pPr>
      <w:r>
        <w:t xml:space="preserve">  }</w:t>
      </w:r>
    </w:p>
    <w:p w14:paraId="7D9A2E2A" w14:textId="77777777" w:rsidR="00197A74" w:rsidRDefault="00197A74" w:rsidP="00197A74">
      <w:pPr>
        <w:pStyle w:val="af7"/>
      </w:pPr>
    </w:p>
    <w:p w14:paraId="1EE9EEF5" w14:textId="77777777" w:rsidR="00197A74" w:rsidRDefault="00197A74" w:rsidP="00197A74">
      <w:pPr>
        <w:pStyle w:val="af7"/>
      </w:pPr>
      <w:r>
        <w:t xml:space="preserve">  public emitTextSumBtnClickEvent(): void {</w:t>
      </w:r>
    </w:p>
    <w:p w14:paraId="0F80DD7C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5DBDA587" w14:textId="77777777" w:rsidR="00197A74" w:rsidRDefault="00197A74" w:rsidP="00197A74">
      <w:pPr>
        <w:pStyle w:val="af7"/>
      </w:pPr>
      <w:r>
        <w:t xml:space="preserve">    this.textSumBtnClickEvent.emit(this._selectedText);</w:t>
      </w:r>
    </w:p>
    <w:p w14:paraId="4F8410D2" w14:textId="77777777" w:rsidR="00197A74" w:rsidRDefault="00197A74" w:rsidP="00197A74">
      <w:pPr>
        <w:pStyle w:val="af7"/>
      </w:pPr>
      <w:r>
        <w:t xml:space="preserve">  }</w:t>
      </w:r>
    </w:p>
    <w:p w14:paraId="18862DE5" w14:textId="77777777" w:rsidR="00197A74" w:rsidRDefault="00197A74" w:rsidP="00197A74">
      <w:pPr>
        <w:pStyle w:val="af7"/>
      </w:pPr>
    </w:p>
    <w:p w14:paraId="6E9B695A" w14:textId="77777777" w:rsidR="00197A74" w:rsidRDefault="00197A74" w:rsidP="00197A74">
      <w:pPr>
        <w:pStyle w:val="af7"/>
      </w:pPr>
      <w:r>
        <w:t xml:space="preserve">  public emitDefinitionBtnClickEvent(): void {</w:t>
      </w:r>
    </w:p>
    <w:p w14:paraId="5B25A69E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4E75DE3A" w14:textId="77777777" w:rsidR="00197A74" w:rsidRDefault="00197A74" w:rsidP="00197A74">
      <w:pPr>
        <w:pStyle w:val="af7"/>
      </w:pPr>
      <w:r>
        <w:t xml:space="preserve">    this.definitionBtnClickEvent.emit(this._selectedText);</w:t>
      </w:r>
    </w:p>
    <w:p w14:paraId="1ADB4751" w14:textId="77777777" w:rsidR="00197A74" w:rsidRDefault="00197A74" w:rsidP="00197A74">
      <w:pPr>
        <w:pStyle w:val="af7"/>
      </w:pPr>
      <w:r>
        <w:t xml:space="preserve">  }</w:t>
      </w:r>
    </w:p>
    <w:p w14:paraId="694BA5A5" w14:textId="77777777" w:rsidR="00197A74" w:rsidRDefault="00197A74" w:rsidP="00197A74">
      <w:pPr>
        <w:pStyle w:val="af7"/>
      </w:pPr>
    </w:p>
    <w:p w14:paraId="161EA620" w14:textId="77777777" w:rsidR="00197A74" w:rsidRDefault="00197A74" w:rsidP="00197A74">
      <w:pPr>
        <w:pStyle w:val="af7"/>
      </w:pPr>
      <w:r>
        <w:t xml:space="preserve">  public emitWordAddBtnClickEvent(): void {</w:t>
      </w:r>
    </w:p>
    <w:p w14:paraId="30D7E4C8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65708740" w14:textId="77777777" w:rsidR="00197A74" w:rsidRDefault="00197A74" w:rsidP="00197A74">
      <w:pPr>
        <w:pStyle w:val="af7"/>
      </w:pPr>
      <w:r>
        <w:t xml:space="preserve">    this.definitionAddBtnClickEvent.emit(this.wordDefinitionEntries());</w:t>
      </w:r>
    </w:p>
    <w:p w14:paraId="29017DBD" w14:textId="77777777" w:rsidR="00197A74" w:rsidRDefault="00197A74" w:rsidP="00197A74">
      <w:pPr>
        <w:pStyle w:val="af7"/>
      </w:pPr>
      <w:r>
        <w:t xml:space="preserve">    this.contextMenuTrigger()?.close();</w:t>
      </w:r>
    </w:p>
    <w:p w14:paraId="39418D2F" w14:textId="77777777" w:rsidR="00197A74" w:rsidRDefault="00197A74" w:rsidP="00197A74">
      <w:pPr>
        <w:pStyle w:val="af7"/>
      </w:pPr>
      <w:r>
        <w:t xml:space="preserve">  }</w:t>
      </w:r>
    </w:p>
    <w:p w14:paraId="22D20F87" w14:textId="77777777" w:rsidR="00197A74" w:rsidRDefault="00197A74" w:rsidP="00197A74">
      <w:pPr>
        <w:pStyle w:val="af7"/>
      </w:pPr>
    </w:p>
    <w:p w14:paraId="6FAA8482" w14:textId="77777777" w:rsidR="00197A74" w:rsidRDefault="00197A74" w:rsidP="00197A74">
      <w:pPr>
        <w:pStyle w:val="af7"/>
      </w:pPr>
      <w:r>
        <w:t xml:space="preserve">  private _processText(value: string): string {</w:t>
      </w:r>
    </w:p>
    <w:p w14:paraId="7BAA6097" w14:textId="77777777" w:rsidR="00197A74" w:rsidRDefault="00197A74" w:rsidP="00197A74">
      <w:pPr>
        <w:pStyle w:val="af7"/>
      </w:pPr>
      <w:r>
        <w:t xml:space="preserve">    return value.trim()</w:t>
      </w:r>
    </w:p>
    <w:p w14:paraId="52487A50" w14:textId="6C9D302A" w:rsidR="00197A74" w:rsidRDefault="00197A74" w:rsidP="00197A74">
      <w:pPr>
        <w:pStyle w:val="af7"/>
      </w:pPr>
      <w:r>
        <w:t xml:space="preserve">  }</w:t>
      </w:r>
    </w:p>
    <w:p w14:paraId="115990EB" w14:textId="77777777" w:rsidR="00197A74" w:rsidRDefault="00197A74" w:rsidP="00197A74">
      <w:pPr>
        <w:pStyle w:val="af7"/>
      </w:pPr>
    </w:p>
    <w:p w14:paraId="7009A79D" w14:textId="3D70147E" w:rsidR="00197A74" w:rsidRDefault="00197A74" w:rsidP="00197A74">
      <w:pPr>
        <w:pStyle w:val="af7"/>
      </w:pPr>
      <w:r>
        <w:t>}</w:t>
      </w:r>
    </w:p>
    <w:p w14:paraId="418939D6" w14:textId="77777777" w:rsidR="00197A74" w:rsidRDefault="00197A74" w:rsidP="00AA3514">
      <w:pPr>
        <w:pStyle w:val="affc"/>
      </w:pPr>
      <w:r>
        <w:t>Файл constants.ts:</w:t>
      </w:r>
    </w:p>
    <w:p w14:paraId="487C9A5D" w14:textId="77777777" w:rsidR="00197A74" w:rsidRDefault="00197A74" w:rsidP="00197A74">
      <w:pPr>
        <w:pStyle w:val="af7"/>
      </w:pPr>
      <w:r>
        <w:t>export const CONSTANTS = {</w:t>
      </w:r>
    </w:p>
    <w:p w14:paraId="6F3AB088" w14:textId="77777777" w:rsidR="00197A74" w:rsidRDefault="00197A74" w:rsidP="00197A74">
      <w:pPr>
        <w:pStyle w:val="af7"/>
      </w:pPr>
      <w:r>
        <w:t xml:space="preserve">  SIZE: {</w:t>
      </w:r>
    </w:p>
    <w:p w14:paraId="39934DF0" w14:textId="77777777" w:rsidR="00197A74" w:rsidRDefault="00197A74" w:rsidP="00197A74">
      <w:pPr>
        <w:pStyle w:val="af7"/>
      </w:pPr>
      <w:r>
        <w:t xml:space="preserve">    DIALOG_MIN_WIDTH: '80vw',</w:t>
      </w:r>
    </w:p>
    <w:p w14:paraId="6321C5D4" w14:textId="77777777" w:rsidR="00197A74" w:rsidRDefault="00197A74" w:rsidP="00197A74">
      <w:pPr>
        <w:pStyle w:val="af7"/>
      </w:pPr>
      <w:r>
        <w:t xml:space="preserve">    TRANSLATION_DIALOG_MIN_WIDTH: '80vw',</w:t>
      </w:r>
    </w:p>
    <w:p w14:paraId="21AF4776" w14:textId="77777777" w:rsidR="00197A74" w:rsidRDefault="00197A74" w:rsidP="00197A74">
      <w:pPr>
        <w:pStyle w:val="af7"/>
      </w:pPr>
      <w:r>
        <w:t xml:space="preserve">    TRANSLATION_DIALOG_MIN_HEIGHT: '60vh',</w:t>
      </w:r>
    </w:p>
    <w:p w14:paraId="5C552D7E" w14:textId="77777777" w:rsidR="00197A74" w:rsidRDefault="00197A74" w:rsidP="00197A74">
      <w:pPr>
        <w:pStyle w:val="af7"/>
      </w:pPr>
      <w:r>
        <w:t xml:space="preserve">    TEXT_SUM_MAX_SIZE: 5000</w:t>
      </w:r>
    </w:p>
    <w:p w14:paraId="4ABF1A62" w14:textId="77777777" w:rsidR="00197A74" w:rsidRDefault="00197A74" w:rsidP="00197A74">
      <w:pPr>
        <w:pStyle w:val="af7"/>
      </w:pPr>
      <w:r>
        <w:t xml:space="preserve">  },</w:t>
      </w:r>
    </w:p>
    <w:p w14:paraId="2063F2C0" w14:textId="77777777" w:rsidR="00197A74" w:rsidRDefault="00197A74" w:rsidP="00197A74">
      <w:pPr>
        <w:pStyle w:val="af7"/>
      </w:pPr>
      <w:r>
        <w:t xml:space="preserve">  ENDPOINTS: {</w:t>
      </w:r>
    </w:p>
    <w:p w14:paraId="35647EBA" w14:textId="77777777" w:rsidR="00197A74" w:rsidRDefault="00197A74" w:rsidP="00197A74">
      <w:pPr>
        <w:pStyle w:val="af7"/>
      </w:pPr>
      <w:r>
        <w:t xml:space="preserve">    EXPLORER: 'all-books',</w:t>
      </w:r>
    </w:p>
    <w:p w14:paraId="6B5E6A47" w14:textId="77777777" w:rsidR="00197A74" w:rsidRDefault="00197A74" w:rsidP="00197A74">
      <w:pPr>
        <w:pStyle w:val="af7"/>
      </w:pPr>
      <w:r>
        <w:t xml:space="preserve">    AUTH: {</w:t>
      </w:r>
    </w:p>
    <w:p w14:paraId="2020154A" w14:textId="77777777" w:rsidR="00197A74" w:rsidRDefault="00197A74" w:rsidP="00197A74">
      <w:pPr>
        <w:pStyle w:val="af7"/>
      </w:pPr>
      <w:r>
        <w:t xml:space="preserve">      PATH: 'auth',</w:t>
      </w:r>
    </w:p>
    <w:p w14:paraId="09DD7627" w14:textId="77777777" w:rsidR="00197A74" w:rsidRDefault="00197A74" w:rsidP="00197A74">
      <w:pPr>
        <w:pStyle w:val="af7"/>
      </w:pPr>
      <w:r>
        <w:t xml:space="preserve">      SIGN_IN: 'sign-in',</w:t>
      </w:r>
    </w:p>
    <w:p w14:paraId="100A6779" w14:textId="77777777" w:rsidR="00197A74" w:rsidRDefault="00197A74" w:rsidP="00197A74">
      <w:pPr>
        <w:pStyle w:val="af7"/>
      </w:pPr>
      <w:r>
        <w:t xml:space="preserve">    },</w:t>
      </w:r>
    </w:p>
    <w:p w14:paraId="7A30545C" w14:textId="77777777" w:rsidR="00197A74" w:rsidRDefault="00197A74" w:rsidP="00197A74">
      <w:pPr>
        <w:pStyle w:val="af7"/>
      </w:pPr>
      <w:r>
        <w:lastRenderedPageBreak/>
        <w:t xml:space="preserve">    RECENT_BOOKS: '',</w:t>
      </w:r>
    </w:p>
    <w:p w14:paraId="2B215199" w14:textId="77777777" w:rsidR="00197A74" w:rsidRDefault="00197A74" w:rsidP="00197A74">
      <w:pPr>
        <w:pStyle w:val="af7"/>
      </w:pPr>
      <w:r>
        <w:t xml:space="preserve">    BOOK_COLLECTIONS: 'collections',</w:t>
      </w:r>
    </w:p>
    <w:p w14:paraId="38441DF2" w14:textId="77777777" w:rsidR="00197A74" w:rsidRDefault="00197A74" w:rsidP="00197A74">
      <w:pPr>
        <w:pStyle w:val="af7"/>
      </w:pPr>
      <w:r>
        <w:t xml:space="preserve">    NO_CONNECTION: 'no-connection',</w:t>
      </w:r>
    </w:p>
    <w:p w14:paraId="283D8BB5" w14:textId="77777777" w:rsidR="00197A74" w:rsidRDefault="00197A74" w:rsidP="00197A74">
      <w:pPr>
        <w:pStyle w:val="af7"/>
      </w:pPr>
      <w:r>
        <w:t xml:space="preserve">    VIEWER: 'viewer/:id',</w:t>
      </w:r>
    </w:p>
    <w:p w14:paraId="5C255A78" w14:textId="77777777" w:rsidR="00197A74" w:rsidRDefault="00197A74" w:rsidP="00197A74">
      <w:pPr>
        <w:pStyle w:val="af7"/>
      </w:pPr>
      <w:r>
        <w:t xml:space="preserve">    EDIT_DETAILS: 'edit/:id',</w:t>
      </w:r>
    </w:p>
    <w:p w14:paraId="200CA4E2" w14:textId="77777777" w:rsidR="00197A74" w:rsidRDefault="00197A74" w:rsidP="00197A74">
      <w:pPr>
        <w:pStyle w:val="af7"/>
      </w:pPr>
      <w:r>
        <w:t xml:space="preserve">  },</w:t>
      </w:r>
    </w:p>
    <w:p w14:paraId="201E2C2C" w14:textId="77777777" w:rsidR="00197A74" w:rsidRDefault="00197A74" w:rsidP="00197A74">
      <w:pPr>
        <w:pStyle w:val="af7"/>
      </w:pPr>
      <w:r>
        <w:t xml:space="preserve">  SERVER_URL: {</w:t>
      </w:r>
    </w:p>
    <w:p w14:paraId="4091650F" w14:textId="77777777" w:rsidR="00197A74" w:rsidRDefault="00197A74" w:rsidP="00197A74">
      <w:pPr>
        <w:pStyle w:val="af7"/>
      </w:pPr>
      <w:r>
        <w:t xml:space="preserve">    BOOKS: {</w:t>
      </w:r>
    </w:p>
    <w:p w14:paraId="24DEB875" w14:textId="77777777" w:rsidR="00197A74" w:rsidRDefault="00197A74" w:rsidP="00197A74">
      <w:pPr>
        <w:pStyle w:val="af7"/>
      </w:pPr>
      <w:r>
        <w:t xml:space="preserve">      PATH: 'books',</w:t>
      </w:r>
    </w:p>
    <w:p w14:paraId="0F572956" w14:textId="77777777" w:rsidR="00197A74" w:rsidRDefault="00197A74" w:rsidP="00197A74">
      <w:pPr>
        <w:pStyle w:val="af7"/>
      </w:pPr>
      <w:r>
        <w:t xml:space="preserve">    },</w:t>
      </w:r>
    </w:p>
    <w:p w14:paraId="1DD99100" w14:textId="77777777" w:rsidR="00197A74" w:rsidRDefault="00197A74" w:rsidP="00197A74">
      <w:pPr>
        <w:pStyle w:val="af7"/>
      </w:pPr>
      <w:r>
        <w:t xml:space="preserve">    AUTH: {</w:t>
      </w:r>
    </w:p>
    <w:p w14:paraId="3E9C6ECA" w14:textId="77777777" w:rsidR="00197A74" w:rsidRDefault="00197A74" w:rsidP="00197A74">
      <w:pPr>
        <w:pStyle w:val="af7"/>
      </w:pPr>
      <w:r>
        <w:t xml:space="preserve">      PATH: 'auth',</w:t>
      </w:r>
    </w:p>
    <w:p w14:paraId="1253014B" w14:textId="77777777" w:rsidR="00197A74" w:rsidRDefault="00197A74" w:rsidP="00197A74">
      <w:pPr>
        <w:pStyle w:val="af7"/>
      </w:pPr>
      <w:r>
        <w:t xml:space="preserve">      SIGN_IN: 'sign-in',</w:t>
      </w:r>
    </w:p>
    <w:p w14:paraId="15655FC8" w14:textId="77777777" w:rsidR="00197A74" w:rsidRDefault="00197A74" w:rsidP="00197A74">
      <w:pPr>
        <w:pStyle w:val="af7"/>
      </w:pPr>
      <w:r>
        <w:t xml:space="preserve">      SIGN_OUT: 'sign-out',</w:t>
      </w:r>
    </w:p>
    <w:p w14:paraId="6D1844B5" w14:textId="77777777" w:rsidR="00197A74" w:rsidRDefault="00197A74" w:rsidP="00197A74">
      <w:pPr>
        <w:pStyle w:val="af7"/>
      </w:pPr>
      <w:r>
        <w:t xml:space="preserve">      REFRESH_TOKEN: 'refresh-token',</w:t>
      </w:r>
    </w:p>
    <w:p w14:paraId="5710D7C7" w14:textId="77777777" w:rsidR="00197A74" w:rsidRDefault="00197A74" w:rsidP="00197A74">
      <w:pPr>
        <w:pStyle w:val="af7"/>
      </w:pPr>
      <w:r>
        <w:t xml:space="preserve">    },</w:t>
      </w:r>
    </w:p>
    <w:p w14:paraId="3C32C93B" w14:textId="77777777" w:rsidR="00197A74" w:rsidRDefault="00197A74" w:rsidP="00197A74">
      <w:pPr>
        <w:pStyle w:val="af7"/>
      </w:pPr>
      <w:r>
        <w:t xml:space="preserve">    USERS: {</w:t>
      </w:r>
    </w:p>
    <w:p w14:paraId="035EB168" w14:textId="77777777" w:rsidR="00197A74" w:rsidRDefault="00197A74" w:rsidP="00197A74">
      <w:pPr>
        <w:pStyle w:val="af7"/>
      </w:pPr>
      <w:r>
        <w:t xml:space="preserve">      PATH: 'users',</w:t>
      </w:r>
    </w:p>
    <w:p w14:paraId="62C89582" w14:textId="77777777" w:rsidR="00197A74" w:rsidRDefault="00197A74" w:rsidP="00197A74">
      <w:pPr>
        <w:pStyle w:val="af7"/>
      </w:pPr>
      <w:r>
        <w:t xml:space="preserve">    },</w:t>
      </w:r>
    </w:p>
    <w:p w14:paraId="441C74F1" w14:textId="77777777" w:rsidR="00197A74" w:rsidRDefault="00197A74" w:rsidP="00197A74">
      <w:pPr>
        <w:pStyle w:val="af7"/>
      </w:pPr>
      <w:r>
        <w:t xml:space="preserve">  },</w:t>
      </w:r>
    </w:p>
    <w:p w14:paraId="12BF1DCA" w14:textId="77777777" w:rsidR="00197A74" w:rsidRDefault="00197A74" w:rsidP="00197A74">
      <w:pPr>
        <w:pStyle w:val="af7"/>
      </w:pPr>
      <w:r>
        <w:t xml:space="preserve">  TEXTS: {</w:t>
      </w:r>
    </w:p>
    <w:p w14:paraId="48E698DC" w14:textId="77777777" w:rsidR="00197A74" w:rsidRDefault="00197A74" w:rsidP="00197A74">
      <w:pPr>
        <w:pStyle w:val="af7"/>
      </w:pPr>
      <w:r>
        <w:t xml:space="preserve">    BOOK_DELETE_CONFIRMATION_MESSAGE: 'Вы уверены, что хотите удалить электронную книгу из базы данных?',</w:t>
      </w:r>
    </w:p>
    <w:p w14:paraId="51831EE4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BOOK</w:t>
      </w:r>
      <w:r w:rsidRPr="00197A74">
        <w:rPr>
          <w:lang w:val="ru-RU"/>
        </w:rPr>
        <w:t>_</w:t>
      </w:r>
      <w:r>
        <w:t>COLLECTION</w:t>
      </w:r>
      <w:r w:rsidRPr="00197A74">
        <w:rPr>
          <w:lang w:val="ru-RU"/>
        </w:rPr>
        <w:t>_</w:t>
      </w:r>
      <w:r>
        <w:t>DEL</w:t>
      </w:r>
      <w:r w:rsidRPr="00197A74">
        <w:rPr>
          <w:lang w:val="ru-RU"/>
        </w:rPr>
        <w:t>_</w:t>
      </w:r>
      <w:r>
        <w:t>CONFIRM</w:t>
      </w:r>
      <w:r w:rsidRPr="00197A74">
        <w:rPr>
          <w:lang w:val="ru-RU"/>
        </w:rPr>
        <w:t>_</w:t>
      </w:r>
      <w:r>
        <w:t>MESSAGE</w:t>
      </w:r>
      <w:r w:rsidRPr="00197A74">
        <w:rPr>
          <w:lang w:val="ru-RU"/>
        </w:rPr>
        <w:t>: 'Вы уверены, что хотите удалить коллекцию книг?',</w:t>
      </w:r>
    </w:p>
    <w:p w14:paraId="2E44EB0B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</w:t>
      </w:r>
      <w:r>
        <w:t>FORM_REQUIRED_ERROR_MESSAGE: 'Обязателен к заполнению'</w:t>
      </w:r>
    </w:p>
    <w:p w14:paraId="24F9D326" w14:textId="77777777" w:rsidR="00197A74" w:rsidRDefault="00197A74" w:rsidP="00197A74">
      <w:pPr>
        <w:pStyle w:val="af7"/>
      </w:pPr>
      <w:r>
        <w:t xml:space="preserve">  },</w:t>
      </w:r>
    </w:p>
    <w:p w14:paraId="1F261D97" w14:textId="77777777" w:rsidR="00197A74" w:rsidRDefault="00197A74" w:rsidP="00197A74">
      <w:pPr>
        <w:pStyle w:val="af7"/>
      </w:pPr>
      <w:r>
        <w:t xml:space="preserve">  REGEX_PATTERN: {</w:t>
      </w:r>
    </w:p>
    <w:p w14:paraId="1449F9F5" w14:textId="77777777" w:rsidR="00197A74" w:rsidRDefault="00197A74" w:rsidP="00197A74">
      <w:pPr>
        <w:pStyle w:val="af7"/>
      </w:pPr>
      <w:r>
        <w:t xml:space="preserve">    PIN_CODE: '^[0-9]{4,16}$',</w:t>
      </w:r>
    </w:p>
    <w:p w14:paraId="7506E625" w14:textId="77777777" w:rsidR="00197A74" w:rsidRDefault="00197A74" w:rsidP="00197A74">
      <w:pPr>
        <w:pStyle w:val="af7"/>
      </w:pPr>
      <w:r>
        <w:t xml:space="preserve">    DICTIONARY_WORD: `^([\\p{L}-]*)( ?)([\\p{L}-]*)$`</w:t>
      </w:r>
    </w:p>
    <w:p w14:paraId="24B817D9" w14:textId="77777777" w:rsidR="00197A74" w:rsidRDefault="00197A74" w:rsidP="00197A74">
      <w:pPr>
        <w:pStyle w:val="af7"/>
      </w:pPr>
      <w:r>
        <w:t xml:space="preserve">  },</w:t>
      </w:r>
    </w:p>
    <w:p w14:paraId="4577A3CB" w14:textId="77777777" w:rsidR="00197A74" w:rsidRDefault="00197A74" w:rsidP="00197A74">
      <w:pPr>
        <w:pStyle w:val="af7"/>
      </w:pPr>
      <w:r>
        <w:t xml:space="preserve">  TOTAL_TIME_UPDATE_INTERVAL_IN_SEC: 60, // 1 minute</w:t>
      </w:r>
    </w:p>
    <w:p w14:paraId="19D372EC" w14:textId="77777777" w:rsidR="00197A74" w:rsidRDefault="00197A74" w:rsidP="00197A74">
      <w:pPr>
        <w:pStyle w:val="af7"/>
      </w:pPr>
      <w:r>
        <w:t xml:space="preserve">  PAGE_SIZE: 7,</w:t>
      </w:r>
    </w:p>
    <w:p w14:paraId="104AC0C1" w14:textId="3EDB82E5" w:rsidR="00197A74" w:rsidRDefault="00197A74" w:rsidP="00197A74">
      <w:pPr>
        <w:pStyle w:val="af7"/>
      </w:pPr>
      <w:r>
        <w:t>};</w:t>
      </w:r>
    </w:p>
    <w:p w14:paraId="1ED17060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book-collection-edit-dialog.component.html:</w:t>
      </w:r>
    </w:p>
    <w:p w14:paraId="63D0D88E" w14:textId="77777777" w:rsidR="00197A74" w:rsidRDefault="00197A74" w:rsidP="00197A74">
      <w:pPr>
        <w:pStyle w:val="af7"/>
      </w:pPr>
      <w:r>
        <w:t>&lt;h2 mat-dialog-title&gt;{{ dialogTitle() }}&lt;/h2&gt;</w:t>
      </w:r>
    </w:p>
    <w:p w14:paraId="5E10BCF1" w14:textId="77777777" w:rsidR="00197A74" w:rsidRDefault="00197A74" w:rsidP="00197A74">
      <w:pPr>
        <w:pStyle w:val="af7"/>
      </w:pPr>
      <w:r>
        <w:t>&lt;div mat-dialog-content class="book-add-form"&gt;</w:t>
      </w:r>
    </w:p>
    <w:p w14:paraId="432D3EF8" w14:textId="77777777" w:rsidR="00197A74" w:rsidRDefault="00197A74" w:rsidP="00197A74">
      <w:pPr>
        <w:pStyle w:val="af7"/>
      </w:pPr>
      <w:r>
        <w:t xml:space="preserve">  &lt;mat-form-field&gt;</w:t>
      </w:r>
    </w:p>
    <w:p w14:paraId="39D58CA2" w14:textId="77777777" w:rsidR="00197A74" w:rsidRDefault="00197A74" w:rsidP="00197A74">
      <w:pPr>
        <w:pStyle w:val="af7"/>
      </w:pPr>
      <w:r>
        <w:t xml:space="preserve">    &lt;mat-label&gt;Название коллекции&lt;/mat-label&gt;</w:t>
      </w:r>
    </w:p>
    <w:p w14:paraId="5080E2D7" w14:textId="77777777" w:rsidR="00197A74" w:rsidRDefault="00197A74" w:rsidP="00197A74">
      <w:pPr>
        <w:pStyle w:val="af7"/>
      </w:pPr>
      <w:r>
        <w:t xml:space="preserve">    &lt;input matInput type="text" [formControl]="nameFormControl" /&gt;</w:t>
      </w:r>
    </w:p>
    <w:p w14:paraId="7B8B3096" w14:textId="77777777" w:rsidR="00197A74" w:rsidRDefault="00197A74" w:rsidP="00197A74">
      <w:pPr>
        <w:pStyle w:val="af7"/>
      </w:pPr>
      <w:r>
        <w:t xml:space="preserve">    @if (nameFormControl.invalid) {</w:t>
      </w:r>
    </w:p>
    <w:p w14:paraId="25D3EC92" w14:textId="77777777" w:rsidR="00197A74" w:rsidRDefault="00197A74" w:rsidP="00197A74">
      <w:pPr>
        <w:pStyle w:val="af7"/>
      </w:pPr>
      <w:r>
        <w:t xml:space="preserve">      &lt;mat-error&gt;{{ errorMessage }}&lt;/mat-error&gt;</w:t>
      </w:r>
    </w:p>
    <w:p w14:paraId="4E275D1A" w14:textId="77777777" w:rsidR="00197A74" w:rsidRDefault="00197A74" w:rsidP="00197A74">
      <w:pPr>
        <w:pStyle w:val="af7"/>
      </w:pPr>
      <w:r>
        <w:t xml:space="preserve">    }</w:t>
      </w:r>
    </w:p>
    <w:p w14:paraId="572B93E6" w14:textId="77777777" w:rsidR="00197A74" w:rsidRDefault="00197A74" w:rsidP="00197A74">
      <w:pPr>
        <w:pStyle w:val="af7"/>
      </w:pPr>
      <w:r>
        <w:t xml:space="preserve">  &lt;/mat-form-field&gt;</w:t>
      </w:r>
    </w:p>
    <w:p w14:paraId="3DD5B625" w14:textId="77777777" w:rsidR="00197A74" w:rsidRDefault="00197A74" w:rsidP="00197A74">
      <w:pPr>
        <w:pStyle w:val="af7"/>
      </w:pPr>
      <w:r>
        <w:t xml:space="preserve">  &lt;div class="container"&gt;</w:t>
      </w:r>
    </w:p>
    <w:p w14:paraId="4AB9903E" w14:textId="77777777" w:rsidR="00197A74" w:rsidRDefault="00197A74" w:rsidP="00197A74">
      <w:pPr>
        <w:pStyle w:val="af7"/>
      </w:pPr>
      <w:r>
        <w:t xml:space="preserve">    &lt;app-loading-spinner-overlay [loading]="isBooksLoading()"&gt;&lt;/app-loading-spinner-overlay&gt;</w:t>
      </w:r>
    </w:p>
    <w:p w14:paraId="4BDF7C74" w14:textId="77777777" w:rsidR="00197A74" w:rsidRDefault="00197A74" w:rsidP="00197A74">
      <w:pPr>
        <w:pStyle w:val="af7"/>
      </w:pPr>
    </w:p>
    <w:p w14:paraId="57B6577D" w14:textId="77777777" w:rsidR="00197A74" w:rsidRDefault="00197A74" w:rsidP="00197A74">
      <w:pPr>
        <w:pStyle w:val="af7"/>
      </w:pPr>
      <w:r>
        <w:t xml:space="preserve">    &lt;div class="books-table-container"&gt;</w:t>
      </w:r>
    </w:p>
    <w:p w14:paraId="09473F17" w14:textId="77777777" w:rsidR="00197A74" w:rsidRDefault="00197A74" w:rsidP="00197A74">
      <w:pPr>
        <w:pStyle w:val="af7"/>
      </w:pPr>
      <w:r>
        <w:t xml:space="preserve">      &lt;table mat-table [dataSource]="books"&gt;</w:t>
      </w:r>
    </w:p>
    <w:p w14:paraId="0D4BFF52" w14:textId="77777777" w:rsidR="00197A74" w:rsidRDefault="00197A74" w:rsidP="00197A74">
      <w:pPr>
        <w:pStyle w:val="af7"/>
      </w:pPr>
      <w:r>
        <w:t xml:space="preserve">        &lt;ng-container matColumnDef="select"&gt;</w:t>
      </w:r>
    </w:p>
    <w:p w14:paraId="378E957A" w14:textId="77777777" w:rsidR="00197A74" w:rsidRDefault="00197A74" w:rsidP="00197A74">
      <w:pPr>
        <w:pStyle w:val="af7"/>
      </w:pPr>
      <w:r>
        <w:t xml:space="preserve">          &lt;th mat-header-cell *matHeaderCellDef&gt;</w:t>
      </w:r>
    </w:p>
    <w:p w14:paraId="740934FF" w14:textId="77777777" w:rsidR="00197A74" w:rsidRDefault="00197A74" w:rsidP="00197A74">
      <w:pPr>
        <w:pStyle w:val="af7"/>
      </w:pPr>
      <w:r>
        <w:t xml:space="preserve">            &lt;mat-checkbox (change)="$event ? toggleAllRows() : null"</w:t>
      </w:r>
    </w:p>
    <w:p w14:paraId="20430603" w14:textId="77777777" w:rsidR="00197A74" w:rsidRDefault="00197A74" w:rsidP="00197A74">
      <w:pPr>
        <w:pStyle w:val="af7"/>
      </w:pPr>
      <w:r>
        <w:t xml:space="preserve">                          [checked]="selection.hasValue() &amp;&amp; isAllSelected()"</w:t>
      </w:r>
    </w:p>
    <w:p w14:paraId="464A5FCE" w14:textId="77777777" w:rsidR="00197A74" w:rsidRDefault="00197A74" w:rsidP="00197A74">
      <w:pPr>
        <w:pStyle w:val="af7"/>
      </w:pPr>
      <w:r>
        <w:t xml:space="preserve">                          [indeterminate]="selection.hasValue() &amp;&amp; !isAllSelected()"</w:t>
      </w:r>
    </w:p>
    <w:p w14:paraId="2E4A3CF3" w14:textId="77777777" w:rsidR="00197A74" w:rsidRDefault="00197A74" w:rsidP="00197A74">
      <w:pPr>
        <w:pStyle w:val="af7"/>
      </w:pPr>
      <w:r>
        <w:t xml:space="preserve">                          [aria-label]="checkboxLabel(0)"&gt;</w:t>
      </w:r>
    </w:p>
    <w:p w14:paraId="71110B51" w14:textId="77777777" w:rsidR="00197A74" w:rsidRDefault="00197A74" w:rsidP="00197A74">
      <w:pPr>
        <w:pStyle w:val="af7"/>
      </w:pPr>
      <w:r>
        <w:t xml:space="preserve">            &lt;/mat-checkbox&gt;</w:t>
      </w:r>
    </w:p>
    <w:p w14:paraId="35EC28D9" w14:textId="77777777" w:rsidR="00197A74" w:rsidRDefault="00197A74" w:rsidP="00197A74">
      <w:pPr>
        <w:pStyle w:val="af7"/>
      </w:pPr>
      <w:r>
        <w:t xml:space="preserve">          &lt;/th&gt;</w:t>
      </w:r>
    </w:p>
    <w:p w14:paraId="3FE7E194" w14:textId="77777777" w:rsidR="00197A74" w:rsidRDefault="00197A74" w:rsidP="00197A74">
      <w:pPr>
        <w:pStyle w:val="af7"/>
      </w:pPr>
      <w:r>
        <w:t xml:space="preserve">          &lt;td mat-cell *matCellDef="let row; let index = index"&gt;</w:t>
      </w:r>
    </w:p>
    <w:p w14:paraId="3DC5AEF3" w14:textId="77777777" w:rsidR="00197A74" w:rsidRDefault="00197A74" w:rsidP="00197A74">
      <w:pPr>
        <w:pStyle w:val="af7"/>
      </w:pPr>
      <w:r>
        <w:t xml:space="preserve">            &lt;mat-checkbox (click)="$event.stopPropagation()"</w:t>
      </w:r>
    </w:p>
    <w:p w14:paraId="63D5855B" w14:textId="77777777" w:rsidR="00197A74" w:rsidRDefault="00197A74" w:rsidP="00197A74">
      <w:pPr>
        <w:pStyle w:val="af7"/>
      </w:pPr>
      <w:r>
        <w:t xml:space="preserve">                          (change)="$event ? toggleBookItem(row) : null"</w:t>
      </w:r>
    </w:p>
    <w:p w14:paraId="1169CF2D" w14:textId="77777777" w:rsidR="00197A74" w:rsidRDefault="00197A74" w:rsidP="00197A74">
      <w:pPr>
        <w:pStyle w:val="af7"/>
      </w:pPr>
      <w:r>
        <w:t xml:space="preserve">                          [checked]="isBookSelected(row)"</w:t>
      </w:r>
    </w:p>
    <w:p w14:paraId="233DA008" w14:textId="77777777" w:rsidR="00197A74" w:rsidRDefault="00197A74" w:rsidP="00197A74">
      <w:pPr>
        <w:pStyle w:val="af7"/>
      </w:pPr>
      <w:r>
        <w:t xml:space="preserve">                          [aria-label]="checkboxLabel(index, row)"&gt;</w:t>
      </w:r>
    </w:p>
    <w:p w14:paraId="0E310C9B" w14:textId="77777777" w:rsidR="00197A74" w:rsidRDefault="00197A74" w:rsidP="00197A74">
      <w:pPr>
        <w:pStyle w:val="af7"/>
      </w:pPr>
      <w:r>
        <w:t xml:space="preserve">            &lt;/mat-checkbox&gt;</w:t>
      </w:r>
    </w:p>
    <w:p w14:paraId="0ABD448B" w14:textId="77777777" w:rsidR="00197A74" w:rsidRDefault="00197A74" w:rsidP="00197A74">
      <w:pPr>
        <w:pStyle w:val="af7"/>
      </w:pPr>
      <w:r>
        <w:t xml:space="preserve">          &lt;/td&gt;</w:t>
      </w:r>
    </w:p>
    <w:p w14:paraId="19FB3EBF" w14:textId="77777777" w:rsidR="00197A74" w:rsidRDefault="00197A74" w:rsidP="00197A74">
      <w:pPr>
        <w:pStyle w:val="af7"/>
      </w:pPr>
      <w:r>
        <w:t xml:space="preserve">        &lt;/ng-container&gt;</w:t>
      </w:r>
    </w:p>
    <w:p w14:paraId="56A2EC58" w14:textId="77777777" w:rsidR="00197A74" w:rsidRDefault="00197A74" w:rsidP="00197A74">
      <w:pPr>
        <w:pStyle w:val="af7"/>
      </w:pPr>
    </w:p>
    <w:p w14:paraId="4351C655" w14:textId="77777777" w:rsidR="00197A74" w:rsidRDefault="00197A74" w:rsidP="00197A74">
      <w:pPr>
        <w:pStyle w:val="af7"/>
      </w:pPr>
      <w:r>
        <w:t xml:space="preserve">        &lt;ng-container matColumnDef="title"&gt;</w:t>
      </w:r>
    </w:p>
    <w:p w14:paraId="333286F8" w14:textId="77777777" w:rsidR="00197A74" w:rsidRDefault="00197A74" w:rsidP="00197A74">
      <w:pPr>
        <w:pStyle w:val="af7"/>
      </w:pPr>
      <w:r>
        <w:t xml:space="preserve">          &lt;th mat-header-cell [style.width]="'400px'" *matHeaderCellDef&gt;Название книги&lt;/th&gt;</w:t>
      </w:r>
    </w:p>
    <w:p w14:paraId="347094A3" w14:textId="77777777" w:rsidR="00197A74" w:rsidRDefault="00197A74" w:rsidP="00197A74">
      <w:pPr>
        <w:pStyle w:val="af7"/>
      </w:pPr>
      <w:r>
        <w:t xml:space="preserve">          &lt;td mat-cell *matCellDef="let book"&gt; {{ book.documentDetails.title }}&lt;/td&gt;</w:t>
      </w:r>
    </w:p>
    <w:p w14:paraId="5E030210" w14:textId="77777777" w:rsidR="00197A74" w:rsidRDefault="00197A74" w:rsidP="00197A74">
      <w:pPr>
        <w:pStyle w:val="af7"/>
      </w:pPr>
      <w:r>
        <w:t xml:space="preserve">        &lt;/ng-container&gt;</w:t>
      </w:r>
    </w:p>
    <w:p w14:paraId="3472F947" w14:textId="77777777" w:rsidR="00197A74" w:rsidRDefault="00197A74" w:rsidP="00197A74">
      <w:pPr>
        <w:pStyle w:val="af7"/>
      </w:pPr>
    </w:p>
    <w:p w14:paraId="39D1EDFD" w14:textId="77777777" w:rsidR="00197A74" w:rsidRDefault="00197A74" w:rsidP="00197A74">
      <w:pPr>
        <w:pStyle w:val="af7"/>
      </w:pPr>
      <w:r>
        <w:t xml:space="preserve">        &lt;ng-container matColumnDef="authors"&gt;</w:t>
      </w:r>
    </w:p>
    <w:p w14:paraId="45A3CA8B" w14:textId="77777777" w:rsidR="00197A74" w:rsidRDefault="00197A74" w:rsidP="00197A74">
      <w:pPr>
        <w:pStyle w:val="af7"/>
      </w:pPr>
      <w:r>
        <w:t xml:space="preserve">          &lt;th mat-header-cell *matHeaderCellDef&gt;Авторы&lt;/th&gt;</w:t>
      </w:r>
    </w:p>
    <w:p w14:paraId="379E02D9" w14:textId="77777777" w:rsidR="00197A74" w:rsidRDefault="00197A74" w:rsidP="00197A74">
      <w:pPr>
        <w:pStyle w:val="af7"/>
      </w:pPr>
      <w:r>
        <w:t xml:space="preserve">          &lt;td mat-cell *matCellDef="let book"&gt; {{ book.documentDetails.authors }}&lt;/td&gt;</w:t>
      </w:r>
    </w:p>
    <w:p w14:paraId="43E01C31" w14:textId="77777777" w:rsidR="00197A74" w:rsidRDefault="00197A74" w:rsidP="00197A74">
      <w:pPr>
        <w:pStyle w:val="af7"/>
      </w:pPr>
      <w:r>
        <w:t xml:space="preserve">        &lt;/ng-container&gt;</w:t>
      </w:r>
    </w:p>
    <w:p w14:paraId="07A66A15" w14:textId="77777777" w:rsidR="00197A74" w:rsidRDefault="00197A74" w:rsidP="00197A74">
      <w:pPr>
        <w:pStyle w:val="af7"/>
      </w:pPr>
    </w:p>
    <w:p w14:paraId="164058C9" w14:textId="77777777" w:rsidR="00197A74" w:rsidRDefault="00197A74" w:rsidP="00197A74">
      <w:pPr>
        <w:pStyle w:val="af7"/>
      </w:pPr>
      <w:r>
        <w:t xml:space="preserve">        &lt;tr mat-header-row *matHeaderRowDef="displayedColumns; sticky: true"&gt;&lt;/tr&gt;</w:t>
      </w:r>
    </w:p>
    <w:p w14:paraId="3D9AD07D" w14:textId="77777777" w:rsidR="00197A74" w:rsidRDefault="00197A74" w:rsidP="00197A74">
      <w:pPr>
        <w:pStyle w:val="af7"/>
      </w:pPr>
      <w:r>
        <w:lastRenderedPageBreak/>
        <w:t xml:space="preserve">        &lt;tr mat-row *matRowDef="let row; columns: displayedColumns;"&gt;&lt;/tr&gt;</w:t>
      </w:r>
    </w:p>
    <w:p w14:paraId="773D3176" w14:textId="77777777" w:rsidR="00197A74" w:rsidRDefault="00197A74" w:rsidP="00197A74">
      <w:pPr>
        <w:pStyle w:val="af7"/>
      </w:pPr>
      <w:r>
        <w:t xml:space="preserve">      &lt;/table&gt;</w:t>
      </w:r>
    </w:p>
    <w:p w14:paraId="019F64D9" w14:textId="77777777" w:rsidR="00197A74" w:rsidRDefault="00197A74" w:rsidP="00197A74">
      <w:pPr>
        <w:pStyle w:val="af7"/>
      </w:pPr>
      <w:r>
        <w:t xml:space="preserve">    &lt;/div&gt;</w:t>
      </w:r>
    </w:p>
    <w:p w14:paraId="5AEC7860" w14:textId="77777777" w:rsidR="00197A74" w:rsidRDefault="00197A74" w:rsidP="00197A74">
      <w:pPr>
        <w:pStyle w:val="af7"/>
      </w:pPr>
    </w:p>
    <w:p w14:paraId="3CD2E6C6" w14:textId="77777777" w:rsidR="00197A74" w:rsidRDefault="00197A74" w:rsidP="00197A74">
      <w:pPr>
        <w:pStyle w:val="af7"/>
      </w:pPr>
      <w:r>
        <w:t xml:space="preserve">    &lt;mat-paginator [length]="itemCount"</w:t>
      </w:r>
    </w:p>
    <w:p w14:paraId="01EC0E74" w14:textId="77777777" w:rsidR="00197A74" w:rsidRDefault="00197A74" w:rsidP="00197A74">
      <w:pPr>
        <w:pStyle w:val="af7"/>
      </w:pPr>
      <w:r>
        <w:t xml:space="preserve">                   [pageSize]="10"</w:t>
      </w:r>
    </w:p>
    <w:p w14:paraId="57F3276B" w14:textId="77777777" w:rsidR="00197A74" w:rsidRDefault="00197A74" w:rsidP="00197A74">
      <w:pPr>
        <w:pStyle w:val="af7"/>
      </w:pPr>
      <w:r>
        <w:t xml:space="preserve">                   [pageSizeOptions]="pageSizeOptions"</w:t>
      </w:r>
    </w:p>
    <w:p w14:paraId="263C2551" w14:textId="77777777" w:rsidR="00197A74" w:rsidRDefault="00197A74" w:rsidP="00197A74">
      <w:pPr>
        <w:pStyle w:val="af7"/>
      </w:pPr>
      <w:r>
        <w:t xml:space="preserve">                   showFirstLastButtons&gt;</w:t>
      </w:r>
    </w:p>
    <w:p w14:paraId="6C705F0D" w14:textId="77777777" w:rsidR="00197A74" w:rsidRDefault="00197A74" w:rsidP="00197A74">
      <w:pPr>
        <w:pStyle w:val="af7"/>
      </w:pPr>
      <w:r>
        <w:t xml:space="preserve">    &lt;/mat-paginator&gt;</w:t>
      </w:r>
    </w:p>
    <w:p w14:paraId="2DFB72A1" w14:textId="77777777" w:rsidR="00197A74" w:rsidRDefault="00197A74" w:rsidP="00197A74">
      <w:pPr>
        <w:pStyle w:val="af7"/>
      </w:pPr>
      <w:r>
        <w:t xml:space="preserve">  &lt;/div&gt;</w:t>
      </w:r>
    </w:p>
    <w:p w14:paraId="22695C89" w14:textId="77777777" w:rsidR="00197A74" w:rsidRDefault="00197A74" w:rsidP="00197A74">
      <w:pPr>
        <w:pStyle w:val="af7"/>
      </w:pPr>
      <w:r>
        <w:t>&lt;/div&gt;</w:t>
      </w:r>
    </w:p>
    <w:p w14:paraId="3F0FC9A3" w14:textId="77777777" w:rsidR="00197A74" w:rsidRDefault="00197A74" w:rsidP="00197A74">
      <w:pPr>
        <w:pStyle w:val="af7"/>
      </w:pPr>
      <w:r>
        <w:t>&lt;mat-dialog-actions&gt;</w:t>
      </w:r>
    </w:p>
    <w:p w14:paraId="5BB75232" w14:textId="77777777" w:rsidR="00197A74" w:rsidRDefault="00197A74" w:rsidP="00197A74">
      <w:pPr>
        <w:pStyle w:val="af7"/>
      </w:pPr>
      <w:r>
        <w:t xml:space="preserve">  &lt;button mat-flat-button</w:t>
      </w:r>
    </w:p>
    <w:p w14:paraId="22D93C28" w14:textId="77777777" w:rsidR="00197A74" w:rsidRDefault="00197A74" w:rsidP="00197A74">
      <w:pPr>
        <w:pStyle w:val="af7"/>
      </w:pPr>
      <w:r>
        <w:t xml:space="preserve">          color="primary"</w:t>
      </w:r>
    </w:p>
    <w:p w14:paraId="02E584E8" w14:textId="77777777" w:rsidR="00197A74" w:rsidRDefault="00197A74" w:rsidP="00197A74">
      <w:pPr>
        <w:pStyle w:val="af7"/>
      </w:pPr>
      <w:r>
        <w:t xml:space="preserve">          [disabled]="nameFormControl.invalid"</w:t>
      </w:r>
    </w:p>
    <w:p w14:paraId="3A285880" w14:textId="77777777" w:rsidR="00197A74" w:rsidRDefault="00197A74" w:rsidP="00197A74">
      <w:pPr>
        <w:pStyle w:val="af7"/>
      </w:pPr>
      <w:r>
        <w:t xml:space="preserve">          (click)="save()"&gt;</w:t>
      </w:r>
    </w:p>
    <w:p w14:paraId="38D80463" w14:textId="77777777" w:rsidR="00197A74" w:rsidRDefault="00197A74" w:rsidP="00197A74">
      <w:pPr>
        <w:pStyle w:val="af7"/>
      </w:pPr>
      <w:r>
        <w:t xml:space="preserve">    Сохранить</w:t>
      </w:r>
    </w:p>
    <w:p w14:paraId="522D2B4C" w14:textId="77777777" w:rsidR="00197A74" w:rsidRDefault="00197A74" w:rsidP="00197A74">
      <w:pPr>
        <w:pStyle w:val="af7"/>
      </w:pPr>
      <w:r>
        <w:t xml:space="preserve">  &lt;/button&gt;</w:t>
      </w:r>
    </w:p>
    <w:p w14:paraId="29E2DA94" w14:textId="77777777" w:rsidR="00197A74" w:rsidRDefault="00197A74" w:rsidP="00197A74">
      <w:pPr>
        <w:pStyle w:val="af7"/>
      </w:pPr>
      <w:r>
        <w:t xml:space="preserve">  &lt;button mat-flat-button</w:t>
      </w:r>
    </w:p>
    <w:p w14:paraId="7EE81CAE" w14:textId="77777777" w:rsidR="00197A74" w:rsidRDefault="00197A74" w:rsidP="00197A74">
      <w:pPr>
        <w:pStyle w:val="af7"/>
      </w:pPr>
      <w:r>
        <w:t xml:space="preserve">          color="warn"</w:t>
      </w:r>
    </w:p>
    <w:p w14:paraId="29A132E7" w14:textId="77777777" w:rsidR="00197A74" w:rsidRDefault="00197A74" w:rsidP="00197A74">
      <w:pPr>
        <w:pStyle w:val="af7"/>
      </w:pPr>
      <w:r>
        <w:t xml:space="preserve">          (click)="close()"&gt;</w:t>
      </w:r>
    </w:p>
    <w:p w14:paraId="282A8CC7" w14:textId="77777777" w:rsidR="00197A74" w:rsidRDefault="00197A74" w:rsidP="00197A74">
      <w:pPr>
        <w:pStyle w:val="af7"/>
      </w:pPr>
      <w:r>
        <w:t xml:space="preserve">    Закрыть</w:t>
      </w:r>
    </w:p>
    <w:p w14:paraId="0367855D" w14:textId="77777777" w:rsidR="00197A74" w:rsidRDefault="00197A74" w:rsidP="00197A74">
      <w:pPr>
        <w:pStyle w:val="af7"/>
      </w:pPr>
      <w:r>
        <w:t xml:space="preserve">  &lt;/button&gt;</w:t>
      </w:r>
    </w:p>
    <w:p w14:paraId="3573F6CF" w14:textId="77777777" w:rsidR="00197A74" w:rsidRDefault="00197A74" w:rsidP="00197A74">
      <w:pPr>
        <w:pStyle w:val="af7"/>
      </w:pPr>
      <w:r>
        <w:t>&lt;/mat-dialog-actions&gt;</w:t>
      </w:r>
    </w:p>
    <w:p w14:paraId="3CD03B9D" w14:textId="77777777" w:rsidR="00197A74" w:rsidRDefault="00197A74" w:rsidP="00AA3514">
      <w:pPr>
        <w:pStyle w:val="affc"/>
      </w:pPr>
      <w:r>
        <w:t>Файл book-collection-edit-dialog.component.scss:</w:t>
      </w:r>
    </w:p>
    <w:p w14:paraId="1B8BDCC4" w14:textId="77777777" w:rsidR="00197A74" w:rsidRDefault="00197A74" w:rsidP="00197A74">
      <w:pPr>
        <w:pStyle w:val="af7"/>
      </w:pPr>
      <w:r>
        <w:t>.container {</w:t>
      </w:r>
    </w:p>
    <w:p w14:paraId="5FA0FFCD" w14:textId="77777777" w:rsidR="00197A74" w:rsidRDefault="00197A74" w:rsidP="00197A74">
      <w:pPr>
        <w:pStyle w:val="af7"/>
      </w:pPr>
      <w:r>
        <w:t xml:space="preserve">  position: relative;</w:t>
      </w:r>
    </w:p>
    <w:p w14:paraId="3E8248F1" w14:textId="77777777" w:rsidR="00197A74" w:rsidRDefault="00197A74" w:rsidP="00197A74">
      <w:pPr>
        <w:pStyle w:val="af7"/>
      </w:pPr>
      <w:r>
        <w:t>}</w:t>
      </w:r>
    </w:p>
    <w:p w14:paraId="27352DDA" w14:textId="77777777" w:rsidR="00197A74" w:rsidRDefault="00197A74" w:rsidP="00197A74">
      <w:pPr>
        <w:pStyle w:val="af7"/>
      </w:pPr>
    </w:p>
    <w:p w14:paraId="3E2CD80A" w14:textId="77777777" w:rsidR="00197A74" w:rsidRDefault="00197A74" w:rsidP="00197A74">
      <w:pPr>
        <w:pStyle w:val="af7"/>
      </w:pPr>
      <w:r>
        <w:t>.book-add-form {</w:t>
      </w:r>
    </w:p>
    <w:p w14:paraId="5968DB49" w14:textId="77777777" w:rsidR="00197A74" w:rsidRDefault="00197A74" w:rsidP="00197A74">
      <w:pPr>
        <w:pStyle w:val="af7"/>
      </w:pPr>
      <w:r>
        <w:t xml:space="preserve">  display: flex;</w:t>
      </w:r>
    </w:p>
    <w:p w14:paraId="26B16FB0" w14:textId="77777777" w:rsidR="00197A74" w:rsidRDefault="00197A74" w:rsidP="00197A74">
      <w:pPr>
        <w:pStyle w:val="af7"/>
      </w:pPr>
      <w:r>
        <w:t xml:space="preserve">  flex-direction: column;</w:t>
      </w:r>
    </w:p>
    <w:p w14:paraId="0016898F" w14:textId="77777777" w:rsidR="00197A74" w:rsidRDefault="00197A74" w:rsidP="00197A74">
      <w:pPr>
        <w:pStyle w:val="af7"/>
      </w:pPr>
      <w:r>
        <w:t>}</w:t>
      </w:r>
    </w:p>
    <w:p w14:paraId="7BA7E586" w14:textId="77777777" w:rsidR="00197A74" w:rsidRDefault="00197A74" w:rsidP="00197A74">
      <w:pPr>
        <w:pStyle w:val="af7"/>
      </w:pPr>
    </w:p>
    <w:p w14:paraId="731D36D2" w14:textId="77777777" w:rsidR="00197A74" w:rsidRDefault="00197A74" w:rsidP="00197A74">
      <w:pPr>
        <w:pStyle w:val="af7"/>
      </w:pPr>
      <w:r>
        <w:t>.books-table-container {</w:t>
      </w:r>
    </w:p>
    <w:p w14:paraId="42CD088E" w14:textId="77777777" w:rsidR="00197A74" w:rsidRDefault="00197A74" w:rsidP="00197A74">
      <w:pPr>
        <w:pStyle w:val="af7"/>
      </w:pPr>
      <w:r>
        <w:t xml:space="preserve">  max-height: 40vh;</w:t>
      </w:r>
    </w:p>
    <w:p w14:paraId="4ECE0993" w14:textId="77777777" w:rsidR="00197A74" w:rsidRDefault="00197A74" w:rsidP="00197A74">
      <w:pPr>
        <w:pStyle w:val="af7"/>
      </w:pPr>
      <w:r>
        <w:t xml:space="preserve">  overflow: auto;</w:t>
      </w:r>
    </w:p>
    <w:p w14:paraId="51522C03" w14:textId="77777777" w:rsidR="00197A74" w:rsidRDefault="00197A74" w:rsidP="00197A74">
      <w:pPr>
        <w:pStyle w:val="af7"/>
      </w:pPr>
      <w:r>
        <w:t>}</w:t>
      </w:r>
    </w:p>
    <w:p w14:paraId="586F403C" w14:textId="77777777" w:rsidR="00197A74" w:rsidRDefault="00197A74" w:rsidP="00AA3514">
      <w:pPr>
        <w:pStyle w:val="affc"/>
      </w:pPr>
      <w:r>
        <w:t>Файл book-collection-edit-dialog.component.ts:</w:t>
      </w:r>
    </w:p>
    <w:p w14:paraId="3F003323" w14:textId="77777777" w:rsidR="00197A74" w:rsidRDefault="00197A74" w:rsidP="00197A74">
      <w:pPr>
        <w:pStyle w:val="af7"/>
      </w:pPr>
      <w:r>
        <w:t>import {</w:t>
      </w:r>
    </w:p>
    <w:p w14:paraId="05B68A6E" w14:textId="77777777" w:rsidR="00197A74" w:rsidRDefault="00197A74" w:rsidP="00197A74">
      <w:pPr>
        <w:pStyle w:val="af7"/>
      </w:pPr>
      <w:r>
        <w:t xml:space="preserve">  AfterViewInit,</w:t>
      </w:r>
    </w:p>
    <w:p w14:paraId="46E940BA" w14:textId="77777777" w:rsidR="00197A74" w:rsidRDefault="00197A74" w:rsidP="00197A74">
      <w:pPr>
        <w:pStyle w:val="af7"/>
      </w:pPr>
      <w:r>
        <w:t xml:space="preserve">  ChangeDetectionStrategy, ChangeDetectorRef,</w:t>
      </w:r>
    </w:p>
    <w:p w14:paraId="7D650432" w14:textId="77777777" w:rsidR="00197A74" w:rsidRDefault="00197A74" w:rsidP="00197A74">
      <w:pPr>
        <w:pStyle w:val="af7"/>
      </w:pPr>
      <w:r>
        <w:t xml:space="preserve">  Component,</w:t>
      </w:r>
    </w:p>
    <w:p w14:paraId="275EF032" w14:textId="77777777" w:rsidR="00197A74" w:rsidRDefault="00197A74" w:rsidP="00197A74">
      <w:pPr>
        <w:pStyle w:val="af7"/>
      </w:pPr>
      <w:r>
        <w:t xml:space="preserve">  computed,</w:t>
      </w:r>
    </w:p>
    <w:p w14:paraId="003175BA" w14:textId="77777777" w:rsidR="00197A74" w:rsidRDefault="00197A74" w:rsidP="00197A74">
      <w:pPr>
        <w:pStyle w:val="af7"/>
      </w:pPr>
      <w:r>
        <w:t xml:space="preserve">  DestroyRef,</w:t>
      </w:r>
    </w:p>
    <w:p w14:paraId="047DFF98" w14:textId="77777777" w:rsidR="00197A74" w:rsidRDefault="00197A74" w:rsidP="00197A74">
      <w:pPr>
        <w:pStyle w:val="af7"/>
      </w:pPr>
      <w:r>
        <w:t xml:space="preserve">  Inject, OnInit,</w:t>
      </w:r>
    </w:p>
    <w:p w14:paraId="70C32556" w14:textId="77777777" w:rsidR="00197A74" w:rsidRDefault="00197A74" w:rsidP="00197A74">
      <w:pPr>
        <w:pStyle w:val="af7"/>
      </w:pPr>
      <w:r>
        <w:t xml:space="preserve">  signal,</w:t>
      </w:r>
    </w:p>
    <w:p w14:paraId="097C4885" w14:textId="77777777" w:rsidR="00197A74" w:rsidRDefault="00197A74" w:rsidP="00197A74">
      <w:pPr>
        <w:pStyle w:val="af7"/>
      </w:pPr>
      <w:r>
        <w:t xml:space="preserve">  ViewChild,</w:t>
      </w:r>
    </w:p>
    <w:p w14:paraId="7FF6D5C7" w14:textId="77777777" w:rsidR="00197A74" w:rsidRDefault="00197A74" w:rsidP="00197A74">
      <w:pPr>
        <w:pStyle w:val="af7"/>
      </w:pPr>
      <w:r>
        <w:t>} from '@angular/core';</w:t>
      </w:r>
    </w:p>
    <w:p w14:paraId="3B742DBA" w14:textId="77777777" w:rsidR="00197A74" w:rsidRDefault="00197A74" w:rsidP="00197A74">
      <w:pPr>
        <w:pStyle w:val="af7"/>
      </w:pPr>
      <w:r>
        <w:t>import { BookCollectionDto, BookDto } from '@core/dtos/BookManager.Application.Common.DTOs';</w:t>
      </w:r>
    </w:p>
    <w:p w14:paraId="730B0AEA" w14:textId="77777777" w:rsidR="00197A74" w:rsidRDefault="00197A74" w:rsidP="00197A74">
      <w:pPr>
        <w:pStyle w:val="af7"/>
      </w:pPr>
      <w:r>
        <w:t>import { MAT_DIALOG_DATA, MatDialogActions, MatDialogModule, MatDialogRef } from '@angular/material/dialog';</w:t>
      </w:r>
    </w:p>
    <w:p w14:paraId="09AEA4C1" w14:textId="77777777" w:rsidR="00197A74" w:rsidRDefault="00197A74" w:rsidP="00197A74">
      <w:pPr>
        <w:pStyle w:val="af7"/>
      </w:pPr>
      <w:r>
        <w:t>import { MatIconModule } from '@angular/material/icon';</w:t>
      </w:r>
    </w:p>
    <w:p w14:paraId="0BF32967" w14:textId="77777777" w:rsidR="00197A74" w:rsidRDefault="00197A74" w:rsidP="00197A74">
      <w:pPr>
        <w:pStyle w:val="af7"/>
      </w:pPr>
      <w:r>
        <w:t>import { FormBuilder, ReactiveFormsModule, ValidatorFn, Validators } from '@angular/forms';</w:t>
      </w:r>
    </w:p>
    <w:p w14:paraId="0A880B1F" w14:textId="77777777" w:rsidR="00197A74" w:rsidRDefault="00197A74" w:rsidP="00197A74">
      <w:pPr>
        <w:pStyle w:val="af7"/>
      </w:pPr>
      <w:r>
        <w:t>import { MatFormFieldModule } from '@angular/material/form-field';</w:t>
      </w:r>
    </w:p>
    <w:p w14:paraId="201F484E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6B2599F9" w14:textId="77777777" w:rsidR="00197A74" w:rsidRDefault="00197A74" w:rsidP="00197A74">
      <w:pPr>
        <w:pStyle w:val="af7"/>
      </w:pPr>
      <w:r>
        <w:t>import { DigitOnlyModule } from '@uiowa/digit-only';</w:t>
      </w:r>
    </w:p>
    <w:p w14:paraId="1C90C3CB" w14:textId="77777777" w:rsidR="00197A74" w:rsidRDefault="00197A74" w:rsidP="00197A74">
      <w:pPr>
        <w:pStyle w:val="af7"/>
      </w:pPr>
      <w:r>
        <w:t>import { MatTooltipModule } from '@angular/material/tooltip';</w:t>
      </w:r>
    </w:p>
    <w:p w14:paraId="78B41098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2EED8CDC" w14:textId="77777777" w:rsidR="00197A74" w:rsidRDefault="00197A74" w:rsidP="00197A74">
      <w:pPr>
        <w:pStyle w:val="af7"/>
      </w:pPr>
      <w:r>
        <w:t>import { MatListModule } from '@angular/material/list';</w:t>
      </w:r>
    </w:p>
    <w:p w14:paraId="6A418E4A" w14:textId="77777777" w:rsidR="00197A74" w:rsidRDefault="00197A74" w:rsidP="00197A74">
      <w:pPr>
        <w:pStyle w:val="af7"/>
      </w:pPr>
      <w:r>
        <w:t>import { BookService } from '@core/services/book.service';</w:t>
      </w:r>
    </w:p>
    <w:p w14:paraId="6FFC99D3" w14:textId="77777777" w:rsidR="00197A74" w:rsidRDefault="00197A74" w:rsidP="00197A74">
      <w:pPr>
        <w:pStyle w:val="af7"/>
      </w:pPr>
      <w:r>
        <w:t>import { MatTableModule } from '@angular/material/table';</w:t>
      </w:r>
    </w:p>
    <w:p w14:paraId="48A637E7" w14:textId="77777777" w:rsidR="00197A74" w:rsidRDefault="00197A74" w:rsidP="00197A74">
      <w:pPr>
        <w:pStyle w:val="af7"/>
      </w:pPr>
      <w:r>
        <w:t>import { MatPaginator, MatPaginatorModule } from '@angular/material/paginator';</w:t>
      </w:r>
    </w:p>
    <w:p w14:paraId="2BBB6353" w14:textId="77777777" w:rsidR="00197A74" w:rsidRDefault="00197A74" w:rsidP="00197A74">
      <w:pPr>
        <w:pStyle w:val="af7"/>
      </w:pPr>
      <w:r>
        <w:t>import { startWith, switchMap } from 'rxjs';</w:t>
      </w:r>
    </w:p>
    <w:p w14:paraId="4EDE28CA" w14:textId="77777777" w:rsidR="00197A74" w:rsidRDefault="00197A74" w:rsidP="00197A74">
      <w:pPr>
        <w:pStyle w:val="af7"/>
      </w:pPr>
      <w:r>
        <w:t>import { MatCheckbox } from '@angular/material/checkbox';</w:t>
      </w:r>
    </w:p>
    <w:p w14:paraId="3BCFABB8" w14:textId="77777777" w:rsidR="00197A74" w:rsidRDefault="00197A74" w:rsidP="00197A74">
      <w:pPr>
        <w:pStyle w:val="af7"/>
      </w:pPr>
      <w:r>
        <w:t>import { SelectionModel } from '@angular/cdk/collections';</w:t>
      </w:r>
    </w:p>
    <w:p w14:paraId="28FB7F9F" w14:textId="77777777" w:rsidR="00197A74" w:rsidRDefault="00197A74" w:rsidP="00197A74">
      <w:pPr>
        <w:pStyle w:val="af7"/>
      </w:pPr>
      <w:r>
        <w:t>import { MatProgressBar } from '@angular/material/progress-bar';</w:t>
      </w:r>
    </w:p>
    <w:p w14:paraId="535BBF11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01BDD3E2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6A763D5F" w14:textId="77777777" w:rsidR="00197A74" w:rsidRDefault="00197A74" w:rsidP="00197A74">
      <w:pPr>
        <w:pStyle w:val="af7"/>
      </w:pPr>
      <w:r>
        <w:t>import { CONSTANTS } from '@core/constants';</w:t>
      </w:r>
    </w:p>
    <w:p w14:paraId="551D4F29" w14:textId="77777777" w:rsidR="00197A74" w:rsidRDefault="00197A74" w:rsidP="00197A74">
      <w:pPr>
        <w:pStyle w:val="af7"/>
      </w:pPr>
    </w:p>
    <w:p w14:paraId="6072CD15" w14:textId="77777777" w:rsidR="00197A74" w:rsidRDefault="00197A74" w:rsidP="00197A74">
      <w:pPr>
        <w:pStyle w:val="af7"/>
      </w:pPr>
      <w:r>
        <w:t>interface DialogData {</w:t>
      </w:r>
    </w:p>
    <w:p w14:paraId="2F327BC4" w14:textId="77777777" w:rsidR="00197A74" w:rsidRDefault="00197A74" w:rsidP="00197A74">
      <w:pPr>
        <w:pStyle w:val="af7"/>
      </w:pPr>
      <w:r>
        <w:t xml:space="preserve">  mode?: 'create' | 'update';</w:t>
      </w:r>
    </w:p>
    <w:p w14:paraId="3EC2DF93" w14:textId="77777777" w:rsidR="00197A74" w:rsidRDefault="00197A74" w:rsidP="00197A74">
      <w:pPr>
        <w:pStyle w:val="af7"/>
      </w:pPr>
      <w:r>
        <w:lastRenderedPageBreak/>
        <w:t xml:space="preserve">  allBookCollections: BookCollectionDto[];</w:t>
      </w:r>
    </w:p>
    <w:p w14:paraId="5507EE48" w14:textId="77777777" w:rsidR="00197A74" w:rsidRDefault="00197A74" w:rsidP="00197A74">
      <w:pPr>
        <w:pStyle w:val="af7"/>
      </w:pPr>
      <w:r>
        <w:t xml:space="preserve">  bookCollection?: Omit&lt;BookCollectionDto, 'id'&gt;;</w:t>
      </w:r>
    </w:p>
    <w:p w14:paraId="2C4D1EDE" w14:textId="77777777" w:rsidR="00197A74" w:rsidRDefault="00197A74" w:rsidP="00197A74">
      <w:pPr>
        <w:pStyle w:val="af7"/>
      </w:pPr>
      <w:r>
        <w:t>}</w:t>
      </w:r>
    </w:p>
    <w:p w14:paraId="25A5F4E8" w14:textId="77777777" w:rsidR="00197A74" w:rsidRDefault="00197A74" w:rsidP="00197A74">
      <w:pPr>
        <w:pStyle w:val="af7"/>
      </w:pPr>
    </w:p>
    <w:p w14:paraId="6AB11BFB" w14:textId="77777777" w:rsidR="00197A74" w:rsidRDefault="00197A74" w:rsidP="00197A74">
      <w:pPr>
        <w:pStyle w:val="af7"/>
      </w:pPr>
      <w:r>
        <w:t>@Component({</w:t>
      </w:r>
    </w:p>
    <w:p w14:paraId="278B52C3" w14:textId="77777777" w:rsidR="00197A74" w:rsidRDefault="00197A74" w:rsidP="00197A74">
      <w:pPr>
        <w:pStyle w:val="af7"/>
      </w:pPr>
      <w:r>
        <w:t xml:space="preserve">  selector: 'app-book-collection-edit-dialog',</w:t>
      </w:r>
    </w:p>
    <w:p w14:paraId="26F2CFDE" w14:textId="77777777" w:rsidR="00197A74" w:rsidRDefault="00197A74" w:rsidP="00197A74">
      <w:pPr>
        <w:pStyle w:val="af7"/>
      </w:pPr>
      <w:r>
        <w:t xml:space="preserve">  standalone: true,</w:t>
      </w:r>
    </w:p>
    <w:p w14:paraId="4C1D46FF" w14:textId="77777777" w:rsidR="00197A74" w:rsidRDefault="00197A74" w:rsidP="00197A74">
      <w:pPr>
        <w:pStyle w:val="af7"/>
      </w:pPr>
      <w:r>
        <w:t xml:space="preserve">  imports: [</w:t>
      </w:r>
    </w:p>
    <w:p w14:paraId="1A398C31" w14:textId="77777777" w:rsidR="00197A74" w:rsidRDefault="00197A74" w:rsidP="00197A74">
      <w:pPr>
        <w:pStyle w:val="af7"/>
      </w:pPr>
      <w:r>
        <w:t xml:space="preserve">    MatDialogModule,</w:t>
      </w:r>
    </w:p>
    <w:p w14:paraId="2CC3E854" w14:textId="77777777" w:rsidR="00197A74" w:rsidRDefault="00197A74" w:rsidP="00197A74">
      <w:pPr>
        <w:pStyle w:val="af7"/>
      </w:pPr>
      <w:r>
        <w:t xml:space="preserve">    MatIconModule,</w:t>
      </w:r>
    </w:p>
    <w:p w14:paraId="72B49EA7" w14:textId="77777777" w:rsidR="00197A74" w:rsidRDefault="00197A74" w:rsidP="00197A74">
      <w:pPr>
        <w:pStyle w:val="af7"/>
      </w:pPr>
      <w:r>
        <w:t xml:space="preserve">    ReactiveFormsModule,</w:t>
      </w:r>
    </w:p>
    <w:p w14:paraId="16375918" w14:textId="77777777" w:rsidR="00197A74" w:rsidRDefault="00197A74" w:rsidP="00197A74">
      <w:pPr>
        <w:pStyle w:val="af7"/>
      </w:pPr>
      <w:r>
        <w:t xml:space="preserve">    MatFormFieldModule,</w:t>
      </w:r>
    </w:p>
    <w:p w14:paraId="64619AE6" w14:textId="77777777" w:rsidR="00197A74" w:rsidRDefault="00197A74" w:rsidP="00197A74">
      <w:pPr>
        <w:pStyle w:val="af7"/>
      </w:pPr>
      <w:r>
        <w:t xml:space="preserve">    MatInputModule,</w:t>
      </w:r>
    </w:p>
    <w:p w14:paraId="0F8057B4" w14:textId="77777777" w:rsidR="00197A74" w:rsidRDefault="00197A74" w:rsidP="00197A74">
      <w:pPr>
        <w:pStyle w:val="af7"/>
      </w:pPr>
      <w:r>
        <w:t xml:space="preserve">    DigitOnlyModule,</w:t>
      </w:r>
    </w:p>
    <w:p w14:paraId="49B14851" w14:textId="77777777" w:rsidR="00197A74" w:rsidRDefault="00197A74" w:rsidP="00197A74">
      <w:pPr>
        <w:pStyle w:val="af7"/>
      </w:pPr>
      <w:r>
        <w:t xml:space="preserve">    MatTooltipModule,</w:t>
      </w:r>
    </w:p>
    <w:p w14:paraId="3130208C" w14:textId="77777777" w:rsidR="00197A74" w:rsidRDefault="00197A74" w:rsidP="00197A74">
      <w:pPr>
        <w:pStyle w:val="af7"/>
      </w:pPr>
      <w:r>
        <w:t xml:space="preserve">    MatDialogActions,</w:t>
      </w:r>
    </w:p>
    <w:p w14:paraId="1E5D5B86" w14:textId="77777777" w:rsidR="00197A74" w:rsidRDefault="00197A74" w:rsidP="00197A74">
      <w:pPr>
        <w:pStyle w:val="af7"/>
      </w:pPr>
      <w:r>
        <w:t xml:space="preserve">    MatButtonModule,</w:t>
      </w:r>
    </w:p>
    <w:p w14:paraId="7E8CF426" w14:textId="77777777" w:rsidR="00197A74" w:rsidRDefault="00197A74" w:rsidP="00197A74">
      <w:pPr>
        <w:pStyle w:val="af7"/>
      </w:pPr>
      <w:r>
        <w:t xml:space="preserve">    MatListModule,</w:t>
      </w:r>
    </w:p>
    <w:p w14:paraId="007F5928" w14:textId="77777777" w:rsidR="00197A74" w:rsidRDefault="00197A74" w:rsidP="00197A74">
      <w:pPr>
        <w:pStyle w:val="af7"/>
      </w:pPr>
      <w:r>
        <w:t xml:space="preserve">    MatTableModule,</w:t>
      </w:r>
    </w:p>
    <w:p w14:paraId="308C170B" w14:textId="77777777" w:rsidR="00197A74" w:rsidRDefault="00197A74" w:rsidP="00197A74">
      <w:pPr>
        <w:pStyle w:val="af7"/>
      </w:pPr>
      <w:r>
        <w:t xml:space="preserve">    MatPaginatorModule,</w:t>
      </w:r>
    </w:p>
    <w:p w14:paraId="095CCDBA" w14:textId="77777777" w:rsidR="00197A74" w:rsidRDefault="00197A74" w:rsidP="00197A74">
      <w:pPr>
        <w:pStyle w:val="af7"/>
      </w:pPr>
      <w:r>
        <w:t xml:space="preserve">    MatCheckbox,</w:t>
      </w:r>
    </w:p>
    <w:p w14:paraId="484D178C" w14:textId="77777777" w:rsidR="00197A74" w:rsidRDefault="00197A74" w:rsidP="00197A74">
      <w:pPr>
        <w:pStyle w:val="af7"/>
      </w:pPr>
      <w:r>
        <w:t xml:space="preserve">    MatProgressBar,</w:t>
      </w:r>
    </w:p>
    <w:p w14:paraId="508D362E" w14:textId="77777777" w:rsidR="00197A74" w:rsidRDefault="00197A74" w:rsidP="00197A74">
      <w:pPr>
        <w:pStyle w:val="af7"/>
      </w:pPr>
      <w:r>
        <w:t xml:space="preserve">    LoadingSpinnerOverlayComponent,</w:t>
      </w:r>
    </w:p>
    <w:p w14:paraId="54645C79" w14:textId="77777777" w:rsidR="00197A74" w:rsidRDefault="00197A74" w:rsidP="00197A74">
      <w:pPr>
        <w:pStyle w:val="af7"/>
      </w:pPr>
      <w:r>
        <w:t xml:space="preserve">  ],</w:t>
      </w:r>
    </w:p>
    <w:p w14:paraId="293C7F07" w14:textId="77777777" w:rsidR="00197A74" w:rsidRDefault="00197A74" w:rsidP="00197A74">
      <w:pPr>
        <w:pStyle w:val="af7"/>
      </w:pPr>
      <w:r>
        <w:t xml:space="preserve">  templateUrl: './book-collection-edit-dialog.component.html',</w:t>
      </w:r>
    </w:p>
    <w:p w14:paraId="10E1E6B2" w14:textId="77777777" w:rsidR="00197A74" w:rsidRDefault="00197A74" w:rsidP="00197A74">
      <w:pPr>
        <w:pStyle w:val="af7"/>
      </w:pPr>
      <w:r>
        <w:t xml:space="preserve">  styleUrl: './book-collection-edit-dialog.component.scss',</w:t>
      </w:r>
    </w:p>
    <w:p w14:paraId="455BE227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70FFC170" w14:textId="77777777" w:rsidR="00197A74" w:rsidRDefault="00197A74" w:rsidP="00197A74">
      <w:pPr>
        <w:pStyle w:val="af7"/>
      </w:pPr>
      <w:r>
        <w:t>})</w:t>
      </w:r>
    </w:p>
    <w:p w14:paraId="1EACECA3" w14:textId="77777777" w:rsidR="00197A74" w:rsidRDefault="00197A74" w:rsidP="00197A74">
      <w:pPr>
        <w:pStyle w:val="af7"/>
      </w:pPr>
      <w:r>
        <w:t>export class BookCollectionEditDialogComponent implements OnInit, AfterViewInit {</w:t>
      </w:r>
    </w:p>
    <w:p w14:paraId="6AFEE1EF" w14:textId="77777777" w:rsidR="00197A74" w:rsidRDefault="00197A74" w:rsidP="00197A74">
      <w:pPr>
        <w:pStyle w:val="af7"/>
      </w:pPr>
    </w:p>
    <w:p w14:paraId="4F2E7AEB" w14:textId="77777777" w:rsidR="00197A74" w:rsidRDefault="00197A74" w:rsidP="00197A74">
      <w:pPr>
        <w:pStyle w:val="af7"/>
      </w:pPr>
      <w:r>
        <w:t xml:space="preserve">  protected readonly CREATION_DIALOG_TITLE = 'Добавление новой коллекции книг';</w:t>
      </w:r>
    </w:p>
    <w:p w14:paraId="452E7531" w14:textId="77777777" w:rsidR="00197A74" w:rsidRDefault="00197A74" w:rsidP="00197A74">
      <w:pPr>
        <w:pStyle w:val="af7"/>
      </w:pPr>
      <w:r>
        <w:t xml:space="preserve">  protected readonly EDIT_DIALOG_TITLE = 'Изменить коллекцию книг';</w:t>
      </w:r>
    </w:p>
    <w:p w14:paraId="2252C141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protected</w:t>
      </w:r>
      <w:r w:rsidRPr="00197A74">
        <w:rPr>
          <w:lang w:val="ru-RU"/>
        </w:rPr>
        <w:t xml:space="preserve"> </w:t>
      </w:r>
      <w:r>
        <w:t>readonly</w:t>
      </w:r>
      <w:r w:rsidRPr="00197A74">
        <w:rPr>
          <w:lang w:val="ru-RU"/>
        </w:rPr>
        <w:t xml:space="preserve"> </w:t>
      </w:r>
      <w:r>
        <w:t>UNIQUENESS</w:t>
      </w:r>
      <w:r w:rsidRPr="00197A74">
        <w:rPr>
          <w:lang w:val="ru-RU"/>
        </w:rPr>
        <w:t>_</w:t>
      </w:r>
      <w:r>
        <w:t>ERROR</w:t>
      </w:r>
      <w:r w:rsidRPr="00197A74">
        <w:rPr>
          <w:lang w:val="ru-RU"/>
        </w:rPr>
        <w:t>_</w:t>
      </w:r>
      <w:r>
        <w:t>MESSAGE</w:t>
      </w:r>
      <w:r w:rsidRPr="00197A74">
        <w:rPr>
          <w:lang w:val="ru-RU"/>
        </w:rPr>
        <w:t xml:space="preserve"> = 'Коллекция с данным названием уже существует!';</w:t>
      </w:r>
    </w:p>
    <w:p w14:paraId="5BCC9608" w14:textId="77777777" w:rsidR="00197A74" w:rsidRPr="00197A74" w:rsidRDefault="00197A74" w:rsidP="00197A74">
      <w:pPr>
        <w:pStyle w:val="af7"/>
        <w:rPr>
          <w:lang w:val="ru-RU"/>
        </w:rPr>
      </w:pPr>
    </w:p>
    <w:p w14:paraId="52A48C51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</w:t>
      </w:r>
      <w:r>
        <w:t>@ViewChild(MatPaginator)</w:t>
      </w:r>
    </w:p>
    <w:p w14:paraId="0DA7F059" w14:textId="77777777" w:rsidR="00197A74" w:rsidRDefault="00197A74" w:rsidP="00197A74">
      <w:pPr>
        <w:pStyle w:val="af7"/>
      </w:pPr>
      <w:r>
        <w:t xml:space="preserve">  public paginator!: MatPaginator;</w:t>
      </w:r>
    </w:p>
    <w:p w14:paraId="7EBC2F8A" w14:textId="77777777" w:rsidR="00197A74" w:rsidRDefault="00197A74" w:rsidP="00197A74">
      <w:pPr>
        <w:pStyle w:val="af7"/>
      </w:pPr>
    </w:p>
    <w:p w14:paraId="1478BD97" w14:textId="77777777" w:rsidR="00197A74" w:rsidRDefault="00197A74" w:rsidP="00197A74">
      <w:pPr>
        <w:pStyle w:val="af7"/>
      </w:pPr>
      <w:r>
        <w:t xml:space="preserve">  public nameFormControl = this._fb.nonNullable.control&lt;string&gt;(</w:t>
      </w:r>
    </w:p>
    <w:p w14:paraId="770E1874" w14:textId="77777777" w:rsidR="00197A74" w:rsidRDefault="00197A74" w:rsidP="00197A74">
      <w:pPr>
        <w:pStyle w:val="af7"/>
      </w:pPr>
      <w:r>
        <w:t xml:space="preserve">    '',</w:t>
      </w:r>
    </w:p>
    <w:p w14:paraId="72CD08BB" w14:textId="77777777" w:rsidR="00197A74" w:rsidRDefault="00197A74" w:rsidP="00197A74">
      <w:pPr>
        <w:pStyle w:val="af7"/>
      </w:pPr>
      <w:r>
        <w:t xml:space="preserve">    [</w:t>
      </w:r>
    </w:p>
    <w:p w14:paraId="3ED4F208" w14:textId="77777777" w:rsidR="00197A74" w:rsidRDefault="00197A74" w:rsidP="00197A74">
      <w:pPr>
        <w:pStyle w:val="af7"/>
      </w:pPr>
      <w:r>
        <w:t xml:space="preserve">      Validators.required,</w:t>
      </w:r>
    </w:p>
    <w:p w14:paraId="0A55FFBE" w14:textId="77777777" w:rsidR="00197A74" w:rsidRDefault="00197A74" w:rsidP="00197A74">
      <w:pPr>
        <w:pStyle w:val="af7"/>
      </w:pPr>
      <w:r>
        <w:t xml:space="preserve">    ],</w:t>
      </w:r>
    </w:p>
    <w:p w14:paraId="2040BF8B" w14:textId="77777777" w:rsidR="00197A74" w:rsidRDefault="00197A74" w:rsidP="00197A74">
      <w:pPr>
        <w:pStyle w:val="af7"/>
      </w:pPr>
      <w:r>
        <w:t xml:space="preserve">  );</w:t>
      </w:r>
    </w:p>
    <w:p w14:paraId="6F00EEB7" w14:textId="77777777" w:rsidR="00197A74" w:rsidRDefault="00197A74" w:rsidP="00197A74">
      <w:pPr>
        <w:pStyle w:val="af7"/>
      </w:pPr>
    </w:p>
    <w:p w14:paraId="11D2DDAA" w14:textId="77777777" w:rsidR="00197A74" w:rsidRDefault="00197A74" w:rsidP="00197A74">
      <w:pPr>
        <w:pStyle w:val="af7"/>
      </w:pPr>
      <w:r>
        <w:t xml:space="preserve">  public isEditMode = signal&lt;boolean&gt;(false);</w:t>
      </w:r>
    </w:p>
    <w:p w14:paraId="618E8DE9" w14:textId="77777777" w:rsidR="00197A74" w:rsidRDefault="00197A74" w:rsidP="00197A74">
      <w:pPr>
        <w:pStyle w:val="af7"/>
      </w:pPr>
      <w:r>
        <w:t xml:space="preserve">  public dialogTitle = computed(() =&gt; {</w:t>
      </w:r>
    </w:p>
    <w:p w14:paraId="34E7049A" w14:textId="77777777" w:rsidR="00197A74" w:rsidRDefault="00197A74" w:rsidP="00197A74">
      <w:pPr>
        <w:pStyle w:val="af7"/>
      </w:pPr>
      <w:r>
        <w:t xml:space="preserve">    return this.isEditMode()</w:t>
      </w:r>
    </w:p>
    <w:p w14:paraId="1DA8636F" w14:textId="77777777" w:rsidR="00197A74" w:rsidRDefault="00197A74" w:rsidP="00197A74">
      <w:pPr>
        <w:pStyle w:val="af7"/>
      </w:pPr>
      <w:r>
        <w:t xml:space="preserve">      ? this.EDIT_DIALOG_TITLE</w:t>
      </w:r>
    </w:p>
    <w:p w14:paraId="5FFB6AD8" w14:textId="77777777" w:rsidR="00197A74" w:rsidRDefault="00197A74" w:rsidP="00197A74">
      <w:pPr>
        <w:pStyle w:val="af7"/>
      </w:pPr>
      <w:r>
        <w:t xml:space="preserve">      : this.CREATION_DIALOG_TITLE;</w:t>
      </w:r>
    </w:p>
    <w:p w14:paraId="4B3ED249" w14:textId="77777777" w:rsidR="00197A74" w:rsidRDefault="00197A74" w:rsidP="00197A74">
      <w:pPr>
        <w:pStyle w:val="af7"/>
      </w:pPr>
      <w:r>
        <w:t xml:space="preserve">  });</w:t>
      </w:r>
    </w:p>
    <w:p w14:paraId="441610FD" w14:textId="77777777" w:rsidR="00197A74" w:rsidRDefault="00197A74" w:rsidP="00197A74">
      <w:pPr>
        <w:pStyle w:val="af7"/>
      </w:pPr>
      <w:r>
        <w:t xml:space="preserve">  public isBooksLoading = signal&lt;boolean&gt;(false);</w:t>
      </w:r>
    </w:p>
    <w:p w14:paraId="1D9684EA" w14:textId="77777777" w:rsidR="00197A74" w:rsidRDefault="00197A74" w:rsidP="00197A74">
      <w:pPr>
        <w:pStyle w:val="af7"/>
      </w:pPr>
    </w:p>
    <w:p w14:paraId="3275D808" w14:textId="77777777" w:rsidR="00197A74" w:rsidRDefault="00197A74" w:rsidP="00197A74">
      <w:pPr>
        <w:pStyle w:val="af7"/>
      </w:pPr>
      <w:r>
        <w:t xml:space="preserve">  public itemCount = 0;</w:t>
      </w:r>
    </w:p>
    <w:p w14:paraId="6DED6845" w14:textId="77777777" w:rsidR="00197A74" w:rsidRDefault="00197A74" w:rsidP="00197A74">
      <w:pPr>
        <w:pStyle w:val="af7"/>
      </w:pPr>
      <w:r>
        <w:t xml:space="preserve">  public pageSizeOptions = [10, 25, 50];</w:t>
      </w:r>
    </w:p>
    <w:p w14:paraId="47C61634" w14:textId="77777777" w:rsidR="00197A74" w:rsidRDefault="00197A74" w:rsidP="00197A74">
      <w:pPr>
        <w:pStyle w:val="af7"/>
      </w:pPr>
      <w:r>
        <w:t xml:space="preserve">  public displayedColumns = ['select', 'title', 'authors'];</w:t>
      </w:r>
    </w:p>
    <w:p w14:paraId="154E9B8A" w14:textId="77777777" w:rsidR="00197A74" w:rsidRDefault="00197A74" w:rsidP="00197A74">
      <w:pPr>
        <w:pStyle w:val="af7"/>
      </w:pPr>
      <w:r>
        <w:t xml:space="preserve">  public books: BookDto[] = [];</w:t>
      </w:r>
    </w:p>
    <w:p w14:paraId="03B1BE06" w14:textId="77777777" w:rsidR="00197A74" w:rsidRDefault="00197A74" w:rsidP="00197A74">
      <w:pPr>
        <w:pStyle w:val="af7"/>
      </w:pPr>
      <w:r>
        <w:t xml:space="preserve">  public selection = new SelectionModel&lt;BookDto&gt;(true,</w:t>
      </w:r>
    </w:p>
    <w:p w14:paraId="54D3AB32" w14:textId="77777777" w:rsidR="00197A74" w:rsidRDefault="00197A74" w:rsidP="00197A74">
      <w:pPr>
        <w:pStyle w:val="af7"/>
      </w:pPr>
      <w:r>
        <w:t xml:space="preserve">    [],</w:t>
      </w:r>
    </w:p>
    <w:p w14:paraId="575B6DC9" w14:textId="77777777" w:rsidR="00197A74" w:rsidRDefault="00197A74" w:rsidP="00197A74">
      <w:pPr>
        <w:pStyle w:val="af7"/>
      </w:pPr>
      <w:r>
        <w:t xml:space="preserve">    undefined,</w:t>
      </w:r>
    </w:p>
    <w:p w14:paraId="698FA2F1" w14:textId="77777777" w:rsidR="00197A74" w:rsidRDefault="00197A74" w:rsidP="00197A74">
      <w:pPr>
        <w:pStyle w:val="af7"/>
      </w:pPr>
      <w:r>
        <w:t xml:space="preserve">    (a, b) =&gt; a.documentDetails.id === b.documentDetails.id);</w:t>
      </w:r>
    </w:p>
    <w:p w14:paraId="466AD91B" w14:textId="77777777" w:rsidR="00197A74" w:rsidRDefault="00197A74" w:rsidP="00197A74">
      <w:pPr>
        <w:pStyle w:val="af7"/>
      </w:pPr>
      <w:r>
        <w:t xml:space="preserve">  public errorMessage = '';</w:t>
      </w:r>
    </w:p>
    <w:p w14:paraId="0C17CDAF" w14:textId="77777777" w:rsidR="00197A74" w:rsidRDefault="00197A74" w:rsidP="00197A74">
      <w:pPr>
        <w:pStyle w:val="af7"/>
      </w:pPr>
    </w:p>
    <w:p w14:paraId="083A6322" w14:textId="77777777" w:rsidR="00197A74" w:rsidRDefault="00197A74" w:rsidP="00197A74">
      <w:pPr>
        <w:pStyle w:val="af7"/>
      </w:pPr>
      <w:r>
        <w:t xml:space="preserve">  constructor(</w:t>
      </w:r>
    </w:p>
    <w:p w14:paraId="42F9B770" w14:textId="77777777" w:rsidR="00197A74" w:rsidRDefault="00197A74" w:rsidP="00197A74">
      <w:pPr>
        <w:pStyle w:val="af7"/>
      </w:pPr>
      <w:r>
        <w:t xml:space="preserve">    @Inject(MAT_DIALOG_DATA) private readonly _data: DialogData,</w:t>
      </w:r>
    </w:p>
    <w:p w14:paraId="00FF2459" w14:textId="77777777" w:rsidR="00197A74" w:rsidRDefault="00197A74" w:rsidP="00197A74">
      <w:pPr>
        <w:pStyle w:val="af7"/>
      </w:pPr>
      <w:r>
        <w:t xml:space="preserve">    private readonly _booksService: BookService,</w:t>
      </w:r>
    </w:p>
    <w:p w14:paraId="572229F2" w14:textId="77777777" w:rsidR="00197A74" w:rsidRDefault="00197A74" w:rsidP="00197A74">
      <w:pPr>
        <w:pStyle w:val="af7"/>
      </w:pPr>
      <w:r>
        <w:t xml:space="preserve">    private readonly _cdr: ChangeDetectorRef,</w:t>
      </w:r>
    </w:p>
    <w:p w14:paraId="54B00AEC" w14:textId="77777777" w:rsidR="00197A74" w:rsidRDefault="00197A74" w:rsidP="00197A74">
      <w:pPr>
        <w:pStyle w:val="af7"/>
      </w:pPr>
      <w:r>
        <w:t xml:space="preserve">    private readonly _fb: FormBuilder,</w:t>
      </w:r>
    </w:p>
    <w:p w14:paraId="009FD528" w14:textId="77777777" w:rsidR="00197A74" w:rsidRDefault="00197A74" w:rsidP="00197A74">
      <w:pPr>
        <w:pStyle w:val="af7"/>
      </w:pPr>
      <w:r>
        <w:t xml:space="preserve">    private readonly _dialogRef: MatDialogRef&lt;BookCollectionEditDialogComponent&gt;,</w:t>
      </w:r>
    </w:p>
    <w:p w14:paraId="0EC115B5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206A80BF" w14:textId="77777777" w:rsidR="00197A74" w:rsidRDefault="00197A74" w:rsidP="00197A74">
      <w:pPr>
        <w:pStyle w:val="af7"/>
      </w:pPr>
      <w:r>
        <w:t xml:space="preserve">  ) {</w:t>
      </w:r>
    </w:p>
    <w:p w14:paraId="30D9E303" w14:textId="77777777" w:rsidR="00197A74" w:rsidRDefault="00197A74" w:rsidP="00197A74">
      <w:pPr>
        <w:pStyle w:val="af7"/>
      </w:pPr>
      <w:r>
        <w:t xml:space="preserve">    this._initForm();</w:t>
      </w:r>
    </w:p>
    <w:p w14:paraId="31E6AE17" w14:textId="77777777" w:rsidR="00197A74" w:rsidRDefault="00197A74" w:rsidP="00197A74">
      <w:pPr>
        <w:pStyle w:val="af7"/>
      </w:pPr>
      <w:r>
        <w:t xml:space="preserve">    this.isEditMode.set(this._data.mode === 'update');</w:t>
      </w:r>
    </w:p>
    <w:p w14:paraId="79B168D4" w14:textId="77777777" w:rsidR="00197A74" w:rsidRDefault="00197A74" w:rsidP="00197A74">
      <w:pPr>
        <w:pStyle w:val="af7"/>
      </w:pPr>
      <w:r>
        <w:t xml:space="preserve">  }</w:t>
      </w:r>
    </w:p>
    <w:p w14:paraId="260F859D" w14:textId="77777777" w:rsidR="00197A74" w:rsidRDefault="00197A74" w:rsidP="00197A74">
      <w:pPr>
        <w:pStyle w:val="af7"/>
      </w:pPr>
    </w:p>
    <w:p w14:paraId="3C85AC2E" w14:textId="77777777" w:rsidR="00197A74" w:rsidRDefault="00197A74" w:rsidP="00197A74">
      <w:pPr>
        <w:pStyle w:val="af7"/>
      </w:pPr>
      <w:r>
        <w:t xml:space="preserve">  public ngOnInit(): void {</w:t>
      </w:r>
    </w:p>
    <w:p w14:paraId="6F2B39E0" w14:textId="77777777" w:rsidR="00197A74" w:rsidRDefault="00197A74" w:rsidP="00197A74">
      <w:pPr>
        <w:pStyle w:val="af7"/>
      </w:pPr>
      <w:r>
        <w:t xml:space="preserve">    this.nameFormControl.valueChanges</w:t>
      </w:r>
    </w:p>
    <w:p w14:paraId="6858260E" w14:textId="77777777" w:rsidR="00197A74" w:rsidRDefault="00197A74" w:rsidP="00197A74">
      <w:pPr>
        <w:pStyle w:val="af7"/>
      </w:pPr>
      <w:r>
        <w:t xml:space="preserve">      .pipe(takeUntilDestroyed(this._destroyRef))</w:t>
      </w:r>
    </w:p>
    <w:p w14:paraId="18B8E5A4" w14:textId="77777777" w:rsidR="00197A74" w:rsidRDefault="00197A74" w:rsidP="00197A74">
      <w:pPr>
        <w:pStyle w:val="af7"/>
      </w:pPr>
      <w:r>
        <w:t xml:space="preserve">      .subscribe(() =&gt; this._updateErrorMessage());</w:t>
      </w:r>
    </w:p>
    <w:p w14:paraId="084E9667" w14:textId="77777777" w:rsidR="00197A74" w:rsidRDefault="00197A74" w:rsidP="00197A74">
      <w:pPr>
        <w:pStyle w:val="af7"/>
      </w:pPr>
      <w:r>
        <w:lastRenderedPageBreak/>
        <w:t xml:space="preserve">  }</w:t>
      </w:r>
    </w:p>
    <w:p w14:paraId="49ECAE61" w14:textId="77777777" w:rsidR="00197A74" w:rsidRDefault="00197A74" w:rsidP="00197A74">
      <w:pPr>
        <w:pStyle w:val="af7"/>
      </w:pPr>
    </w:p>
    <w:p w14:paraId="17EAAB96" w14:textId="77777777" w:rsidR="00197A74" w:rsidRDefault="00197A74" w:rsidP="00197A74">
      <w:pPr>
        <w:pStyle w:val="af7"/>
      </w:pPr>
      <w:r>
        <w:t xml:space="preserve">  public ngAfterViewInit(): void {</w:t>
      </w:r>
    </w:p>
    <w:p w14:paraId="20C565FF" w14:textId="77777777" w:rsidR="00197A74" w:rsidRDefault="00197A74" w:rsidP="00197A74">
      <w:pPr>
        <w:pStyle w:val="af7"/>
      </w:pPr>
      <w:r>
        <w:t xml:space="preserve">    this.paginator.page</w:t>
      </w:r>
    </w:p>
    <w:p w14:paraId="4FE6AC92" w14:textId="77777777" w:rsidR="00197A74" w:rsidRDefault="00197A74" w:rsidP="00197A74">
      <w:pPr>
        <w:pStyle w:val="af7"/>
      </w:pPr>
      <w:r>
        <w:t xml:space="preserve">      .pipe(</w:t>
      </w:r>
    </w:p>
    <w:p w14:paraId="5F773B13" w14:textId="77777777" w:rsidR="00197A74" w:rsidRDefault="00197A74" w:rsidP="00197A74">
      <w:pPr>
        <w:pStyle w:val="af7"/>
      </w:pPr>
      <w:r>
        <w:t xml:space="preserve">        startWith({}),</w:t>
      </w:r>
    </w:p>
    <w:p w14:paraId="7C22202A" w14:textId="77777777" w:rsidR="00197A74" w:rsidRDefault="00197A74" w:rsidP="00197A74">
      <w:pPr>
        <w:pStyle w:val="af7"/>
      </w:pPr>
      <w:r>
        <w:t xml:space="preserve">        switchMap(() =&gt; {</w:t>
      </w:r>
    </w:p>
    <w:p w14:paraId="4438EA69" w14:textId="77777777" w:rsidR="00197A74" w:rsidRDefault="00197A74" w:rsidP="00197A74">
      <w:pPr>
        <w:pStyle w:val="af7"/>
      </w:pPr>
      <w:r>
        <w:t xml:space="preserve">          this.isBooksLoading.set(true);</w:t>
      </w:r>
    </w:p>
    <w:p w14:paraId="5685A16C" w14:textId="77777777" w:rsidR="00197A74" w:rsidRDefault="00197A74" w:rsidP="00197A74">
      <w:pPr>
        <w:pStyle w:val="af7"/>
      </w:pPr>
      <w:r>
        <w:t xml:space="preserve">          return this._booksService.getPage(this.paginator.pageIndex + 1, this.paginator.pageSize);</w:t>
      </w:r>
    </w:p>
    <w:p w14:paraId="5F8E9FEC" w14:textId="77777777" w:rsidR="00197A74" w:rsidRDefault="00197A74" w:rsidP="00197A74">
      <w:pPr>
        <w:pStyle w:val="af7"/>
      </w:pPr>
      <w:r>
        <w:t xml:space="preserve">        }),</w:t>
      </w:r>
    </w:p>
    <w:p w14:paraId="7D9A0BF4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19C98D13" w14:textId="77777777" w:rsidR="00197A74" w:rsidRDefault="00197A74" w:rsidP="00197A74">
      <w:pPr>
        <w:pStyle w:val="af7"/>
      </w:pPr>
      <w:r>
        <w:t xml:space="preserve">      )</w:t>
      </w:r>
    </w:p>
    <w:p w14:paraId="6435C813" w14:textId="77777777" w:rsidR="00197A74" w:rsidRDefault="00197A74" w:rsidP="00197A74">
      <w:pPr>
        <w:pStyle w:val="af7"/>
      </w:pPr>
      <w:r>
        <w:t xml:space="preserve">      .subscribe((page) =&gt; {</w:t>
      </w:r>
    </w:p>
    <w:p w14:paraId="7E496740" w14:textId="77777777" w:rsidR="00197A74" w:rsidRDefault="00197A74" w:rsidP="00197A74">
      <w:pPr>
        <w:pStyle w:val="af7"/>
      </w:pPr>
      <w:r>
        <w:t xml:space="preserve">        this.books = page.items;</w:t>
      </w:r>
    </w:p>
    <w:p w14:paraId="610B0719" w14:textId="77777777" w:rsidR="00197A74" w:rsidRDefault="00197A74" w:rsidP="00197A74">
      <w:pPr>
        <w:pStyle w:val="af7"/>
      </w:pPr>
      <w:r>
        <w:t xml:space="preserve">        this.itemCount = page.totalItemCount;</w:t>
      </w:r>
    </w:p>
    <w:p w14:paraId="7F1C25DE" w14:textId="77777777" w:rsidR="00197A74" w:rsidRDefault="00197A74" w:rsidP="00197A74">
      <w:pPr>
        <w:pStyle w:val="af7"/>
      </w:pPr>
      <w:r>
        <w:t xml:space="preserve">        this.isBooksLoading.set(false);</w:t>
      </w:r>
    </w:p>
    <w:p w14:paraId="75E5A30A" w14:textId="77777777" w:rsidR="00197A74" w:rsidRDefault="00197A74" w:rsidP="00197A74">
      <w:pPr>
        <w:pStyle w:val="af7"/>
      </w:pPr>
      <w:r>
        <w:t xml:space="preserve">      });</w:t>
      </w:r>
    </w:p>
    <w:p w14:paraId="05ACBE55" w14:textId="77777777" w:rsidR="00197A74" w:rsidRDefault="00197A74" w:rsidP="00197A74">
      <w:pPr>
        <w:pStyle w:val="af7"/>
      </w:pPr>
      <w:r>
        <w:t xml:space="preserve">  }</w:t>
      </w:r>
    </w:p>
    <w:p w14:paraId="4F0E748E" w14:textId="77777777" w:rsidR="00197A74" w:rsidRDefault="00197A74" w:rsidP="00197A74">
      <w:pPr>
        <w:pStyle w:val="af7"/>
      </w:pPr>
    </w:p>
    <w:p w14:paraId="789A55D5" w14:textId="77777777" w:rsidR="00197A74" w:rsidRDefault="00197A74" w:rsidP="00197A74">
      <w:pPr>
        <w:pStyle w:val="af7"/>
      </w:pPr>
      <w:r>
        <w:t xml:space="preserve">  public isAllSelected() {</w:t>
      </w:r>
    </w:p>
    <w:p w14:paraId="53DBBBF2" w14:textId="77777777" w:rsidR="00197A74" w:rsidRDefault="00197A74" w:rsidP="00197A74">
      <w:pPr>
        <w:pStyle w:val="af7"/>
      </w:pPr>
      <w:r>
        <w:t xml:space="preserve">    const numSelected = this.selection.selected.length;</w:t>
      </w:r>
    </w:p>
    <w:p w14:paraId="2FC61E96" w14:textId="77777777" w:rsidR="00197A74" w:rsidRDefault="00197A74" w:rsidP="00197A74">
      <w:pPr>
        <w:pStyle w:val="af7"/>
      </w:pPr>
      <w:r>
        <w:t xml:space="preserve">    const numRows = this.itemCount;</w:t>
      </w:r>
    </w:p>
    <w:p w14:paraId="5E903B01" w14:textId="77777777" w:rsidR="00197A74" w:rsidRDefault="00197A74" w:rsidP="00197A74">
      <w:pPr>
        <w:pStyle w:val="af7"/>
      </w:pPr>
      <w:r>
        <w:t xml:space="preserve">    return numSelected === numRows;</w:t>
      </w:r>
    </w:p>
    <w:p w14:paraId="5E347F63" w14:textId="77777777" w:rsidR="00197A74" w:rsidRDefault="00197A74" w:rsidP="00197A74">
      <w:pPr>
        <w:pStyle w:val="af7"/>
      </w:pPr>
      <w:r>
        <w:t xml:space="preserve">  }</w:t>
      </w:r>
    </w:p>
    <w:p w14:paraId="1F07D3A1" w14:textId="77777777" w:rsidR="00197A74" w:rsidRDefault="00197A74" w:rsidP="00197A74">
      <w:pPr>
        <w:pStyle w:val="af7"/>
      </w:pPr>
    </w:p>
    <w:p w14:paraId="0A4E9917" w14:textId="77777777" w:rsidR="00197A74" w:rsidRDefault="00197A74" w:rsidP="00197A74">
      <w:pPr>
        <w:pStyle w:val="af7"/>
      </w:pPr>
      <w:r>
        <w:t xml:space="preserve">  public toggleAllRows() {</w:t>
      </w:r>
    </w:p>
    <w:p w14:paraId="0453B36B" w14:textId="77777777" w:rsidR="00197A74" w:rsidRDefault="00197A74" w:rsidP="00197A74">
      <w:pPr>
        <w:pStyle w:val="af7"/>
      </w:pPr>
      <w:r>
        <w:t xml:space="preserve">    if (!this.selection.selected.length) {</w:t>
      </w:r>
    </w:p>
    <w:p w14:paraId="1A16BBDB" w14:textId="77777777" w:rsidR="00197A74" w:rsidRDefault="00197A74" w:rsidP="00197A74">
      <w:pPr>
        <w:pStyle w:val="af7"/>
      </w:pPr>
      <w:r>
        <w:t xml:space="preserve">      this.selection.select(...this.books);</w:t>
      </w:r>
    </w:p>
    <w:p w14:paraId="75318BEF" w14:textId="77777777" w:rsidR="00197A74" w:rsidRDefault="00197A74" w:rsidP="00197A74">
      <w:pPr>
        <w:pStyle w:val="af7"/>
      </w:pPr>
      <w:r>
        <w:t xml:space="preserve">    } else {</w:t>
      </w:r>
    </w:p>
    <w:p w14:paraId="08D245B1" w14:textId="77777777" w:rsidR="00197A74" w:rsidRDefault="00197A74" w:rsidP="00197A74">
      <w:pPr>
        <w:pStyle w:val="af7"/>
      </w:pPr>
      <w:r>
        <w:t xml:space="preserve">      this.selection.clear();</w:t>
      </w:r>
    </w:p>
    <w:p w14:paraId="05C84024" w14:textId="77777777" w:rsidR="00197A74" w:rsidRDefault="00197A74" w:rsidP="00197A74">
      <w:pPr>
        <w:pStyle w:val="af7"/>
      </w:pPr>
      <w:r>
        <w:t xml:space="preserve">    }</w:t>
      </w:r>
    </w:p>
    <w:p w14:paraId="0F32ACC6" w14:textId="67406899" w:rsidR="00197A74" w:rsidRDefault="00197A74" w:rsidP="00197A74">
      <w:pPr>
        <w:pStyle w:val="af7"/>
      </w:pPr>
      <w:r>
        <w:t xml:space="preserve">  }</w:t>
      </w:r>
    </w:p>
    <w:p w14:paraId="261AD5A3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book-edit-dialog.component.html:</w:t>
      </w:r>
    </w:p>
    <w:p w14:paraId="6E82A069" w14:textId="77777777" w:rsidR="00197A74" w:rsidRDefault="00197A74" w:rsidP="00197A74">
      <w:pPr>
        <w:pStyle w:val="af7"/>
      </w:pPr>
      <w:r>
        <w:t>&lt;h2 mat-dialog-title&gt;{{ dialogTitle() }}&lt;/h2&gt;</w:t>
      </w:r>
    </w:p>
    <w:p w14:paraId="2450BFF3" w14:textId="77777777" w:rsidR="00197A74" w:rsidRDefault="00197A74" w:rsidP="00197A74">
      <w:pPr>
        <w:pStyle w:val="af7"/>
      </w:pPr>
      <w:r>
        <w:t>&lt;div mat-dialog-content class="book-add-form" [formGroup]="bookForm"&gt;</w:t>
      </w:r>
    </w:p>
    <w:p w14:paraId="48E0A505" w14:textId="77777777" w:rsidR="00197A74" w:rsidRDefault="00197A74" w:rsidP="00197A74">
      <w:pPr>
        <w:pStyle w:val="af7"/>
      </w:pPr>
      <w:r>
        <w:t xml:space="preserve">  &lt;mat-form-field&gt;</w:t>
      </w:r>
    </w:p>
    <w:p w14:paraId="6D277F30" w14:textId="77777777" w:rsidR="00197A74" w:rsidRDefault="00197A74" w:rsidP="00197A74">
      <w:pPr>
        <w:pStyle w:val="af7"/>
      </w:pPr>
      <w:r>
        <w:t xml:space="preserve">    &lt;mat-label&gt;Название книги&lt;/mat-label&gt;</w:t>
      </w:r>
    </w:p>
    <w:p w14:paraId="1F47547E" w14:textId="77777777" w:rsidR="00197A74" w:rsidRDefault="00197A74" w:rsidP="00197A74">
      <w:pPr>
        <w:pStyle w:val="af7"/>
      </w:pPr>
      <w:r>
        <w:t xml:space="preserve">    &lt;input matInput type="text" formControlName="title" /&gt;</w:t>
      </w:r>
    </w:p>
    <w:p w14:paraId="0E812996" w14:textId="77777777" w:rsidR="00197A74" w:rsidRDefault="00197A74" w:rsidP="00197A74">
      <w:pPr>
        <w:pStyle w:val="af7"/>
      </w:pPr>
      <w:r>
        <w:t xml:space="preserve">  &lt;/mat-form-field&gt;</w:t>
      </w:r>
    </w:p>
    <w:p w14:paraId="0C2521BB" w14:textId="77777777" w:rsidR="00197A74" w:rsidRDefault="00197A74" w:rsidP="00197A74">
      <w:pPr>
        <w:pStyle w:val="af7"/>
      </w:pPr>
      <w:r>
        <w:t xml:space="preserve">  &lt;mat-form-field&gt;</w:t>
      </w:r>
    </w:p>
    <w:p w14:paraId="078BCC4B" w14:textId="77777777" w:rsidR="00197A74" w:rsidRDefault="00197A74" w:rsidP="00197A74">
      <w:pPr>
        <w:pStyle w:val="af7"/>
      </w:pPr>
      <w:r>
        <w:t xml:space="preserve">    &lt;mat-label&gt;Описание&lt;/mat-label&gt;</w:t>
      </w:r>
    </w:p>
    <w:p w14:paraId="1929060E" w14:textId="77777777" w:rsidR="00197A74" w:rsidRDefault="00197A74" w:rsidP="00197A74">
      <w:pPr>
        <w:pStyle w:val="af7"/>
      </w:pPr>
      <w:r>
        <w:t xml:space="preserve">    &lt;textarea matInput type="text" formControlName="description"&gt;&lt;/textarea&gt;</w:t>
      </w:r>
    </w:p>
    <w:p w14:paraId="55DA1263" w14:textId="77777777" w:rsidR="00197A74" w:rsidRDefault="00197A74" w:rsidP="00197A74">
      <w:pPr>
        <w:pStyle w:val="af7"/>
      </w:pPr>
      <w:r>
        <w:t xml:space="preserve">  &lt;/mat-form-field&gt;</w:t>
      </w:r>
    </w:p>
    <w:p w14:paraId="2A004EDC" w14:textId="77777777" w:rsidR="00197A74" w:rsidRDefault="00197A74" w:rsidP="00197A74">
      <w:pPr>
        <w:pStyle w:val="af7"/>
      </w:pPr>
      <w:r>
        <w:t xml:space="preserve">  &lt;mat-form-field&gt;</w:t>
      </w:r>
    </w:p>
    <w:p w14:paraId="68DE212A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</w:t>
      </w:r>
      <w:r w:rsidRPr="00197A74">
        <w:rPr>
          <w:lang w:val="ru-RU"/>
        </w:rPr>
        <w:t>&lt;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</w:t>
      </w:r>
      <w:r>
        <w:t>ISBN</w:t>
      </w:r>
      <w:r w:rsidRPr="00197A74">
        <w:rPr>
          <w:lang w:val="ru-RU"/>
        </w:rPr>
        <w:t xml:space="preserve"> (Международный стандартный книжный номер)&lt;/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</w:t>
      </w:r>
    </w:p>
    <w:p w14:paraId="2CAB40E5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</w:t>
      </w:r>
      <w:r>
        <w:t>&lt;input</w:t>
      </w:r>
    </w:p>
    <w:p w14:paraId="40E5559A" w14:textId="77777777" w:rsidR="00197A74" w:rsidRDefault="00197A74" w:rsidP="00197A74">
      <w:pPr>
        <w:pStyle w:val="af7"/>
      </w:pPr>
      <w:r>
        <w:t xml:space="preserve">      matInput</w:t>
      </w:r>
    </w:p>
    <w:p w14:paraId="3911C891" w14:textId="77777777" w:rsidR="00197A74" w:rsidRDefault="00197A74" w:rsidP="00197A74">
      <w:pPr>
        <w:pStyle w:val="af7"/>
      </w:pPr>
      <w:r>
        <w:t xml:space="preserve">      type="text"</w:t>
      </w:r>
    </w:p>
    <w:p w14:paraId="7A48316C" w14:textId="77777777" w:rsidR="00197A74" w:rsidRDefault="00197A74" w:rsidP="00197A74">
      <w:pPr>
        <w:pStyle w:val="af7"/>
      </w:pPr>
      <w:r>
        <w:t xml:space="preserve">      formControlName="isbn"</w:t>
      </w:r>
    </w:p>
    <w:p w14:paraId="3E9CF8C4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placeholder</w:t>
      </w:r>
      <w:r w:rsidRPr="00197A74">
        <w:rPr>
          <w:lang w:val="ru-RU"/>
        </w:rPr>
        <w:t>="0123456789"</w:t>
      </w:r>
    </w:p>
    <w:p w14:paraId="27004CD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</w:t>
      </w:r>
      <w:r>
        <w:t>matTooltip</w:t>
      </w:r>
      <w:r w:rsidRPr="00197A74">
        <w:rPr>
          <w:lang w:val="ru-RU"/>
        </w:rPr>
        <w:t>="Должен содержать 10-значное или 13-значное число"</w:t>
      </w:r>
    </w:p>
    <w:p w14:paraId="5190EBE9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</w:t>
      </w:r>
      <w:r>
        <w:t>digitOnly</w:t>
      </w:r>
    </w:p>
    <w:p w14:paraId="3FB723A2" w14:textId="77777777" w:rsidR="00197A74" w:rsidRDefault="00197A74" w:rsidP="00197A74">
      <w:pPr>
        <w:pStyle w:val="af7"/>
      </w:pPr>
      <w:r>
        <w:t xml:space="preserve">    /&gt;</w:t>
      </w:r>
    </w:p>
    <w:p w14:paraId="6FDEDD75" w14:textId="77777777" w:rsidR="00197A74" w:rsidRDefault="00197A74" w:rsidP="00197A74">
      <w:pPr>
        <w:pStyle w:val="af7"/>
      </w:pPr>
      <w:r>
        <w:t xml:space="preserve">  &lt;/mat-form-field&gt;</w:t>
      </w:r>
    </w:p>
    <w:p w14:paraId="53E2C903" w14:textId="77777777" w:rsidR="00197A74" w:rsidRDefault="00197A74" w:rsidP="00197A74">
      <w:pPr>
        <w:pStyle w:val="af7"/>
      </w:pPr>
      <w:r>
        <w:t xml:space="preserve">  &lt;mat-form-field&gt;</w:t>
      </w:r>
    </w:p>
    <w:p w14:paraId="3E466D81" w14:textId="77777777" w:rsidR="00197A74" w:rsidRDefault="00197A74" w:rsidP="00197A74">
      <w:pPr>
        <w:pStyle w:val="af7"/>
      </w:pPr>
      <w:r>
        <w:t xml:space="preserve">    &lt;mat-label&gt;Издатель книги&lt;/mat-label&gt;</w:t>
      </w:r>
    </w:p>
    <w:p w14:paraId="2EE3B98B" w14:textId="77777777" w:rsidR="00197A74" w:rsidRDefault="00197A74" w:rsidP="00197A74">
      <w:pPr>
        <w:pStyle w:val="af7"/>
      </w:pPr>
      <w:r>
        <w:t xml:space="preserve">    &lt;input matInput type="text" placeholder="Рога и копыта" formControlName="publisherName" /&gt;</w:t>
      </w:r>
    </w:p>
    <w:p w14:paraId="7151CE81" w14:textId="77777777" w:rsidR="00197A74" w:rsidRDefault="00197A74" w:rsidP="00197A74">
      <w:pPr>
        <w:pStyle w:val="af7"/>
      </w:pPr>
      <w:r>
        <w:t xml:space="preserve">  &lt;/mat-form-field&gt;</w:t>
      </w:r>
    </w:p>
    <w:p w14:paraId="6A6C0FDD" w14:textId="77777777" w:rsidR="00197A74" w:rsidRDefault="00197A74" w:rsidP="00197A74">
      <w:pPr>
        <w:pStyle w:val="af7"/>
      </w:pPr>
      <w:r>
        <w:t xml:space="preserve">  &lt;mat-form-field&gt;</w:t>
      </w:r>
    </w:p>
    <w:p w14:paraId="4EA98BCB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</w:t>
      </w:r>
      <w:r w:rsidRPr="00197A74">
        <w:rPr>
          <w:lang w:val="ru-RU"/>
        </w:rPr>
        <w:t>&lt;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&gt;Добавить автора книги&lt;/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</w:t>
      </w:r>
    </w:p>
    <w:p w14:paraId="5964C3E9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</w:t>
      </w:r>
      <w:r>
        <w:t>&lt;input matInput type="text" [formControl]="authorNameInputControl"&gt;</w:t>
      </w:r>
    </w:p>
    <w:p w14:paraId="09BCA155" w14:textId="77777777" w:rsidR="00197A74" w:rsidRDefault="00197A74" w:rsidP="00197A74">
      <w:pPr>
        <w:pStyle w:val="af7"/>
      </w:pPr>
      <w:r>
        <w:t xml:space="preserve">    &lt;button mat-icon-button</w:t>
      </w:r>
    </w:p>
    <w:p w14:paraId="2485EBA2" w14:textId="77777777" w:rsidR="00197A74" w:rsidRDefault="00197A74" w:rsidP="00197A74">
      <w:pPr>
        <w:pStyle w:val="af7"/>
      </w:pPr>
      <w:r>
        <w:t xml:space="preserve">            matSuffix</w:t>
      </w:r>
    </w:p>
    <w:p w14:paraId="40AD70B5" w14:textId="77777777" w:rsidR="00197A74" w:rsidRDefault="00197A74" w:rsidP="00197A74">
      <w:pPr>
        <w:pStyle w:val="af7"/>
      </w:pPr>
      <w:r>
        <w:t xml:space="preserve">            [disabled]="authorNameInputControl.invalid || authorNameInputControl.pristine"</w:t>
      </w:r>
    </w:p>
    <w:p w14:paraId="58C994D6" w14:textId="77777777" w:rsidR="00197A74" w:rsidRDefault="00197A74" w:rsidP="00197A74">
      <w:pPr>
        <w:pStyle w:val="af7"/>
      </w:pPr>
      <w:r>
        <w:t xml:space="preserve">            (click)="addAuthor()"&gt;</w:t>
      </w:r>
    </w:p>
    <w:p w14:paraId="485FC1B7" w14:textId="77777777" w:rsidR="00197A74" w:rsidRDefault="00197A74" w:rsidP="00197A74">
      <w:pPr>
        <w:pStyle w:val="af7"/>
      </w:pPr>
      <w:r>
        <w:t xml:space="preserve">      &lt;mat-icon&gt;add&lt;/mat-icon&gt;</w:t>
      </w:r>
    </w:p>
    <w:p w14:paraId="1C975982" w14:textId="77777777" w:rsidR="00197A74" w:rsidRDefault="00197A74" w:rsidP="00197A74">
      <w:pPr>
        <w:pStyle w:val="af7"/>
      </w:pPr>
      <w:r>
        <w:t xml:space="preserve">    &lt;/button&gt;</w:t>
      </w:r>
    </w:p>
    <w:p w14:paraId="75518366" w14:textId="77777777" w:rsidR="00197A74" w:rsidRDefault="00197A74" w:rsidP="00197A74">
      <w:pPr>
        <w:pStyle w:val="af7"/>
      </w:pPr>
      <w:r>
        <w:t xml:space="preserve">  &lt;/mat-form-field&gt;</w:t>
      </w:r>
    </w:p>
    <w:p w14:paraId="532AE294" w14:textId="77777777" w:rsidR="00197A74" w:rsidRDefault="00197A74" w:rsidP="00197A74">
      <w:pPr>
        <w:pStyle w:val="af7"/>
      </w:pPr>
      <w:r>
        <w:t xml:space="preserve">  &lt;h3 class="list-title"&gt;Список авторов книги&lt;/h3&gt;</w:t>
      </w:r>
    </w:p>
    <w:p w14:paraId="2F4331CA" w14:textId="77777777" w:rsidR="00197A74" w:rsidRDefault="00197A74" w:rsidP="00197A74">
      <w:pPr>
        <w:pStyle w:val="af7"/>
      </w:pPr>
      <w:r>
        <w:t xml:space="preserve">  &lt;mat-list&gt;</w:t>
      </w:r>
    </w:p>
    <w:p w14:paraId="3FD9ED0C" w14:textId="77777777" w:rsidR="00197A74" w:rsidRDefault="00197A74" w:rsidP="00197A74">
      <w:pPr>
        <w:pStyle w:val="af7"/>
      </w:pPr>
      <w:r>
        <w:t xml:space="preserve">    @for (author of bookForm.value.authors; track $index) {</w:t>
      </w:r>
    </w:p>
    <w:p w14:paraId="2667B6F5" w14:textId="77777777" w:rsidR="00197A74" w:rsidRDefault="00197A74" w:rsidP="00197A74">
      <w:pPr>
        <w:pStyle w:val="af7"/>
      </w:pPr>
      <w:r>
        <w:t xml:space="preserve">      &lt;div matListItemLine class="author-item"&gt;</w:t>
      </w:r>
    </w:p>
    <w:p w14:paraId="73E2A76C" w14:textId="77777777" w:rsidR="00197A74" w:rsidRDefault="00197A74" w:rsidP="00197A74">
      <w:pPr>
        <w:pStyle w:val="af7"/>
      </w:pPr>
      <w:r>
        <w:t xml:space="preserve">        &lt;div matListItemTitle class="author-name"&gt;{{ author }}&lt;/div&gt;</w:t>
      </w:r>
    </w:p>
    <w:p w14:paraId="593DD2F1" w14:textId="77777777" w:rsidR="00197A74" w:rsidRDefault="00197A74" w:rsidP="00197A74">
      <w:pPr>
        <w:pStyle w:val="af7"/>
      </w:pPr>
      <w:r>
        <w:t xml:space="preserve">        &lt;button mat-icon-button (click)="deleteAuthor($index)"&gt;</w:t>
      </w:r>
    </w:p>
    <w:p w14:paraId="33D2595E" w14:textId="77777777" w:rsidR="00197A74" w:rsidRDefault="00197A74" w:rsidP="00197A74">
      <w:pPr>
        <w:pStyle w:val="af7"/>
      </w:pPr>
      <w:r>
        <w:t xml:space="preserve">          &lt;mat-icon&gt;delete&lt;/mat-icon&gt;</w:t>
      </w:r>
    </w:p>
    <w:p w14:paraId="27BB419E" w14:textId="77777777" w:rsidR="00197A74" w:rsidRDefault="00197A74" w:rsidP="00197A74">
      <w:pPr>
        <w:pStyle w:val="af7"/>
      </w:pPr>
      <w:r>
        <w:lastRenderedPageBreak/>
        <w:t xml:space="preserve">        &lt;/button&gt;</w:t>
      </w:r>
    </w:p>
    <w:p w14:paraId="55D11567" w14:textId="77777777" w:rsidR="00197A74" w:rsidRDefault="00197A74" w:rsidP="00197A74">
      <w:pPr>
        <w:pStyle w:val="af7"/>
      </w:pPr>
      <w:r>
        <w:t xml:space="preserve">      &lt;/div&gt;</w:t>
      </w:r>
    </w:p>
    <w:p w14:paraId="512EE370" w14:textId="77777777" w:rsidR="00197A74" w:rsidRDefault="00197A74" w:rsidP="00197A74">
      <w:pPr>
        <w:pStyle w:val="af7"/>
      </w:pPr>
      <w:r>
        <w:t xml:space="preserve">    }</w:t>
      </w:r>
    </w:p>
    <w:p w14:paraId="0ED8236C" w14:textId="77777777" w:rsidR="00197A74" w:rsidRDefault="00197A74" w:rsidP="00197A74">
      <w:pPr>
        <w:pStyle w:val="af7"/>
      </w:pPr>
      <w:r>
        <w:t xml:space="preserve">  &lt;/mat-list&gt;</w:t>
      </w:r>
    </w:p>
    <w:p w14:paraId="14D390A6" w14:textId="77777777" w:rsidR="00197A74" w:rsidRDefault="00197A74" w:rsidP="00197A74">
      <w:pPr>
        <w:pStyle w:val="af7"/>
      </w:pPr>
      <w:r>
        <w:t>&lt;/div&gt;</w:t>
      </w:r>
    </w:p>
    <w:p w14:paraId="1360DC71" w14:textId="77777777" w:rsidR="00197A74" w:rsidRDefault="00197A74" w:rsidP="00197A74">
      <w:pPr>
        <w:pStyle w:val="af7"/>
      </w:pPr>
      <w:r>
        <w:t>&lt;mat-dialog-actions&gt;</w:t>
      </w:r>
    </w:p>
    <w:p w14:paraId="05F58E02" w14:textId="77777777" w:rsidR="00197A74" w:rsidRDefault="00197A74" w:rsidP="00197A74">
      <w:pPr>
        <w:pStyle w:val="af7"/>
      </w:pPr>
      <w:r>
        <w:t xml:space="preserve">  &lt;button mat-flat-button</w:t>
      </w:r>
    </w:p>
    <w:p w14:paraId="3855839F" w14:textId="77777777" w:rsidR="00197A74" w:rsidRDefault="00197A74" w:rsidP="00197A74">
      <w:pPr>
        <w:pStyle w:val="af7"/>
      </w:pPr>
      <w:r>
        <w:t xml:space="preserve">          color="primary"</w:t>
      </w:r>
    </w:p>
    <w:p w14:paraId="43A73AA3" w14:textId="77777777" w:rsidR="00197A74" w:rsidRDefault="00197A74" w:rsidP="00197A74">
      <w:pPr>
        <w:pStyle w:val="af7"/>
      </w:pPr>
      <w:r>
        <w:t xml:space="preserve">          [disabled]="bookForm.invalid"</w:t>
      </w:r>
    </w:p>
    <w:p w14:paraId="01814AD2" w14:textId="77777777" w:rsidR="00197A74" w:rsidRDefault="00197A74" w:rsidP="00197A74">
      <w:pPr>
        <w:pStyle w:val="af7"/>
      </w:pPr>
      <w:r>
        <w:t xml:space="preserve">          (click)="saveBook()"&gt;</w:t>
      </w:r>
    </w:p>
    <w:p w14:paraId="58201854" w14:textId="77777777" w:rsidR="00197A74" w:rsidRDefault="00197A74" w:rsidP="00197A74">
      <w:pPr>
        <w:pStyle w:val="af7"/>
      </w:pPr>
      <w:r>
        <w:t xml:space="preserve">    Сохранить</w:t>
      </w:r>
    </w:p>
    <w:p w14:paraId="625237A4" w14:textId="77777777" w:rsidR="00197A74" w:rsidRDefault="00197A74" w:rsidP="00197A74">
      <w:pPr>
        <w:pStyle w:val="af7"/>
      </w:pPr>
      <w:r>
        <w:t xml:space="preserve">  &lt;/button&gt;</w:t>
      </w:r>
    </w:p>
    <w:p w14:paraId="072D6DD1" w14:textId="77777777" w:rsidR="00197A74" w:rsidRDefault="00197A74" w:rsidP="00197A74">
      <w:pPr>
        <w:pStyle w:val="af7"/>
      </w:pPr>
      <w:r>
        <w:t xml:space="preserve">  &lt;button mat-flat-button</w:t>
      </w:r>
    </w:p>
    <w:p w14:paraId="74DA993B" w14:textId="77777777" w:rsidR="00197A74" w:rsidRDefault="00197A74" w:rsidP="00197A74">
      <w:pPr>
        <w:pStyle w:val="af7"/>
      </w:pPr>
      <w:r>
        <w:t xml:space="preserve">          color="warn"</w:t>
      </w:r>
    </w:p>
    <w:p w14:paraId="01355004" w14:textId="77777777" w:rsidR="00197A74" w:rsidRDefault="00197A74" w:rsidP="00197A74">
      <w:pPr>
        <w:pStyle w:val="af7"/>
      </w:pPr>
      <w:r>
        <w:t xml:space="preserve">          (click)="close()"&gt;</w:t>
      </w:r>
    </w:p>
    <w:p w14:paraId="754B6C5C" w14:textId="77777777" w:rsidR="00197A74" w:rsidRDefault="00197A74" w:rsidP="00197A74">
      <w:pPr>
        <w:pStyle w:val="af7"/>
      </w:pPr>
      <w:r>
        <w:t xml:space="preserve">    Закрыть</w:t>
      </w:r>
    </w:p>
    <w:p w14:paraId="69890D7E" w14:textId="77777777" w:rsidR="00197A74" w:rsidRDefault="00197A74" w:rsidP="00197A74">
      <w:pPr>
        <w:pStyle w:val="af7"/>
      </w:pPr>
      <w:r>
        <w:t xml:space="preserve">  &lt;/button&gt;</w:t>
      </w:r>
    </w:p>
    <w:p w14:paraId="6A8D321A" w14:textId="3DF8CD93" w:rsidR="00197A74" w:rsidRDefault="00197A74" w:rsidP="00197A74">
      <w:pPr>
        <w:pStyle w:val="af7"/>
      </w:pPr>
      <w:r>
        <w:t>&lt;/mat-dialog-actions&gt;</w:t>
      </w:r>
    </w:p>
    <w:p w14:paraId="45C7F02D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book-edit-dialog.component.scss:</w:t>
      </w:r>
    </w:p>
    <w:p w14:paraId="2255DB4C" w14:textId="77777777" w:rsidR="00197A74" w:rsidRDefault="00197A74" w:rsidP="00197A74">
      <w:pPr>
        <w:pStyle w:val="af7"/>
      </w:pPr>
      <w:r>
        <w:t>.book-add-form {</w:t>
      </w:r>
    </w:p>
    <w:p w14:paraId="52CAAA21" w14:textId="77777777" w:rsidR="00197A74" w:rsidRDefault="00197A74" w:rsidP="00197A74">
      <w:pPr>
        <w:pStyle w:val="af7"/>
      </w:pPr>
      <w:r>
        <w:t xml:space="preserve">  display: flex;</w:t>
      </w:r>
    </w:p>
    <w:p w14:paraId="43EDA4AE" w14:textId="77777777" w:rsidR="00197A74" w:rsidRDefault="00197A74" w:rsidP="00197A74">
      <w:pPr>
        <w:pStyle w:val="af7"/>
      </w:pPr>
      <w:r>
        <w:t xml:space="preserve">  flex: 1;</w:t>
      </w:r>
    </w:p>
    <w:p w14:paraId="0ED3883F" w14:textId="77777777" w:rsidR="00197A74" w:rsidRDefault="00197A74" w:rsidP="00197A74">
      <w:pPr>
        <w:pStyle w:val="af7"/>
      </w:pPr>
      <w:r>
        <w:t xml:space="preserve">  flex-direction: column;</w:t>
      </w:r>
    </w:p>
    <w:p w14:paraId="641E94FA" w14:textId="77777777" w:rsidR="00197A74" w:rsidRDefault="00197A74" w:rsidP="00197A74">
      <w:pPr>
        <w:pStyle w:val="af7"/>
      </w:pPr>
      <w:r>
        <w:t xml:space="preserve">  gap: 0.5em;</w:t>
      </w:r>
    </w:p>
    <w:p w14:paraId="04462E97" w14:textId="77777777" w:rsidR="00197A74" w:rsidRDefault="00197A74" w:rsidP="00197A74">
      <w:pPr>
        <w:pStyle w:val="af7"/>
      </w:pPr>
      <w:r>
        <w:t>}</w:t>
      </w:r>
    </w:p>
    <w:p w14:paraId="1375FC53" w14:textId="77777777" w:rsidR="00197A74" w:rsidRDefault="00197A74" w:rsidP="00197A74">
      <w:pPr>
        <w:pStyle w:val="af7"/>
      </w:pPr>
    </w:p>
    <w:p w14:paraId="305DA8BC" w14:textId="77777777" w:rsidR="00197A74" w:rsidRDefault="00197A74" w:rsidP="00197A74">
      <w:pPr>
        <w:pStyle w:val="af7"/>
      </w:pPr>
      <w:r>
        <w:t>.file-input {</w:t>
      </w:r>
    </w:p>
    <w:p w14:paraId="141F1110" w14:textId="77777777" w:rsidR="00197A74" w:rsidRDefault="00197A74" w:rsidP="00197A74">
      <w:pPr>
        <w:pStyle w:val="af7"/>
      </w:pPr>
      <w:r>
        <w:t xml:space="preserve">  display: none;</w:t>
      </w:r>
    </w:p>
    <w:p w14:paraId="06DE4159" w14:textId="77777777" w:rsidR="00197A74" w:rsidRDefault="00197A74" w:rsidP="00197A74">
      <w:pPr>
        <w:pStyle w:val="af7"/>
      </w:pPr>
      <w:r>
        <w:t>}</w:t>
      </w:r>
    </w:p>
    <w:p w14:paraId="177D9F18" w14:textId="77777777" w:rsidR="00197A74" w:rsidRDefault="00197A74" w:rsidP="00197A74">
      <w:pPr>
        <w:pStyle w:val="af7"/>
      </w:pPr>
    </w:p>
    <w:p w14:paraId="494D1231" w14:textId="77777777" w:rsidR="00197A74" w:rsidRDefault="00197A74" w:rsidP="00197A74">
      <w:pPr>
        <w:pStyle w:val="af7"/>
      </w:pPr>
      <w:r>
        <w:t>.list-title {</w:t>
      </w:r>
    </w:p>
    <w:p w14:paraId="2CBFBDAA" w14:textId="77777777" w:rsidR="00197A74" w:rsidRDefault="00197A74" w:rsidP="00197A74">
      <w:pPr>
        <w:pStyle w:val="af7"/>
      </w:pPr>
      <w:r>
        <w:t xml:space="preserve">  margin: 0.2em;</w:t>
      </w:r>
    </w:p>
    <w:p w14:paraId="52DBF0C2" w14:textId="77777777" w:rsidR="00197A74" w:rsidRDefault="00197A74" w:rsidP="00197A74">
      <w:pPr>
        <w:pStyle w:val="af7"/>
      </w:pPr>
      <w:r>
        <w:t>}</w:t>
      </w:r>
    </w:p>
    <w:p w14:paraId="5AB01FB0" w14:textId="77777777" w:rsidR="00197A74" w:rsidRDefault="00197A74" w:rsidP="00197A74">
      <w:pPr>
        <w:pStyle w:val="af7"/>
      </w:pPr>
    </w:p>
    <w:p w14:paraId="31BC7B47" w14:textId="77777777" w:rsidR="00197A74" w:rsidRDefault="00197A74" w:rsidP="00197A74">
      <w:pPr>
        <w:pStyle w:val="af7"/>
      </w:pPr>
      <w:r>
        <w:t>.author-item {</w:t>
      </w:r>
    </w:p>
    <w:p w14:paraId="26D2328E" w14:textId="77777777" w:rsidR="00197A74" w:rsidRDefault="00197A74" w:rsidP="00197A74">
      <w:pPr>
        <w:pStyle w:val="af7"/>
      </w:pPr>
      <w:r>
        <w:t xml:space="preserve">  display: flex;</w:t>
      </w:r>
    </w:p>
    <w:p w14:paraId="68EA2A4E" w14:textId="77777777" w:rsidR="00197A74" w:rsidRDefault="00197A74" w:rsidP="00197A74">
      <w:pPr>
        <w:pStyle w:val="af7"/>
      </w:pPr>
      <w:r>
        <w:t xml:space="preserve">  flex-direction: row;</w:t>
      </w:r>
    </w:p>
    <w:p w14:paraId="7A65DF6E" w14:textId="77777777" w:rsidR="00197A74" w:rsidRDefault="00197A74" w:rsidP="00197A74">
      <w:pPr>
        <w:pStyle w:val="af7"/>
      </w:pPr>
      <w:r>
        <w:t xml:space="preserve">  align-items: center;</w:t>
      </w:r>
    </w:p>
    <w:p w14:paraId="31396AC9" w14:textId="77777777" w:rsidR="00197A74" w:rsidRDefault="00197A74" w:rsidP="00197A74">
      <w:pPr>
        <w:pStyle w:val="af7"/>
      </w:pPr>
      <w:r>
        <w:t xml:space="preserve">  padding: 0 1em;</w:t>
      </w:r>
    </w:p>
    <w:p w14:paraId="02C2632F" w14:textId="77777777" w:rsidR="00197A74" w:rsidRDefault="00197A74" w:rsidP="00197A74">
      <w:pPr>
        <w:pStyle w:val="af7"/>
      </w:pPr>
    </w:p>
    <w:p w14:paraId="7663C475" w14:textId="77777777" w:rsidR="00197A74" w:rsidRDefault="00197A74" w:rsidP="00197A74">
      <w:pPr>
        <w:pStyle w:val="af7"/>
      </w:pPr>
      <w:r>
        <w:t xml:space="preserve">  .author-name {</w:t>
      </w:r>
    </w:p>
    <w:p w14:paraId="6C74BA29" w14:textId="77777777" w:rsidR="00197A74" w:rsidRDefault="00197A74" w:rsidP="00197A74">
      <w:pPr>
        <w:pStyle w:val="af7"/>
      </w:pPr>
      <w:r>
        <w:t xml:space="preserve">    flex: 1;</w:t>
      </w:r>
    </w:p>
    <w:p w14:paraId="551698D3" w14:textId="77777777" w:rsidR="00197A74" w:rsidRDefault="00197A74" w:rsidP="00197A74">
      <w:pPr>
        <w:pStyle w:val="af7"/>
      </w:pPr>
      <w:r>
        <w:t xml:space="preserve">  }</w:t>
      </w:r>
    </w:p>
    <w:p w14:paraId="5EF1C013" w14:textId="77777777" w:rsidR="00197A74" w:rsidRDefault="00197A74" w:rsidP="00197A74">
      <w:pPr>
        <w:pStyle w:val="af7"/>
      </w:pPr>
      <w:r>
        <w:t>}</w:t>
      </w:r>
    </w:p>
    <w:p w14:paraId="7B62888B" w14:textId="77777777" w:rsidR="00197A74" w:rsidRDefault="00197A74" w:rsidP="00AA3514">
      <w:pPr>
        <w:pStyle w:val="affc"/>
      </w:pPr>
      <w:r>
        <w:t>Файл book-edit-dialog.component.ts:</w:t>
      </w:r>
    </w:p>
    <w:p w14:paraId="0E1D2F11" w14:textId="77777777" w:rsidR="00197A74" w:rsidRDefault="00197A74" w:rsidP="00197A74">
      <w:pPr>
        <w:pStyle w:val="af7"/>
      </w:pPr>
      <w:r>
        <w:t>import { ChangeDetectionStrategy, Component, computed, Inject, OnInit, signal } from '@angular/core';</w:t>
      </w:r>
    </w:p>
    <w:p w14:paraId="10A34851" w14:textId="77777777" w:rsidR="00197A74" w:rsidRDefault="00197A74" w:rsidP="00197A74">
      <w:pPr>
        <w:pStyle w:val="af7"/>
      </w:pPr>
      <w:r>
        <w:t>import { FormBuilder, ReactiveFormsModule, Validators } from '@angular/forms';</w:t>
      </w:r>
    </w:p>
    <w:p w14:paraId="6319F42F" w14:textId="77777777" w:rsidR="00197A74" w:rsidRDefault="00197A74" w:rsidP="00197A74">
      <w:pPr>
        <w:pStyle w:val="af7"/>
      </w:pPr>
      <w:r>
        <w:t>import { MAT_DIALOG_DATA, MatDialogActions, MatDialogModule, MatDialogRef } from '@angular/material/dialog';</w:t>
      </w:r>
    </w:p>
    <w:p w14:paraId="75B9A815" w14:textId="77777777" w:rsidR="00197A74" w:rsidRDefault="00197A74" w:rsidP="00197A74">
      <w:pPr>
        <w:pStyle w:val="af7"/>
      </w:pPr>
      <w:r>
        <w:t>import { BookMetadataDto } from '@core/dtos/BookManager.Application.Common.DTOs';</w:t>
      </w:r>
    </w:p>
    <w:p w14:paraId="6E7214E1" w14:textId="77777777" w:rsidR="00197A74" w:rsidRDefault="00197A74" w:rsidP="00197A74">
      <w:pPr>
        <w:pStyle w:val="af7"/>
      </w:pPr>
      <w:r>
        <w:t>import { MatFormFieldModule } from '@angular/material/form-field';</w:t>
      </w:r>
    </w:p>
    <w:p w14:paraId="2997E145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42A9CC56" w14:textId="77777777" w:rsidR="00197A74" w:rsidRDefault="00197A74" w:rsidP="00197A74">
      <w:pPr>
        <w:pStyle w:val="af7"/>
      </w:pPr>
      <w:r>
        <w:t>import { DigitOnlyModule } from '@uiowa/digit-only';</w:t>
      </w:r>
    </w:p>
    <w:p w14:paraId="0710E8E5" w14:textId="77777777" w:rsidR="00197A74" w:rsidRDefault="00197A74" w:rsidP="00197A74">
      <w:pPr>
        <w:pStyle w:val="af7"/>
      </w:pPr>
      <w:r>
        <w:t>import { MatTooltipModule } from '@angular/material/tooltip';</w:t>
      </w:r>
    </w:p>
    <w:p w14:paraId="2EC35104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1607C64B" w14:textId="77777777" w:rsidR="00197A74" w:rsidRDefault="00197A74" w:rsidP="00197A74">
      <w:pPr>
        <w:pStyle w:val="af7"/>
      </w:pPr>
      <w:r>
        <w:t>import { MatListModule } from '@angular/material/list';</w:t>
      </w:r>
    </w:p>
    <w:p w14:paraId="434EFBCB" w14:textId="77777777" w:rsidR="00197A74" w:rsidRDefault="00197A74" w:rsidP="00197A74">
      <w:pPr>
        <w:pStyle w:val="af7"/>
      </w:pPr>
      <w:r>
        <w:t>import { MatIconModule } from '@angular/material/icon';</w:t>
      </w:r>
    </w:p>
    <w:p w14:paraId="481E7EB3" w14:textId="77777777" w:rsidR="00197A74" w:rsidRDefault="00197A74" w:rsidP="00197A74">
      <w:pPr>
        <w:pStyle w:val="af7"/>
      </w:pPr>
    </w:p>
    <w:p w14:paraId="54EF7EB4" w14:textId="77777777" w:rsidR="00197A74" w:rsidRDefault="00197A74" w:rsidP="00197A74">
      <w:pPr>
        <w:pStyle w:val="af7"/>
      </w:pPr>
      <w:r>
        <w:t>export interface BookEditDialogData {</w:t>
      </w:r>
    </w:p>
    <w:p w14:paraId="02DCABE4" w14:textId="77777777" w:rsidR="00197A74" w:rsidRDefault="00197A74" w:rsidP="00197A74">
      <w:pPr>
        <w:pStyle w:val="af7"/>
      </w:pPr>
      <w:r>
        <w:t xml:space="preserve">  mode?: 'create' | 'update';</w:t>
      </w:r>
    </w:p>
    <w:p w14:paraId="66BAFDE7" w14:textId="77777777" w:rsidR="00197A74" w:rsidRDefault="00197A74" w:rsidP="00197A74">
      <w:pPr>
        <w:pStyle w:val="af7"/>
      </w:pPr>
      <w:r>
        <w:t xml:space="preserve">  bookDetails: Omit&lt;</w:t>
      </w:r>
    </w:p>
    <w:p w14:paraId="2EAB69FA" w14:textId="77777777" w:rsidR="00197A74" w:rsidRDefault="00197A74" w:rsidP="00197A74">
      <w:pPr>
        <w:pStyle w:val="af7"/>
      </w:pPr>
      <w:r>
        <w:t xml:space="preserve">    BookMetadataDto,</w:t>
      </w:r>
    </w:p>
    <w:p w14:paraId="010D6B40" w14:textId="77777777" w:rsidR="00197A74" w:rsidRDefault="00197A74" w:rsidP="00197A74">
      <w:pPr>
        <w:pStyle w:val="af7"/>
      </w:pPr>
      <w:r>
        <w:t xml:space="preserve">    'filename' | 'fileSizeInBytes' | 'fileType'</w:t>
      </w:r>
    </w:p>
    <w:p w14:paraId="7AD8180A" w14:textId="77777777" w:rsidR="00197A74" w:rsidRDefault="00197A74" w:rsidP="00197A74">
      <w:pPr>
        <w:pStyle w:val="af7"/>
      </w:pPr>
      <w:r>
        <w:t xml:space="preserve">  &gt;;</w:t>
      </w:r>
    </w:p>
    <w:p w14:paraId="4F1F34C3" w14:textId="77777777" w:rsidR="00197A74" w:rsidRDefault="00197A74" w:rsidP="00197A74">
      <w:pPr>
        <w:pStyle w:val="af7"/>
      </w:pPr>
      <w:r>
        <w:t>}</w:t>
      </w:r>
    </w:p>
    <w:p w14:paraId="7B380F41" w14:textId="77777777" w:rsidR="00197A74" w:rsidRDefault="00197A74" w:rsidP="00197A74">
      <w:pPr>
        <w:pStyle w:val="af7"/>
      </w:pPr>
    </w:p>
    <w:p w14:paraId="30AE1877" w14:textId="77777777" w:rsidR="00197A74" w:rsidRDefault="00197A74" w:rsidP="00197A74">
      <w:pPr>
        <w:pStyle w:val="af7"/>
      </w:pPr>
      <w:r>
        <w:t>@Component({</w:t>
      </w:r>
    </w:p>
    <w:p w14:paraId="21ED5DC8" w14:textId="77777777" w:rsidR="00197A74" w:rsidRDefault="00197A74" w:rsidP="00197A74">
      <w:pPr>
        <w:pStyle w:val="af7"/>
      </w:pPr>
      <w:r>
        <w:t xml:space="preserve">  selector: 'app-book-edit-dialog',</w:t>
      </w:r>
    </w:p>
    <w:p w14:paraId="2A337F40" w14:textId="77777777" w:rsidR="00197A74" w:rsidRDefault="00197A74" w:rsidP="00197A74">
      <w:pPr>
        <w:pStyle w:val="af7"/>
      </w:pPr>
      <w:r>
        <w:t xml:space="preserve">  templateUrl: './book-edit-dialog.component.html',</w:t>
      </w:r>
    </w:p>
    <w:p w14:paraId="14A57991" w14:textId="77777777" w:rsidR="00197A74" w:rsidRDefault="00197A74" w:rsidP="00197A74">
      <w:pPr>
        <w:pStyle w:val="af7"/>
      </w:pPr>
      <w:r>
        <w:t xml:space="preserve">  styleUrl: './book-edit-dialog.component.scss',</w:t>
      </w:r>
    </w:p>
    <w:p w14:paraId="2B3575CF" w14:textId="77777777" w:rsidR="00197A74" w:rsidRDefault="00197A74" w:rsidP="00197A74">
      <w:pPr>
        <w:pStyle w:val="af7"/>
      </w:pPr>
      <w:r>
        <w:t xml:space="preserve">  standalone: true,</w:t>
      </w:r>
    </w:p>
    <w:p w14:paraId="3CF560A3" w14:textId="77777777" w:rsidR="00197A74" w:rsidRDefault="00197A74" w:rsidP="00197A74">
      <w:pPr>
        <w:pStyle w:val="af7"/>
      </w:pPr>
      <w:r>
        <w:t xml:space="preserve">  imports: [</w:t>
      </w:r>
    </w:p>
    <w:p w14:paraId="2C893046" w14:textId="77777777" w:rsidR="00197A74" w:rsidRDefault="00197A74" w:rsidP="00197A74">
      <w:pPr>
        <w:pStyle w:val="af7"/>
      </w:pPr>
      <w:r>
        <w:t xml:space="preserve">    MatDialogModule,</w:t>
      </w:r>
    </w:p>
    <w:p w14:paraId="260DA5DA" w14:textId="77777777" w:rsidR="00197A74" w:rsidRDefault="00197A74" w:rsidP="00197A74">
      <w:pPr>
        <w:pStyle w:val="af7"/>
      </w:pPr>
      <w:r>
        <w:t xml:space="preserve">    MatIconModule,</w:t>
      </w:r>
    </w:p>
    <w:p w14:paraId="74A06D6A" w14:textId="77777777" w:rsidR="00197A74" w:rsidRDefault="00197A74" w:rsidP="00197A74">
      <w:pPr>
        <w:pStyle w:val="af7"/>
      </w:pPr>
      <w:r>
        <w:lastRenderedPageBreak/>
        <w:t xml:space="preserve">    ReactiveFormsModule,</w:t>
      </w:r>
    </w:p>
    <w:p w14:paraId="499277D0" w14:textId="77777777" w:rsidR="00197A74" w:rsidRDefault="00197A74" w:rsidP="00197A74">
      <w:pPr>
        <w:pStyle w:val="af7"/>
      </w:pPr>
      <w:r>
        <w:t xml:space="preserve">    MatFormFieldModule,</w:t>
      </w:r>
    </w:p>
    <w:p w14:paraId="130B4D98" w14:textId="77777777" w:rsidR="00197A74" w:rsidRDefault="00197A74" w:rsidP="00197A74">
      <w:pPr>
        <w:pStyle w:val="af7"/>
      </w:pPr>
      <w:r>
        <w:t xml:space="preserve">    MatInputModule,</w:t>
      </w:r>
    </w:p>
    <w:p w14:paraId="33AC6A54" w14:textId="77777777" w:rsidR="00197A74" w:rsidRDefault="00197A74" w:rsidP="00197A74">
      <w:pPr>
        <w:pStyle w:val="af7"/>
      </w:pPr>
      <w:r>
        <w:t xml:space="preserve">    DigitOnlyModule,</w:t>
      </w:r>
    </w:p>
    <w:p w14:paraId="7877F580" w14:textId="77777777" w:rsidR="00197A74" w:rsidRDefault="00197A74" w:rsidP="00197A74">
      <w:pPr>
        <w:pStyle w:val="af7"/>
      </w:pPr>
      <w:r>
        <w:t xml:space="preserve">    MatTooltipModule,</w:t>
      </w:r>
    </w:p>
    <w:p w14:paraId="2D12194D" w14:textId="77777777" w:rsidR="00197A74" w:rsidRDefault="00197A74" w:rsidP="00197A74">
      <w:pPr>
        <w:pStyle w:val="af7"/>
      </w:pPr>
      <w:r>
        <w:t xml:space="preserve">    MatDialogActions,</w:t>
      </w:r>
    </w:p>
    <w:p w14:paraId="2A6164BC" w14:textId="77777777" w:rsidR="00197A74" w:rsidRDefault="00197A74" w:rsidP="00197A74">
      <w:pPr>
        <w:pStyle w:val="af7"/>
      </w:pPr>
      <w:r>
        <w:t xml:space="preserve">    MatButtonModule,</w:t>
      </w:r>
    </w:p>
    <w:p w14:paraId="756237E4" w14:textId="77777777" w:rsidR="00197A74" w:rsidRDefault="00197A74" w:rsidP="00197A74">
      <w:pPr>
        <w:pStyle w:val="af7"/>
      </w:pPr>
      <w:r>
        <w:t xml:space="preserve">    MatListModule,</w:t>
      </w:r>
    </w:p>
    <w:p w14:paraId="54071D7D" w14:textId="77777777" w:rsidR="00197A74" w:rsidRDefault="00197A74" w:rsidP="00197A74">
      <w:pPr>
        <w:pStyle w:val="af7"/>
      </w:pPr>
      <w:r>
        <w:t xml:space="preserve">  ],</w:t>
      </w:r>
    </w:p>
    <w:p w14:paraId="30032166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0325097F" w14:textId="77777777" w:rsidR="00197A74" w:rsidRDefault="00197A74" w:rsidP="00197A74">
      <w:pPr>
        <w:pStyle w:val="af7"/>
      </w:pPr>
      <w:r>
        <w:t>})</w:t>
      </w:r>
    </w:p>
    <w:p w14:paraId="3EE9EC88" w14:textId="77777777" w:rsidR="00197A74" w:rsidRDefault="00197A74" w:rsidP="00197A74">
      <w:pPr>
        <w:pStyle w:val="af7"/>
      </w:pPr>
      <w:r>
        <w:t>export class BookEditDialogComponent implements OnInit {</w:t>
      </w:r>
    </w:p>
    <w:p w14:paraId="2F23FB5F" w14:textId="77777777" w:rsidR="00197A74" w:rsidRDefault="00197A74" w:rsidP="00197A74">
      <w:pPr>
        <w:pStyle w:val="af7"/>
      </w:pPr>
    </w:p>
    <w:p w14:paraId="126F2D74" w14:textId="77777777" w:rsidR="00197A74" w:rsidRDefault="00197A74" w:rsidP="00197A74">
      <w:pPr>
        <w:pStyle w:val="af7"/>
      </w:pPr>
      <w:r>
        <w:t xml:space="preserve">  protected readonly CREATION_DIALOG_TITLE = 'Добавление новой книги';</w:t>
      </w:r>
    </w:p>
    <w:p w14:paraId="4E2F689F" w14:textId="77777777" w:rsidR="00197A74" w:rsidRDefault="00197A74" w:rsidP="00197A74">
      <w:pPr>
        <w:pStyle w:val="af7"/>
      </w:pPr>
      <w:r>
        <w:t xml:space="preserve">  protected readonly EDIT_DIALOG_TITLE = 'Обновление информации о книге';</w:t>
      </w:r>
    </w:p>
    <w:p w14:paraId="0BCD7F6B" w14:textId="77777777" w:rsidR="00197A74" w:rsidRDefault="00197A74" w:rsidP="00197A74">
      <w:pPr>
        <w:pStyle w:val="af7"/>
      </w:pPr>
    </w:p>
    <w:p w14:paraId="659DF5AC" w14:textId="77777777" w:rsidR="00197A74" w:rsidRDefault="00197A74" w:rsidP="00197A74">
      <w:pPr>
        <w:pStyle w:val="af7"/>
      </w:pPr>
      <w:r>
        <w:t xml:space="preserve">  public isEditMode = signal&lt;boolean&gt;(false);</w:t>
      </w:r>
    </w:p>
    <w:p w14:paraId="77E6C476" w14:textId="77777777" w:rsidR="00197A74" w:rsidRDefault="00197A74" w:rsidP="00197A74">
      <w:pPr>
        <w:pStyle w:val="af7"/>
      </w:pPr>
      <w:r>
        <w:t xml:space="preserve">  public dialogTitle = computed(() =&gt; {</w:t>
      </w:r>
    </w:p>
    <w:p w14:paraId="6B0BE22B" w14:textId="77777777" w:rsidR="00197A74" w:rsidRDefault="00197A74" w:rsidP="00197A74">
      <w:pPr>
        <w:pStyle w:val="af7"/>
      </w:pPr>
      <w:r>
        <w:t xml:space="preserve">    return this.isEditMode()</w:t>
      </w:r>
    </w:p>
    <w:p w14:paraId="41F07CD7" w14:textId="77777777" w:rsidR="00197A74" w:rsidRDefault="00197A74" w:rsidP="00197A74">
      <w:pPr>
        <w:pStyle w:val="af7"/>
      </w:pPr>
      <w:r>
        <w:t xml:space="preserve">      ? this.EDIT_DIALOG_TITLE</w:t>
      </w:r>
    </w:p>
    <w:p w14:paraId="41F20944" w14:textId="77777777" w:rsidR="00197A74" w:rsidRDefault="00197A74" w:rsidP="00197A74">
      <w:pPr>
        <w:pStyle w:val="af7"/>
      </w:pPr>
      <w:r>
        <w:t xml:space="preserve">      : this.CREATION_DIALOG_TITLE;</w:t>
      </w:r>
    </w:p>
    <w:p w14:paraId="7D5A4247" w14:textId="77777777" w:rsidR="00197A74" w:rsidRDefault="00197A74" w:rsidP="00197A74">
      <w:pPr>
        <w:pStyle w:val="af7"/>
      </w:pPr>
      <w:r>
        <w:t xml:space="preserve">  });</w:t>
      </w:r>
    </w:p>
    <w:p w14:paraId="0AAD9010" w14:textId="77777777" w:rsidR="00197A74" w:rsidRDefault="00197A74" w:rsidP="00197A74">
      <w:pPr>
        <w:pStyle w:val="af7"/>
      </w:pPr>
    </w:p>
    <w:p w14:paraId="3F7C6970" w14:textId="77777777" w:rsidR="00197A74" w:rsidRDefault="00197A74" w:rsidP="00197A74">
      <w:pPr>
        <w:pStyle w:val="af7"/>
      </w:pPr>
      <w:r>
        <w:t xml:space="preserve">  public bookForm = this._fb.group({</w:t>
      </w:r>
    </w:p>
    <w:p w14:paraId="22E5CD4C" w14:textId="77777777" w:rsidR="00197A74" w:rsidRDefault="00197A74" w:rsidP="00197A74">
      <w:pPr>
        <w:pStyle w:val="af7"/>
      </w:pPr>
      <w:r>
        <w:t xml:space="preserve">    title: this._fb.control&lt;string | null&gt;(null),</w:t>
      </w:r>
    </w:p>
    <w:p w14:paraId="6501ADC1" w14:textId="77777777" w:rsidR="00197A74" w:rsidRDefault="00197A74" w:rsidP="00197A74">
      <w:pPr>
        <w:pStyle w:val="af7"/>
      </w:pPr>
      <w:r>
        <w:t xml:space="preserve">    description: this._fb.control&lt;string | null&gt;(null),</w:t>
      </w:r>
    </w:p>
    <w:p w14:paraId="0C73BA74" w14:textId="77777777" w:rsidR="00197A74" w:rsidRDefault="00197A74" w:rsidP="00197A74">
      <w:pPr>
        <w:pStyle w:val="af7"/>
      </w:pPr>
      <w:r>
        <w:t xml:space="preserve">    isbn: this._fb.control&lt;string | null&gt;(null, [</w:t>
      </w:r>
    </w:p>
    <w:p w14:paraId="4EC4B8D9" w14:textId="77777777" w:rsidR="00197A74" w:rsidRDefault="00197A74" w:rsidP="00197A74">
      <w:pPr>
        <w:pStyle w:val="af7"/>
      </w:pPr>
      <w:r>
        <w:t xml:space="preserve">      Validators.pattern('^([0-9]{10}|[0-9]{13})|null$'),</w:t>
      </w:r>
    </w:p>
    <w:p w14:paraId="6BF44C53" w14:textId="77777777" w:rsidR="00197A74" w:rsidRDefault="00197A74" w:rsidP="00197A74">
      <w:pPr>
        <w:pStyle w:val="af7"/>
      </w:pPr>
      <w:r>
        <w:t xml:space="preserve">    ]),</w:t>
      </w:r>
    </w:p>
    <w:p w14:paraId="1620F0C9" w14:textId="77777777" w:rsidR="00197A74" w:rsidRDefault="00197A74" w:rsidP="00197A74">
      <w:pPr>
        <w:pStyle w:val="af7"/>
      </w:pPr>
      <w:r>
        <w:t xml:space="preserve">    publisherName: this._fb.control&lt;string | null&gt;(null),</w:t>
      </w:r>
    </w:p>
    <w:p w14:paraId="08C20067" w14:textId="77777777" w:rsidR="00197A74" w:rsidRDefault="00197A74" w:rsidP="00197A74">
      <w:pPr>
        <w:pStyle w:val="af7"/>
      </w:pPr>
      <w:r>
        <w:t xml:space="preserve">    authors: this._fb.control&lt;string[]&gt;([]),</w:t>
      </w:r>
    </w:p>
    <w:p w14:paraId="1596176F" w14:textId="77777777" w:rsidR="00197A74" w:rsidRDefault="00197A74" w:rsidP="00197A74">
      <w:pPr>
        <w:pStyle w:val="af7"/>
      </w:pPr>
      <w:r>
        <w:t xml:space="preserve">  });</w:t>
      </w:r>
    </w:p>
    <w:p w14:paraId="3A0DB0A7" w14:textId="77777777" w:rsidR="00197A74" w:rsidRDefault="00197A74" w:rsidP="00197A74">
      <w:pPr>
        <w:pStyle w:val="af7"/>
      </w:pPr>
    </w:p>
    <w:p w14:paraId="3A3EBA67" w14:textId="77777777" w:rsidR="00197A74" w:rsidRDefault="00197A74" w:rsidP="00197A74">
      <w:pPr>
        <w:pStyle w:val="af7"/>
      </w:pPr>
      <w:r>
        <w:t xml:space="preserve">  public authorNameInputControl = this._fb.control&lt;string | null&gt;(null);</w:t>
      </w:r>
    </w:p>
    <w:p w14:paraId="1381E30D" w14:textId="77777777" w:rsidR="00197A74" w:rsidRDefault="00197A74" w:rsidP="00197A74">
      <w:pPr>
        <w:pStyle w:val="af7"/>
      </w:pPr>
    </w:p>
    <w:p w14:paraId="78F03732" w14:textId="77777777" w:rsidR="00197A74" w:rsidRDefault="00197A74" w:rsidP="00197A74">
      <w:pPr>
        <w:pStyle w:val="af7"/>
      </w:pPr>
      <w:r>
        <w:t xml:space="preserve">  constructor(</w:t>
      </w:r>
    </w:p>
    <w:p w14:paraId="32827253" w14:textId="77777777" w:rsidR="00197A74" w:rsidRDefault="00197A74" w:rsidP="00197A74">
      <w:pPr>
        <w:pStyle w:val="af7"/>
      </w:pPr>
      <w:r>
        <w:t xml:space="preserve">    private readonly _fb: FormBuilder,</w:t>
      </w:r>
    </w:p>
    <w:p w14:paraId="5168A90D" w14:textId="77777777" w:rsidR="00197A74" w:rsidRDefault="00197A74" w:rsidP="00197A74">
      <w:pPr>
        <w:pStyle w:val="af7"/>
      </w:pPr>
      <w:r>
        <w:t xml:space="preserve">    private readonly _dialogRef: MatDialogRef&lt;BookEditDialogComponent&gt;,</w:t>
      </w:r>
    </w:p>
    <w:p w14:paraId="372A3BD4" w14:textId="77777777" w:rsidR="00197A74" w:rsidRDefault="00197A74" w:rsidP="00197A74">
      <w:pPr>
        <w:pStyle w:val="af7"/>
      </w:pPr>
      <w:r>
        <w:t xml:space="preserve">    @Inject(MAT_DIALOG_DATA) public dialogData: BookEditDialogData,</w:t>
      </w:r>
    </w:p>
    <w:p w14:paraId="6A460144" w14:textId="77777777" w:rsidR="00197A74" w:rsidRDefault="00197A74" w:rsidP="00197A74">
      <w:pPr>
        <w:pStyle w:val="af7"/>
      </w:pPr>
      <w:r>
        <w:t xml:space="preserve">  ) {</w:t>
      </w:r>
    </w:p>
    <w:p w14:paraId="1AAB71F6" w14:textId="77777777" w:rsidR="00197A74" w:rsidRDefault="00197A74" w:rsidP="00197A74">
      <w:pPr>
        <w:pStyle w:val="af7"/>
      </w:pPr>
      <w:r>
        <w:t xml:space="preserve">    this._initForm();</w:t>
      </w:r>
    </w:p>
    <w:p w14:paraId="3E3F9F31" w14:textId="77777777" w:rsidR="00197A74" w:rsidRDefault="00197A74" w:rsidP="00197A74">
      <w:pPr>
        <w:pStyle w:val="af7"/>
      </w:pPr>
      <w:r>
        <w:t xml:space="preserve">  }</w:t>
      </w:r>
    </w:p>
    <w:p w14:paraId="29CAF6D0" w14:textId="77777777" w:rsidR="00197A74" w:rsidRDefault="00197A74" w:rsidP="00197A74">
      <w:pPr>
        <w:pStyle w:val="af7"/>
      </w:pPr>
    </w:p>
    <w:p w14:paraId="6A6B657F" w14:textId="77777777" w:rsidR="00197A74" w:rsidRDefault="00197A74" w:rsidP="00197A74">
      <w:pPr>
        <w:pStyle w:val="af7"/>
      </w:pPr>
      <w:r>
        <w:t xml:space="preserve">  public ngOnInit(): void {</w:t>
      </w:r>
    </w:p>
    <w:p w14:paraId="3521B478" w14:textId="77777777" w:rsidR="00197A74" w:rsidRDefault="00197A74" w:rsidP="00197A74">
      <w:pPr>
        <w:pStyle w:val="af7"/>
      </w:pPr>
      <w:r>
        <w:t xml:space="preserve">    this.isEditMode.set(this.dialogData?.mode === 'update');</w:t>
      </w:r>
    </w:p>
    <w:p w14:paraId="691538AE" w14:textId="77777777" w:rsidR="00197A74" w:rsidRDefault="00197A74" w:rsidP="00197A74">
      <w:pPr>
        <w:pStyle w:val="af7"/>
      </w:pPr>
      <w:r>
        <w:t xml:space="preserve">  }</w:t>
      </w:r>
    </w:p>
    <w:p w14:paraId="6E2C6A49" w14:textId="77777777" w:rsidR="00197A74" w:rsidRDefault="00197A74" w:rsidP="00197A74">
      <w:pPr>
        <w:pStyle w:val="af7"/>
      </w:pPr>
    </w:p>
    <w:p w14:paraId="38F6751F" w14:textId="77777777" w:rsidR="00197A74" w:rsidRDefault="00197A74" w:rsidP="00197A74">
      <w:pPr>
        <w:pStyle w:val="af7"/>
      </w:pPr>
      <w:r>
        <w:t xml:space="preserve">  public addAuthor(): void {</w:t>
      </w:r>
    </w:p>
    <w:p w14:paraId="61F7F0D0" w14:textId="77777777" w:rsidR="00197A74" w:rsidRDefault="00197A74" w:rsidP="00197A74">
      <w:pPr>
        <w:pStyle w:val="af7"/>
      </w:pPr>
      <w:r>
        <w:t xml:space="preserve">    if (this.authorNameInputControl.invalid || !this.authorNameInputControl.value) return;</w:t>
      </w:r>
    </w:p>
    <w:p w14:paraId="7FDE517F" w14:textId="77777777" w:rsidR="00197A74" w:rsidRDefault="00197A74" w:rsidP="00197A74">
      <w:pPr>
        <w:pStyle w:val="af7"/>
      </w:pPr>
      <w:r>
        <w:t xml:space="preserve">    this.bookForm.patchValue({</w:t>
      </w:r>
    </w:p>
    <w:p w14:paraId="0EE97199" w14:textId="77777777" w:rsidR="00197A74" w:rsidRDefault="00197A74" w:rsidP="00197A74">
      <w:pPr>
        <w:pStyle w:val="af7"/>
      </w:pPr>
      <w:r>
        <w:t xml:space="preserve">      authors: [</w:t>
      </w:r>
    </w:p>
    <w:p w14:paraId="2CB7A2D2" w14:textId="77777777" w:rsidR="00197A74" w:rsidRDefault="00197A74" w:rsidP="00197A74">
      <w:pPr>
        <w:pStyle w:val="af7"/>
      </w:pPr>
      <w:r>
        <w:t xml:space="preserve">        ...this.bookForm.value.authors ?? [],</w:t>
      </w:r>
    </w:p>
    <w:p w14:paraId="1BEE1A86" w14:textId="77777777" w:rsidR="00197A74" w:rsidRDefault="00197A74" w:rsidP="00197A74">
      <w:pPr>
        <w:pStyle w:val="af7"/>
      </w:pPr>
      <w:r>
        <w:t xml:space="preserve">        this.authorNameInputControl.value,</w:t>
      </w:r>
    </w:p>
    <w:p w14:paraId="187C3E0E" w14:textId="77777777" w:rsidR="00197A74" w:rsidRDefault="00197A74" w:rsidP="00197A74">
      <w:pPr>
        <w:pStyle w:val="af7"/>
      </w:pPr>
      <w:r>
        <w:t xml:space="preserve">      ],</w:t>
      </w:r>
    </w:p>
    <w:p w14:paraId="71655B7A" w14:textId="77777777" w:rsidR="00197A74" w:rsidRDefault="00197A74" w:rsidP="00197A74">
      <w:pPr>
        <w:pStyle w:val="af7"/>
      </w:pPr>
      <w:r>
        <w:t xml:space="preserve">    });</w:t>
      </w:r>
    </w:p>
    <w:p w14:paraId="58734098" w14:textId="77777777" w:rsidR="00197A74" w:rsidRDefault="00197A74" w:rsidP="00197A74">
      <w:pPr>
        <w:pStyle w:val="af7"/>
      </w:pPr>
      <w:r>
        <w:t xml:space="preserve">    this.authorNameInputControl.reset();</w:t>
      </w:r>
    </w:p>
    <w:p w14:paraId="5881E900" w14:textId="77777777" w:rsidR="00197A74" w:rsidRDefault="00197A74" w:rsidP="00197A74">
      <w:pPr>
        <w:pStyle w:val="af7"/>
      </w:pPr>
      <w:r>
        <w:t xml:space="preserve">  }</w:t>
      </w:r>
    </w:p>
    <w:p w14:paraId="0AD4806B" w14:textId="77777777" w:rsidR="00197A74" w:rsidRDefault="00197A74" w:rsidP="00197A74">
      <w:pPr>
        <w:pStyle w:val="af7"/>
      </w:pPr>
    </w:p>
    <w:p w14:paraId="154F2D10" w14:textId="77777777" w:rsidR="00197A74" w:rsidRDefault="00197A74" w:rsidP="00197A74">
      <w:pPr>
        <w:pStyle w:val="af7"/>
      </w:pPr>
      <w:r>
        <w:t xml:space="preserve">  public deleteAuthor(index: number): void {</w:t>
      </w:r>
    </w:p>
    <w:p w14:paraId="19808E64" w14:textId="77777777" w:rsidR="00197A74" w:rsidRDefault="00197A74" w:rsidP="00197A74">
      <w:pPr>
        <w:pStyle w:val="af7"/>
      </w:pPr>
      <w:r>
        <w:t xml:space="preserve">    this.bookForm.patchValue({</w:t>
      </w:r>
    </w:p>
    <w:p w14:paraId="73E3420E" w14:textId="77777777" w:rsidR="00197A74" w:rsidRDefault="00197A74" w:rsidP="00197A74">
      <w:pPr>
        <w:pStyle w:val="af7"/>
      </w:pPr>
      <w:r>
        <w:t xml:space="preserve">      authors: this.bookForm.value.authors?.filter((_, i) =&gt; i !== index)</w:t>
      </w:r>
    </w:p>
    <w:p w14:paraId="706A07F9" w14:textId="77777777" w:rsidR="00197A74" w:rsidRDefault="00197A74" w:rsidP="00197A74">
      <w:pPr>
        <w:pStyle w:val="af7"/>
      </w:pPr>
      <w:r>
        <w:t xml:space="preserve">    });</w:t>
      </w:r>
    </w:p>
    <w:p w14:paraId="2EC0C316" w14:textId="77777777" w:rsidR="00197A74" w:rsidRDefault="00197A74" w:rsidP="00197A74">
      <w:pPr>
        <w:pStyle w:val="af7"/>
      </w:pPr>
      <w:r>
        <w:t xml:space="preserve">  }</w:t>
      </w:r>
    </w:p>
    <w:p w14:paraId="3408DE90" w14:textId="77777777" w:rsidR="00197A74" w:rsidRDefault="00197A74" w:rsidP="00197A74">
      <w:pPr>
        <w:pStyle w:val="af7"/>
      </w:pPr>
    </w:p>
    <w:p w14:paraId="534EFD4C" w14:textId="77777777" w:rsidR="00197A74" w:rsidRDefault="00197A74" w:rsidP="00197A74">
      <w:pPr>
        <w:pStyle w:val="af7"/>
      </w:pPr>
      <w:r>
        <w:t xml:space="preserve">  public saveBook(): void {</w:t>
      </w:r>
    </w:p>
    <w:p w14:paraId="18583549" w14:textId="77777777" w:rsidR="00197A74" w:rsidRDefault="00197A74" w:rsidP="00197A74">
      <w:pPr>
        <w:pStyle w:val="af7"/>
      </w:pPr>
      <w:r>
        <w:t xml:space="preserve">    const values = this.bookForm.value;</w:t>
      </w:r>
    </w:p>
    <w:p w14:paraId="0B0101D9" w14:textId="77777777" w:rsidR="00197A74" w:rsidRDefault="00197A74" w:rsidP="00197A74">
      <w:pPr>
        <w:pStyle w:val="af7"/>
      </w:pPr>
    </w:p>
    <w:p w14:paraId="40B08A85" w14:textId="77777777" w:rsidR="00197A74" w:rsidRDefault="00197A74" w:rsidP="00197A74">
      <w:pPr>
        <w:pStyle w:val="af7"/>
      </w:pPr>
      <w:r>
        <w:t xml:space="preserve">    if (this.bookForm.invalid) return;</w:t>
      </w:r>
    </w:p>
    <w:p w14:paraId="4FBEDBFE" w14:textId="77777777" w:rsidR="00197A74" w:rsidRDefault="00197A74" w:rsidP="00197A74">
      <w:pPr>
        <w:pStyle w:val="af7"/>
      </w:pPr>
      <w:r>
        <w:t xml:space="preserve">    const formData: BookEditDialogData = {</w:t>
      </w:r>
    </w:p>
    <w:p w14:paraId="680A8AA5" w14:textId="77777777" w:rsidR="00197A74" w:rsidRDefault="00197A74" w:rsidP="00197A74">
      <w:pPr>
        <w:pStyle w:val="af7"/>
      </w:pPr>
      <w:r>
        <w:t xml:space="preserve">      bookDetails: {</w:t>
      </w:r>
    </w:p>
    <w:p w14:paraId="7775C0F1" w14:textId="77777777" w:rsidR="00197A74" w:rsidRDefault="00197A74" w:rsidP="00197A74">
      <w:pPr>
        <w:pStyle w:val="af7"/>
      </w:pPr>
      <w:r>
        <w:t xml:space="preserve">        title: values.title ?? undefined,</w:t>
      </w:r>
    </w:p>
    <w:p w14:paraId="7B77D80E" w14:textId="77777777" w:rsidR="00197A74" w:rsidRDefault="00197A74" w:rsidP="00197A74">
      <w:pPr>
        <w:pStyle w:val="af7"/>
      </w:pPr>
      <w:r>
        <w:t xml:space="preserve">        description: values.description ?? undefined,</w:t>
      </w:r>
    </w:p>
    <w:p w14:paraId="3FA890B0" w14:textId="77777777" w:rsidR="00197A74" w:rsidRDefault="00197A74" w:rsidP="00197A74">
      <w:pPr>
        <w:pStyle w:val="af7"/>
      </w:pPr>
      <w:r>
        <w:t xml:space="preserve">        isbn: values.isbn ?? undefined,</w:t>
      </w:r>
    </w:p>
    <w:p w14:paraId="40C396AA" w14:textId="77777777" w:rsidR="00197A74" w:rsidRDefault="00197A74" w:rsidP="00197A74">
      <w:pPr>
        <w:pStyle w:val="af7"/>
      </w:pPr>
      <w:r>
        <w:t xml:space="preserve">        publisherName: values.publisherName ?? undefined,</w:t>
      </w:r>
    </w:p>
    <w:p w14:paraId="2A77D2B9" w14:textId="77777777" w:rsidR="00197A74" w:rsidRDefault="00197A74" w:rsidP="00197A74">
      <w:pPr>
        <w:pStyle w:val="af7"/>
      </w:pPr>
      <w:r>
        <w:t xml:space="preserve">        authors: values.authors ?? undefined,</w:t>
      </w:r>
    </w:p>
    <w:p w14:paraId="51DBCA50" w14:textId="77777777" w:rsidR="00197A74" w:rsidRDefault="00197A74" w:rsidP="00197A74">
      <w:pPr>
        <w:pStyle w:val="af7"/>
      </w:pPr>
      <w:r>
        <w:t xml:space="preserve">      },</w:t>
      </w:r>
    </w:p>
    <w:p w14:paraId="77ED475C" w14:textId="77777777" w:rsidR="00197A74" w:rsidRDefault="00197A74" w:rsidP="00197A74">
      <w:pPr>
        <w:pStyle w:val="af7"/>
      </w:pPr>
      <w:r>
        <w:t xml:space="preserve">    };</w:t>
      </w:r>
    </w:p>
    <w:p w14:paraId="64D78EA1" w14:textId="77777777" w:rsidR="00197A74" w:rsidRDefault="00197A74" w:rsidP="00197A74">
      <w:pPr>
        <w:pStyle w:val="af7"/>
      </w:pPr>
      <w:r>
        <w:t xml:space="preserve">    this._dialogRef.close(formData);</w:t>
      </w:r>
    </w:p>
    <w:p w14:paraId="3C879A38" w14:textId="77777777" w:rsidR="00197A74" w:rsidRDefault="00197A74" w:rsidP="00197A74">
      <w:pPr>
        <w:pStyle w:val="af7"/>
      </w:pPr>
      <w:r>
        <w:lastRenderedPageBreak/>
        <w:t xml:space="preserve">  }</w:t>
      </w:r>
    </w:p>
    <w:p w14:paraId="3934271E" w14:textId="77777777" w:rsidR="00197A74" w:rsidRDefault="00197A74" w:rsidP="00197A74">
      <w:pPr>
        <w:pStyle w:val="af7"/>
      </w:pPr>
    </w:p>
    <w:p w14:paraId="20CD7C66" w14:textId="77777777" w:rsidR="00197A74" w:rsidRDefault="00197A74" w:rsidP="00197A74">
      <w:pPr>
        <w:pStyle w:val="af7"/>
      </w:pPr>
      <w:r>
        <w:t xml:space="preserve">  public close(): void {</w:t>
      </w:r>
    </w:p>
    <w:p w14:paraId="062A0803" w14:textId="77777777" w:rsidR="00197A74" w:rsidRDefault="00197A74" w:rsidP="00197A74">
      <w:pPr>
        <w:pStyle w:val="af7"/>
      </w:pPr>
      <w:r>
        <w:t xml:space="preserve">    this._dialogRef.close();</w:t>
      </w:r>
    </w:p>
    <w:p w14:paraId="1581FBFC" w14:textId="77777777" w:rsidR="00197A74" w:rsidRDefault="00197A74" w:rsidP="00197A74">
      <w:pPr>
        <w:pStyle w:val="af7"/>
      </w:pPr>
      <w:r>
        <w:t xml:space="preserve">  }</w:t>
      </w:r>
    </w:p>
    <w:p w14:paraId="36ACC26C" w14:textId="77777777" w:rsidR="00197A74" w:rsidRDefault="00197A74" w:rsidP="00197A74">
      <w:pPr>
        <w:pStyle w:val="af7"/>
      </w:pPr>
    </w:p>
    <w:p w14:paraId="1CAB74D7" w14:textId="77777777" w:rsidR="00197A74" w:rsidRDefault="00197A74" w:rsidP="00197A74">
      <w:pPr>
        <w:pStyle w:val="af7"/>
      </w:pPr>
      <w:r>
        <w:t xml:space="preserve">  private _initForm(): void {</w:t>
      </w:r>
    </w:p>
    <w:p w14:paraId="78AE1A25" w14:textId="77777777" w:rsidR="00197A74" w:rsidRDefault="00197A74" w:rsidP="00197A74">
      <w:pPr>
        <w:pStyle w:val="af7"/>
      </w:pPr>
      <w:r>
        <w:t xml:space="preserve">    const dialogData = this.dialogData?.bookDetails;</w:t>
      </w:r>
    </w:p>
    <w:p w14:paraId="4A2DE691" w14:textId="77777777" w:rsidR="00197A74" w:rsidRDefault="00197A74" w:rsidP="00197A74">
      <w:pPr>
        <w:pStyle w:val="af7"/>
      </w:pPr>
      <w:r>
        <w:t xml:space="preserve">    if (!dialogData) return;</w:t>
      </w:r>
    </w:p>
    <w:p w14:paraId="5DF31C85" w14:textId="77777777" w:rsidR="00197A74" w:rsidRDefault="00197A74" w:rsidP="00197A74">
      <w:pPr>
        <w:pStyle w:val="af7"/>
      </w:pPr>
      <w:r>
        <w:t xml:space="preserve">    this.bookForm.setValue({</w:t>
      </w:r>
    </w:p>
    <w:p w14:paraId="5299FDF8" w14:textId="77777777" w:rsidR="00197A74" w:rsidRDefault="00197A74" w:rsidP="00197A74">
      <w:pPr>
        <w:pStyle w:val="af7"/>
      </w:pPr>
      <w:r>
        <w:t xml:space="preserve">      title: dialogData.title ?? null,</w:t>
      </w:r>
    </w:p>
    <w:p w14:paraId="78B10342" w14:textId="77777777" w:rsidR="00197A74" w:rsidRDefault="00197A74" w:rsidP="00197A74">
      <w:pPr>
        <w:pStyle w:val="af7"/>
      </w:pPr>
      <w:r>
        <w:t xml:space="preserve">      description: dialogData.description ?? null,</w:t>
      </w:r>
    </w:p>
    <w:p w14:paraId="39D6F7F5" w14:textId="77777777" w:rsidR="00197A74" w:rsidRDefault="00197A74" w:rsidP="00197A74">
      <w:pPr>
        <w:pStyle w:val="af7"/>
      </w:pPr>
      <w:r>
        <w:t xml:space="preserve">      isbn: dialogData.isbn ?? null,</w:t>
      </w:r>
    </w:p>
    <w:p w14:paraId="06F34AF3" w14:textId="77777777" w:rsidR="00197A74" w:rsidRDefault="00197A74" w:rsidP="00197A74">
      <w:pPr>
        <w:pStyle w:val="af7"/>
      </w:pPr>
      <w:r>
        <w:t xml:space="preserve">      publisherName: dialogData.publisherName ?? null,</w:t>
      </w:r>
    </w:p>
    <w:p w14:paraId="3E8EF0B1" w14:textId="77777777" w:rsidR="00197A74" w:rsidRDefault="00197A74" w:rsidP="00197A74">
      <w:pPr>
        <w:pStyle w:val="af7"/>
      </w:pPr>
      <w:r>
        <w:t xml:space="preserve">      authors: dialogData.authors ?? [],</w:t>
      </w:r>
    </w:p>
    <w:p w14:paraId="0CB49AC8" w14:textId="77777777" w:rsidR="00197A74" w:rsidRDefault="00197A74" w:rsidP="00197A74">
      <w:pPr>
        <w:pStyle w:val="af7"/>
      </w:pPr>
      <w:r>
        <w:t xml:space="preserve">    });</w:t>
      </w:r>
    </w:p>
    <w:p w14:paraId="07A2B464" w14:textId="77777777" w:rsidR="00197A74" w:rsidRDefault="00197A74" w:rsidP="00197A74">
      <w:pPr>
        <w:pStyle w:val="af7"/>
      </w:pPr>
      <w:r>
        <w:t xml:space="preserve">  }</w:t>
      </w:r>
    </w:p>
    <w:p w14:paraId="07EF099E" w14:textId="77777777" w:rsidR="00197A74" w:rsidRDefault="00197A74" w:rsidP="00197A74">
      <w:pPr>
        <w:pStyle w:val="af7"/>
      </w:pPr>
    </w:p>
    <w:p w14:paraId="4973EE7C" w14:textId="566220C8" w:rsidR="00197A74" w:rsidRDefault="00197A74" w:rsidP="00197A74">
      <w:pPr>
        <w:pStyle w:val="af7"/>
      </w:pPr>
      <w:r>
        <w:t>}</w:t>
      </w:r>
    </w:p>
    <w:p w14:paraId="7F90F31E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book-info-dialog.component.html:</w:t>
      </w:r>
    </w:p>
    <w:p w14:paraId="76CBD190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</w:t>
      </w:r>
      <w:r>
        <w:t>h</w:t>
      </w:r>
      <w:r w:rsidRPr="00197A74">
        <w:rPr>
          <w:lang w:val="ru-RU"/>
        </w:rPr>
        <w:t xml:space="preserve">2 </w:t>
      </w:r>
      <w:r>
        <w:t>mat</w:t>
      </w:r>
      <w:r w:rsidRPr="00197A74">
        <w:rPr>
          <w:lang w:val="ru-RU"/>
        </w:rPr>
        <w:t>-</w:t>
      </w:r>
      <w:r>
        <w:t>dialog</w:t>
      </w:r>
      <w:r w:rsidRPr="00197A74">
        <w:rPr>
          <w:lang w:val="ru-RU"/>
        </w:rPr>
        <w:t>-</w:t>
      </w:r>
      <w:r>
        <w:t>title</w:t>
      </w:r>
      <w:r w:rsidRPr="00197A74">
        <w:rPr>
          <w:lang w:val="ru-RU"/>
        </w:rPr>
        <w:t>&gt;Информация об электронной книге&lt;/</w:t>
      </w:r>
      <w:r>
        <w:t>h</w:t>
      </w:r>
      <w:r w:rsidRPr="00197A74">
        <w:rPr>
          <w:lang w:val="ru-RU"/>
        </w:rPr>
        <w:t>2&gt;</w:t>
      </w:r>
    </w:p>
    <w:p w14:paraId="04337156" w14:textId="77777777" w:rsidR="00197A74" w:rsidRDefault="00197A74" w:rsidP="00197A74">
      <w:pPr>
        <w:pStyle w:val="af7"/>
      </w:pPr>
      <w:r>
        <w:t>&lt;div mat-dialog-content&gt;</w:t>
      </w:r>
    </w:p>
    <w:p w14:paraId="448F92A2" w14:textId="77777777" w:rsidR="00197A74" w:rsidRDefault="00197A74" w:rsidP="00197A74">
      <w:pPr>
        <w:pStyle w:val="af7"/>
      </w:pPr>
      <w:r>
        <w:t xml:space="preserve">  &lt;div class="property-item"&gt;</w:t>
      </w:r>
    </w:p>
    <w:p w14:paraId="52F93900" w14:textId="77777777" w:rsidR="00197A74" w:rsidRDefault="00197A74" w:rsidP="00197A74">
      <w:pPr>
        <w:pStyle w:val="af7"/>
      </w:pPr>
      <w:r>
        <w:t xml:space="preserve">    &lt;span class="name"&gt;Автор(ы)&lt;/span&gt;</w:t>
      </w:r>
    </w:p>
    <w:p w14:paraId="3E0CA146" w14:textId="77777777" w:rsidR="00197A74" w:rsidRDefault="00197A74" w:rsidP="00197A74">
      <w:pPr>
        <w:pStyle w:val="af7"/>
      </w:pPr>
      <w:r>
        <w:t xml:space="preserve">    &lt;span class="value" [innerText]="bookAuthors"&gt;&lt;/span&gt;</w:t>
      </w:r>
    </w:p>
    <w:p w14:paraId="0593BFF8" w14:textId="77777777" w:rsidR="00197A74" w:rsidRDefault="00197A74" w:rsidP="00197A74">
      <w:pPr>
        <w:pStyle w:val="af7"/>
      </w:pPr>
      <w:r>
        <w:t xml:space="preserve">  &lt;/div&gt;</w:t>
      </w:r>
    </w:p>
    <w:p w14:paraId="10382FCA" w14:textId="77777777" w:rsidR="00197A74" w:rsidRDefault="00197A74" w:rsidP="00197A74">
      <w:pPr>
        <w:pStyle w:val="af7"/>
      </w:pPr>
      <w:r>
        <w:t xml:space="preserve">  &lt;div class="property-item"&gt;</w:t>
      </w:r>
    </w:p>
    <w:p w14:paraId="568E0FAE" w14:textId="77777777" w:rsidR="00197A74" w:rsidRDefault="00197A74" w:rsidP="00197A74">
      <w:pPr>
        <w:pStyle w:val="af7"/>
      </w:pPr>
      <w:r>
        <w:t xml:space="preserve">    &lt;span class="name"&gt;Издатель&lt;/span&gt;</w:t>
      </w:r>
    </w:p>
    <w:p w14:paraId="22FC6200" w14:textId="77777777" w:rsidR="00197A74" w:rsidRDefault="00197A74" w:rsidP="00197A74">
      <w:pPr>
        <w:pStyle w:val="af7"/>
      </w:pPr>
      <w:r>
        <w:t xml:space="preserve">    &lt;span class="value"&gt;{{ book.documentDetails.publisherName || '-' }}&lt;/span&gt;</w:t>
      </w:r>
    </w:p>
    <w:p w14:paraId="47486108" w14:textId="77777777" w:rsidR="00197A74" w:rsidRDefault="00197A74" w:rsidP="00197A74">
      <w:pPr>
        <w:pStyle w:val="af7"/>
      </w:pPr>
      <w:r>
        <w:t xml:space="preserve">  &lt;/div&gt;</w:t>
      </w:r>
    </w:p>
    <w:p w14:paraId="3EBF513D" w14:textId="77777777" w:rsidR="00197A74" w:rsidRDefault="00197A74" w:rsidP="00197A74">
      <w:pPr>
        <w:pStyle w:val="af7"/>
      </w:pPr>
      <w:r>
        <w:t xml:space="preserve">  &lt;div class="property-item"&gt;</w:t>
      </w:r>
    </w:p>
    <w:p w14:paraId="4C9C6920" w14:textId="77777777" w:rsidR="00197A74" w:rsidRDefault="00197A74" w:rsidP="00197A74">
      <w:pPr>
        <w:pStyle w:val="af7"/>
      </w:pPr>
      <w:r>
        <w:t xml:space="preserve">    &lt;span class="name"&gt;Общее время&lt;/span&gt;</w:t>
      </w:r>
    </w:p>
    <w:p w14:paraId="2779D3E8" w14:textId="77777777" w:rsidR="00197A74" w:rsidRDefault="00197A74" w:rsidP="00197A74">
      <w:pPr>
        <w:pStyle w:val="af7"/>
      </w:pPr>
      <w:r>
        <w:t xml:space="preserve">    &lt;span class="value"&gt;{{ totalReadingTime }}&lt;/span&gt;</w:t>
      </w:r>
    </w:p>
    <w:p w14:paraId="07C3389C" w14:textId="77777777" w:rsidR="00197A74" w:rsidRDefault="00197A74" w:rsidP="00197A74">
      <w:pPr>
        <w:pStyle w:val="af7"/>
      </w:pPr>
      <w:r>
        <w:t xml:space="preserve">  &lt;/div&gt;</w:t>
      </w:r>
    </w:p>
    <w:p w14:paraId="675F7D87" w14:textId="77777777" w:rsidR="00197A74" w:rsidRDefault="00197A74" w:rsidP="00197A74">
      <w:pPr>
        <w:pStyle w:val="af7"/>
      </w:pPr>
      <w:r>
        <w:t xml:space="preserve">  &lt;div class="property-item"&gt;</w:t>
      </w:r>
    </w:p>
    <w:p w14:paraId="555FA179" w14:textId="77777777" w:rsidR="00197A74" w:rsidRDefault="00197A74" w:rsidP="00197A74">
      <w:pPr>
        <w:pStyle w:val="af7"/>
      </w:pPr>
      <w:r>
        <w:t xml:space="preserve">    &lt;span class="name"&gt;Посл. время открытия&lt;/span&gt;</w:t>
      </w:r>
    </w:p>
    <w:p w14:paraId="50C27B58" w14:textId="77777777" w:rsidR="00197A74" w:rsidRDefault="00197A74" w:rsidP="00197A74">
      <w:pPr>
        <w:pStyle w:val="af7"/>
      </w:pPr>
      <w:r>
        <w:t xml:space="preserve">    &lt;span class="value"&gt;{{ book.stats?.recentAccessTime | date }}&lt;/span&gt;</w:t>
      </w:r>
    </w:p>
    <w:p w14:paraId="5002B762" w14:textId="77777777" w:rsidR="00197A74" w:rsidRDefault="00197A74" w:rsidP="00197A74">
      <w:pPr>
        <w:pStyle w:val="af7"/>
      </w:pPr>
      <w:r>
        <w:t xml:space="preserve">  &lt;/div&gt;</w:t>
      </w:r>
    </w:p>
    <w:p w14:paraId="13421155" w14:textId="77777777" w:rsidR="00197A74" w:rsidRDefault="00197A74" w:rsidP="00197A74">
      <w:pPr>
        <w:pStyle w:val="af7"/>
      </w:pPr>
      <w:r>
        <w:t>&lt;/div&gt;</w:t>
      </w:r>
    </w:p>
    <w:p w14:paraId="689F9E7A" w14:textId="77777777" w:rsidR="00197A74" w:rsidRDefault="00197A74" w:rsidP="00197A74">
      <w:pPr>
        <w:pStyle w:val="af7"/>
      </w:pPr>
      <w:r>
        <w:t>&lt;div mat-dialog-actions&gt;</w:t>
      </w:r>
    </w:p>
    <w:p w14:paraId="4E8F9BCA" w14:textId="77777777" w:rsidR="00197A74" w:rsidRDefault="00197A74" w:rsidP="00197A74">
      <w:pPr>
        <w:pStyle w:val="af7"/>
      </w:pPr>
      <w:r>
        <w:t xml:space="preserve">  &lt;button mat-flat-button (click)="close()"&gt;</w:t>
      </w:r>
    </w:p>
    <w:p w14:paraId="76587CAE" w14:textId="77777777" w:rsidR="00197A74" w:rsidRDefault="00197A74" w:rsidP="00197A74">
      <w:pPr>
        <w:pStyle w:val="af7"/>
      </w:pPr>
      <w:r>
        <w:t xml:space="preserve">    Закрыть</w:t>
      </w:r>
    </w:p>
    <w:p w14:paraId="3BB4196B" w14:textId="77777777" w:rsidR="00197A74" w:rsidRDefault="00197A74" w:rsidP="00197A74">
      <w:pPr>
        <w:pStyle w:val="af7"/>
      </w:pPr>
      <w:r>
        <w:t xml:space="preserve">  &lt;/button&gt;</w:t>
      </w:r>
    </w:p>
    <w:p w14:paraId="0740019B" w14:textId="77777777" w:rsidR="00197A74" w:rsidRDefault="00197A74" w:rsidP="00197A74">
      <w:pPr>
        <w:pStyle w:val="af7"/>
      </w:pPr>
      <w:r>
        <w:t>&lt;/div&gt;</w:t>
      </w:r>
    </w:p>
    <w:p w14:paraId="3D8A41B8" w14:textId="77777777" w:rsidR="00197A74" w:rsidRDefault="00197A74" w:rsidP="00AA3514">
      <w:pPr>
        <w:pStyle w:val="affc"/>
      </w:pPr>
      <w:r>
        <w:t>Файл book-info-dialog.component.scss:</w:t>
      </w:r>
    </w:p>
    <w:p w14:paraId="7C080256" w14:textId="77777777" w:rsidR="00197A74" w:rsidRDefault="00197A74" w:rsidP="00197A74">
      <w:pPr>
        <w:pStyle w:val="af7"/>
      </w:pPr>
      <w:r>
        <w:t>:host {</w:t>
      </w:r>
    </w:p>
    <w:p w14:paraId="5A4E9CEB" w14:textId="77777777" w:rsidR="00197A74" w:rsidRDefault="00197A74" w:rsidP="00197A74">
      <w:pPr>
        <w:pStyle w:val="af7"/>
      </w:pPr>
      <w:r>
        <w:t xml:space="preserve">  display: flex;</w:t>
      </w:r>
    </w:p>
    <w:p w14:paraId="14E6D0FE" w14:textId="77777777" w:rsidR="00197A74" w:rsidRDefault="00197A74" w:rsidP="00197A74">
      <w:pPr>
        <w:pStyle w:val="af7"/>
      </w:pPr>
      <w:r>
        <w:t xml:space="preserve">  flex-grow: 1;</w:t>
      </w:r>
    </w:p>
    <w:p w14:paraId="75EC7025" w14:textId="77777777" w:rsidR="00197A74" w:rsidRDefault="00197A74" w:rsidP="00197A74">
      <w:pPr>
        <w:pStyle w:val="af7"/>
      </w:pPr>
      <w:r>
        <w:t xml:space="preserve">  flex-direction: column;</w:t>
      </w:r>
    </w:p>
    <w:p w14:paraId="0A972D69" w14:textId="77777777" w:rsidR="00197A74" w:rsidRDefault="00197A74" w:rsidP="00197A74">
      <w:pPr>
        <w:pStyle w:val="af7"/>
      </w:pPr>
      <w:r>
        <w:t>}</w:t>
      </w:r>
    </w:p>
    <w:p w14:paraId="64B5D342" w14:textId="77777777" w:rsidR="00197A74" w:rsidRDefault="00197A74" w:rsidP="00197A74">
      <w:pPr>
        <w:pStyle w:val="af7"/>
      </w:pPr>
    </w:p>
    <w:p w14:paraId="2E767B12" w14:textId="77777777" w:rsidR="00197A74" w:rsidRDefault="00197A74" w:rsidP="00197A74">
      <w:pPr>
        <w:pStyle w:val="af7"/>
      </w:pPr>
      <w:r>
        <w:t>.mat-mdc-dialog-content {</w:t>
      </w:r>
    </w:p>
    <w:p w14:paraId="125C3131" w14:textId="77777777" w:rsidR="00197A74" w:rsidRDefault="00197A74" w:rsidP="00197A74">
      <w:pPr>
        <w:pStyle w:val="af7"/>
      </w:pPr>
      <w:r>
        <w:t xml:space="preserve">  display: flex;</w:t>
      </w:r>
    </w:p>
    <w:p w14:paraId="75D7DB7F" w14:textId="77777777" w:rsidR="00197A74" w:rsidRDefault="00197A74" w:rsidP="00197A74">
      <w:pPr>
        <w:pStyle w:val="af7"/>
      </w:pPr>
      <w:r>
        <w:t xml:space="preserve">  flex-direction: column;</w:t>
      </w:r>
    </w:p>
    <w:p w14:paraId="750C87E7" w14:textId="77777777" w:rsidR="00197A74" w:rsidRDefault="00197A74" w:rsidP="00197A74">
      <w:pPr>
        <w:pStyle w:val="af7"/>
      </w:pPr>
      <w:r>
        <w:t xml:space="preserve">  flex-grow: 1;</w:t>
      </w:r>
    </w:p>
    <w:p w14:paraId="7CC690FD" w14:textId="77777777" w:rsidR="00197A74" w:rsidRDefault="00197A74" w:rsidP="00197A74">
      <w:pPr>
        <w:pStyle w:val="af7"/>
      </w:pPr>
      <w:r>
        <w:t xml:space="preserve">  gap: 2em;</w:t>
      </w:r>
    </w:p>
    <w:p w14:paraId="68B545A6" w14:textId="77777777" w:rsidR="00197A74" w:rsidRDefault="00197A74" w:rsidP="00197A74">
      <w:pPr>
        <w:pStyle w:val="af7"/>
      </w:pPr>
    </w:p>
    <w:p w14:paraId="0D3DE85F" w14:textId="77777777" w:rsidR="00197A74" w:rsidRDefault="00197A74" w:rsidP="00197A74">
      <w:pPr>
        <w:pStyle w:val="af7"/>
      </w:pPr>
      <w:r>
        <w:t xml:space="preserve">  .property-item {</w:t>
      </w:r>
    </w:p>
    <w:p w14:paraId="1B0829AE" w14:textId="77777777" w:rsidR="00197A74" w:rsidRDefault="00197A74" w:rsidP="00197A74">
      <w:pPr>
        <w:pStyle w:val="af7"/>
      </w:pPr>
      <w:r>
        <w:t xml:space="preserve">    display: flex;</w:t>
      </w:r>
    </w:p>
    <w:p w14:paraId="2333AF49" w14:textId="77777777" w:rsidR="00197A74" w:rsidRDefault="00197A74" w:rsidP="00197A74">
      <w:pPr>
        <w:pStyle w:val="af7"/>
      </w:pPr>
      <w:r>
        <w:t xml:space="preserve">    flex-direction: column;</w:t>
      </w:r>
    </w:p>
    <w:p w14:paraId="10D84A68" w14:textId="77777777" w:rsidR="00197A74" w:rsidRDefault="00197A74" w:rsidP="00197A74">
      <w:pPr>
        <w:pStyle w:val="af7"/>
      </w:pPr>
    </w:p>
    <w:p w14:paraId="54AB24D0" w14:textId="77777777" w:rsidR="00197A74" w:rsidRDefault="00197A74" w:rsidP="00197A74">
      <w:pPr>
        <w:pStyle w:val="af7"/>
      </w:pPr>
      <w:r>
        <w:t xml:space="preserve">    .name {</w:t>
      </w:r>
    </w:p>
    <w:p w14:paraId="44B01FC5" w14:textId="77777777" w:rsidR="00197A74" w:rsidRDefault="00197A74" w:rsidP="00197A74">
      <w:pPr>
        <w:pStyle w:val="af7"/>
      </w:pPr>
      <w:r>
        <w:t xml:space="preserve">      font: inherit;</w:t>
      </w:r>
    </w:p>
    <w:p w14:paraId="33BFAB19" w14:textId="77777777" w:rsidR="00197A74" w:rsidRDefault="00197A74" w:rsidP="00197A74">
      <w:pPr>
        <w:pStyle w:val="af7"/>
      </w:pPr>
      <w:r>
        <w:t xml:space="preserve">      font-weight: 600;</w:t>
      </w:r>
    </w:p>
    <w:p w14:paraId="5B13B273" w14:textId="77777777" w:rsidR="00197A74" w:rsidRDefault="00197A74" w:rsidP="00197A74">
      <w:pPr>
        <w:pStyle w:val="af7"/>
      </w:pPr>
      <w:r>
        <w:t xml:space="preserve">    }</w:t>
      </w:r>
    </w:p>
    <w:p w14:paraId="1DB1D3D9" w14:textId="77777777" w:rsidR="00197A74" w:rsidRDefault="00197A74" w:rsidP="00197A74">
      <w:pPr>
        <w:pStyle w:val="af7"/>
      </w:pPr>
      <w:r>
        <w:t xml:space="preserve">  }</w:t>
      </w:r>
    </w:p>
    <w:p w14:paraId="4A18FF27" w14:textId="77777777" w:rsidR="00197A74" w:rsidRDefault="00197A74" w:rsidP="00197A74">
      <w:pPr>
        <w:pStyle w:val="af7"/>
      </w:pPr>
      <w:r>
        <w:t>}</w:t>
      </w:r>
    </w:p>
    <w:p w14:paraId="3C015468" w14:textId="77777777" w:rsidR="00197A74" w:rsidRDefault="00197A74" w:rsidP="00197A74">
      <w:pPr>
        <w:pStyle w:val="af7"/>
      </w:pPr>
    </w:p>
    <w:p w14:paraId="1A100070" w14:textId="77777777" w:rsidR="00197A74" w:rsidRDefault="00197A74" w:rsidP="00197A74">
      <w:pPr>
        <w:pStyle w:val="af7"/>
      </w:pPr>
      <w:r>
        <w:t>.mat-mdc-dialog-actions {</w:t>
      </w:r>
    </w:p>
    <w:p w14:paraId="72ED7651" w14:textId="77777777" w:rsidR="00197A74" w:rsidRDefault="00197A74" w:rsidP="00197A74">
      <w:pPr>
        <w:pStyle w:val="af7"/>
      </w:pPr>
      <w:r>
        <w:t xml:space="preserve">  display: flex;</w:t>
      </w:r>
    </w:p>
    <w:p w14:paraId="1AE0F305" w14:textId="77777777" w:rsidR="00197A74" w:rsidRDefault="00197A74" w:rsidP="00197A74">
      <w:pPr>
        <w:pStyle w:val="af7"/>
      </w:pPr>
      <w:r>
        <w:t xml:space="preserve">  justify-content: center;</w:t>
      </w:r>
    </w:p>
    <w:p w14:paraId="42D7C861" w14:textId="77777777" w:rsidR="00197A74" w:rsidRDefault="00197A74" w:rsidP="00197A74">
      <w:pPr>
        <w:pStyle w:val="af7"/>
      </w:pPr>
      <w:r>
        <w:t>}</w:t>
      </w:r>
    </w:p>
    <w:p w14:paraId="6B2F089A" w14:textId="77777777" w:rsidR="00197A74" w:rsidRDefault="00197A74" w:rsidP="00AA3514">
      <w:pPr>
        <w:pStyle w:val="affc"/>
      </w:pPr>
      <w:r>
        <w:lastRenderedPageBreak/>
        <w:t>Файл book-info-dialog.component.ts:</w:t>
      </w:r>
    </w:p>
    <w:p w14:paraId="0669F436" w14:textId="77777777" w:rsidR="00197A74" w:rsidRDefault="00197A74" w:rsidP="00197A74">
      <w:pPr>
        <w:pStyle w:val="af7"/>
      </w:pPr>
      <w:r>
        <w:t>import { ChangeDetectionStrategy, Component, computed, Inject } from '@angular/core';</w:t>
      </w:r>
    </w:p>
    <w:p w14:paraId="29CA5D43" w14:textId="77777777" w:rsidR="00197A74" w:rsidRDefault="00197A74" w:rsidP="00197A74">
      <w:pPr>
        <w:pStyle w:val="af7"/>
      </w:pPr>
      <w:r>
        <w:t>import { MAT_DIALOG_DATA, MatDialogModule, MatDialogRef } from '@angular/material/dialog';</w:t>
      </w:r>
    </w:p>
    <w:p w14:paraId="53689C2B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6F3C0CBD" w14:textId="77777777" w:rsidR="00197A74" w:rsidRDefault="00197A74" w:rsidP="00197A74">
      <w:pPr>
        <w:pStyle w:val="af7"/>
      </w:pPr>
      <w:r>
        <w:t>import { B } from '@angular/cdk/keycodes';</w:t>
      </w:r>
    </w:p>
    <w:p w14:paraId="6DC196CF" w14:textId="77777777" w:rsidR="00197A74" w:rsidRDefault="00197A74" w:rsidP="00197A74">
      <w:pPr>
        <w:pStyle w:val="af7"/>
      </w:pPr>
      <w:r>
        <w:t>import { DatePipe } from '@angular/common';</w:t>
      </w:r>
    </w:p>
    <w:p w14:paraId="36C36F9F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029DFA50" w14:textId="77777777" w:rsidR="00197A74" w:rsidRDefault="00197A74" w:rsidP="00197A74">
      <w:pPr>
        <w:pStyle w:val="af7"/>
      </w:pPr>
      <w:r>
        <w:t>import { formatDuration, intervalToDuration } from 'date-fns';</w:t>
      </w:r>
    </w:p>
    <w:p w14:paraId="0198707C" w14:textId="77777777" w:rsidR="00197A74" w:rsidRDefault="00197A74" w:rsidP="00197A74">
      <w:pPr>
        <w:pStyle w:val="af7"/>
      </w:pPr>
      <w:r>
        <w:t>import { ru } from 'date-fns/locale';</w:t>
      </w:r>
    </w:p>
    <w:p w14:paraId="501FF8F9" w14:textId="77777777" w:rsidR="00197A74" w:rsidRDefault="00197A74" w:rsidP="00197A74">
      <w:pPr>
        <w:pStyle w:val="af7"/>
      </w:pPr>
    </w:p>
    <w:p w14:paraId="759F5492" w14:textId="77777777" w:rsidR="00197A74" w:rsidRDefault="00197A74" w:rsidP="00197A74">
      <w:pPr>
        <w:pStyle w:val="af7"/>
      </w:pPr>
      <w:r>
        <w:t>interface DialogData {</w:t>
      </w:r>
    </w:p>
    <w:p w14:paraId="7C7C5641" w14:textId="77777777" w:rsidR="00197A74" w:rsidRDefault="00197A74" w:rsidP="00197A74">
      <w:pPr>
        <w:pStyle w:val="af7"/>
      </w:pPr>
      <w:r>
        <w:t xml:space="preserve">  book: BookDto</w:t>
      </w:r>
    </w:p>
    <w:p w14:paraId="4905E723" w14:textId="77777777" w:rsidR="00197A74" w:rsidRDefault="00197A74" w:rsidP="00197A74">
      <w:pPr>
        <w:pStyle w:val="af7"/>
      </w:pPr>
      <w:r>
        <w:t>}</w:t>
      </w:r>
    </w:p>
    <w:p w14:paraId="0280F65F" w14:textId="77777777" w:rsidR="00197A74" w:rsidRDefault="00197A74" w:rsidP="00197A74">
      <w:pPr>
        <w:pStyle w:val="af7"/>
      </w:pPr>
    </w:p>
    <w:p w14:paraId="28784705" w14:textId="77777777" w:rsidR="00197A74" w:rsidRDefault="00197A74" w:rsidP="00197A74">
      <w:pPr>
        <w:pStyle w:val="af7"/>
      </w:pPr>
      <w:r>
        <w:t>@Component({</w:t>
      </w:r>
    </w:p>
    <w:p w14:paraId="2949609D" w14:textId="77777777" w:rsidR="00197A74" w:rsidRDefault="00197A74" w:rsidP="00197A74">
      <w:pPr>
        <w:pStyle w:val="af7"/>
      </w:pPr>
      <w:r>
        <w:t xml:space="preserve">  selector: 'app-book-info-dialog',</w:t>
      </w:r>
    </w:p>
    <w:p w14:paraId="7F0C30B0" w14:textId="77777777" w:rsidR="00197A74" w:rsidRDefault="00197A74" w:rsidP="00197A74">
      <w:pPr>
        <w:pStyle w:val="af7"/>
      </w:pPr>
      <w:r>
        <w:t xml:space="preserve">  standalone: true,</w:t>
      </w:r>
    </w:p>
    <w:p w14:paraId="11B4BEFC" w14:textId="77777777" w:rsidR="00197A74" w:rsidRDefault="00197A74" w:rsidP="00197A74">
      <w:pPr>
        <w:pStyle w:val="af7"/>
      </w:pPr>
      <w:r>
        <w:t xml:space="preserve">  imports: [MatDialogModule, MatButtonModule, DatePipe],</w:t>
      </w:r>
    </w:p>
    <w:p w14:paraId="5E0F8484" w14:textId="77777777" w:rsidR="00197A74" w:rsidRDefault="00197A74" w:rsidP="00197A74">
      <w:pPr>
        <w:pStyle w:val="af7"/>
      </w:pPr>
      <w:r>
        <w:t xml:space="preserve">  templateUrl: './book-info-dialog.component.html',</w:t>
      </w:r>
    </w:p>
    <w:p w14:paraId="145B93EC" w14:textId="77777777" w:rsidR="00197A74" w:rsidRDefault="00197A74" w:rsidP="00197A74">
      <w:pPr>
        <w:pStyle w:val="af7"/>
      </w:pPr>
      <w:r>
        <w:t xml:space="preserve">  styleUrl: './book-info-dialog.component.scss',</w:t>
      </w:r>
    </w:p>
    <w:p w14:paraId="184681A7" w14:textId="77777777" w:rsidR="00197A74" w:rsidRDefault="00197A74" w:rsidP="00197A74">
      <w:pPr>
        <w:pStyle w:val="af7"/>
      </w:pPr>
      <w:r>
        <w:t xml:space="preserve">  changeDetection: ChangeDetectionStrategy.OnPush</w:t>
      </w:r>
    </w:p>
    <w:p w14:paraId="63E8B0FE" w14:textId="77777777" w:rsidR="00197A74" w:rsidRDefault="00197A74" w:rsidP="00197A74">
      <w:pPr>
        <w:pStyle w:val="af7"/>
      </w:pPr>
      <w:r>
        <w:t>})</w:t>
      </w:r>
    </w:p>
    <w:p w14:paraId="70DAEB7E" w14:textId="77777777" w:rsidR="00197A74" w:rsidRDefault="00197A74" w:rsidP="00197A74">
      <w:pPr>
        <w:pStyle w:val="af7"/>
      </w:pPr>
      <w:r>
        <w:t>export class BookInfoDialogComponent {</w:t>
      </w:r>
    </w:p>
    <w:p w14:paraId="19893E35" w14:textId="77777777" w:rsidR="00197A74" w:rsidRDefault="00197A74" w:rsidP="00197A74">
      <w:pPr>
        <w:pStyle w:val="af7"/>
      </w:pPr>
    </w:p>
    <w:p w14:paraId="41242D6D" w14:textId="77777777" w:rsidR="00197A74" w:rsidRDefault="00197A74" w:rsidP="00197A74">
      <w:pPr>
        <w:pStyle w:val="af7"/>
      </w:pPr>
      <w:r>
        <w:t xml:space="preserve">  public book: BookDto;</w:t>
      </w:r>
    </w:p>
    <w:p w14:paraId="23EF94F4" w14:textId="77777777" w:rsidR="00197A74" w:rsidRDefault="00197A74" w:rsidP="00197A74">
      <w:pPr>
        <w:pStyle w:val="af7"/>
      </w:pPr>
    </w:p>
    <w:p w14:paraId="39320CC3" w14:textId="77777777" w:rsidR="00197A74" w:rsidRDefault="00197A74" w:rsidP="00197A74">
      <w:pPr>
        <w:pStyle w:val="af7"/>
      </w:pPr>
      <w:r>
        <w:t xml:space="preserve">  public bookAuthors: string;</w:t>
      </w:r>
    </w:p>
    <w:p w14:paraId="5020708D" w14:textId="77777777" w:rsidR="00197A74" w:rsidRDefault="00197A74" w:rsidP="00197A74">
      <w:pPr>
        <w:pStyle w:val="af7"/>
      </w:pPr>
    </w:p>
    <w:p w14:paraId="078AB7A7" w14:textId="77777777" w:rsidR="00197A74" w:rsidRDefault="00197A74" w:rsidP="00197A74">
      <w:pPr>
        <w:pStyle w:val="af7"/>
      </w:pPr>
      <w:r>
        <w:t xml:space="preserve">  public totalReadingTime = '-'</w:t>
      </w:r>
    </w:p>
    <w:p w14:paraId="6FB440C1" w14:textId="77777777" w:rsidR="00197A74" w:rsidRDefault="00197A74" w:rsidP="00197A74">
      <w:pPr>
        <w:pStyle w:val="af7"/>
      </w:pPr>
    </w:p>
    <w:p w14:paraId="71252A11" w14:textId="77777777" w:rsidR="00197A74" w:rsidRDefault="00197A74" w:rsidP="00197A74">
      <w:pPr>
        <w:pStyle w:val="af7"/>
      </w:pPr>
      <w:r>
        <w:t xml:space="preserve">  constructor(</w:t>
      </w:r>
    </w:p>
    <w:p w14:paraId="39CBB50E" w14:textId="77777777" w:rsidR="00197A74" w:rsidRDefault="00197A74" w:rsidP="00197A74">
      <w:pPr>
        <w:pStyle w:val="af7"/>
      </w:pPr>
      <w:r>
        <w:t xml:space="preserve">    @Inject(MAT_DIALOG_DATA) public dialogData: DialogData,</w:t>
      </w:r>
    </w:p>
    <w:p w14:paraId="56ED9CB2" w14:textId="77777777" w:rsidR="00197A74" w:rsidRDefault="00197A74" w:rsidP="00197A74">
      <w:pPr>
        <w:pStyle w:val="af7"/>
      </w:pPr>
      <w:r>
        <w:t xml:space="preserve">    private readonly _dialogRef: MatDialogRef&lt;BookInfoDialogComponent&gt;</w:t>
      </w:r>
    </w:p>
    <w:p w14:paraId="74A144DC" w14:textId="77777777" w:rsidR="00197A74" w:rsidRDefault="00197A74" w:rsidP="00197A74">
      <w:pPr>
        <w:pStyle w:val="af7"/>
      </w:pPr>
      <w:r>
        <w:t xml:space="preserve">  ) {</w:t>
      </w:r>
    </w:p>
    <w:p w14:paraId="69DB90D9" w14:textId="77777777" w:rsidR="00197A74" w:rsidRDefault="00197A74" w:rsidP="00197A74">
      <w:pPr>
        <w:pStyle w:val="af7"/>
      </w:pPr>
      <w:r>
        <w:t xml:space="preserve">    this.book = dialogData.book;</w:t>
      </w:r>
    </w:p>
    <w:p w14:paraId="2750C873" w14:textId="77777777" w:rsidR="00197A74" w:rsidRDefault="00197A74" w:rsidP="00197A74">
      <w:pPr>
        <w:pStyle w:val="af7"/>
      </w:pPr>
      <w:r>
        <w:t xml:space="preserve">    this.bookAuthors = dialogData.book.documentDetails.authors?.join('\n') ?? '-'</w:t>
      </w:r>
    </w:p>
    <w:p w14:paraId="6126A1AB" w14:textId="77777777" w:rsidR="00197A74" w:rsidRDefault="00197A74" w:rsidP="00197A74">
      <w:pPr>
        <w:pStyle w:val="af7"/>
      </w:pPr>
      <w:r>
        <w:t xml:space="preserve">    const totalReadingTimeInSec = this.book.stats?.totalReadingTime ?? 0;</w:t>
      </w:r>
    </w:p>
    <w:p w14:paraId="2214F850" w14:textId="77777777" w:rsidR="00197A74" w:rsidRDefault="00197A74" w:rsidP="00197A74">
      <w:pPr>
        <w:pStyle w:val="af7"/>
      </w:pPr>
      <w:r>
        <w:t xml:space="preserve">    if (totalReadingTimeInSec !== 0) {</w:t>
      </w:r>
    </w:p>
    <w:p w14:paraId="1986CAB7" w14:textId="77777777" w:rsidR="00197A74" w:rsidRDefault="00197A74" w:rsidP="00197A74">
      <w:pPr>
        <w:pStyle w:val="af7"/>
      </w:pPr>
      <w:r>
        <w:t xml:space="preserve">      const duration = intervalToDuration({ start: 0, end: totalReadingTimeInSec * 1000 });</w:t>
      </w:r>
    </w:p>
    <w:p w14:paraId="631B840D" w14:textId="77777777" w:rsidR="00197A74" w:rsidRDefault="00197A74" w:rsidP="00197A74">
      <w:pPr>
        <w:pStyle w:val="af7"/>
      </w:pPr>
      <w:r>
        <w:t xml:space="preserve">      this.totalReadingTime = formatDuration(duration, { zero: true, locale: ru });</w:t>
      </w:r>
    </w:p>
    <w:p w14:paraId="31A5E20E" w14:textId="77777777" w:rsidR="00197A74" w:rsidRDefault="00197A74" w:rsidP="00197A74">
      <w:pPr>
        <w:pStyle w:val="af7"/>
      </w:pPr>
      <w:r>
        <w:t xml:space="preserve">    }</w:t>
      </w:r>
    </w:p>
    <w:p w14:paraId="43DE0C2D" w14:textId="77777777" w:rsidR="00197A74" w:rsidRDefault="00197A74" w:rsidP="00197A74">
      <w:pPr>
        <w:pStyle w:val="af7"/>
      </w:pPr>
      <w:r>
        <w:t xml:space="preserve">  }</w:t>
      </w:r>
    </w:p>
    <w:p w14:paraId="3885F310" w14:textId="77777777" w:rsidR="00197A74" w:rsidRDefault="00197A74" w:rsidP="00197A74">
      <w:pPr>
        <w:pStyle w:val="af7"/>
      </w:pPr>
    </w:p>
    <w:p w14:paraId="05CA890E" w14:textId="77777777" w:rsidR="00197A74" w:rsidRDefault="00197A74" w:rsidP="00197A74">
      <w:pPr>
        <w:pStyle w:val="af7"/>
      </w:pPr>
      <w:r>
        <w:t xml:space="preserve">  public close(): void {</w:t>
      </w:r>
    </w:p>
    <w:p w14:paraId="45F88234" w14:textId="77777777" w:rsidR="00197A74" w:rsidRDefault="00197A74" w:rsidP="00197A74">
      <w:pPr>
        <w:pStyle w:val="af7"/>
      </w:pPr>
      <w:r>
        <w:t xml:space="preserve">    this._dialogRef.close();</w:t>
      </w:r>
    </w:p>
    <w:p w14:paraId="69A7CD7E" w14:textId="77777777" w:rsidR="00197A74" w:rsidRDefault="00197A74" w:rsidP="00197A74">
      <w:pPr>
        <w:pStyle w:val="af7"/>
      </w:pPr>
      <w:r>
        <w:t xml:space="preserve">  }</w:t>
      </w:r>
    </w:p>
    <w:p w14:paraId="65835B59" w14:textId="77777777" w:rsidR="00197A74" w:rsidRDefault="00197A74" w:rsidP="00197A74">
      <w:pPr>
        <w:pStyle w:val="af7"/>
      </w:pPr>
    </w:p>
    <w:p w14:paraId="6E079E9D" w14:textId="74C0507A" w:rsidR="00197A74" w:rsidRDefault="00197A74" w:rsidP="00197A74">
      <w:pPr>
        <w:pStyle w:val="af7"/>
      </w:pPr>
      <w:r>
        <w:t>}</w:t>
      </w:r>
    </w:p>
    <w:p w14:paraId="355CE3A6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delete-confirmation-dialog.component.html:</w:t>
      </w:r>
    </w:p>
    <w:p w14:paraId="47961F76" w14:textId="77777777" w:rsidR="00197A74" w:rsidRDefault="00197A74" w:rsidP="00197A74">
      <w:pPr>
        <w:pStyle w:val="af7"/>
      </w:pPr>
      <w:r>
        <w:t>&lt;h3 mat-dialog-title&gt;Удаление&lt;/h3&gt;</w:t>
      </w:r>
    </w:p>
    <w:p w14:paraId="6541C8A2" w14:textId="77777777" w:rsidR="00197A74" w:rsidRDefault="00197A74" w:rsidP="00197A74">
      <w:pPr>
        <w:pStyle w:val="af7"/>
      </w:pPr>
      <w:r>
        <w:t>&lt;mat-dialog-content&gt;</w:t>
      </w:r>
    </w:p>
    <w:p w14:paraId="27BAD5BB" w14:textId="77777777" w:rsidR="00197A74" w:rsidRDefault="00197A74" w:rsidP="00197A74">
      <w:pPr>
        <w:pStyle w:val="af7"/>
      </w:pPr>
      <w:r>
        <w:t xml:space="preserve">  {{ message }}</w:t>
      </w:r>
    </w:p>
    <w:p w14:paraId="45A62978" w14:textId="77777777" w:rsidR="00197A74" w:rsidRDefault="00197A74" w:rsidP="00197A74">
      <w:pPr>
        <w:pStyle w:val="af7"/>
      </w:pPr>
      <w:r>
        <w:t>&lt;/mat-dialog-content&gt;</w:t>
      </w:r>
    </w:p>
    <w:p w14:paraId="1291C5D3" w14:textId="77777777" w:rsidR="00197A74" w:rsidRDefault="00197A74" w:rsidP="00197A74">
      <w:pPr>
        <w:pStyle w:val="af7"/>
      </w:pPr>
      <w:r>
        <w:t>&lt;mat-dialog-actions&gt;</w:t>
      </w:r>
    </w:p>
    <w:p w14:paraId="7D5EF256" w14:textId="77777777" w:rsidR="00197A74" w:rsidRDefault="00197A74" w:rsidP="00197A74">
      <w:pPr>
        <w:pStyle w:val="af7"/>
      </w:pPr>
      <w:r>
        <w:t xml:space="preserve">  &lt;button mat-flat-button color="accent" (click)="cancel()"&gt;Отмена&lt;/button&gt;</w:t>
      </w:r>
    </w:p>
    <w:p w14:paraId="3E83C068" w14:textId="77777777" w:rsidR="00197A74" w:rsidRDefault="00197A74" w:rsidP="00197A74">
      <w:pPr>
        <w:pStyle w:val="af7"/>
      </w:pPr>
      <w:r>
        <w:t xml:space="preserve">  &lt;button mat-flat-button color="warn" (click)="confirm()"&gt;Да, удалить&lt;/button&gt;</w:t>
      </w:r>
    </w:p>
    <w:p w14:paraId="4832EC47" w14:textId="2DF4B38C" w:rsidR="00197A74" w:rsidRDefault="00197A74" w:rsidP="00197A74">
      <w:pPr>
        <w:pStyle w:val="af7"/>
      </w:pPr>
      <w:r>
        <w:t>&lt;/mat-dialog-actions&gt;</w:t>
      </w:r>
    </w:p>
    <w:p w14:paraId="649F356F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delete-confirmation-dialog.component.scss:</w:t>
      </w:r>
    </w:p>
    <w:p w14:paraId="4AD1D4C4" w14:textId="77777777" w:rsidR="00197A74" w:rsidRDefault="00197A74" w:rsidP="00197A74">
      <w:pPr>
        <w:pStyle w:val="af7"/>
      </w:pPr>
      <w:r>
        <w:t>mat-dialog-actions {</w:t>
      </w:r>
    </w:p>
    <w:p w14:paraId="6EDC3D31" w14:textId="77777777" w:rsidR="00197A74" w:rsidRDefault="00197A74" w:rsidP="00197A74">
      <w:pPr>
        <w:pStyle w:val="af7"/>
      </w:pPr>
      <w:r>
        <w:t xml:space="preserve">  display: flex;</w:t>
      </w:r>
    </w:p>
    <w:p w14:paraId="1224606A" w14:textId="77777777" w:rsidR="00197A74" w:rsidRDefault="00197A74" w:rsidP="00197A74">
      <w:pPr>
        <w:pStyle w:val="af7"/>
      </w:pPr>
      <w:r>
        <w:t xml:space="preserve">  justify-content: flex-end;</w:t>
      </w:r>
    </w:p>
    <w:p w14:paraId="18936D4B" w14:textId="77777777" w:rsidR="00197A74" w:rsidRDefault="00197A74" w:rsidP="00197A74">
      <w:pPr>
        <w:pStyle w:val="af7"/>
      </w:pPr>
      <w:r>
        <w:t xml:space="preserve">  flex-direction: row;</w:t>
      </w:r>
    </w:p>
    <w:p w14:paraId="7AD3406A" w14:textId="1F98D7CE" w:rsidR="00197A74" w:rsidRDefault="00197A74" w:rsidP="00197A74">
      <w:pPr>
        <w:pStyle w:val="af7"/>
      </w:pPr>
      <w:r>
        <w:t>}</w:t>
      </w:r>
    </w:p>
    <w:p w14:paraId="155B1214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delete-confirmation-dialog.component.ts:</w:t>
      </w:r>
    </w:p>
    <w:p w14:paraId="61D14E93" w14:textId="77777777" w:rsidR="00197A74" w:rsidRDefault="00197A74" w:rsidP="00197A74">
      <w:pPr>
        <w:pStyle w:val="af7"/>
      </w:pPr>
      <w:r>
        <w:t>import { ChangeDetectionStrategy, Component, Inject } from '@angular/core';</w:t>
      </w:r>
    </w:p>
    <w:p w14:paraId="35C037EB" w14:textId="77777777" w:rsidR="00197A74" w:rsidRDefault="00197A74" w:rsidP="00197A74">
      <w:pPr>
        <w:pStyle w:val="af7"/>
      </w:pPr>
      <w:r>
        <w:t>import {</w:t>
      </w:r>
    </w:p>
    <w:p w14:paraId="2A2DF608" w14:textId="77777777" w:rsidR="00197A74" w:rsidRDefault="00197A74" w:rsidP="00197A74">
      <w:pPr>
        <w:pStyle w:val="af7"/>
      </w:pPr>
      <w:r>
        <w:t xml:space="preserve">  MAT_DIALOG_DATA,</w:t>
      </w:r>
    </w:p>
    <w:p w14:paraId="40446B92" w14:textId="77777777" w:rsidR="00197A74" w:rsidRDefault="00197A74" w:rsidP="00197A74">
      <w:pPr>
        <w:pStyle w:val="af7"/>
      </w:pPr>
      <w:r>
        <w:t xml:space="preserve">  MatDialogActions,</w:t>
      </w:r>
    </w:p>
    <w:p w14:paraId="1BDF91A3" w14:textId="77777777" w:rsidR="00197A74" w:rsidRDefault="00197A74" w:rsidP="00197A74">
      <w:pPr>
        <w:pStyle w:val="af7"/>
      </w:pPr>
      <w:r>
        <w:t xml:space="preserve">  MatDialogContent,</w:t>
      </w:r>
    </w:p>
    <w:p w14:paraId="6AE2ECA2" w14:textId="77777777" w:rsidR="00197A74" w:rsidRDefault="00197A74" w:rsidP="00197A74">
      <w:pPr>
        <w:pStyle w:val="af7"/>
      </w:pPr>
      <w:r>
        <w:lastRenderedPageBreak/>
        <w:t xml:space="preserve">  MatDialogRef,</w:t>
      </w:r>
    </w:p>
    <w:p w14:paraId="1E9CFB90" w14:textId="77777777" w:rsidR="00197A74" w:rsidRDefault="00197A74" w:rsidP="00197A74">
      <w:pPr>
        <w:pStyle w:val="af7"/>
      </w:pPr>
      <w:r>
        <w:t xml:space="preserve">  MatDialogTitle,</w:t>
      </w:r>
    </w:p>
    <w:p w14:paraId="076B8EC5" w14:textId="77777777" w:rsidR="00197A74" w:rsidRDefault="00197A74" w:rsidP="00197A74">
      <w:pPr>
        <w:pStyle w:val="af7"/>
      </w:pPr>
      <w:r>
        <w:t>} from '@angular/material/dialog';</w:t>
      </w:r>
    </w:p>
    <w:p w14:paraId="4450CBAC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6AA2507C" w14:textId="77777777" w:rsidR="00197A74" w:rsidRDefault="00197A74" w:rsidP="00197A74">
      <w:pPr>
        <w:pStyle w:val="af7"/>
      </w:pPr>
    </w:p>
    <w:p w14:paraId="6FF69E6E" w14:textId="77777777" w:rsidR="00197A74" w:rsidRDefault="00197A74" w:rsidP="00197A74">
      <w:pPr>
        <w:pStyle w:val="af7"/>
      </w:pPr>
      <w:r>
        <w:t>interface DialogData {</w:t>
      </w:r>
    </w:p>
    <w:p w14:paraId="6328C5B0" w14:textId="77777777" w:rsidR="00197A74" w:rsidRDefault="00197A74" w:rsidP="00197A74">
      <w:pPr>
        <w:pStyle w:val="af7"/>
      </w:pPr>
      <w:r>
        <w:t xml:space="preserve">  message?: string;</w:t>
      </w:r>
    </w:p>
    <w:p w14:paraId="2E34E826" w14:textId="77777777" w:rsidR="00197A74" w:rsidRDefault="00197A74" w:rsidP="00197A74">
      <w:pPr>
        <w:pStyle w:val="af7"/>
      </w:pPr>
      <w:r>
        <w:t>}</w:t>
      </w:r>
    </w:p>
    <w:p w14:paraId="3EBAD345" w14:textId="77777777" w:rsidR="00197A74" w:rsidRDefault="00197A74" w:rsidP="00197A74">
      <w:pPr>
        <w:pStyle w:val="af7"/>
      </w:pPr>
    </w:p>
    <w:p w14:paraId="2047D343" w14:textId="77777777" w:rsidR="00197A74" w:rsidRDefault="00197A74" w:rsidP="00197A74">
      <w:pPr>
        <w:pStyle w:val="af7"/>
      </w:pPr>
      <w:r>
        <w:t>@Component({</w:t>
      </w:r>
    </w:p>
    <w:p w14:paraId="7E8078F8" w14:textId="77777777" w:rsidR="00197A74" w:rsidRDefault="00197A74" w:rsidP="00197A74">
      <w:pPr>
        <w:pStyle w:val="af7"/>
      </w:pPr>
      <w:r>
        <w:t xml:space="preserve">  selector: 'app-delete-confirmation-dialog',</w:t>
      </w:r>
    </w:p>
    <w:p w14:paraId="21ADB4D0" w14:textId="77777777" w:rsidR="00197A74" w:rsidRDefault="00197A74" w:rsidP="00197A74">
      <w:pPr>
        <w:pStyle w:val="af7"/>
      </w:pPr>
      <w:r>
        <w:t xml:space="preserve">  templateUrl: './delete-confirmation-dialog.component.html',</w:t>
      </w:r>
    </w:p>
    <w:p w14:paraId="1FFE46A3" w14:textId="77777777" w:rsidR="00197A74" w:rsidRDefault="00197A74" w:rsidP="00197A74">
      <w:pPr>
        <w:pStyle w:val="af7"/>
      </w:pPr>
      <w:r>
        <w:t xml:space="preserve">  styleUrl: './delete-confirmation-dialog.component.scss',</w:t>
      </w:r>
    </w:p>
    <w:p w14:paraId="78E8A218" w14:textId="77777777" w:rsidR="00197A74" w:rsidRDefault="00197A74" w:rsidP="00197A74">
      <w:pPr>
        <w:pStyle w:val="af7"/>
      </w:pPr>
      <w:r>
        <w:t xml:space="preserve">  standalone: true,</w:t>
      </w:r>
    </w:p>
    <w:p w14:paraId="0F9F6C7B" w14:textId="77777777" w:rsidR="00197A74" w:rsidRDefault="00197A74" w:rsidP="00197A74">
      <w:pPr>
        <w:pStyle w:val="af7"/>
      </w:pPr>
      <w:r>
        <w:t xml:space="preserve">  imports: [</w:t>
      </w:r>
    </w:p>
    <w:p w14:paraId="7211649A" w14:textId="77777777" w:rsidR="00197A74" w:rsidRDefault="00197A74" w:rsidP="00197A74">
      <w:pPr>
        <w:pStyle w:val="af7"/>
      </w:pPr>
      <w:r>
        <w:t xml:space="preserve">    MatDialogContent,</w:t>
      </w:r>
    </w:p>
    <w:p w14:paraId="204D5172" w14:textId="77777777" w:rsidR="00197A74" w:rsidRDefault="00197A74" w:rsidP="00197A74">
      <w:pPr>
        <w:pStyle w:val="af7"/>
      </w:pPr>
      <w:r>
        <w:t xml:space="preserve">    MatDialogTitle,</w:t>
      </w:r>
    </w:p>
    <w:p w14:paraId="513A52A9" w14:textId="77777777" w:rsidR="00197A74" w:rsidRDefault="00197A74" w:rsidP="00197A74">
      <w:pPr>
        <w:pStyle w:val="af7"/>
      </w:pPr>
      <w:r>
        <w:t xml:space="preserve">    MatButton,</w:t>
      </w:r>
    </w:p>
    <w:p w14:paraId="45820BD7" w14:textId="77777777" w:rsidR="00197A74" w:rsidRDefault="00197A74" w:rsidP="00197A74">
      <w:pPr>
        <w:pStyle w:val="af7"/>
      </w:pPr>
      <w:r>
        <w:t xml:space="preserve">    MatDialogActions,</w:t>
      </w:r>
    </w:p>
    <w:p w14:paraId="290D06E8" w14:textId="77777777" w:rsidR="00197A74" w:rsidRDefault="00197A74" w:rsidP="00197A74">
      <w:pPr>
        <w:pStyle w:val="af7"/>
      </w:pPr>
      <w:r>
        <w:t xml:space="preserve">  ],</w:t>
      </w:r>
    </w:p>
    <w:p w14:paraId="73CEB6EA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C4C1788" w14:textId="77777777" w:rsidR="00197A74" w:rsidRDefault="00197A74" w:rsidP="00197A74">
      <w:pPr>
        <w:pStyle w:val="af7"/>
      </w:pPr>
      <w:r>
        <w:t>})</w:t>
      </w:r>
    </w:p>
    <w:p w14:paraId="6E2FA53A" w14:textId="77777777" w:rsidR="00197A74" w:rsidRDefault="00197A74" w:rsidP="00197A74">
      <w:pPr>
        <w:pStyle w:val="af7"/>
      </w:pPr>
      <w:r>
        <w:t>export class DeleteConfirmationDialogComponent {</w:t>
      </w:r>
    </w:p>
    <w:p w14:paraId="34E2A6B2" w14:textId="77777777" w:rsidR="00197A74" w:rsidRDefault="00197A74" w:rsidP="00197A74">
      <w:pPr>
        <w:pStyle w:val="af7"/>
      </w:pPr>
    </w:p>
    <w:p w14:paraId="7621C19E" w14:textId="77777777" w:rsidR="00197A74" w:rsidRDefault="00197A74" w:rsidP="00197A74">
      <w:pPr>
        <w:pStyle w:val="af7"/>
      </w:pPr>
      <w:r>
        <w:t xml:space="preserve">  public message?: string;</w:t>
      </w:r>
    </w:p>
    <w:p w14:paraId="080DCB21" w14:textId="77777777" w:rsidR="00197A74" w:rsidRDefault="00197A74" w:rsidP="00197A74">
      <w:pPr>
        <w:pStyle w:val="af7"/>
      </w:pPr>
    </w:p>
    <w:p w14:paraId="143666DD" w14:textId="77777777" w:rsidR="00197A74" w:rsidRDefault="00197A74" w:rsidP="00197A74">
      <w:pPr>
        <w:pStyle w:val="af7"/>
      </w:pPr>
      <w:r>
        <w:t xml:space="preserve">  constructor(</w:t>
      </w:r>
    </w:p>
    <w:p w14:paraId="0614F6C5" w14:textId="77777777" w:rsidR="00197A74" w:rsidRDefault="00197A74" w:rsidP="00197A74">
      <w:pPr>
        <w:pStyle w:val="af7"/>
      </w:pPr>
      <w:r>
        <w:t xml:space="preserve">    @Inject(MAT_DIALOG_DATA) private readonly _dialogData: DialogData,</w:t>
      </w:r>
    </w:p>
    <w:p w14:paraId="6D4B85CE" w14:textId="77777777" w:rsidR="00197A74" w:rsidRDefault="00197A74" w:rsidP="00197A74">
      <w:pPr>
        <w:pStyle w:val="af7"/>
      </w:pPr>
      <w:r>
        <w:t xml:space="preserve">    private readonly _dialogRef: MatDialogRef&lt;DeleteConfirmationDialogComponent&gt;,</w:t>
      </w:r>
    </w:p>
    <w:p w14:paraId="0559306B" w14:textId="77777777" w:rsidR="00197A74" w:rsidRDefault="00197A74" w:rsidP="00197A74">
      <w:pPr>
        <w:pStyle w:val="af7"/>
      </w:pPr>
      <w:r>
        <w:t xml:space="preserve">  ) {</w:t>
      </w:r>
    </w:p>
    <w:p w14:paraId="49A320A8" w14:textId="77777777" w:rsidR="00197A74" w:rsidRDefault="00197A74" w:rsidP="00197A74">
      <w:pPr>
        <w:pStyle w:val="af7"/>
      </w:pPr>
      <w:r>
        <w:t xml:space="preserve">    this.message = this._dialogData.message;</w:t>
      </w:r>
    </w:p>
    <w:p w14:paraId="1228B82F" w14:textId="77777777" w:rsidR="00197A74" w:rsidRDefault="00197A74" w:rsidP="00197A74">
      <w:pPr>
        <w:pStyle w:val="af7"/>
      </w:pPr>
      <w:r>
        <w:t xml:space="preserve">  }</w:t>
      </w:r>
    </w:p>
    <w:p w14:paraId="3F2E8CCF" w14:textId="77777777" w:rsidR="00197A74" w:rsidRDefault="00197A74" w:rsidP="00197A74">
      <w:pPr>
        <w:pStyle w:val="af7"/>
      </w:pPr>
    </w:p>
    <w:p w14:paraId="77DCC1B4" w14:textId="77777777" w:rsidR="00197A74" w:rsidRDefault="00197A74" w:rsidP="00197A74">
      <w:pPr>
        <w:pStyle w:val="af7"/>
      </w:pPr>
      <w:r>
        <w:t xml:space="preserve">  public confirm(): void {</w:t>
      </w:r>
    </w:p>
    <w:p w14:paraId="6B0014CB" w14:textId="77777777" w:rsidR="00197A74" w:rsidRDefault="00197A74" w:rsidP="00197A74">
      <w:pPr>
        <w:pStyle w:val="af7"/>
      </w:pPr>
      <w:r>
        <w:t xml:space="preserve">    this._dialogRef.close(true);</w:t>
      </w:r>
    </w:p>
    <w:p w14:paraId="7D2A9A11" w14:textId="77777777" w:rsidR="00197A74" w:rsidRDefault="00197A74" w:rsidP="00197A74">
      <w:pPr>
        <w:pStyle w:val="af7"/>
      </w:pPr>
      <w:r>
        <w:t xml:space="preserve">  }</w:t>
      </w:r>
    </w:p>
    <w:p w14:paraId="666574C9" w14:textId="77777777" w:rsidR="00197A74" w:rsidRDefault="00197A74" w:rsidP="00197A74">
      <w:pPr>
        <w:pStyle w:val="af7"/>
      </w:pPr>
    </w:p>
    <w:p w14:paraId="5D3E318A" w14:textId="77777777" w:rsidR="00197A74" w:rsidRDefault="00197A74" w:rsidP="00197A74">
      <w:pPr>
        <w:pStyle w:val="af7"/>
      </w:pPr>
      <w:r>
        <w:t xml:space="preserve">  public cancel(): void {</w:t>
      </w:r>
    </w:p>
    <w:p w14:paraId="35FF51E7" w14:textId="77777777" w:rsidR="00197A74" w:rsidRDefault="00197A74" w:rsidP="00197A74">
      <w:pPr>
        <w:pStyle w:val="af7"/>
      </w:pPr>
      <w:r>
        <w:t xml:space="preserve">    this._dialogRef.close(false);</w:t>
      </w:r>
    </w:p>
    <w:p w14:paraId="1EF5CB6F" w14:textId="77777777" w:rsidR="00197A74" w:rsidRDefault="00197A74" w:rsidP="00197A74">
      <w:pPr>
        <w:pStyle w:val="af7"/>
      </w:pPr>
      <w:r>
        <w:t xml:space="preserve">  }</w:t>
      </w:r>
    </w:p>
    <w:p w14:paraId="568A23DC" w14:textId="77777777" w:rsidR="00197A74" w:rsidRDefault="00197A74" w:rsidP="00197A74">
      <w:pPr>
        <w:pStyle w:val="af7"/>
      </w:pPr>
    </w:p>
    <w:p w14:paraId="54D65EDA" w14:textId="6DC572D2" w:rsidR="00197A74" w:rsidRDefault="00197A74" w:rsidP="00197A74">
      <w:pPr>
        <w:pStyle w:val="af7"/>
      </w:pPr>
      <w:r>
        <w:t>}</w:t>
      </w:r>
    </w:p>
    <w:p w14:paraId="3F01C45C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dictionary-word-edit-dialog.component.html:</w:t>
      </w:r>
    </w:p>
    <w:p w14:paraId="41D6DE3B" w14:textId="77777777" w:rsidR="00197A74" w:rsidRDefault="00197A74" w:rsidP="00197A74">
      <w:pPr>
        <w:pStyle w:val="af7"/>
      </w:pPr>
      <w:r>
        <w:rPr>
          <w:rFonts w:ascii="Tahoma" w:hAnsi="Tahoma" w:cs="Tahoma"/>
        </w:rPr>
        <w:t>﻿</w:t>
      </w:r>
      <w:r>
        <w:t>&lt;h2 mat-dialog-title&gt;{{ dialogTitle() }}&lt;/h2&gt;</w:t>
      </w:r>
    </w:p>
    <w:p w14:paraId="6B184AFB" w14:textId="77777777" w:rsidR="00197A74" w:rsidRDefault="00197A74" w:rsidP="00197A74">
      <w:pPr>
        <w:pStyle w:val="af7"/>
      </w:pPr>
      <w:r>
        <w:t>&lt;div mat-dialog-content class="word-definition-form" [formGroup]="dictionaryWordEditFormGroup"&gt;</w:t>
      </w:r>
    </w:p>
    <w:p w14:paraId="1E017F50" w14:textId="77777777" w:rsidR="00197A74" w:rsidRDefault="00197A74" w:rsidP="00197A74">
      <w:pPr>
        <w:pStyle w:val="af7"/>
      </w:pPr>
      <w:r>
        <w:t xml:space="preserve">  &lt;mat-form-field&gt;</w:t>
      </w:r>
    </w:p>
    <w:p w14:paraId="3A7DEAEB" w14:textId="77777777" w:rsidR="00197A74" w:rsidRDefault="00197A74" w:rsidP="00197A74">
      <w:pPr>
        <w:pStyle w:val="af7"/>
      </w:pPr>
      <w:r>
        <w:t xml:space="preserve">    &lt;mat-label&gt;Транскрипция&lt;/mat-label&gt;</w:t>
      </w:r>
    </w:p>
    <w:p w14:paraId="0BA9FE75" w14:textId="77777777" w:rsidR="00197A74" w:rsidRDefault="00197A74" w:rsidP="00197A74">
      <w:pPr>
        <w:pStyle w:val="af7"/>
      </w:pPr>
      <w:r>
        <w:t xml:space="preserve">    &lt;input matInput formControlName="transcription" /&gt;</w:t>
      </w:r>
    </w:p>
    <w:p w14:paraId="1393941E" w14:textId="77777777" w:rsidR="00197A74" w:rsidRDefault="00197A74" w:rsidP="00197A74">
      <w:pPr>
        <w:pStyle w:val="af7"/>
      </w:pPr>
      <w:r>
        <w:t xml:space="preserve">  &lt;/mat-form-field&gt;</w:t>
      </w:r>
    </w:p>
    <w:p w14:paraId="1FA5EC90" w14:textId="77777777" w:rsidR="00197A74" w:rsidRDefault="00197A74" w:rsidP="00197A74">
      <w:pPr>
        <w:pStyle w:val="af7"/>
      </w:pPr>
      <w:r>
        <w:t xml:space="preserve">  &lt;mat-form-field&gt;</w:t>
      </w:r>
    </w:p>
    <w:p w14:paraId="3B71037D" w14:textId="77777777" w:rsidR="00197A74" w:rsidRDefault="00197A74" w:rsidP="00197A74">
      <w:pPr>
        <w:pStyle w:val="af7"/>
      </w:pPr>
      <w:r>
        <w:t xml:space="preserve">    &lt;mat-label&gt;Код языка&lt;/mat-label&gt;</w:t>
      </w:r>
    </w:p>
    <w:p w14:paraId="799FAE92" w14:textId="77777777" w:rsidR="00197A74" w:rsidRDefault="00197A74" w:rsidP="00197A74">
      <w:pPr>
        <w:pStyle w:val="af7"/>
      </w:pPr>
      <w:r>
        <w:t xml:space="preserve">    &lt;input matInput formControlName="languageCode" /&gt;</w:t>
      </w:r>
    </w:p>
    <w:p w14:paraId="7DF900E9" w14:textId="77777777" w:rsidR="00197A74" w:rsidRDefault="00197A74" w:rsidP="00197A74">
      <w:pPr>
        <w:pStyle w:val="af7"/>
      </w:pPr>
      <w:r>
        <w:t xml:space="preserve">  &lt;/mat-form-field&gt;</w:t>
      </w:r>
    </w:p>
    <w:p w14:paraId="54A4DDCF" w14:textId="77777777" w:rsidR="00197A74" w:rsidRDefault="00197A74" w:rsidP="00197A74">
      <w:pPr>
        <w:pStyle w:val="af7"/>
      </w:pPr>
      <w:r>
        <w:t xml:space="preserve">  &lt;div class="definition-form-control" [formGroup]="definitionFormGroup"&gt;</w:t>
      </w:r>
    </w:p>
    <w:p w14:paraId="53DE2F15" w14:textId="77777777" w:rsidR="00197A74" w:rsidRDefault="00197A74" w:rsidP="00197A74">
      <w:pPr>
        <w:pStyle w:val="af7"/>
      </w:pPr>
      <w:r>
        <w:t xml:space="preserve">    &lt;mat-form-field&gt;</w:t>
      </w:r>
    </w:p>
    <w:p w14:paraId="0DC10D27" w14:textId="77777777" w:rsidR="00197A74" w:rsidRDefault="00197A74" w:rsidP="00197A74">
      <w:pPr>
        <w:pStyle w:val="af7"/>
      </w:pPr>
      <w:r>
        <w:t xml:space="preserve">      &lt;mat-label&gt;Часть речи&lt;/mat-label&gt;</w:t>
      </w:r>
    </w:p>
    <w:p w14:paraId="42224073" w14:textId="77777777" w:rsidR="00197A74" w:rsidRDefault="00197A74" w:rsidP="00197A74">
      <w:pPr>
        <w:pStyle w:val="af7"/>
      </w:pPr>
      <w:r>
        <w:t xml:space="preserve">      &lt;input matInput type="text" formControlName="" /&gt;</w:t>
      </w:r>
    </w:p>
    <w:p w14:paraId="370F46DB" w14:textId="77777777" w:rsidR="00197A74" w:rsidRDefault="00197A74" w:rsidP="00197A74">
      <w:pPr>
        <w:pStyle w:val="af7"/>
      </w:pPr>
      <w:r>
        <w:t xml:space="preserve">    &lt;/mat-form-field&gt;</w:t>
      </w:r>
    </w:p>
    <w:p w14:paraId="601E198C" w14:textId="77777777" w:rsidR="00197A74" w:rsidRDefault="00197A74" w:rsidP="00197A74">
      <w:pPr>
        <w:pStyle w:val="af7"/>
      </w:pPr>
      <w:r>
        <w:t xml:space="preserve">  &lt;/div&gt;</w:t>
      </w:r>
    </w:p>
    <w:p w14:paraId="7DC6EF77" w14:textId="77777777" w:rsidR="00197A74" w:rsidRDefault="00197A74" w:rsidP="00197A74">
      <w:pPr>
        <w:pStyle w:val="af7"/>
      </w:pPr>
      <w:r>
        <w:t xml:space="preserve">  &lt;table mat-table [dataSource]="dictionaryWordEditFormGroup.value.definitions!"&gt;</w:t>
      </w:r>
    </w:p>
    <w:p w14:paraId="53DD9FBD" w14:textId="77777777" w:rsidR="00197A74" w:rsidRDefault="00197A74" w:rsidP="00197A74">
      <w:pPr>
        <w:pStyle w:val="af7"/>
      </w:pPr>
      <w:r>
        <w:t xml:space="preserve">    &lt;ng-container matColumnDef="partOfSpeech"&gt;</w:t>
      </w:r>
    </w:p>
    <w:p w14:paraId="78460B12" w14:textId="77777777" w:rsidR="00197A74" w:rsidRDefault="00197A74" w:rsidP="00197A74">
      <w:pPr>
        <w:pStyle w:val="af7"/>
      </w:pPr>
      <w:r>
        <w:t xml:space="preserve">      &lt;th mat-header-cell *matHeaderCellDef&gt;Часть речи&lt;/th&gt;</w:t>
      </w:r>
    </w:p>
    <w:p w14:paraId="3223A395" w14:textId="77777777" w:rsidR="00197A74" w:rsidRDefault="00197A74" w:rsidP="00197A74">
      <w:pPr>
        <w:pStyle w:val="af7"/>
      </w:pPr>
      <w:r>
        <w:t xml:space="preserve">      &lt;td mat-cell *matCellDef="let entry"&gt;{{ entry.partOfSpeech }}&lt;/td&gt;</w:t>
      </w:r>
    </w:p>
    <w:p w14:paraId="1C47504A" w14:textId="77777777" w:rsidR="00197A74" w:rsidRDefault="00197A74" w:rsidP="00197A74">
      <w:pPr>
        <w:pStyle w:val="af7"/>
      </w:pPr>
      <w:r>
        <w:t xml:space="preserve">    &lt;/ng-container&gt;</w:t>
      </w:r>
    </w:p>
    <w:p w14:paraId="76DFF375" w14:textId="77777777" w:rsidR="00197A74" w:rsidRDefault="00197A74" w:rsidP="00197A74">
      <w:pPr>
        <w:pStyle w:val="af7"/>
      </w:pPr>
    </w:p>
    <w:p w14:paraId="088BC1C6" w14:textId="77777777" w:rsidR="00197A74" w:rsidRDefault="00197A74" w:rsidP="00197A74">
      <w:pPr>
        <w:pStyle w:val="af7"/>
      </w:pPr>
      <w:r>
        <w:t xml:space="preserve">    &lt;ng-container matColumnDef="subjectName"&gt;</w:t>
      </w:r>
    </w:p>
    <w:p w14:paraId="74957C8D" w14:textId="77777777" w:rsidR="00197A74" w:rsidRDefault="00197A74" w:rsidP="00197A74">
      <w:pPr>
        <w:pStyle w:val="af7"/>
      </w:pPr>
      <w:r>
        <w:t xml:space="preserve">      &lt;th mat-header-cell *matHeaderCellDef&gt;Область деятельности&lt;/th&gt;</w:t>
      </w:r>
    </w:p>
    <w:p w14:paraId="25D83332" w14:textId="77777777" w:rsidR="00197A74" w:rsidRDefault="00197A74" w:rsidP="00197A74">
      <w:pPr>
        <w:pStyle w:val="af7"/>
      </w:pPr>
      <w:r>
        <w:t xml:space="preserve">      &lt;td mat-cell *matCellDef="let entry"&gt;{{ entry.subjectName }}&lt;/td&gt;</w:t>
      </w:r>
    </w:p>
    <w:p w14:paraId="7230D64F" w14:textId="77777777" w:rsidR="00197A74" w:rsidRDefault="00197A74" w:rsidP="00197A74">
      <w:pPr>
        <w:pStyle w:val="af7"/>
      </w:pPr>
      <w:r>
        <w:t xml:space="preserve">    &lt;/ng-container&gt;</w:t>
      </w:r>
    </w:p>
    <w:p w14:paraId="569A8A09" w14:textId="77777777" w:rsidR="00197A74" w:rsidRDefault="00197A74" w:rsidP="00197A74">
      <w:pPr>
        <w:pStyle w:val="af7"/>
      </w:pPr>
    </w:p>
    <w:p w14:paraId="01AE667F" w14:textId="77777777" w:rsidR="00197A74" w:rsidRDefault="00197A74" w:rsidP="00197A74">
      <w:pPr>
        <w:pStyle w:val="af7"/>
      </w:pPr>
      <w:r>
        <w:t xml:space="preserve">    &lt;ng-container matColumnDef="definition"&gt;</w:t>
      </w:r>
    </w:p>
    <w:p w14:paraId="1A9EC6D8" w14:textId="77777777" w:rsidR="00197A74" w:rsidRDefault="00197A74" w:rsidP="00197A74">
      <w:pPr>
        <w:pStyle w:val="af7"/>
      </w:pPr>
      <w:r>
        <w:t xml:space="preserve">      &lt;th mat-header-cell *matHeaderCellDef&gt;Определение&lt;/th&gt;</w:t>
      </w:r>
    </w:p>
    <w:p w14:paraId="583F027E" w14:textId="77777777" w:rsidR="00197A74" w:rsidRDefault="00197A74" w:rsidP="00197A74">
      <w:pPr>
        <w:pStyle w:val="af7"/>
      </w:pPr>
      <w:r>
        <w:t xml:space="preserve">      &lt;td mat-cell *matCellDef="let entry"&gt;{{ entry.definition }}&lt;/td&gt;</w:t>
      </w:r>
    </w:p>
    <w:p w14:paraId="044F8B32" w14:textId="77777777" w:rsidR="00197A74" w:rsidRDefault="00197A74" w:rsidP="00197A74">
      <w:pPr>
        <w:pStyle w:val="af7"/>
      </w:pPr>
      <w:r>
        <w:t xml:space="preserve">    &lt;/ng-container&gt;</w:t>
      </w:r>
    </w:p>
    <w:p w14:paraId="7A9BB475" w14:textId="77777777" w:rsidR="00197A74" w:rsidRDefault="00197A74" w:rsidP="00197A74">
      <w:pPr>
        <w:pStyle w:val="af7"/>
      </w:pPr>
    </w:p>
    <w:p w14:paraId="4266EEA8" w14:textId="77777777" w:rsidR="00197A74" w:rsidRDefault="00197A74" w:rsidP="00197A74">
      <w:pPr>
        <w:pStyle w:val="af7"/>
      </w:pPr>
      <w:r>
        <w:lastRenderedPageBreak/>
        <w:t xml:space="preserve">    &lt;tr mat-header-row *matHeaderRowDef="displayedColumns"&gt;&lt;/tr&gt;</w:t>
      </w:r>
    </w:p>
    <w:p w14:paraId="01DE6A24" w14:textId="77777777" w:rsidR="00197A74" w:rsidRDefault="00197A74" w:rsidP="00197A74">
      <w:pPr>
        <w:pStyle w:val="af7"/>
      </w:pPr>
      <w:r>
        <w:t xml:space="preserve">    &lt;tr mat-row *matRowDef="let row; columns: displayedColumns;"&gt;&lt;/tr&gt;</w:t>
      </w:r>
    </w:p>
    <w:p w14:paraId="4C9AA904" w14:textId="77777777" w:rsidR="00197A74" w:rsidRDefault="00197A74" w:rsidP="00197A74">
      <w:pPr>
        <w:pStyle w:val="af7"/>
      </w:pPr>
      <w:r>
        <w:t xml:space="preserve">  &lt;/table&gt;</w:t>
      </w:r>
    </w:p>
    <w:p w14:paraId="6452D24C" w14:textId="77777777" w:rsidR="00197A74" w:rsidRDefault="00197A74" w:rsidP="00197A74">
      <w:pPr>
        <w:pStyle w:val="af7"/>
      </w:pPr>
      <w:r>
        <w:t>&lt;/div&gt;</w:t>
      </w:r>
    </w:p>
    <w:p w14:paraId="585AA844" w14:textId="77777777" w:rsidR="00197A74" w:rsidRDefault="00197A74" w:rsidP="00197A74">
      <w:pPr>
        <w:pStyle w:val="af7"/>
      </w:pPr>
      <w:r>
        <w:t>&lt;div mat-dialog-actions&gt;</w:t>
      </w:r>
    </w:p>
    <w:p w14:paraId="28F61FCE" w14:textId="77777777" w:rsidR="00197A74" w:rsidRDefault="00197A74" w:rsidP="00197A74">
      <w:pPr>
        <w:pStyle w:val="af7"/>
      </w:pPr>
      <w:r>
        <w:t xml:space="preserve">  &lt;button mat-flat-button</w:t>
      </w:r>
    </w:p>
    <w:p w14:paraId="052EF948" w14:textId="77777777" w:rsidR="00197A74" w:rsidRDefault="00197A74" w:rsidP="00197A74">
      <w:pPr>
        <w:pStyle w:val="af7"/>
      </w:pPr>
      <w:r>
        <w:t xml:space="preserve">          color="primary"</w:t>
      </w:r>
    </w:p>
    <w:p w14:paraId="761DF1A8" w14:textId="77777777" w:rsidR="00197A74" w:rsidRDefault="00197A74" w:rsidP="00197A74">
      <w:pPr>
        <w:pStyle w:val="af7"/>
      </w:pPr>
      <w:r>
        <w:t xml:space="preserve">          (click)="save()"&gt;</w:t>
      </w:r>
    </w:p>
    <w:p w14:paraId="75CCA434" w14:textId="77777777" w:rsidR="00197A74" w:rsidRDefault="00197A74" w:rsidP="00197A74">
      <w:pPr>
        <w:pStyle w:val="af7"/>
      </w:pPr>
      <w:r>
        <w:t xml:space="preserve">    Сохранить</w:t>
      </w:r>
    </w:p>
    <w:p w14:paraId="46C44791" w14:textId="77777777" w:rsidR="00197A74" w:rsidRDefault="00197A74" w:rsidP="00197A74">
      <w:pPr>
        <w:pStyle w:val="af7"/>
      </w:pPr>
      <w:r>
        <w:t xml:space="preserve">  &lt;/button&gt;</w:t>
      </w:r>
    </w:p>
    <w:p w14:paraId="72FA5612" w14:textId="77777777" w:rsidR="00197A74" w:rsidRDefault="00197A74" w:rsidP="00197A74">
      <w:pPr>
        <w:pStyle w:val="af7"/>
      </w:pPr>
      <w:r>
        <w:t xml:space="preserve">  &lt;button mat-flat-button</w:t>
      </w:r>
    </w:p>
    <w:p w14:paraId="08C4ECEC" w14:textId="77777777" w:rsidR="00197A74" w:rsidRDefault="00197A74" w:rsidP="00197A74">
      <w:pPr>
        <w:pStyle w:val="af7"/>
      </w:pPr>
      <w:r>
        <w:t xml:space="preserve">          color="warn"</w:t>
      </w:r>
    </w:p>
    <w:p w14:paraId="05C1E14B" w14:textId="77777777" w:rsidR="00197A74" w:rsidRDefault="00197A74" w:rsidP="00197A74">
      <w:pPr>
        <w:pStyle w:val="af7"/>
      </w:pPr>
      <w:r>
        <w:t xml:space="preserve">          (click)="close()"&gt;</w:t>
      </w:r>
    </w:p>
    <w:p w14:paraId="79ECBFA0" w14:textId="77777777" w:rsidR="00197A74" w:rsidRDefault="00197A74" w:rsidP="00197A74">
      <w:pPr>
        <w:pStyle w:val="af7"/>
      </w:pPr>
      <w:r>
        <w:t xml:space="preserve">    Отмена</w:t>
      </w:r>
    </w:p>
    <w:p w14:paraId="0A8064F9" w14:textId="77777777" w:rsidR="00197A74" w:rsidRDefault="00197A74" w:rsidP="00197A74">
      <w:pPr>
        <w:pStyle w:val="af7"/>
      </w:pPr>
      <w:r>
        <w:t xml:space="preserve">  &lt;/button&gt;</w:t>
      </w:r>
    </w:p>
    <w:p w14:paraId="6E830CD0" w14:textId="12C72175" w:rsidR="00197A74" w:rsidRDefault="00197A74" w:rsidP="00197A74">
      <w:pPr>
        <w:pStyle w:val="af7"/>
      </w:pPr>
      <w:r>
        <w:t>&lt;/div&gt;</w:t>
      </w:r>
    </w:p>
    <w:p w14:paraId="348F6C1E" w14:textId="77777777" w:rsidR="00197A74" w:rsidRDefault="00197A74" w:rsidP="00AA3514">
      <w:pPr>
        <w:pStyle w:val="affc"/>
      </w:pPr>
      <w:r>
        <w:t>Файл dictionary-word-edit-dialog.component.ts:</w:t>
      </w:r>
    </w:p>
    <w:p w14:paraId="7D338BBE" w14:textId="77777777" w:rsidR="00197A74" w:rsidRDefault="00197A74" w:rsidP="00197A74">
      <w:pPr>
        <w:pStyle w:val="af7"/>
      </w:pPr>
      <w:r>
        <w:rPr>
          <w:rFonts w:ascii="Tahoma" w:hAnsi="Tahoma" w:cs="Tahoma"/>
        </w:rPr>
        <w:t>﻿</w:t>
      </w:r>
      <w:r>
        <w:t>import { ChangeDetectionStrategy, Component, computed, Inject, OnInit, signal } from '@angular/core';</w:t>
      </w:r>
    </w:p>
    <w:p w14:paraId="3D84F7DA" w14:textId="77777777" w:rsidR="00197A74" w:rsidRDefault="00197A74" w:rsidP="00197A74">
      <w:pPr>
        <w:pStyle w:val="af7"/>
      </w:pPr>
      <w:r>
        <w:t>import {</w:t>
      </w:r>
    </w:p>
    <w:p w14:paraId="31253B8A" w14:textId="77777777" w:rsidR="00197A74" w:rsidRDefault="00197A74" w:rsidP="00197A74">
      <w:pPr>
        <w:pStyle w:val="af7"/>
      </w:pPr>
      <w:r>
        <w:t xml:space="preserve">  MAT_DIALOG_DATA,</w:t>
      </w:r>
    </w:p>
    <w:p w14:paraId="7C69F2B3" w14:textId="77777777" w:rsidR="00197A74" w:rsidRDefault="00197A74" w:rsidP="00197A74">
      <w:pPr>
        <w:pStyle w:val="af7"/>
      </w:pPr>
      <w:r>
        <w:t xml:space="preserve">  MatDialogActions,</w:t>
      </w:r>
    </w:p>
    <w:p w14:paraId="0790A781" w14:textId="77777777" w:rsidR="00197A74" w:rsidRDefault="00197A74" w:rsidP="00197A74">
      <w:pPr>
        <w:pStyle w:val="af7"/>
      </w:pPr>
      <w:r>
        <w:t xml:space="preserve">  MatDialogContent,</w:t>
      </w:r>
    </w:p>
    <w:p w14:paraId="5376B7AF" w14:textId="77777777" w:rsidR="00197A74" w:rsidRDefault="00197A74" w:rsidP="00197A74">
      <w:pPr>
        <w:pStyle w:val="af7"/>
      </w:pPr>
      <w:r>
        <w:t xml:space="preserve">  MatDialogRef,</w:t>
      </w:r>
    </w:p>
    <w:p w14:paraId="0C719AC8" w14:textId="77777777" w:rsidR="00197A74" w:rsidRDefault="00197A74" w:rsidP="00197A74">
      <w:pPr>
        <w:pStyle w:val="af7"/>
      </w:pPr>
      <w:r>
        <w:t xml:space="preserve">  MatDialogTitle,</w:t>
      </w:r>
    </w:p>
    <w:p w14:paraId="7D4B94D6" w14:textId="77777777" w:rsidR="00197A74" w:rsidRDefault="00197A74" w:rsidP="00197A74">
      <w:pPr>
        <w:pStyle w:val="af7"/>
      </w:pPr>
      <w:r>
        <w:t>} from '@angular/material/dialog';</w:t>
      </w:r>
    </w:p>
    <w:p w14:paraId="5799E00F" w14:textId="77777777" w:rsidR="00197A74" w:rsidRDefault="00197A74" w:rsidP="00197A74">
      <w:pPr>
        <w:pStyle w:val="af7"/>
      </w:pPr>
      <w:r>
        <w:t>import { MatFormField, MatLabel } from '@angular/material/form-field';</w:t>
      </w:r>
    </w:p>
    <w:p w14:paraId="45358547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3146C8DD" w14:textId="77777777" w:rsidR="00197A74" w:rsidRDefault="00197A74" w:rsidP="00197A74">
      <w:pPr>
        <w:pStyle w:val="af7"/>
      </w:pPr>
      <w:r>
        <w:t>import { FormBuilder, ReactiveFormsModule, Validators } from '@angular/forms';</w:t>
      </w:r>
    </w:p>
    <w:p w14:paraId="0394987C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76AA8A7C" w14:textId="77777777" w:rsidR="00197A74" w:rsidRDefault="00197A74" w:rsidP="00197A74">
      <w:pPr>
        <w:pStyle w:val="af7"/>
      </w:pPr>
      <w:r>
        <w:t>import { DigitOnlyModule } from '@uiowa/digit-only';</w:t>
      </w:r>
    </w:p>
    <w:p w14:paraId="078FB528" w14:textId="77777777" w:rsidR="00197A74" w:rsidRDefault="00197A74" w:rsidP="00197A74">
      <w:pPr>
        <w:pStyle w:val="af7"/>
      </w:pPr>
      <w:r>
        <w:t>import { WordDefinitionDto, WordDto } from '@core/dtos/BookManager.Application.Common.DTOs';</w:t>
      </w:r>
    </w:p>
    <w:p w14:paraId="2F25679F" w14:textId="77777777" w:rsidR="00197A74" w:rsidRDefault="00197A74" w:rsidP="00197A74">
      <w:pPr>
        <w:pStyle w:val="af7"/>
      </w:pPr>
      <w:r>
        <w:t>import { MatListModule } from '@angular/material/list';</w:t>
      </w:r>
    </w:p>
    <w:p w14:paraId="4904F90E" w14:textId="77777777" w:rsidR="00197A74" w:rsidRDefault="00197A74" w:rsidP="00197A74">
      <w:pPr>
        <w:pStyle w:val="af7"/>
      </w:pPr>
      <w:r>
        <w:t>import { MatColumnDef, MatTable, MatTableModule } from '@angular/material/table';</w:t>
      </w:r>
    </w:p>
    <w:p w14:paraId="5ED37410" w14:textId="77777777" w:rsidR="00197A74" w:rsidRDefault="00197A74" w:rsidP="00197A74">
      <w:pPr>
        <w:pStyle w:val="af7"/>
      </w:pPr>
    </w:p>
    <w:p w14:paraId="71186BD1" w14:textId="77777777" w:rsidR="00197A74" w:rsidRDefault="00197A74" w:rsidP="00197A74">
      <w:pPr>
        <w:pStyle w:val="af7"/>
      </w:pPr>
      <w:r>
        <w:t>interface DialogData {</w:t>
      </w:r>
    </w:p>
    <w:p w14:paraId="50ED213E" w14:textId="77777777" w:rsidR="00197A74" w:rsidRDefault="00197A74" w:rsidP="00197A74">
      <w:pPr>
        <w:pStyle w:val="af7"/>
      </w:pPr>
      <w:r>
        <w:t xml:space="preserve">  wordEntry: WordDto;</w:t>
      </w:r>
    </w:p>
    <w:p w14:paraId="34212C27" w14:textId="77777777" w:rsidR="00197A74" w:rsidRDefault="00197A74" w:rsidP="00197A74">
      <w:pPr>
        <w:pStyle w:val="af7"/>
      </w:pPr>
      <w:r>
        <w:t xml:space="preserve">  mode?: 'create' | 'update';</w:t>
      </w:r>
    </w:p>
    <w:p w14:paraId="77A7ABD5" w14:textId="77777777" w:rsidR="00197A74" w:rsidRDefault="00197A74" w:rsidP="00197A74">
      <w:pPr>
        <w:pStyle w:val="af7"/>
      </w:pPr>
      <w:r>
        <w:t>}</w:t>
      </w:r>
    </w:p>
    <w:p w14:paraId="7677F825" w14:textId="77777777" w:rsidR="00197A74" w:rsidRDefault="00197A74" w:rsidP="00197A74">
      <w:pPr>
        <w:pStyle w:val="af7"/>
      </w:pPr>
    </w:p>
    <w:p w14:paraId="7377A7B0" w14:textId="77777777" w:rsidR="00197A74" w:rsidRDefault="00197A74" w:rsidP="00197A74">
      <w:pPr>
        <w:pStyle w:val="af7"/>
      </w:pPr>
      <w:r>
        <w:t>@Component({</w:t>
      </w:r>
    </w:p>
    <w:p w14:paraId="5068FBB4" w14:textId="77777777" w:rsidR="00197A74" w:rsidRDefault="00197A74" w:rsidP="00197A74">
      <w:pPr>
        <w:pStyle w:val="af7"/>
      </w:pPr>
      <w:r>
        <w:t xml:space="preserve">  selector: 'app-dictionary-word-edit-dialog',</w:t>
      </w:r>
    </w:p>
    <w:p w14:paraId="668D1077" w14:textId="77777777" w:rsidR="00197A74" w:rsidRDefault="00197A74" w:rsidP="00197A74">
      <w:pPr>
        <w:pStyle w:val="af7"/>
      </w:pPr>
      <w:r>
        <w:t xml:space="preserve">  standalone: true,</w:t>
      </w:r>
    </w:p>
    <w:p w14:paraId="4CBD8A88" w14:textId="77777777" w:rsidR="00197A74" w:rsidRDefault="00197A74" w:rsidP="00197A74">
      <w:pPr>
        <w:pStyle w:val="af7"/>
      </w:pPr>
      <w:r>
        <w:t xml:space="preserve">  imports: [</w:t>
      </w:r>
    </w:p>
    <w:p w14:paraId="1E78736D" w14:textId="77777777" w:rsidR="00197A74" w:rsidRDefault="00197A74" w:rsidP="00197A74">
      <w:pPr>
        <w:pStyle w:val="af7"/>
      </w:pPr>
      <w:r>
        <w:t xml:space="preserve">    MatDialogContent,</w:t>
      </w:r>
    </w:p>
    <w:p w14:paraId="0DF0E548" w14:textId="77777777" w:rsidR="00197A74" w:rsidRDefault="00197A74" w:rsidP="00197A74">
      <w:pPr>
        <w:pStyle w:val="af7"/>
      </w:pPr>
      <w:r>
        <w:t xml:space="preserve">    MatDialogTitle,</w:t>
      </w:r>
    </w:p>
    <w:p w14:paraId="6D98B5F9" w14:textId="77777777" w:rsidR="00197A74" w:rsidRDefault="00197A74" w:rsidP="00197A74">
      <w:pPr>
        <w:pStyle w:val="af7"/>
      </w:pPr>
      <w:r>
        <w:t xml:space="preserve">    MatFormField,</w:t>
      </w:r>
    </w:p>
    <w:p w14:paraId="168A01DA" w14:textId="77777777" w:rsidR="00197A74" w:rsidRDefault="00197A74" w:rsidP="00197A74">
      <w:pPr>
        <w:pStyle w:val="af7"/>
      </w:pPr>
      <w:r>
        <w:t xml:space="preserve">    MatInputModule,</w:t>
      </w:r>
    </w:p>
    <w:p w14:paraId="4775CD5B" w14:textId="77777777" w:rsidR="00197A74" w:rsidRDefault="00197A74" w:rsidP="00197A74">
      <w:pPr>
        <w:pStyle w:val="af7"/>
      </w:pPr>
      <w:r>
        <w:t xml:space="preserve">    MatLabel,</w:t>
      </w:r>
    </w:p>
    <w:p w14:paraId="0D53E8A4" w14:textId="77777777" w:rsidR="00197A74" w:rsidRDefault="00197A74" w:rsidP="00197A74">
      <w:pPr>
        <w:pStyle w:val="af7"/>
      </w:pPr>
      <w:r>
        <w:t xml:space="preserve">    ReactiveFormsModule,</w:t>
      </w:r>
    </w:p>
    <w:p w14:paraId="6710811D" w14:textId="77777777" w:rsidR="00197A74" w:rsidRDefault="00197A74" w:rsidP="00197A74">
      <w:pPr>
        <w:pStyle w:val="af7"/>
      </w:pPr>
      <w:r>
        <w:t xml:space="preserve">    MatButton,</w:t>
      </w:r>
    </w:p>
    <w:p w14:paraId="7F3635CF" w14:textId="77777777" w:rsidR="00197A74" w:rsidRDefault="00197A74" w:rsidP="00197A74">
      <w:pPr>
        <w:pStyle w:val="af7"/>
      </w:pPr>
      <w:r>
        <w:t xml:space="preserve">    MatListModule,</w:t>
      </w:r>
    </w:p>
    <w:p w14:paraId="5DBB4534" w14:textId="77777777" w:rsidR="00197A74" w:rsidRDefault="00197A74" w:rsidP="00197A74">
      <w:pPr>
        <w:pStyle w:val="af7"/>
      </w:pPr>
      <w:r>
        <w:t xml:space="preserve">    MatDialogActions,</w:t>
      </w:r>
    </w:p>
    <w:p w14:paraId="745AB13B" w14:textId="77777777" w:rsidR="00197A74" w:rsidRDefault="00197A74" w:rsidP="00197A74">
      <w:pPr>
        <w:pStyle w:val="af7"/>
      </w:pPr>
      <w:r>
        <w:t xml:space="preserve">    MatTableModule,</w:t>
      </w:r>
    </w:p>
    <w:p w14:paraId="564E205D" w14:textId="77777777" w:rsidR="00197A74" w:rsidRDefault="00197A74" w:rsidP="00197A74">
      <w:pPr>
        <w:pStyle w:val="af7"/>
      </w:pPr>
      <w:r>
        <w:t xml:space="preserve">  ],</w:t>
      </w:r>
    </w:p>
    <w:p w14:paraId="0E3C7A69" w14:textId="77777777" w:rsidR="00197A74" w:rsidRDefault="00197A74" w:rsidP="00197A74">
      <w:pPr>
        <w:pStyle w:val="af7"/>
      </w:pPr>
      <w:r>
        <w:t xml:space="preserve">  templateUrl: './dictionary-word-edit-dialog.component.html',</w:t>
      </w:r>
    </w:p>
    <w:p w14:paraId="4130D3D4" w14:textId="77777777" w:rsidR="00197A74" w:rsidRDefault="00197A74" w:rsidP="00197A74">
      <w:pPr>
        <w:pStyle w:val="af7"/>
      </w:pPr>
      <w:r>
        <w:t xml:space="preserve">  styleUrl: './dictionary-word-edit-dialog.component.scss',</w:t>
      </w:r>
    </w:p>
    <w:p w14:paraId="093B4303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41867925" w14:textId="77777777" w:rsidR="00197A74" w:rsidRDefault="00197A74" w:rsidP="00197A74">
      <w:pPr>
        <w:pStyle w:val="af7"/>
      </w:pPr>
      <w:r>
        <w:t>})</w:t>
      </w:r>
    </w:p>
    <w:p w14:paraId="5EE25CFA" w14:textId="77777777" w:rsidR="00197A74" w:rsidRDefault="00197A74" w:rsidP="00197A74">
      <w:pPr>
        <w:pStyle w:val="af7"/>
      </w:pPr>
      <w:r>
        <w:t>export class DictionaryWordEditDialogComponent implements OnInit {</w:t>
      </w:r>
    </w:p>
    <w:p w14:paraId="2D15C92D" w14:textId="77777777" w:rsidR="00197A74" w:rsidRDefault="00197A74" w:rsidP="00197A74">
      <w:pPr>
        <w:pStyle w:val="af7"/>
      </w:pPr>
    </w:p>
    <w:p w14:paraId="37D37B78" w14:textId="77777777" w:rsidR="00197A74" w:rsidRDefault="00197A74" w:rsidP="00197A74">
      <w:pPr>
        <w:pStyle w:val="af7"/>
      </w:pPr>
      <w:r>
        <w:t xml:space="preserve">  protected readonly CREATION_DIALOG_TITLE = 'Добавление слова';</w:t>
      </w:r>
    </w:p>
    <w:p w14:paraId="4734864E" w14:textId="77777777" w:rsidR="00197A74" w:rsidRDefault="00197A74" w:rsidP="00197A74">
      <w:pPr>
        <w:pStyle w:val="af7"/>
      </w:pPr>
      <w:r>
        <w:t xml:space="preserve">  protected readonly EDIT_DIALOG_TITLE = 'Обновление определения слова';</w:t>
      </w:r>
    </w:p>
    <w:p w14:paraId="451144C3" w14:textId="77777777" w:rsidR="00197A74" w:rsidRDefault="00197A74" w:rsidP="00197A74">
      <w:pPr>
        <w:pStyle w:val="af7"/>
      </w:pPr>
    </w:p>
    <w:p w14:paraId="4287D24B" w14:textId="77777777" w:rsidR="00197A74" w:rsidRDefault="00197A74" w:rsidP="00197A74">
      <w:pPr>
        <w:pStyle w:val="af7"/>
      </w:pPr>
      <w:r>
        <w:t xml:space="preserve">  public displayedColumns = ['partOfSpeech', 'subjectName', 'definition'];</w:t>
      </w:r>
    </w:p>
    <w:p w14:paraId="6F9B5ED6" w14:textId="77777777" w:rsidR="00197A74" w:rsidRDefault="00197A74" w:rsidP="00197A74">
      <w:pPr>
        <w:pStyle w:val="af7"/>
      </w:pPr>
      <w:r>
        <w:t xml:space="preserve">  public isEditMode = signal&lt;boolean&gt;(false);</w:t>
      </w:r>
    </w:p>
    <w:p w14:paraId="36921E8B" w14:textId="77777777" w:rsidR="00197A74" w:rsidRDefault="00197A74" w:rsidP="00197A74">
      <w:pPr>
        <w:pStyle w:val="af7"/>
      </w:pPr>
      <w:r>
        <w:t xml:space="preserve">  public dialogTitle = computed(() =&gt; {</w:t>
      </w:r>
    </w:p>
    <w:p w14:paraId="1EAA9C6E" w14:textId="77777777" w:rsidR="00197A74" w:rsidRDefault="00197A74" w:rsidP="00197A74">
      <w:pPr>
        <w:pStyle w:val="af7"/>
      </w:pPr>
      <w:r>
        <w:t xml:space="preserve">    return this.isEditMode() ? this.EDIT_DIALOG_TITLE : this.CREATION_DIALOG_TITLE;</w:t>
      </w:r>
    </w:p>
    <w:p w14:paraId="123FEAF3" w14:textId="77777777" w:rsidR="00197A74" w:rsidRDefault="00197A74" w:rsidP="00197A74">
      <w:pPr>
        <w:pStyle w:val="af7"/>
      </w:pPr>
      <w:r>
        <w:t xml:space="preserve">  });</w:t>
      </w:r>
    </w:p>
    <w:p w14:paraId="39252E97" w14:textId="77777777" w:rsidR="00197A74" w:rsidRDefault="00197A74" w:rsidP="00197A74">
      <w:pPr>
        <w:pStyle w:val="af7"/>
      </w:pPr>
    </w:p>
    <w:p w14:paraId="6279272D" w14:textId="77777777" w:rsidR="00197A74" w:rsidRDefault="00197A74" w:rsidP="00197A74">
      <w:pPr>
        <w:pStyle w:val="af7"/>
      </w:pPr>
      <w:r>
        <w:t xml:space="preserve">  public dictionaryWordEditFormGroup = this._fb.group({</w:t>
      </w:r>
    </w:p>
    <w:p w14:paraId="5CE0DEC2" w14:textId="77777777" w:rsidR="00197A74" w:rsidRDefault="00197A74" w:rsidP="00197A74">
      <w:pPr>
        <w:pStyle w:val="af7"/>
      </w:pPr>
      <w:r>
        <w:t xml:space="preserve">    transcription: this._fb.control&lt;string | null&gt;(null),</w:t>
      </w:r>
    </w:p>
    <w:p w14:paraId="39CEAA85" w14:textId="77777777" w:rsidR="00197A74" w:rsidRDefault="00197A74" w:rsidP="00197A74">
      <w:pPr>
        <w:pStyle w:val="af7"/>
      </w:pPr>
      <w:r>
        <w:t xml:space="preserve">    languageCode: this._fb.control&lt;string | null&gt;(null),</w:t>
      </w:r>
    </w:p>
    <w:p w14:paraId="48707553" w14:textId="77777777" w:rsidR="00197A74" w:rsidRDefault="00197A74" w:rsidP="00197A74">
      <w:pPr>
        <w:pStyle w:val="af7"/>
      </w:pPr>
      <w:r>
        <w:t xml:space="preserve">    definitions: this._fb.nonNullable.control&lt;WordDefinitionDto[]&gt;([]),</w:t>
      </w:r>
    </w:p>
    <w:p w14:paraId="1D51D628" w14:textId="77777777" w:rsidR="00197A74" w:rsidRDefault="00197A74" w:rsidP="00197A74">
      <w:pPr>
        <w:pStyle w:val="af7"/>
      </w:pPr>
      <w:r>
        <w:t xml:space="preserve">  });</w:t>
      </w:r>
    </w:p>
    <w:p w14:paraId="679190AC" w14:textId="77777777" w:rsidR="00197A74" w:rsidRDefault="00197A74" w:rsidP="00197A74">
      <w:pPr>
        <w:pStyle w:val="af7"/>
      </w:pPr>
    </w:p>
    <w:p w14:paraId="56681603" w14:textId="77777777" w:rsidR="00197A74" w:rsidRDefault="00197A74" w:rsidP="00197A74">
      <w:pPr>
        <w:pStyle w:val="af7"/>
      </w:pPr>
      <w:r>
        <w:lastRenderedPageBreak/>
        <w:t xml:space="preserve">  public definitionFormGroup = this._fb.group({</w:t>
      </w:r>
    </w:p>
    <w:p w14:paraId="722150C5" w14:textId="77777777" w:rsidR="00197A74" w:rsidRDefault="00197A74" w:rsidP="00197A74">
      <w:pPr>
        <w:pStyle w:val="af7"/>
      </w:pPr>
      <w:r>
        <w:t xml:space="preserve">    partOfSpeech: this._fb.control&lt;string | null&gt;(null, [Validators.required]),</w:t>
      </w:r>
    </w:p>
    <w:p w14:paraId="0324940D" w14:textId="77777777" w:rsidR="00197A74" w:rsidRDefault="00197A74" w:rsidP="00197A74">
      <w:pPr>
        <w:pStyle w:val="af7"/>
      </w:pPr>
      <w:r>
        <w:t xml:space="preserve">    subjectName: this._fb.control&lt;string | null&gt;(null),</w:t>
      </w:r>
    </w:p>
    <w:p w14:paraId="2D505B37" w14:textId="77777777" w:rsidR="00197A74" w:rsidRDefault="00197A74" w:rsidP="00197A74">
      <w:pPr>
        <w:pStyle w:val="af7"/>
      </w:pPr>
      <w:r>
        <w:t xml:space="preserve">    definition: this._fb.control&lt;string | null&gt;(null, [Validators.required]),</w:t>
      </w:r>
    </w:p>
    <w:p w14:paraId="7EC81210" w14:textId="77777777" w:rsidR="00197A74" w:rsidRDefault="00197A74" w:rsidP="00197A74">
      <w:pPr>
        <w:pStyle w:val="af7"/>
      </w:pPr>
      <w:r>
        <w:t xml:space="preserve">  });</w:t>
      </w:r>
    </w:p>
    <w:p w14:paraId="5C69F2C9" w14:textId="77777777" w:rsidR="00197A74" w:rsidRDefault="00197A74" w:rsidP="00197A74">
      <w:pPr>
        <w:pStyle w:val="af7"/>
      </w:pPr>
    </w:p>
    <w:p w14:paraId="6793F656" w14:textId="77777777" w:rsidR="00197A74" w:rsidRDefault="00197A74" w:rsidP="00197A74">
      <w:pPr>
        <w:pStyle w:val="af7"/>
      </w:pPr>
      <w:r>
        <w:t xml:space="preserve">  constructor(</w:t>
      </w:r>
    </w:p>
    <w:p w14:paraId="325E41F8" w14:textId="77777777" w:rsidR="00197A74" w:rsidRDefault="00197A74" w:rsidP="00197A74">
      <w:pPr>
        <w:pStyle w:val="af7"/>
      </w:pPr>
      <w:r>
        <w:t xml:space="preserve">    @Inject(MAT_DIALOG_DATA) private readonly _dialogData: DialogData,</w:t>
      </w:r>
    </w:p>
    <w:p w14:paraId="6515A32E" w14:textId="77777777" w:rsidR="00197A74" w:rsidRDefault="00197A74" w:rsidP="00197A74">
      <w:pPr>
        <w:pStyle w:val="af7"/>
      </w:pPr>
      <w:r>
        <w:t xml:space="preserve">    private readonly _dialogRef: MatDialogRef&lt;DictionaryWordEditDialogComponent&gt;,</w:t>
      </w:r>
    </w:p>
    <w:p w14:paraId="0A21FE9F" w14:textId="77777777" w:rsidR="00197A74" w:rsidRDefault="00197A74" w:rsidP="00197A74">
      <w:pPr>
        <w:pStyle w:val="af7"/>
      </w:pPr>
      <w:r>
        <w:t xml:space="preserve">    private readonly _fb: FormBuilder,</w:t>
      </w:r>
    </w:p>
    <w:p w14:paraId="5531C43F" w14:textId="77777777" w:rsidR="00197A74" w:rsidRDefault="00197A74" w:rsidP="00197A74">
      <w:pPr>
        <w:pStyle w:val="af7"/>
      </w:pPr>
      <w:r>
        <w:t xml:space="preserve">  ) {</w:t>
      </w:r>
    </w:p>
    <w:p w14:paraId="71427E59" w14:textId="77777777" w:rsidR="00197A74" w:rsidRDefault="00197A74" w:rsidP="00197A74">
      <w:pPr>
        <w:pStyle w:val="af7"/>
      </w:pPr>
      <w:r>
        <w:t xml:space="preserve">    this.initForm();</w:t>
      </w:r>
    </w:p>
    <w:p w14:paraId="1EF617E4" w14:textId="77777777" w:rsidR="00197A74" w:rsidRDefault="00197A74" w:rsidP="00197A74">
      <w:pPr>
        <w:pStyle w:val="af7"/>
      </w:pPr>
      <w:r>
        <w:t xml:space="preserve">  }</w:t>
      </w:r>
    </w:p>
    <w:p w14:paraId="61FF4D88" w14:textId="77777777" w:rsidR="00197A74" w:rsidRDefault="00197A74" w:rsidP="00197A74">
      <w:pPr>
        <w:pStyle w:val="af7"/>
      </w:pPr>
    </w:p>
    <w:p w14:paraId="1A4E5418" w14:textId="77777777" w:rsidR="00197A74" w:rsidRDefault="00197A74" w:rsidP="00197A74">
      <w:pPr>
        <w:pStyle w:val="af7"/>
      </w:pPr>
      <w:r>
        <w:t xml:space="preserve">  public ngOnInit(): void {</w:t>
      </w:r>
    </w:p>
    <w:p w14:paraId="49FCCF98" w14:textId="77777777" w:rsidR="00197A74" w:rsidRDefault="00197A74" w:rsidP="00197A74">
      <w:pPr>
        <w:pStyle w:val="af7"/>
      </w:pPr>
      <w:r>
        <w:t xml:space="preserve">    this.isEditMode.set(this._dialogData?.mode === 'update');</w:t>
      </w:r>
    </w:p>
    <w:p w14:paraId="02B4E0E0" w14:textId="77777777" w:rsidR="00197A74" w:rsidRDefault="00197A74" w:rsidP="00197A74">
      <w:pPr>
        <w:pStyle w:val="af7"/>
      </w:pPr>
      <w:r>
        <w:t xml:space="preserve">  }</w:t>
      </w:r>
    </w:p>
    <w:p w14:paraId="70239F01" w14:textId="77777777" w:rsidR="00197A74" w:rsidRDefault="00197A74" w:rsidP="00197A74">
      <w:pPr>
        <w:pStyle w:val="af7"/>
      </w:pPr>
    </w:p>
    <w:p w14:paraId="2197DAF6" w14:textId="77777777" w:rsidR="00197A74" w:rsidRDefault="00197A74" w:rsidP="00197A74">
      <w:pPr>
        <w:pStyle w:val="af7"/>
      </w:pPr>
      <w:r>
        <w:t xml:space="preserve">  public initForm(): void {</w:t>
      </w:r>
    </w:p>
    <w:p w14:paraId="59B7C1A5" w14:textId="77777777" w:rsidR="00197A74" w:rsidRDefault="00197A74" w:rsidP="00197A74">
      <w:pPr>
        <w:pStyle w:val="af7"/>
      </w:pPr>
      <w:r>
        <w:t xml:space="preserve">    const wordEntry = this._dialogData.wordEntry;</w:t>
      </w:r>
    </w:p>
    <w:p w14:paraId="798CAC35" w14:textId="77777777" w:rsidR="00197A74" w:rsidRDefault="00197A74" w:rsidP="00197A74">
      <w:pPr>
        <w:pStyle w:val="af7"/>
      </w:pPr>
      <w:r>
        <w:t xml:space="preserve">    this.dictionaryWordEditFormGroup.patchValue({</w:t>
      </w:r>
    </w:p>
    <w:p w14:paraId="24B76238" w14:textId="77777777" w:rsidR="00197A74" w:rsidRDefault="00197A74" w:rsidP="00197A74">
      <w:pPr>
        <w:pStyle w:val="af7"/>
      </w:pPr>
      <w:r>
        <w:t xml:space="preserve">      transcription: wordEntry.transcription,</w:t>
      </w:r>
    </w:p>
    <w:p w14:paraId="2A3FC6A7" w14:textId="77777777" w:rsidR="00197A74" w:rsidRDefault="00197A74" w:rsidP="00197A74">
      <w:pPr>
        <w:pStyle w:val="af7"/>
      </w:pPr>
      <w:r>
        <w:t xml:space="preserve">      languageCode: wordEntry.languageCode,</w:t>
      </w:r>
    </w:p>
    <w:p w14:paraId="6BB4B302" w14:textId="77777777" w:rsidR="00197A74" w:rsidRDefault="00197A74" w:rsidP="00197A74">
      <w:pPr>
        <w:pStyle w:val="af7"/>
      </w:pPr>
      <w:r>
        <w:t xml:space="preserve">      definitions: wordEntry.definitions,</w:t>
      </w:r>
    </w:p>
    <w:p w14:paraId="0E44325D" w14:textId="77777777" w:rsidR="00197A74" w:rsidRDefault="00197A74" w:rsidP="00197A74">
      <w:pPr>
        <w:pStyle w:val="af7"/>
      </w:pPr>
      <w:r>
        <w:t xml:space="preserve">    });</w:t>
      </w:r>
    </w:p>
    <w:p w14:paraId="694CDD25" w14:textId="77777777" w:rsidR="00197A74" w:rsidRDefault="00197A74" w:rsidP="00197A74">
      <w:pPr>
        <w:pStyle w:val="af7"/>
      </w:pPr>
      <w:r>
        <w:t xml:space="preserve">  }</w:t>
      </w:r>
    </w:p>
    <w:p w14:paraId="44CCB998" w14:textId="77777777" w:rsidR="00197A74" w:rsidRDefault="00197A74" w:rsidP="00197A74">
      <w:pPr>
        <w:pStyle w:val="af7"/>
      </w:pPr>
    </w:p>
    <w:p w14:paraId="7CF8DE4C" w14:textId="77777777" w:rsidR="00197A74" w:rsidRDefault="00197A74" w:rsidP="00197A74">
      <w:pPr>
        <w:pStyle w:val="af7"/>
      </w:pPr>
      <w:r>
        <w:t xml:space="preserve">  public save(): void {</w:t>
      </w:r>
    </w:p>
    <w:p w14:paraId="727500E4" w14:textId="77777777" w:rsidR="00197A74" w:rsidRDefault="00197A74" w:rsidP="00197A74">
      <w:pPr>
        <w:pStyle w:val="af7"/>
      </w:pPr>
      <w:r>
        <w:t xml:space="preserve">    this._dialogRef.close();</w:t>
      </w:r>
    </w:p>
    <w:p w14:paraId="0DB031A1" w14:textId="77777777" w:rsidR="00197A74" w:rsidRDefault="00197A74" w:rsidP="00197A74">
      <w:pPr>
        <w:pStyle w:val="af7"/>
      </w:pPr>
      <w:r>
        <w:t xml:space="preserve">  }</w:t>
      </w:r>
    </w:p>
    <w:p w14:paraId="3B6C9846" w14:textId="77777777" w:rsidR="00197A74" w:rsidRDefault="00197A74" w:rsidP="00197A74">
      <w:pPr>
        <w:pStyle w:val="af7"/>
      </w:pPr>
    </w:p>
    <w:p w14:paraId="501A8467" w14:textId="77777777" w:rsidR="00197A74" w:rsidRDefault="00197A74" w:rsidP="00197A74">
      <w:pPr>
        <w:pStyle w:val="af7"/>
      </w:pPr>
      <w:r>
        <w:t xml:space="preserve">  public close(): void {</w:t>
      </w:r>
    </w:p>
    <w:p w14:paraId="24564E7E" w14:textId="77777777" w:rsidR="00197A74" w:rsidRDefault="00197A74" w:rsidP="00197A74">
      <w:pPr>
        <w:pStyle w:val="af7"/>
      </w:pPr>
      <w:r>
        <w:t xml:space="preserve">    this._dialogRef.close();</w:t>
      </w:r>
    </w:p>
    <w:p w14:paraId="1E0E00E8" w14:textId="77777777" w:rsidR="00197A74" w:rsidRDefault="00197A74" w:rsidP="00197A74">
      <w:pPr>
        <w:pStyle w:val="af7"/>
      </w:pPr>
      <w:r>
        <w:t xml:space="preserve">  }</w:t>
      </w:r>
    </w:p>
    <w:p w14:paraId="1A45828D" w14:textId="77777777" w:rsidR="00197A74" w:rsidRDefault="00197A74" w:rsidP="00197A74">
      <w:pPr>
        <w:pStyle w:val="af7"/>
      </w:pPr>
    </w:p>
    <w:p w14:paraId="6B235E73" w14:textId="749F216A" w:rsidR="00197A74" w:rsidRDefault="00197A74" w:rsidP="00197A74">
      <w:pPr>
        <w:pStyle w:val="af7"/>
      </w:pPr>
      <w:r>
        <w:t>}</w:t>
      </w:r>
    </w:p>
    <w:p w14:paraId="46EB3FAA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text-sum-dialog.component.html:</w:t>
      </w:r>
    </w:p>
    <w:p w14:paraId="49F6272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</w:t>
      </w:r>
      <w:r>
        <w:t>span</w:t>
      </w:r>
      <w:r w:rsidRPr="00197A74">
        <w:rPr>
          <w:lang w:val="ru-RU"/>
        </w:rPr>
        <w:t xml:space="preserve"> </w:t>
      </w:r>
      <w:r>
        <w:t>mat</w:t>
      </w:r>
      <w:r w:rsidRPr="00197A74">
        <w:rPr>
          <w:lang w:val="ru-RU"/>
        </w:rPr>
        <w:t>-</w:t>
      </w:r>
      <w:r>
        <w:t>dialog</w:t>
      </w:r>
      <w:r w:rsidRPr="00197A74">
        <w:rPr>
          <w:lang w:val="ru-RU"/>
        </w:rPr>
        <w:t>-</w:t>
      </w:r>
      <w:r>
        <w:t>title</w:t>
      </w:r>
      <w:r w:rsidRPr="00197A74">
        <w:rPr>
          <w:lang w:val="ru-RU"/>
        </w:rPr>
        <w:t>&gt;Результат обобщения текста&lt;/</w:t>
      </w:r>
      <w:r>
        <w:t>span</w:t>
      </w:r>
      <w:r w:rsidRPr="00197A74">
        <w:rPr>
          <w:lang w:val="ru-RU"/>
        </w:rPr>
        <w:t>&gt;</w:t>
      </w:r>
    </w:p>
    <w:p w14:paraId="034937E6" w14:textId="77777777" w:rsidR="00197A74" w:rsidRDefault="00197A74" w:rsidP="00197A74">
      <w:pPr>
        <w:pStyle w:val="af7"/>
      </w:pPr>
      <w:r>
        <w:t>&lt;div mat-dialog-content&gt;</w:t>
      </w:r>
    </w:p>
    <w:p w14:paraId="2AF22A87" w14:textId="77777777" w:rsidR="00197A74" w:rsidRDefault="00197A74" w:rsidP="00197A74">
      <w:pPr>
        <w:pStyle w:val="af7"/>
      </w:pPr>
      <w:r>
        <w:t xml:space="preserve">  &lt;span [innerText]="summarizedText()"&gt;&lt;/span&gt;</w:t>
      </w:r>
    </w:p>
    <w:p w14:paraId="27564AD3" w14:textId="77777777" w:rsidR="00197A74" w:rsidRDefault="00197A74" w:rsidP="00197A74">
      <w:pPr>
        <w:pStyle w:val="af7"/>
      </w:pPr>
      <w:r>
        <w:t xml:space="preserve">  &lt;app-loading-spinner-overlay [loading]="loading()"&gt;&lt;/app-loading-spinner-overlay&gt;</w:t>
      </w:r>
    </w:p>
    <w:p w14:paraId="34813999" w14:textId="77777777" w:rsidR="00197A74" w:rsidRDefault="00197A74" w:rsidP="00197A74">
      <w:pPr>
        <w:pStyle w:val="af7"/>
      </w:pPr>
      <w:r>
        <w:t>&lt;/div&gt;</w:t>
      </w:r>
    </w:p>
    <w:p w14:paraId="5C8B7E38" w14:textId="77777777" w:rsidR="00197A74" w:rsidRDefault="00197A74" w:rsidP="00197A74">
      <w:pPr>
        <w:pStyle w:val="af7"/>
      </w:pPr>
      <w:r>
        <w:t>&lt;div class="dialog-actions" mat-dialog-actions&gt;</w:t>
      </w:r>
    </w:p>
    <w:p w14:paraId="6E7609CD" w14:textId="77777777" w:rsidR="00197A74" w:rsidRDefault="00197A74" w:rsidP="00197A74">
      <w:pPr>
        <w:pStyle w:val="af7"/>
      </w:pPr>
      <w:r>
        <w:t xml:space="preserve">  </w:t>
      </w:r>
      <w:r w:rsidRPr="00197A74">
        <w:rPr>
          <w:lang w:val="ru-RU"/>
        </w:rPr>
        <w:t>&lt;</w:t>
      </w:r>
      <w:r>
        <w:t>div</w:t>
      </w:r>
      <w:r w:rsidRPr="00197A74">
        <w:rPr>
          <w:lang w:val="ru-RU"/>
        </w:rPr>
        <w:t xml:space="preserve">&gt;Обобщение текста выполнена моделью нейроной сети от Яндекса. </w:t>
      </w:r>
      <w:r>
        <w:t>Текст может содержать неточности.&lt;/div&gt;</w:t>
      </w:r>
    </w:p>
    <w:p w14:paraId="4162E70C" w14:textId="77777777" w:rsidR="00197A74" w:rsidRDefault="00197A74" w:rsidP="00197A74">
      <w:pPr>
        <w:pStyle w:val="af7"/>
      </w:pPr>
      <w:r>
        <w:t xml:space="preserve">  &lt;div class="spacer"&gt;&lt;/div&gt;</w:t>
      </w:r>
    </w:p>
    <w:p w14:paraId="0A468EA8" w14:textId="77777777" w:rsidR="00197A74" w:rsidRDefault="00197A74" w:rsidP="00197A74">
      <w:pPr>
        <w:pStyle w:val="af7"/>
      </w:pPr>
      <w:r>
        <w:t xml:space="preserve">  &lt;button mat-flat-button color="warn" (click)="close()"&gt;</w:t>
      </w:r>
    </w:p>
    <w:p w14:paraId="4FDB6798" w14:textId="77777777" w:rsidR="00197A74" w:rsidRDefault="00197A74" w:rsidP="00197A74">
      <w:pPr>
        <w:pStyle w:val="af7"/>
      </w:pPr>
      <w:r>
        <w:t xml:space="preserve">    Закрыть</w:t>
      </w:r>
    </w:p>
    <w:p w14:paraId="2F2224A3" w14:textId="77777777" w:rsidR="00197A74" w:rsidRDefault="00197A74" w:rsidP="00197A74">
      <w:pPr>
        <w:pStyle w:val="af7"/>
      </w:pPr>
      <w:r>
        <w:t xml:space="preserve">  &lt;/button&gt;</w:t>
      </w:r>
    </w:p>
    <w:p w14:paraId="4BE442B4" w14:textId="77777777" w:rsidR="00197A74" w:rsidRDefault="00197A74" w:rsidP="00197A74">
      <w:pPr>
        <w:pStyle w:val="af7"/>
      </w:pPr>
      <w:r>
        <w:t>&lt;/div&gt;</w:t>
      </w:r>
    </w:p>
    <w:p w14:paraId="0EDFC3CB" w14:textId="77777777" w:rsidR="00197A74" w:rsidRDefault="00197A74" w:rsidP="00AA3514">
      <w:pPr>
        <w:pStyle w:val="affc"/>
      </w:pPr>
      <w:r>
        <w:t>Файл text-sum-dialog.component.scss:</w:t>
      </w:r>
    </w:p>
    <w:p w14:paraId="3966F267" w14:textId="77777777" w:rsidR="00197A74" w:rsidRDefault="00197A74" w:rsidP="00197A74">
      <w:pPr>
        <w:pStyle w:val="af7"/>
      </w:pPr>
      <w:r>
        <w:t>.dialog-actions {</w:t>
      </w:r>
    </w:p>
    <w:p w14:paraId="3D6E20FA" w14:textId="77777777" w:rsidR="00197A74" w:rsidRDefault="00197A74" w:rsidP="00197A74">
      <w:pPr>
        <w:pStyle w:val="af7"/>
      </w:pPr>
      <w:r>
        <w:t xml:space="preserve">  display: flex;</w:t>
      </w:r>
    </w:p>
    <w:p w14:paraId="44F3DC34" w14:textId="77777777" w:rsidR="00197A74" w:rsidRDefault="00197A74" w:rsidP="00197A74">
      <w:pPr>
        <w:pStyle w:val="af7"/>
      </w:pPr>
      <w:r>
        <w:t xml:space="preserve">  flex-direction: row;</w:t>
      </w:r>
    </w:p>
    <w:p w14:paraId="5A53985F" w14:textId="77777777" w:rsidR="00197A74" w:rsidRDefault="00197A74" w:rsidP="00197A74">
      <w:pPr>
        <w:pStyle w:val="af7"/>
      </w:pPr>
      <w:r>
        <w:t>}</w:t>
      </w:r>
    </w:p>
    <w:p w14:paraId="54095A6A" w14:textId="77777777" w:rsidR="00197A74" w:rsidRDefault="00197A74" w:rsidP="00AA3514">
      <w:pPr>
        <w:pStyle w:val="affc"/>
      </w:pPr>
      <w:r>
        <w:t>Файл text-sum-dialog.component.ts:</w:t>
      </w:r>
    </w:p>
    <w:p w14:paraId="05DE6F8D" w14:textId="77777777" w:rsidR="00197A74" w:rsidRDefault="00197A74" w:rsidP="00197A74">
      <w:pPr>
        <w:pStyle w:val="af7"/>
      </w:pPr>
      <w:r>
        <w:t>import { ChangeDetectionStrategy, Component, Inject, OnInit, signal } from '@angular/core';</w:t>
      </w:r>
    </w:p>
    <w:p w14:paraId="416A1BEF" w14:textId="77777777" w:rsidR="00197A74" w:rsidRDefault="00197A74" w:rsidP="00197A74">
      <w:pPr>
        <w:pStyle w:val="af7"/>
      </w:pPr>
      <w:r>
        <w:t>import { MAT_DIALOG_DATA, MatDialogModule, MatDialogRef } from '@angular/material/dialog';</w:t>
      </w:r>
    </w:p>
    <w:p w14:paraId="1EBE8401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0DDAEE96" w14:textId="77777777" w:rsidR="00197A74" w:rsidRDefault="00197A74" w:rsidP="00197A74">
      <w:pPr>
        <w:pStyle w:val="af7"/>
      </w:pPr>
      <w:r>
        <w:t>import { TextProcessingService } from '@core/services/text-processing.service';</w:t>
      </w:r>
    </w:p>
    <w:p w14:paraId="22FFAA44" w14:textId="77777777" w:rsidR="00197A74" w:rsidRDefault="00197A74" w:rsidP="00197A74">
      <w:pPr>
        <w:pStyle w:val="af7"/>
      </w:pPr>
      <w:r>
        <w:t>import { catchError, finalize, throwError } from 'rxjs';</w:t>
      </w:r>
    </w:p>
    <w:p w14:paraId="4533A7E7" w14:textId="77777777" w:rsidR="00197A74" w:rsidRDefault="00197A74" w:rsidP="00197A74">
      <w:pPr>
        <w:pStyle w:val="af7"/>
      </w:pPr>
      <w:r>
        <w:t>import { MatSnackBar, MatSnackBarModule } from '@angular/material/snack-bar';</w:t>
      </w:r>
    </w:p>
    <w:p w14:paraId="69BD2168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17B7807B" w14:textId="77777777" w:rsidR="00197A74" w:rsidRDefault="00197A74" w:rsidP="00197A74">
      <w:pPr>
        <w:pStyle w:val="af7"/>
      </w:pPr>
    </w:p>
    <w:p w14:paraId="75C89F29" w14:textId="77777777" w:rsidR="00197A74" w:rsidRDefault="00197A74" w:rsidP="00197A74">
      <w:pPr>
        <w:pStyle w:val="af7"/>
      </w:pPr>
      <w:r>
        <w:t>interface DialogData {</w:t>
      </w:r>
    </w:p>
    <w:p w14:paraId="2C8ED5BE" w14:textId="77777777" w:rsidR="00197A74" w:rsidRDefault="00197A74" w:rsidP="00197A74">
      <w:pPr>
        <w:pStyle w:val="af7"/>
      </w:pPr>
      <w:r>
        <w:t xml:space="preserve">  inputText: string;</w:t>
      </w:r>
    </w:p>
    <w:p w14:paraId="7EAA9896" w14:textId="77777777" w:rsidR="00197A74" w:rsidRDefault="00197A74" w:rsidP="00197A74">
      <w:pPr>
        <w:pStyle w:val="af7"/>
      </w:pPr>
      <w:r>
        <w:t>}</w:t>
      </w:r>
    </w:p>
    <w:p w14:paraId="71ACA607" w14:textId="77777777" w:rsidR="00197A74" w:rsidRDefault="00197A74" w:rsidP="00197A74">
      <w:pPr>
        <w:pStyle w:val="af7"/>
      </w:pPr>
    </w:p>
    <w:p w14:paraId="076A5E58" w14:textId="77777777" w:rsidR="00197A74" w:rsidRDefault="00197A74" w:rsidP="00197A74">
      <w:pPr>
        <w:pStyle w:val="af7"/>
      </w:pPr>
      <w:r>
        <w:t>@Component({</w:t>
      </w:r>
    </w:p>
    <w:p w14:paraId="16B21CEE" w14:textId="77777777" w:rsidR="00197A74" w:rsidRDefault="00197A74" w:rsidP="00197A74">
      <w:pPr>
        <w:pStyle w:val="af7"/>
      </w:pPr>
      <w:r>
        <w:t xml:space="preserve">  selector: 'app-text-sum-dialog',</w:t>
      </w:r>
    </w:p>
    <w:p w14:paraId="4A0C8A76" w14:textId="77777777" w:rsidR="00197A74" w:rsidRDefault="00197A74" w:rsidP="00197A74">
      <w:pPr>
        <w:pStyle w:val="af7"/>
      </w:pPr>
      <w:r>
        <w:t xml:space="preserve">  standalone: true,</w:t>
      </w:r>
    </w:p>
    <w:p w14:paraId="5E28ACF4" w14:textId="77777777" w:rsidR="00197A74" w:rsidRDefault="00197A74" w:rsidP="00197A74">
      <w:pPr>
        <w:pStyle w:val="af7"/>
      </w:pPr>
      <w:r>
        <w:lastRenderedPageBreak/>
        <w:t xml:space="preserve">  imports: [MatDialogModule, MatButtonModule, MatSnackBarModule, LoadingSpinnerOverlayComponent],</w:t>
      </w:r>
    </w:p>
    <w:p w14:paraId="597FEF8B" w14:textId="77777777" w:rsidR="00197A74" w:rsidRDefault="00197A74" w:rsidP="00197A74">
      <w:pPr>
        <w:pStyle w:val="af7"/>
      </w:pPr>
      <w:r>
        <w:t xml:space="preserve">  templateUrl: './text-sum-dialog.component.html',</w:t>
      </w:r>
    </w:p>
    <w:p w14:paraId="1C159EB6" w14:textId="77777777" w:rsidR="00197A74" w:rsidRDefault="00197A74" w:rsidP="00197A74">
      <w:pPr>
        <w:pStyle w:val="af7"/>
      </w:pPr>
      <w:r>
        <w:t xml:space="preserve">  styleUrl: './text-sum-dialog.component.scss',</w:t>
      </w:r>
    </w:p>
    <w:p w14:paraId="04765F39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4C2FBC89" w14:textId="77777777" w:rsidR="00197A74" w:rsidRDefault="00197A74" w:rsidP="00197A74">
      <w:pPr>
        <w:pStyle w:val="af7"/>
      </w:pPr>
      <w:r>
        <w:t>})</w:t>
      </w:r>
    </w:p>
    <w:p w14:paraId="5E60C1C3" w14:textId="77777777" w:rsidR="00197A74" w:rsidRDefault="00197A74" w:rsidP="00197A74">
      <w:pPr>
        <w:pStyle w:val="af7"/>
      </w:pPr>
      <w:r>
        <w:t>export class TextSumDialogComponent implements OnInit {</w:t>
      </w:r>
    </w:p>
    <w:p w14:paraId="40F6488E" w14:textId="77777777" w:rsidR="00197A74" w:rsidRDefault="00197A74" w:rsidP="00197A74">
      <w:pPr>
        <w:pStyle w:val="af7"/>
      </w:pPr>
    </w:p>
    <w:p w14:paraId="434A4CF2" w14:textId="77777777" w:rsidR="00197A74" w:rsidRDefault="00197A74" w:rsidP="00197A74">
      <w:pPr>
        <w:pStyle w:val="af7"/>
      </w:pPr>
      <w:r>
        <w:t xml:space="preserve">  public loading = signal&lt;boolean&gt;(false);</w:t>
      </w:r>
    </w:p>
    <w:p w14:paraId="1476C632" w14:textId="77777777" w:rsidR="00197A74" w:rsidRDefault="00197A74" w:rsidP="00197A74">
      <w:pPr>
        <w:pStyle w:val="af7"/>
      </w:pPr>
      <w:r>
        <w:t xml:space="preserve">  public summarizedText = signal&lt;string | null&gt;(null);</w:t>
      </w:r>
    </w:p>
    <w:p w14:paraId="2B9E1D52" w14:textId="77777777" w:rsidR="00197A74" w:rsidRDefault="00197A74" w:rsidP="00197A74">
      <w:pPr>
        <w:pStyle w:val="af7"/>
      </w:pPr>
    </w:p>
    <w:p w14:paraId="6BD78C42" w14:textId="77777777" w:rsidR="00197A74" w:rsidRDefault="00197A74" w:rsidP="00197A74">
      <w:pPr>
        <w:pStyle w:val="af7"/>
      </w:pPr>
      <w:r>
        <w:t xml:space="preserve">  constructor(</w:t>
      </w:r>
    </w:p>
    <w:p w14:paraId="472CA607" w14:textId="77777777" w:rsidR="00197A74" w:rsidRDefault="00197A74" w:rsidP="00197A74">
      <w:pPr>
        <w:pStyle w:val="af7"/>
      </w:pPr>
      <w:r>
        <w:t xml:space="preserve">    @Inject(MAT_DIALOG_DATA) public dialogData: DialogData,</w:t>
      </w:r>
    </w:p>
    <w:p w14:paraId="16EA43AC" w14:textId="77777777" w:rsidR="00197A74" w:rsidRDefault="00197A74" w:rsidP="00197A74">
      <w:pPr>
        <w:pStyle w:val="af7"/>
      </w:pPr>
      <w:r>
        <w:t xml:space="preserve">    private readonly _dialogRef: MatDialogRef&lt;TextSumDialogComponent&gt;,</w:t>
      </w:r>
    </w:p>
    <w:p w14:paraId="3432CAE4" w14:textId="77777777" w:rsidR="00197A74" w:rsidRDefault="00197A74" w:rsidP="00197A74">
      <w:pPr>
        <w:pStyle w:val="af7"/>
      </w:pPr>
      <w:r>
        <w:t xml:space="preserve">    private readonly _textProcessingService: TextProcessingService,</w:t>
      </w:r>
    </w:p>
    <w:p w14:paraId="1B9E6984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2742BAE1" w14:textId="77777777" w:rsidR="00197A74" w:rsidRDefault="00197A74" w:rsidP="00197A74">
      <w:pPr>
        <w:pStyle w:val="af7"/>
      </w:pPr>
      <w:r>
        <w:t xml:space="preserve">  ) {</w:t>
      </w:r>
    </w:p>
    <w:p w14:paraId="46081FFB" w14:textId="77777777" w:rsidR="00197A74" w:rsidRDefault="00197A74" w:rsidP="00197A74">
      <w:pPr>
        <w:pStyle w:val="af7"/>
      </w:pPr>
      <w:r>
        <w:t xml:space="preserve">  }</w:t>
      </w:r>
    </w:p>
    <w:p w14:paraId="40BFBCA5" w14:textId="77777777" w:rsidR="00197A74" w:rsidRDefault="00197A74" w:rsidP="00197A74">
      <w:pPr>
        <w:pStyle w:val="af7"/>
      </w:pPr>
    </w:p>
    <w:p w14:paraId="16B4E554" w14:textId="77777777" w:rsidR="00197A74" w:rsidRDefault="00197A74" w:rsidP="00197A74">
      <w:pPr>
        <w:pStyle w:val="af7"/>
      </w:pPr>
      <w:r>
        <w:t xml:space="preserve">  public ngOnInit(): void {</w:t>
      </w:r>
    </w:p>
    <w:p w14:paraId="34CE83C2" w14:textId="77777777" w:rsidR="00197A74" w:rsidRDefault="00197A74" w:rsidP="00197A74">
      <w:pPr>
        <w:pStyle w:val="af7"/>
      </w:pPr>
      <w:r>
        <w:t xml:space="preserve">    this.loading.set(true);</w:t>
      </w:r>
    </w:p>
    <w:p w14:paraId="71A184D0" w14:textId="77777777" w:rsidR="00197A74" w:rsidRDefault="00197A74" w:rsidP="00197A74">
      <w:pPr>
        <w:pStyle w:val="af7"/>
      </w:pPr>
      <w:r>
        <w:t xml:space="preserve">    this._textProcessingService.summarizeText({ text: this.dialogData.inputText })</w:t>
      </w:r>
    </w:p>
    <w:p w14:paraId="5C710982" w14:textId="77777777" w:rsidR="00197A74" w:rsidRDefault="00197A74" w:rsidP="00197A74">
      <w:pPr>
        <w:pStyle w:val="af7"/>
      </w:pPr>
      <w:r>
        <w:t xml:space="preserve">      .pipe(</w:t>
      </w:r>
    </w:p>
    <w:p w14:paraId="7786BA6E" w14:textId="77777777" w:rsidR="00197A74" w:rsidRDefault="00197A74" w:rsidP="00197A74">
      <w:pPr>
        <w:pStyle w:val="af7"/>
      </w:pPr>
      <w:r>
        <w:t xml:space="preserve">        catchError(err =&gt; {</w:t>
      </w:r>
    </w:p>
    <w:p w14:paraId="06AB17FC" w14:textId="77777777" w:rsidR="00197A74" w:rsidRDefault="00197A74" w:rsidP="00197A74">
      <w:pPr>
        <w:pStyle w:val="af7"/>
      </w:pPr>
      <w:r>
        <w:t xml:space="preserve">          this._snackBar.open('Произошла ошибка :(', 'OK');</w:t>
      </w:r>
    </w:p>
    <w:p w14:paraId="6CC3C223" w14:textId="77777777" w:rsidR="00197A74" w:rsidRDefault="00197A74" w:rsidP="00197A74">
      <w:pPr>
        <w:pStyle w:val="af7"/>
      </w:pPr>
      <w:r>
        <w:t xml:space="preserve">          return throwError(() =&gt; err);</w:t>
      </w:r>
    </w:p>
    <w:p w14:paraId="2CFB9D45" w14:textId="77777777" w:rsidR="00197A74" w:rsidRDefault="00197A74" w:rsidP="00197A74">
      <w:pPr>
        <w:pStyle w:val="af7"/>
      </w:pPr>
      <w:r>
        <w:t xml:space="preserve">        }),</w:t>
      </w:r>
    </w:p>
    <w:p w14:paraId="4BCD30EA" w14:textId="77777777" w:rsidR="00197A74" w:rsidRDefault="00197A74" w:rsidP="00197A74">
      <w:pPr>
        <w:pStyle w:val="af7"/>
      </w:pPr>
      <w:r>
        <w:t xml:space="preserve">        finalize(() =&gt; this.loading.set(false)),</w:t>
      </w:r>
    </w:p>
    <w:p w14:paraId="19DA5A7A" w14:textId="77777777" w:rsidR="00197A74" w:rsidRDefault="00197A74" w:rsidP="00197A74">
      <w:pPr>
        <w:pStyle w:val="af7"/>
      </w:pPr>
      <w:r>
        <w:t xml:space="preserve">      )</w:t>
      </w:r>
    </w:p>
    <w:p w14:paraId="68CDA926" w14:textId="77777777" w:rsidR="00197A74" w:rsidRDefault="00197A74" w:rsidP="00197A74">
      <w:pPr>
        <w:pStyle w:val="af7"/>
      </w:pPr>
      <w:r>
        <w:t xml:space="preserve">      .subscribe(response =&gt; {</w:t>
      </w:r>
    </w:p>
    <w:p w14:paraId="34DF04CD" w14:textId="77777777" w:rsidR="00197A74" w:rsidRDefault="00197A74" w:rsidP="00197A74">
      <w:pPr>
        <w:pStyle w:val="af7"/>
      </w:pPr>
      <w:r>
        <w:t xml:space="preserve">        console.log(response);</w:t>
      </w:r>
    </w:p>
    <w:p w14:paraId="6AC7F8D3" w14:textId="77777777" w:rsidR="00197A74" w:rsidRDefault="00197A74" w:rsidP="00197A74">
      <w:pPr>
        <w:pStyle w:val="af7"/>
      </w:pPr>
      <w:r>
        <w:t xml:space="preserve">        this.summarizedText.set(response.summarizedText);</w:t>
      </w:r>
    </w:p>
    <w:p w14:paraId="14A19404" w14:textId="77777777" w:rsidR="00197A74" w:rsidRDefault="00197A74" w:rsidP="00197A74">
      <w:pPr>
        <w:pStyle w:val="af7"/>
      </w:pPr>
      <w:r>
        <w:t xml:space="preserve">      });</w:t>
      </w:r>
    </w:p>
    <w:p w14:paraId="15B81D85" w14:textId="77777777" w:rsidR="00197A74" w:rsidRDefault="00197A74" w:rsidP="00197A74">
      <w:pPr>
        <w:pStyle w:val="af7"/>
      </w:pPr>
      <w:r>
        <w:t xml:space="preserve">  }</w:t>
      </w:r>
    </w:p>
    <w:p w14:paraId="53513668" w14:textId="77777777" w:rsidR="00197A74" w:rsidRDefault="00197A74" w:rsidP="00197A74">
      <w:pPr>
        <w:pStyle w:val="af7"/>
      </w:pPr>
    </w:p>
    <w:p w14:paraId="6DA10B5F" w14:textId="77777777" w:rsidR="00197A74" w:rsidRDefault="00197A74" w:rsidP="00197A74">
      <w:pPr>
        <w:pStyle w:val="af7"/>
      </w:pPr>
      <w:r>
        <w:t xml:space="preserve">  public close(): void {</w:t>
      </w:r>
    </w:p>
    <w:p w14:paraId="563E2250" w14:textId="77777777" w:rsidR="00197A74" w:rsidRDefault="00197A74" w:rsidP="00197A74">
      <w:pPr>
        <w:pStyle w:val="af7"/>
      </w:pPr>
      <w:r>
        <w:t xml:space="preserve">    this._dialogRef.close();</w:t>
      </w:r>
    </w:p>
    <w:p w14:paraId="28B738FF" w14:textId="77777777" w:rsidR="00197A74" w:rsidRDefault="00197A74" w:rsidP="00197A74">
      <w:pPr>
        <w:pStyle w:val="af7"/>
      </w:pPr>
      <w:r>
        <w:t xml:space="preserve">  }</w:t>
      </w:r>
    </w:p>
    <w:p w14:paraId="181251A0" w14:textId="77777777" w:rsidR="00197A74" w:rsidRDefault="00197A74" w:rsidP="00197A74">
      <w:pPr>
        <w:pStyle w:val="af7"/>
      </w:pPr>
    </w:p>
    <w:p w14:paraId="468C7E03" w14:textId="0D7B801D" w:rsidR="00197A74" w:rsidRDefault="00197A74" w:rsidP="00197A74">
      <w:pPr>
        <w:pStyle w:val="af7"/>
      </w:pPr>
      <w:r>
        <w:t>}</w:t>
      </w:r>
    </w:p>
    <w:p w14:paraId="16CB0824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translation-dialog.component.html:</w:t>
      </w:r>
    </w:p>
    <w:p w14:paraId="060418C2" w14:textId="77777777" w:rsidR="00197A74" w:rsidRDefault="00197A74" w:rsidP="00197A74">
      <w:pPr>
        <w:pStyle w:val="af7"/>
      </w:pPr>
      <w:r>
        <w:t>&lt;div mat-dialog-content class="dialog-content" [formGroup]="languageFormGroup"&gt;</w:t>
      </w:r>
    </w:p>
    <w:p w14:paraId="66368F7C" w14:textId="77777777" w:rsidR="00197A74" w:rsidRDefault="00197A74" w:rsidP="00197A74">
      <w:pPr>
        <w:pStyle w:val="af7"/>
      </w:pPr>
      <w:r>
        <w:t xml:space="preserve">  &lt;div class="language-selector-section"&gt;</w:t>
      </w:r>
    </w:p>
    <w:p w14:paraId="562B6D0D" w14:textId="77777777" w:rsidR="00197A74" w:rsidRDefault="00197A74" w:rsidP="00197A74">
      <w:pPr>
        <w:pStyle w:val="af7"/>
      </w:pPr>
      <w:r>
        <w:t xml:space="preserve">    &lt;div class="language-dropdown-container"&gt;</w:t>
      </w:r>
    </w:p>
    <w:p w14:paraId="5B035FDE" w14:textId="77777777" w:rsidR="00197A74" w:rsidRDefault="00197A74" w:rsidP="00197A74">
      <w:pPr>
        <w:pStyle w:val="af7"/>
      </w:pPr>
      <w:r>
        <w:t xml:space="preserve">      &lt;mat-form-field appearance="outline" subscriptSizing="dynamic"&gt;</w:t>
      </w:r>
    </w:p>
    <w:p w14:paraId="2B81A0D1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</w:t>
      </w:r>
      <w:r w:rsidRPr="00197A74">
        <w:rPr>
          <w:lang w:val="ru-RU"/>
        </w:rPr>
        <w:t>&lt;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&gt;Язык исходного текста&lt;/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</w:t>
      </w:r>
    </w:p>
    <w:p w14:paraId="27032B3F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</w:t>
      </w:r>
      <w:r>
        <w:t>&lt;mat-select formControlName="sourceLanguage"&gt;</w:t>
      </w:r>
    </w:p>
    <w:p w14:paraId="3F9EE801" w14:textId="77777777" w:rsidR="00197A74" w:rsidRDefault="00197A74" w:rsidP="00197A74">
      <w:pPr>
        <w:pStyle w:val="af7"/>
      </w:pPr>
      <w:r>
        <w:t xml:space="preserve">          @for (language of languages; track $index) {</w:t>
      </w:r>
    </w:p>
    <w:p w14:paraId="4E373937" w14:textId="77777777" w:rsidR="00197A74" w:rsidRDefault="00197A74" w:rsidP="00197A74">
      <w:pPr>
        <w:pStyle w:val="af7"/>
      </w:pPr>
      <w:r>
        <w:t xml:space="preserve">            &lt;mat-option [value]="language.code"&gt;{{ language.name }}&lt;/mat-option&gt;</w:t>
      </w:r>
    </w:p>
    <w:p w14:paraId="379ADE6E" w14:textId="77777777" w:rsidR="00197A74" w:rsidRDefault="00197A74" w:rsidP="00197A74">
      <w:pPr>
        <w:pStyle w:val="af7"/>
      </w:pPr>
      <w:r>
        <w:t xml:space="preserve">          }</w:t>
      </w:r>
    </w:p>
    <w:p w14:paraId="4B53E792" w14:textId="77777777" w:rsidR="00197A74" w:rsidRDefault="00197A74" w:rsidP="00197A74">
      <w:pPr>
        <w:pStyle w:val="af7"/>
      </w:pPr>
      <w:r>
        <w:t xml:space="preserve">        &lt;/mat-select&gt;</w:t>
      </w:r>
    </w:p>
    <w:p w14:paraId="6CE79C0F" w14:textId="77777777" w:rsidR="00197A74" w:rsidRDefault="00197A74" w:rsidP="00197A74">
      <w:pPr>
        <w:pStyle w:val="af7"/>
      </w:pPr>
      <w:r>
        <w:t xml:space="preserve">      &lt;/mat-form-field&gt;</w:t>
      </w:r>
    </w:p>
    <w:p w14:paraId="0C5AEB5B" w14:textId="77777777" w:rsidR="00197A74" w:rsidRDefault="00197A74" w:rsidP="00197A74">
      <w:pPr>
        <w:pStyle w:val="af7"/>
      </w:pPr>
      <w:r>
        <w:t xml:space="preserve">    &lt;/div&gt;</w:t>
      </w:r>
    </w:p>
    <w:p w14:paraId="1703B7EF" w14:textId="77777777" w:rsidR="00197A74" w:rsidRDefault="00197A74" w:rsidP="00197A74">
      <w:pPr>
        <w:pStyle w:val="af7"/>
      </w:pPr>
      <w:r>
        <w:t xml:space="preserve">    &lt;button mat-icon-button (click)="swapLanguages()"&gt;</w:t>
      </w:r>
    </w:p>
    <w:p w14:paraId="04B4164F" w14:textId="77777777" w:rsidR="00197A74" w:rsidRDefault="00197A74" w:rsidP="00197A74">
      <w:pPr>
        <w:pStyle w:val="af7"/>
      </w:pPr>
      <w:r>
        <w:t xml:space="preserve">      &lt;mat-icon&gt;swap_horiz&lt;/mat-icon&gt;</w:t>
      </w:r>
    </w:p>
    <w:p w14:paraId="0BC876F2" w14:textId="77777777" w:rsidR="00197A74" w:rsidRDefault="00197A74" w:rsidP="00197A74">
      <w:pPr>
        <w:pStyle w:val="af7"/>
      </w:pPr>
      <w:r>
        <w:t xml:space="preserve">    &lt;/button&gt;</w:t>
      </w:r>
    </w:p>
    <w:p w14:paraId="2487D5C4" w14:textId="77777777" w:rsidR="00197A74" w:rsidRDefault="00197A74" w:rsidP="00197A74">
      <w:pPr>
        <w:pStyle w:val="af7"/>
      </w:pPr>
      <w:r>
        <w:t xml:space="preserve">    &lt;div class="language-dropdown-container right"&gt;</w:t>
      </w:r>
    </w:p>
    <w:p w14:paraId="0A208E5B" w14:textId="77777777" w:rsidR="00197A74" w:rsidRDefault="00197A74" w:rsidP="00197A74">
      <w:pPr>
        <w:pStyle w:val="af7"/>
      </w:pPr>
      <w:r>
        <w:t xml:space="preserve">      &lt;mat-form-field appearance="outline" subscriptSizing="dynamic"&gt;</w:t>
      </w:r>
    </w:p>
    <w:p w14:paraId="1E01FDD8" w14:textId="77777777" w:rsidR="00197A74" w:rsidRDefault="00197A74" w:rsidP="00197A74">
      <w:pPr>
        <w:pStyle w:val="af7"/>
      </w:pPr>
      <w:r>
        <w:t xml:space="preserve">        &lt;mat-label&gt;Язык перевода&lt;/mat-label&gt;</w:t>
      </w:r>
    </w:p>
    <w:p w14:paraId="4D741791" w14:textId="77777777" w:rsidR="00197A74" w:rsidRDefault="00197A74" w:rsidP="00197A74">
      <w:pPr>
        <w:pStyle w:val="af7"/>
      </w:pPr>
      <w:r>
        <w:t xml:space="preserve">        &lt;mat-select formControlName="targetLanguage"&gt;</w:t>
      </w:r>
    </w:p>
    <w:p w14:paraId="79B8F62E" w14:textId="77777777" w:rsidR="00197A74" w:rsidRDefault="00197A74" w:rsidP="00197A74">
      <w:pPr>
        <w:pStyle w:val="af7"/>
      </w:pPr>
      <w:r>
        <w:t xml:space="preserve">          @for (language of languages; track $index) {</w:t>
      </w:r>
    </w:p>
    <w:p w14:paraId="47C9411D" w14:textId="77777777" w:rsidR="00197A74" w:rsidRDefault="00197A74" w:rsidP="00197A74">
      <w:pPr>
        <w:pStyle w:val="af7"/>
      </w:pPr>
      <w:r>
        <w:t xml:space="preserve">            &lt;mat-option [value]="language.code"&gt;{{ language.name }}&lt;/mat-option&gt;</w:t>
      </w:r>
    </w:p>
    <w:p w14:paraId="0ED3DFDD" w14:textId="77777777" w:rsidR="00197A74" w:rsidRDefault="00197A74" w:rsidP="00197A74">
      <w:pPr>
        <w:pStyle w:val="af7"/>
      </w:pPr>
      <w:r>
        <w:t xml:space="preserve">          }</w:t>
      </w:r>
    </w:p>
    <w:p w14:paraId="713FCB18" w14:textId="77777777" w:rsidR="00197A74" w:rsidRDefault="00197A74" w:rsidP="00197A74">
      <w:pPr>
        <w:pStyle w:val="af7"/>
      </w:pPr>
      <w:r>
        <w:t xml:space="preserve">        &lt;/mat-select&gt;</w:t>
      </w:r>
    </w:p>
    <w:p w14:paraId="375F3F32" w14:textId="77777777" w:rsidR="00197A74" w:rsidRDefault="00197A74" w:rsidP="00197A74">
      <w:pPr>
        <w:pStyle w:val="af7"/>
      </w:pPr>
      <w:r>
        <w:t xml:space="preserve">      &lt;/mat-form-field&gt;</w:t>
      </w:r>
    </w:p>
    <w:p w14:paraId="5C083528" w14:textId="77777777" w:rsidR="00197A74" w:rsidRDefault="00197A74" w:rsidP="00197A74">
      <w:pPr>
        <w:pStyle w:val="af7"/>
      </w:pPr>
      <w:r>
        <w:t xml:space="preserve">    &lt;/div&gt;</w:t>
      </w:r>
    </w:p>
    <w:p w14:paraId="41EC311F" w14:textId="77777777" w:rsidR="00197A74" w:rsidRDefault="00197A74" w:rsidP="00197A74">
      <w:pPr>
        <w:pStyle w:val="af7"/>
      </w:pPr>
      <w:r>
        <w:t xml:space="preserve">  &lt;/div&gt;</w:t>
      </w:r>
    </w:p>
    <w:p w14:paraId="1D255A31" w14:textId="77777777" w:rsidR="00197A74" w:rsidRDefault="00197A74" w:rsidP="00197A74">
      <w:pPr>
        <w:pStyle w:val="af7"/>
      </w:pPr>
      <w:r>
        <w:t xml:space="preserve">  &lt;div class="section"&gt;</w:t>
      </w:r>
    </w:p>
    <w:p w14:paraId="3D01BACE" w14:textId="77777777" w:rsidR="00197A74" w:rsidRDefault="00197A74" w:rsidP="00197A74">
      <w:pPr>
        <w:pStyle w:val="af7"/>
      </w:pPr>
      <w:r>
        <w:t xml:space="preserve">    &lt;textarea</w:t>
      </w:r>
    </w:p>
    <w:p w14:paraId="066842BD" w14:textId="77777777" w:rsidR="00197A74" w:rsidRDefault="00197A74" w:rsidP="00197A74">
      <w:pPr>
        <w:pStyle w:val="af7"/>
      </w:pPr>
      <w:r>
        <w:t xml:space="preserve">      class="text-container"</w:t>
      </w:r>
    </w:p>
    <w:p w14:paraId="68D4EE3A" w14:textId="77777777" w:rsidR="00197A74" w:rsidRDefault="00197A74" w:rsidP="00197A74">
      <w:pPr>
        <w:pStyle w:val="af7"/>
      </w:pPr>
      <w:r>
        <w:t xml:space="preserve">      cdkTextareaAutosize</w:t>
      </w:r>
    </w:p>
    <w:p w14:paraId="4BC40F4C" w14:textId="77777777" w:rsidR="00197A74" w:rsidRDefault="00197A74" w:rsidP="00197A74">
      <w:pPr>
        <w:pStyle w:val="af7"/>
      </w:pPr>
      <w:r>
        <w:t xml:space="preserve">      formControlName="sourceText"</w:t>
      </w:r>
    </w:p>
    <w:p w14:paraId="3B8BA37D" w14:textId="77777777" w:rsidR="00197A74" w:rsidRDefault="00197A74" w:rsidP="00197A74">
      <w:pPr>
        <w:pStyle w:val="af7"/>
      </w:pPr>
      <w:r>
        <w:t xml:space="preserve">    &gt;&lt;/textarea&gt;</w:t>
      </w:r>
    </w:p>
    <w:p w14:paraId="770BB3D2" w14:textId="77777777" w:rsidR="00197A74" w:rsidRDefault="00197A74" w:rsidP="00197A74">
      <w:pPr>
        <w:pStyle w:val="af7"/>
      </w:pPr>
      <w:r>
        <w:t xml:space="preserve">    &lt;div class="translated-text text-container"&gt;</w:t>
      </w:r>
    </w:p>
    <w:p w14:paraId="16FE6F16" w14:textId="77777777" w:rsidR="00197A74" w:rsidRDefault="00197A74" w:rsidP="00197A74">
      <w:pPr>
        <w:pStyle w:val="af7"/>
      </w:pPr>
      <w:r>
        <w:t xml:space="preserve">      {{ translatedText() }}</w:t>
      </w:r>
    </w:p>
    <w:p w14:paraId="39F852C5" w14:textId="77777777" w:rsidR="00197A74" w:rsidRDefault="00197A74" w:rsidP="00197A74">
      <w:pPr>
        <w:pStyle w:val="af7"/>
      </w:pPr>
      <w:r>
        <w:t xml:space="preserve">      &lt;app-loading-spinner-overlay [loading]="loading()"&gt;</w:t>
      </w:r>
    </w:p>
    <w:p w14:paraId="068C16C1" w14:textId="77777777" w:rsidR="00197A74" w:rsidRDefault="00197A74" w:rsidP="00197A74">
      <w:pPr>
        <w:pStyle w:val="af7"/>
      </w:pPr>
      <w:r>
        <w:lastRenderedPageBreak/>
        <w:t xml:space="preserve">      &lt;/app-loading-spinner-overlay&gt;</w:t>
      </w:r>
    </w:p>
    <w:p w14:paraId="47518CA8" w14:textId="77777777" w:rsidR="00197A74" w:rsidRDefault="00197A74" w:rsidP="00197A74">
      <w:pPr>
        <w:pStyle w:val="af7"/>
      </w:pPr>
      <w:r>
        <w:t xml:space="preserve">    &lt;/div&gt;</w:t>
      </w:r>
    </w:p>
    <w:p w14:paraId="1E8DD8C2" w14:textId="77777777" w:rsidR="00197A74" w:rsidRDefault="00197A74" w:rsidP="00197A74">
      <w:pPr>
        <w:pStyle w:val="af7"/>
      </w:pPr>
      <w:r>
        <w:t xml:space="preserve">  &lt;/div&gt;</w:t>
      </w:r>
    </w:p>
    <w:p w14:paraId="0BF979BA" w14:textId="40281D9C" w:rsidR="00197A74" w:rsidRDefault="00197A74" w:rsidP="00197A74">
      <w:pPr>
        <w:pStyle w:val="af7"/>
      </w:pPr>
      <w:r>
        <w:t>&lt;/div&gt;</w:t>
      </w:r>
    </w:p>
    <w:p w14:paraId="7CBF9694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translation-dialog.component.scss:</w:t>
      </w:r>
    </w:p>
    <w:p w14:paraId="5D00ACF1" w14:textId="77777777" w:rsidR="00197A74" w:rsidRDefault="00197A74" w:rsidP="00197A74">
      <w:pPr>
        <w:pStyle w:val="af7"/>
      </w:pPr>
      <w:r>
        <w:t>:host {</w:t>
      </w:r>
    </w:p>
    <w:p w14:paraId="7DF77915" w14:textId="77777777" w:rsidR="00197A74" w:rsidRDefault="00197A74" w:rsidP="00197A74">
      <w:pPr>
        <w:pStyle w:val="af7"/>
      </w:pPr>
      <w:r>
        <w:t xml:space="preserve">  min-width: 50vw;</w:t>
      </w:r>
    </w:p>
    <w:p w14:paraId="19ED0B2D" w14:textId="77777777" w:rsidR="00197A74" w:rsidRDefault="00197A74" w:rsidP="00197A74">
      <w:pPr>
        <w:pStyle w:val="af7"/>
      </w:pPr>
      <w:r>
        <w:t xml:space="preserve">  min-height: 40vh;</w:t>
      </w:r>
    </w:p>
    <w:p w14:paraId="35D26A3B" w14:textId="77777777" w:rsidR="00197A74" w:rsidRDefault="00197A74" w:rsidP="00197A74">
      <w:pPr>
        <w:pStyle w:val="af7"/>
      </w:pPr>
      <w:r>
        <w:t xml:space="preserve">  overflow: hidden;</w:t>
      </w:r>
    </w:p>
    <w:p w14:paraId="64422BB4" w14:textId="77777777" w:rsidR="00197A74" w:rsidRDefault="00197A74" w:rsidP="00197A74">
      <w:pPr>
        <w:pStyle w:val="af7"/>
      </w:pPr>
    </w:p>
    <w:p w14:paraId="5993832A" w14:textId="77777777" w:rsidR="00197A74" w:rsidRDefault="00197A74" w:rsidP="00197A74">
      <w:pPr>
        <w:pStyle w:val="af7"/>
      </w:pPr>
      <w:r>
        <w:t xml:space="preserve">  .dialog-content {</w:t>
      </w:r>
    </w:p>
    <w:p w14:paraId="0B1BB5E2" w14:textId="77777777" w:rsidR="00197A74" w:rsidRDefault="00197A74" w:rsidP="00197A74">
      <w:pPr>
        <w:pStyle w:val="af7"/>
      </w:pPr>
      <w:r>
        <w:t xml:space="preserve">    display: flex;</w:t>
      </w:r>
    </w:p>
    <w:p w14:paraId="411D477D" w14:textId="77777777" w:rsidR="00197A74" w:rsidRDefault="00197A74" w:rsidP="00197A74">
      <w:pPr>
        <w:pStyle w:val="af7"/>
      </w:pPr>
      <w:r>
        <w:t xml:space="preserve">    flex-direction: column;</w:t>
      </w:r>
    </w:p>
    <w:p w14:paraId="1B4C5C95" w14:textId="77777777" w:rsidR="00197A74" w:rsidRDefault="00197A74" w:rsidP="00197A74">
      <w:pPr>
        <w:pStyle w:val="af7"/>
      </w:pPr>
      <w:r>
        <w:t xml:space="preserve">    gap: 2em;</w:t>
      </w:r>
    </w:p>
    <w:p w14:paraId="5B886F42" w14:textId="77777777" w:rsidR="00197A74" w:rsidRDefault="00197A74" w:rsidP="00197A74">
      <w:pPr>
        <w:pStyle w:val="af7"/>
      </w:pPr>
      <w:r>
        <w:t xml:space="preserve">  }</w:t>
      </w:r>
    </w:p>
    <w:p w14:paraId="1C211A7C" w14:textId="77777777" w:rsidR="00197A74" w:rsidRDefault="00197A74" w:rsidP="00197A74">
      <w:pPr>
        <w:pStyle w:val="af7"/>
      </w:pPr>
    </w:p>
    <w:p w14:paraId="3D01C2EA" w14:textId="77777777" w:rsidR="00197A74" w:rsidRDefault="00197A74" w:rsidP="00197A74">
      <w:pPr>
        <w:pStyle w:val="af7"/>
      </w:pPr>
      <w:r>
        <w:t xml:space="preserve">  .language-selector-section {</w:t>
      </w:r>
    </w:p>
    <w:p w14:paraId="079F69DF" w14:textId="77777777" w:rsidR="00197A74" w:rsidRDefault="00197A74" w:rsidP="00197A74">
      <w:pPr>
        <w:pStyle w:val="af7"/>
      </w:pPr>
      <w:r>
        <w:t xml:space="preserve">    display: flex;</w:t>
      </w:r>
    </w:p>
    <w:p w14:paraId="09AD41D8" w14:textId="77777777" w:rsidR="00197A74" w:rsidRDefault="00197A74" w:rsidP="00197A74">
      <w:pPr>
        <w:pStyle w:val="af7"/>
      </w:pPr>
      <w:r>
        <w:t xml:space="preserve">    flex-direction: row;</w:t>
      </w:r>
    </w:p>
    <w:p w14:paraId="56C3A6ED" w14:textId="77777777" w:rsidR="00197A74" w:rsidRDefault="00197A74" w:rsidP="00197A74">
      <w:pPr>
        <w:pStyle w:val="af7"/>
      </w:pPr>
      <w:r>
        <w:t xml:space="preserve">    gap: 2em;</w:t>
      </w:r>
    </w:p>
    <w:p w14:paraId="2AE7B96D" w14:textId="77777777" w:rsidR="00197A74" w:rsidRDefault="00197A74" w:rsidP="00197A74">
      <w:pPr>
        <w:pStyle w:val="af7"/>
      </w:pPr>
      <w:r>
        <w:t xml:space="preserve">    align-items: center;</w:t>
      </w:r>
    </w:p>
    <w:p w14:paraId="16C15095" w14:textId="77777777" w:rsidR="00197A74" w:rsidRDefault="00197A74" w:rsidP="00197A74">
      <w:pPr>
        <w:pStyle w:val="af7"/>
      </w:pPr>
      <w:r>
        <w:t xml:space="preserve">    width: 100%;</w:t>
      </w:r>
    </w:p>
    <w:p w14:paraId="113D30A2" w14:textId="77777777" w:rsidR="00197A74" w:rsidRDefault="00197A74" w:rsidP="00197A74">
      <w:pPr>
        <w:pStyle w:val="af7"/>
      </w:pPr>
    </w:p>
    <w:p w14:paraId="737F7BC8" w14:textId="77777777" w:rsidR="00197A74" w:rsidRDefault="00197A74" w:rsidP="00197A74">
      <w:pPr>
        <w:pStyle w:val="af7"/>
      </w:pPr>
      <w:r>
        <w:t xml:space="preserve">    .language-dropdown-container {</w:t>
      </w:r>
    </w:p>
    <w:p w14:paraId="7CBCAC0D" w14:textId="77777777" w:rsidR="00197A74" w:rsidRDefault="00197A74" w:rsidP="00197A74">
      <w:pPr>
        <w:pStyle w:val="af7"/>
      </w:pPr>
      <w:r>
        <w:t xml:space="preserve">      display: flex;</w:t>
      </w:r>
    </w:p>
    <w:p w14:paraId="6D216D6D" w14:textId="77777777" w:rsidR="00197A74" w:rsidRDefault="00197A74" w:rsidP="00197A74">
      <w:pPr>
        <w:pStyle w:val="af7"/>
      </w:pPr>
      <w:r>
        <w:t xml:space="preserve">      flex: 1;</w:t>
      </w:r>
    </w:p>
    <w:p w14:paraId="366FCE6F" w14:textId="77777777" w:rsidR="00197A74" w:rsidRDefault="00197A74" w:rsidP="00197A74">
      <w:pPr>
        <w:pStyle w:val="af7"/>
      </w:pPr>
    </w:p>
    <w:p w14:paraId="7A4F3816" w14:textId="77777777" w:rsidR="00197A74" w:rsidRDefault="00197A74" w:rsidP="00197A74">
      <w:pPr>
        <w:pStyle w:val="af7"/>
      </w:pPr>
      <w:r>
        <w:t xml:space="preserve">      &amp;.right {</w:t>
      </w:r>
    </w:p>
    <w:p w14:paraId="4C2793EF" w14:textId="77777777" w:rsidR="00197A74" w:rsidRDefault="00197A74" w:rsidP="00197A74">
      <w:pPr>
        <w:pStyle w:val="af7"/>
      </w:pPr>
      <w:r>
        <w:t xml:space="preserve">        justify-content: flex-end;</w:t>
      </w:r>
    </w:p>
    <w:p w14:paraId="2563200D" w14:textId="77777777" w:rsidR="00197A74" w:rsidRDefault="00197A74" w:rsidP="00197A74">
      <w:pPr>
        <w:pStyle w:val="af7"/>
      </w:pPr>
      <w:r>
        <w:t xml:space="preserve">      }</w:t>
      </w:r>
    </w:p>
    <w:p w14:paraId="66D15F99" w14:textId="77777777" w:rsidR="00197A74" w:rsidRDefault="00197A74" w:rsidP="00197A74">
      <w:pPr>
        <w:pStyle w:val="af7"/>
      </w:pPr>
      <w:r>
        <w:t xml:space="preserve">    }</w:t>
      </w:r>
    </w:p>
    <w:p w14:paraId="094D585D" w14:textId="77777777" w:rsidR="00197A74" w:rsidRDefault="00197A74" w:rsidP="00197A74">
      <w:pPr>
        <w:pStyle w:val="af7"/>
      </w:pPr>
      <w:r>
        <w:t xml:space="preserve">  }</w:t>
      </w:r>
    </w:p>
    <w:p w14:paraId="77438AD9" w14:textId="77777777" w:rsidR="00197A74" w:rsidRDefault="00197A74" w:rsidP="00197A74">
      <w:pPr>
        <w:pStyle w:val="af7"/>
      </w:pPr>
    </w:p>
    <w:p w14:paraId="7532A755" w14:textId="77777777" w:rsidR="00197A74" w:rsidRDefault="00197A74" w:rsidP="00197A74">
      <w:pPr>
        <w:pStyle w:val="af7"/>
      </w:pPr>
      <w:r>
        <w:t xml:space="preserve">  .section {</w:t>
      </w:r>
    </w:p>
    <w:p w14:paraId="334A5580" w14:textId="77777777" w:rsidR="00197A74" w:rsidRDefault="00197A74" w:rsidP="00197A74">
      <w:pPr>
        <w:pStyle w:val="af7"/>
      </w:pPr>
      <w:r>
        <w:t xml:space="preserve">    display: flex;</w:t>
      </w:r>
    </w:p>
    <w:p w14:paraId="45BEDF73" w14:textId="77777777" w:rsidR="00197A74" w:rsidRDefault="00197A74" w:rsidP="00197A74">
      <w:pPr>
        <w:pStyle w:val="af7"/>
      </w:pPr>
      <w:r>
        <w:t xml:space="preserve">    flex: 1;</w:t>
      </w:r>
    </w:p>
    <w:p w14:paraId="468F1159" w14:textId="77777777" w:rsidR="00197A74" w:rsidRDefault="00197A74" w:rsidP="00197A74">
      <w:pPr>
        <w:pStyle w:val="af7"/>
      </w:pPr>
      <w:r>
        <w:t xml:space="preserve">    flex-direction: row;</w:t>
      </w:r>
    </w:p>
    <w:p w14:paraId="7999639D" w14:textId="77777777" w:rsidR="00197A74" w:rsidRDefault="00197A74" w:rsidP="00197A74">
      <w:pPr>
        <w:pStyle w:val="af7"/>
      </w:pPr>
      <w:r>
        <w:t xml:space="preserve">    color: #000;</w:t>
      </w:r>
    </w:p>
    <w:p w14:paraId="0C8F678A" w14:textId="77777777" w:rsidR="00197A74" w:rsidRDefault="00197A74" w:rsidP="00197A74">
      <w:pPr>
        <w:pStyle w:val="af7"/>
      </w:pPr>
      <w:r>
        <w:t xml:space="preserve">    font-size: 16px;</w:t>
      </w:r>
    </w:p>
    <w:p w14:paraId="7483C304" w14:textId="77777777" w:rsidR="00197A74" w:rsidRDefault="00197A74" w:rsidP="00197A74">
      <w:pPr>
        <w:pStyle w:val="af7"/>
      </w:pPr>
      <w:r>
        <w:t xml:space="preserve">    font-weight: 400;</w:t>
      </w:r>
    </w:p>
    <w:p w14:paraId="7DDD5EE5" w14:textId="77777777" w:rsidR="00197A74" w:rsidRDefault="00197A74" w:rsidP="00197A74">
      <w:pPr>
        <w:pStyle w:val="af7"/>
      </w:pPr>
      <w:r>
        <w:t xml:space="preserve">    line-height: 1.5;</w:t>
      </w:r>
    </w:p>
    <w:p w14:paraId="308E6D81" w14:textId="77777777" w:rsidR="00197A74" w:rsidRDefault="00197A74" w:rsidP="00197A74">
      <w:pPr>
        <w:pStyle w:val="af7"/>
      </w:pPr>
    </w:p>
    <w:p w14:paraId="630BC082" w14:textId="77777777" w:rsidR="00197A74" w:rsidRDefault="00197A74" w:rsidP="00197A74">
      <w:pPr>
        <w:pStyle w:val="af7"/>
      </w:pPr>
      <w:r>
        <w:t xml:space="preserve">    .translated-text {</w:t>
      </w:r>
    </w:p>
    <w:p w14:paraId="54E5227A" w14:textId="77777777" w:rsidR="00197A74" w:rsidRDefault="00197A74" w:rsidP="00197A74">
      <w:pPr>
        <w:pStyle w:val="af7"/>
      </w:pPr>
      <w:r>
        <w:t xml:space="preserve">      position: relative;</w:t>
      </w:r>
    </w:p>
    <w:p w14:paraId="756887B2" w14:textId="77777777" w:rsidR="00197A74" w:rsidRDefault="00197A74" w:rsidP="00197A74">
      <w:pPr>
        <w:pStyle w:val="af7"/>
      </w:pPr>
      <w:r>
        <w:t xml:space="preserve">      display: flex;</w:t>
      </w:r>
    </w:p>
    <w:p w14:paraId="462AAEA6" w14:textId="77777777" w:rsidR="00197A74" w:rsidRDefault="00197A74" w:rsidP="00197A74">
      <w:pPr>
        <w:pStyle w:val="af7"/>
      </w:pPr>
      <w:r>
        <w:t xml:space="preserve">      flex: 1;</w:t>
      </w:r>
    </w:p>
    <w:p w14:paraId="6E7B013A" w14:textId="77777777" w:rsidR="00197A74" w:rsidRDefault="00197A74" w:rsidP="00197A74">
      <w:pPr>
        <w:pStyle w:val="af7"/>
      </w:pPr>
      <w:r>
        <w:t xml:space="preserve">      background-color: #e4e4e4;</w:t>
      </w:r>
    </w:p>
    <w:p w14:paraId="7FEAEFA0" w14:textId="77777777" w:rsidR="00197A74" w:rsidRDefault="00197A74" w:rsidP="00197A74">
      <w:pPr>
        <w:pStyle w:val="af7"/>
      </w:pPr>
      <w:r>
        <w:t xml:space="preserve">      border-radius: 2em;</w:t>
      </w:r>
    </w:p>
    <w:p w14:paraId="72F7BA25" w14:textId="77777777" w:rsidR="00197A74" w:rsidRDefault="00197A74" w:rsidP="00197A74">
      <w:pPr>
        <w:pStyle w:val="af7"/>
      </w:pPr>
      <w:r>
        <w:t xml:space="preserve">    }</w:t>
      </w:r>
    </w:p>
    <w:p w14:paraId="24AD025F" w14:textId="77777777" w:rsidR="00197A74" w:rsidRDefault="00197A74" w:rsidP="00197A74">
      <w:pPr>
        <w:pStyle w:val="af7"/>
      </w:pPr>
    </w:p>
    <w:p w14:paraId="1C40C3C4" w14:textId="77777777" w:rsidR="00197A74" w:rsidRDefault="00197A74" w:rsidP="00197A74">
      <w:pPr>
        <w:pStyle w:val="af7"/>
      </w:pPr>
      <w:r>
        <w:t xml:space="preserve">    .text-container {</w:t>
      </w:r>
    </w:p>
    <w:p w14:paraId="7BA2F417" w14:textId="77777777" w:rsidR="00197A74" w:rsidRDefault="00197A74" w:rsidP="00197A74">
      <w:pPr>
        <w:pStyle w:val="af7"/>
      </w:pPr>
      <w:r>
        <w:t xml:space="preserve">      padding: 2em;</w:t>
      </w:r>
    </w:p>
    <w:p w14:paraId="357B17E8" w14:textId="77777777" w:rsidR="00197A74" w:rsidRDefault="00197A74" w:rsidP="00197A74">
      <w:pPr>
        <w:pStyle w:val="af7"/>
      </w:pPr>
      <w:r>
        <w:t xml:space="preserve">      font: inherit;</w:t>
      </w:r>
    </w:p>
    <w:p w14:paraId="4E50FB5E" w14:textId="77777777" w:rsidR="00197A74" w:rsidRDefault="00197A74" w:rsidP="00197A74">
      <w:pPr>
        <w:pStyle w:val="af7"/>
      </w:pPr>
      <w:r>
        <w:t xml:space="preserve">      line-height: inherit;</w:t>
      </w:r>
    </w:p>
    <w:p w14:paraId="13C8280F" w14:textId="77777777" w:rsidR="00197A74" w:rsidRDefault="00197A74" w:rsidP="00197A74">
      <w:pPr>
        <w:pStyle w:val="af7"/>
      </w:pPr>
      <w:r>
        <w:t xml:space="preserve">    }</w:t>
      </w:r>
    </w:p>
    <w:p w14:paraId="00B571F0" w14:textId="77777777" w:rsidR="00197A74" w:rsidRDefault="00197A74" w:rsidP="00197A74">
      <w:pPr>
        <w:pStyle w:val="af7"/>
      </w:pPr>
    </w:p>
    <w:p w14:paraId="4BE0B74A" w14:textId="77777777" w:rsidR="00197A74" w:rsidRDefault="00197A74" w:rsidP="00197A74">
      <w:pPr>
        <w:pStyle w:val="af7"/>
      </w:pPr>
      <w:r>
        <w:t xml:space="preserve">    textarea {</w:t>
      </w:r>
    </w:p>
    <w:p w14:paraId="06E46715" w14:textId="77777777" w:rsidR="00197A74" w:rsidRDefault="00197A74" w:rsidP="00197A74">
      <w:pPr>
        <w:pStyle w:val="af7"/>
      </w:pPr>
      <w:r>
        <w:t xml:space="preserve">      flex: 1;</w:t>
      </w:r>
    </w:p>
    <w:p w14:paraId="03533D5D" w14:textId="77777777" w:rsidR="00197A74" w:rsidRDefault="00197A74" w:rsidP="00197A74">
      <w:pPr>
        <w:pStyle w:val="af7"/>
      </w:pPr>
    </w:p>
    <w:p w14:paraId="2B65DD1F" w14:textId="77777777" w:rsidR="00197A74" w:rsidRDefault="00197A74" w:rsidP="00197A74">
      <w:pPr>
        <w:pStyle w:val="af7"/>
      </w:pPr>
      <w:r>
        <w:t xml:space="preserve">      background-color: transparent;</w:t>
      </w:r>
    </w:p>
    <w:p w14:paraId="7DE0BAEA" w14:textId="77777777" w:rsidR="00197A74" w:rsidRDefault="00197A74" w:rsidP="00197A74">
      <w:pPr>
        <w:pStyle w:val="af7"/>
      </w:pPr>
      <w:r>
        <w:t xml:space="preserve">      border: none;</w:t>
      </w:r>
    </w:p>
    <w:p w14:paraId="316F8CE2" w14:textId="77777777" w:rsidR="00197A74" w:rsidRDefault="00197A74" w:rsidP="00197A74">
      <w:pPr>
        <w:pStyle w:val="af7"/>
      </w:pPr>
      <w:r>
        <w:t xml:space="preserve">      outline: none;</w:t>
      </w:r>
    </w:p>
    <w:p w14:paraId="1F7C86E8" w14:textId="77777777" w:rsidR="00197A74" w:rsidRDefault="00197A74" w:rsidP="00197A74">
      <w:pPr>
        <w:pStyle w:val="af7"/>
      </w:pPr>
      <w:r>
        <w:t xml:space="preserve">      font: inherit;</w:t>
      </w:r>
    </w:p>
    <w:p w14:paraId="07502CBB" w14:textId="77777777" w:rsidR="00197A74" w:rsidRDefault="00197A74" w:rsidP="00197A74">
      <w:pPr>
        <w:pStyle w:val="af7"/>
      </w:pPr>
      <w:r>
        <w:t xml:space="preserve">    }</w:t>
      </w:r>
    </w:p>
    <w:p w14:paraId="29D0A91F" w14:textId="77777777" w:rsidR="00197A74" w:rsidRDefault="00197A74" w:rsidP="00197A74">
      <w:pPr>
        <w:pStyle w:val="af7"/>
      </w:pPr>
      <w:r>
        <w:t xml:space="preserve">  }</w:t>
      </w:r>
    </w:p>
    <w:p w14:paraId="01DCAB40" w14:textId="66349878" w:rsidR="00197A74" w:rsidRDefault="00197A74" w:rsidP="00197A74">
      <w:pPr>
        <w:pStyle w:val="af7"/>
      </w:pPr>
      <w:r>
        <w:t>}</w:t>
      </w:r>
    </w:p>
    <w:p w14:paraId="09A26D67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translation-dialog.component.ts:</w:t>
      </w:r>
    </w:p>
    <w:p w14:paraId="374BAFE9" w14:textId="77777777" w:rsidR="00197A74" w:rsidRDefault="00197A74" w:rsidP="00197A74">
      <w:pPr>
        <w:pStyle w:val="af7"/>
      </w:pPr>
      <w:r>
        <w:t>import { ChangeDetectionStrategy, Component, DestroyRef, Inject, OnInit, signal } from '@angular/core';</w:t>
      </w:r>
    </w:p>
    <w:p w14:paraId="6DA83D8C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6A4E1274" w14:textId="77777777" w:rsidR="00197A74" w:rsidRDefault="00197A74" w:rsidP="00197A74">
      <w:pPr>
        <w:pStyle w:val="af7"/>
      </w:pPr>
      <w:r>
        <w:t>import { FormBuilder, ReactiveFormsModule, Validators } from '@angular/forms';</w:t>
      </w:r>
    </w:p>
    <w:p w14:paraId="5026C9E0" w14:textId="77777777" w:rsidR="00197A74" w:rsidRDefault="00197A74" w:rsidP="00197A74">
      <w:pPr>
        <w:pStyle w:val="af7"/>
      </w:pPr>
      <w:r>
        <w:t>import { MAT_DIALOG_DATA, MatDialogContent, MatDialogTitle } from '@angular/material/dialog';</w:t>
      </w:r>
    </w:p>
    <w:p w14:paraId="7B1B7921" w14:textId="77777777" w:rsidR="00197A74" w:rsidRDefault="00197A74" w:rsidP="00197A74">
      <w:pPr>
        <w:pStyle w:val="af7"/>
      </w:pPr>
      <w:r>
        <w:t>import { LanguageDto, TranslationRequestDto } from '@core/dtos/BookManager.Application.Common.DTOs';</w:t>
      </w:r>
    </w:p>
    <w:p w14:paraId="6802D043" w14:textId="77777777" w:rsidR="00197A74" w:rsidRDefault="00197A74" w:rsidP="00197A74">
      <w:pPr>
        <w:pStyle w:val="af7"/>
      </w:pPr>
      <w:r>
        <w:t>import { TextProcessingService } from '@core/services/text-processing.service';</w:t>
      </w:r>
    </w:p>
    <w:p w14:paraId="4EFC7C1F" w14:textId="77777777" w:rsidR="00197A74" w:rsidRDefault="00197A74" w:rsidP="00197A74">
      <w:pPr>
        <w:pStyle w:val="af7"/>
      </w:pPr>
      <w:r>
        <w:lastRenderedPageBreak/>
        <w:t>import { finalize } from 'rxjs';</w:t>
      </w:r>
    </w:p>
    <w:p w14:paraId="47328CAD" w14:textId="77777777" w:rsidR="00197A74" w:rsidRDefault="00197A74" w:rsidP="00197A74">
      <w:pPr>
        <w:pStyle w:val="af7"/>
      </w:pPr>
      <w:r>
        <w:t>import { MatFormField } from '@angular/material/form-field';</w:t>
      </w:r>
    </w:p>
    <w:p w14:paraId="794B9366" w14:textId="77777777" w:rsidR="00197A74" w:rsidRDefault="00197A74" w:rsidP="00197A74">
      <w:pPr>
        <w:pStyle w:val="af7"/>
      </w:pPr>
      <w:r>
        <w:t>import { MatLabel, MatOption, MatSelect } from '@angular/material/select';</w:t>
      </w:r>
    </w:p>
    <w:p w14:paraId="6362A5FD" w14:textId="77777777" w:rsidR="00197A74" w:rsidRDefault="00197A74" w:rsidP="00197A74">
      <w:pPr>
        <w:pStyle w:val="af7"/>
      </w:pPr>
      <w:r>
        <w:t>import { CdkTextareaAutosize } from '@angular/cdk/text-field';</w:t>
      </w:r>
    </w:p>
    <w:p w14:paraId="5A86D784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0206BF6B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57EA24E4" w14:textId="77777777" w:rsidR="00197A74" w:rsidRDefault="00197A74" w:rsidP="00197A74">
      <w:pPr>
        <w:pStyle w:val="af7"/>
      </w:pPr>
      <w:r>
        <w:t>import { MatIcon } from '@angular/material/icon';</w:t>
      </w:r>
    </w:p>
    <w:p w14:paraId="4C962170" w14:textId="77777777" w:rsidR="00197A74" w:rsidRDefault="00197A74" w:rsidP="00197A74">
      <w:pPr>
        <w:pStyle w:val="af7"/>
      </w:pPr>
    </w:p>
    <w:p w14:paraId="368D91AA" w14:textId="77777777" w:rsidR="00197A74" w:rsidRDefault="00197A74" w:rsidP="00197A74">
      <w:pPr>
        <w:pStyle w:val="af7"/>
      </w:pPr>
      <w:r>
        <w:t>interface TranslationDialogComponentData {</w:t>
      </w:r>
    </w:p>
    <w:p w14:paraId="701A07A3" w14:textId="77777777" w:rsidR="00197A74" w:rsidRDefault="00197A74" w:rsidP="00197A74">
      <w:pPr>
        <w:pStyle w:val="af7"/>
      </w:pPr>
      <w:r>
        <w:t xml:space="preserve">  sourceText: string;</w:t>
      </w:r>
    </w:p>
    <w:p w14:paraId="31A3F319" w14:textId="77777777" w:rsidR="00197A74" w:rsidRDefault="00197A74" w:rsidP="00197A74">
      <w:pPr>
        <w:pStyle w:val="af7"/>
      </w:pPr>
      <w:r>
        <w:t xml:space="preserve">  targetLanguageCode: string;</w:t>
      </w:r>
    </w:p>
    <w:p w14:paraId="79B1DBB9" w14:textId="77777777" w:rsidR="00197A74" w:rsidRDefault="00197A74" w:rsidP="00197A74">
      <w:pPr>
        <w:pStyle w:val="af7"/>
      </w:pPr>
      <w:r>
        <w:t>}</w:t>
      </w:r>
    </w:p>
    <w:p w14:paraId="374739A6" w14:textId="77777777" w:rsidR="00197A74" w:rsidRDefault="00197A74" w:rsidP="00197A74">
      <w:pPr>
        <w:pStyle w:val="af7"/>
      </w:pPr>
    </w:p>
    <w:p w14:paraId="427B6F72" w14:textId="77777777" w:rsidR="00197A74" w:rsidRDefault="00197A74" w:rsidP="00197A74">
      <w:pPr>
        <w:pStyle w:val="af7"/>
      </w:pPr>
      <w:r>
        <w:t>@Component({</w:t>
      </w:r>
    </w:p>
    <w:p w14:paraId="146F2F99" w14:textId="77777777" w:rsidR="00197A74" w:rsidRDefault="00197A74" w:rsidP="00197A74">
      <w:pPr>
        <w:pStyle w:val="af7"/>
      </w:pPr>
      <w:r>
        <w:t xml:space="preserve">  selector: 'app-translation-dialog',</w:t>
      </w:r>
    </w:p>
    <w:p w14:paraId="0881C97E" w14:textId="77777777" w:rsidR="00197A74" w:rsidRDefault="00197A74" w:rsidP="00197A74">
      <w:pPr>
        <w:pStyle w:val="af7"/>
      </w:pPr>
      <w:r>
        <w:t xml:space="preserve">  templateUrl: './translation-dialog.component.html',</w:t>
      </w:r>
    </w:p>
    <w:p w14:paraId="761B9022" w14:textId="77777777" w:rsidR="00197A74" w:rsidRDefault="00197A74" w:rsidP="00197A74">
      <w:pPr>
        <w:pStyle w:val="af7"/>
      </w:pPr>
      <w:r>
        <w:t xml:space="preserve">  styleUrl: './translation-dialog.component.scss',</w:t>
      </w:r>
    </w:p>
    <w:p w14:paraId="1A754C62" w14:textId="77777777" w:rsidR="00197A74" w:rsidRDefault="00197A74" w:rsidP="00197A74">
      <w:pPr>
        <w:pStyle w:val="af7"/>
      </w:pPr>
      <w:r>
        <w:t xml:space="preserve">  standalone: true,</w:t>
      </w:r>
    </w:p>
    <w:p w14:paraId="210011F6" w14:textId="77777777" w:rsidR="00197A74" w:rsidRDefault="00197A74" w:rsidP="00197A74">
      <w:pPr>
        <w:pStyle w:val="af7"/>
      </w:pPr>
      <w:r>
        <w:t xml:space="preserve">  imports: [</w:t>
      </w:r>
    </w:p>
    <w:p w14:paraId="1ABDD35A" w14:textId="77777777" w:rsidR="00197A74" w:rsidRDefault="00197A74" w:rsidP="00197A74">
      <w:pPr>
        <w:pStyle w:val="af7"/>
      </w:pPr>
      <w:r>
        <w:t xml:space="preserve">    MatDialogTitle,</w:t>
      </w:r>
    </w:p>
    <w:p w14:paraId="7F61D405" w14:textId="77777777" w:rsidR="00197A74" w:rsidRDefault="00197A74" w:rsidP="00197A74">
      <w:pPr>
        <w:pStyle w:val="af7"/>
      </w:pPr>
      <w:r>
        <w:t xml:space="preserve">    MatDialogContent,</w:t>
      </w:r>
    </w:p>
    <w:p w14:paraId="670FCA16" w14:textId="77777777" w:rsidR="00197A74" w:rsidRDefault="00197A74" w:rsidP="00197A74">
      <w:pPr>
        <w:pStyle w:val="af7"/>
      </w:pPr>
      <w:r>
        <w:t xml:space="preserve">    MatLabel,</w:t>
      </w:r>
    </w:p>
    <w:p w14:paraId="63C89B03" w14:textId="77777777" w:rsidR="00197A74" w:rsidRDefault="00197A74" w:rsidP="00197A74">
      <w:pPr>
        <w:pStyle w:val="af7"/>
      </w:pPr>
      <w:r>
        <w:t xml:space="preserve">    MatFormField,</w:t>
      </w:r>
    </w:p>
    <w:p w14:paraId="21EFA6F2" w14:textId="77777777" w:rsidR="00197A74" w:rsidRDefault="00197A74" w:rsidP="00197A74">
      <w:pPr>
        <w:pStyle w:val="af7"/>
      </w:pPr>
      <w:r>
        <w:t xml:space="preserve">    MatSelect,</w:t>
      </w:r>
    </w:p>
    <w:p w14:paraId="01E45820" w14:textId="77777777" w:rsidR="00197A74" w:rsidRDefault="00197A74" w:rsidP="00197A74">
      <w:pPr>
        <w:pStyle w:val="af7"/>
      </w:pPr>
      <w:r>
        <w:t xml:space="preserve">    MatOption,</w:t>
      </w:r>
    </w:p>
    <w:p w14:paraId="30157EAB" w14:textId="77777777" w:rsidR="00197A74" w:rsidRDefault="00197A74" w:rsidP="00197A74">
      <w:pPr>
        <w:pStyle w:val="af7"/>
      </w:pPr>
      <w:r>
        <w:t xml:space="preserve">    MatButtonModule,</w:t>
      </w:r>
    </w:p>
    <w:p w14:paraId="43A9450F" w14:textId="77777777" w:rsidR="00197A74" w:rsidRDefault="00197A74" w:rsidP="00197A74">
      <w:pPr>
        <w:pStyle w:val="af7"/>
      </w:pPr>
      <w:r>
        <w:t xml:space="preserve">    CdkTextareaAutosize,</w:t>
      </w:r>
    </w:p>
    <w:p w14:paraId="4FCB203F" w14:textId="77777777" w:rsidR="00197A74" w:rsidRDefault="00197A74" w:rsidP="00197A74">
      <w:pPr>
        <w:pStyle w:val="af7"/>
      </w:pPr>
      <w:r>
        <w:t xml:space="preserve">    ReactiveFormsModule,</w:t>
      </w:r>
    </w:p>
    <w:p w14:paraId="3EA0FBE2" w14:textId="77777777" w:rsidR="00197A74" w:rsidRDefault="00197A74" w:rsidP="00197A74">
      <w:pPr>
        <w:pStyle w:val="af7"/>
      </w:pPr>
      <w:r>
        <w:t xml:space="preserve">    LoadingSpinnerOverlayComponent,</w:t>
      </w:r>
    </w:p>
    <w:p w14:paraId="40EBF5A0" w14:textId="77777777" w:rsidR="00197A74" w:rsidRDefault="00197A74" w:rsidP="00197A74">
      <w:pPr>
        <w:pStyle w:val="af7"/>
      </w:pPr>
      <w:r>
        <w:t xml:space="preserve">    MatIcon,</w:t>
      </w:r>
    </w:p>
    <w:p w14:paraId="373AE3E0" w14:textId="77777777" w:rsidR="00197A74" w:rsidRDefault="00197A74" w:rsidP="00197A74">
      <w:pPr>
        <w:pStyle w:val="af7"/>
      </w:pPr>
      <w:r>
        <w:t xml:space="preserve">  ],</w:t>
      </w:r>
    </w:p>
    <w:p w14:paraId="6944DFAA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12456E0D" w14:textId="77777777" w:rsidR="00197A74" w:rsidRDefault="00197A74" w:rsidP="00197A74">
      <w:pPr>
        <w:pStyle w:val="af7"/>
      </w:pPr>
      <w:r>
        <w:t>})</w:t>
      </w:r>
    </w:p>
    <w:p w14:paraId="0C9BB4C7" w14:textId="77777777" w:rsidR="00197A74" w:rsidRDefault="00197A74" w:rsidP="00197A74">
      <w:pPr>
        <w:pStyle w:val="af7"/>
      </w:pPr>
      <w:r>
        <w:t>export class TranslationDialogComponent implements OnInit {</w:t>
      </w:r>
    </w:p>
    <w:p w14:paraId="4C72F7C8" w14:textId="77777777" w:rsidR="00197A74" w:rsidRDefault="00197A74" w:rsidP="00197A74">
      <w:pPr>
        <w:pStyle w:val="af7"/>
      </w:pPr>
    </w:p>
    <w:p w14:paraId="7198840D" w14:textId="77777777" w:rsidR="00197A74" w:rsidRDefault="00197A74" w:rsidP="00197A74">
      <w:pPr>
        <w:pStyle w:val="af7"/>
      </w:pPr>
      <w:r>
        <w:t xml:space="preserve">  public loading = signal&lt;boolean&gt;(false);</w:t>
      </w:r>
    </w:p>
    <w:p w14:paraId="030EE31C" w14:textId="77777777" w:rsidR="00197A74" w:rsidRDefault="00197A74" w:rsidP="00197A74">
      <w:pPr>
        <w:pStyle w:val="af7"/>
      </w:pPr>
      <w:r>
        <w:t xml:space="preserve">  public translatedText = signal&lt;string | null&gt;(null);</w:t>
      </w:r>
    </w:p>
    <w:p w14:paraId="6D2B4A5D" w14:textId="77777777" w:rsidR="00197A74" w:rsidRDefault="00197A74" w:rsidP="00197A74">
      <w:pPr>
        <w:pStyle w:val="af7"/>
      </w:pPr>
    </w:p>
    <w:p w14:paraId="30D0BD89" w14:textId="77777777" w:rsidR="00197A74" w:rsidRDefault="00197A74" w:rsidP="00197A74">
      <w:pPr>
        <w:pStyle w:val="af7"/>
      </w:pPr>
      <w:r>
        <w:t xml:space="preserve">  public languageFormGroup = this._fb.group({</w:t>
      </w:r>
    </w:p>
    <w:p w14:paraId="530402F7" w14:textId="77777777" w:rsidR="00197A74" w:rsidRDefault="00197A74" w:rsidP="00197A74">
      <w:pPr>
        <w:pStyle w:val="af7"/>
      </w:pPr>
      <w:r>
        <w:t xml:space="preserve">    sourceLanguage: this._fb.control&lt;string | null&gt;(null, [</w:t>
      </w:r>
    </w:p>
    <w:p w14:paraId="5BF2A189" w14:textId="77777777" w:rsidR="00197A74" w:rsidRDefault="00197A74" w:rsidP="00197A74">
      <w:pPr>
        <w:pStyle w:val="af7"/>
      </w:pPr>
      <w:r>
        <w:t xml:space="preserve">      Validators.required,</w:t>
      </w:r>
    </w:p>
    <w:p w14:paraId="062BDC84" w14:textId="77777777" w:rsidR="00197A74" w:rsidRDefault="00197A74" w:rsidP="00197A74">
      <w:pPr>
        <w:pStyle w:val="af7"/>
      </w:pPr>
      <w:r>
        <w:t xml:space="preserve">    ]),</w:t>
      </w:r>
    </w:p>
    <w:p w14:paraId="5BB75BF7" w14:textId="77777777" w:rsidR="00197A74" w:rsidRDefault="00197A74" w:rsidP="00197A74">
      <w:pPr>
        <w:pStyle w:val="af7"/>
      </w:pPr>
      <w:r>
        <w:t xml:space="preserve">    sourceText: this._fb.control&lt;string | null&gt;(null, {</w:t>
      </w:r>
    </w:p>
    <w:p w14:paraId="244FEC6C" w14:textId="77777777" w:rsidR="00197A74" w:rsidRDefault="00197A74" w:rsidP="00197A74">
      <w:pPr>
        <w:pStyle w:val="af7"/>
      </w:pPr>
      <w:r>
        <w:t xml:space="preserve">      updateOn: 'blur',</w:t>
      </w:r>
    </w:p>
    <w:p w14:paraId="292DAEF9" w14:textId="77777777" w:rsidR="00197A74" w:rsidRDefault="00197A74" w:rsidP="00197A74">
      <w:pPr>
        <w:pStyle w:val="af7"/>
      </w:pPr>
      <w:r>
        <w:t xml:space="preserve">      validators: [Validators.required],</w:t>
      </w:r>
    </w:p>
    <w:p w14:paraId="589E41B9" w14:textId="77777777" w:rsidR="00197A74" w:rsidRDefault="00197A74" w:rsidP="00197A74">
      <w:pPr>
        <w:pStyle w:val="af7"/>
      </w:pPr>
      <w:r>
        <w:t xml:space="preserve">    }),</w:t>
      </w:r>
    </w:p>
    <w:p w14:paraId="4A4C4A0C" w14:textId="77777777" w:rsidR="00197A74" w:rsidRDefault="00197A74" w:rsidP="00197A74">
      <w:pPr>
        <w:pStyle w:val="af7"/>
      </w:pPr>
      <w:r>
        <w:t xml:space="preserve">    targetLanguage: this._fb.control&lt;string | null&gt;(null, [</w:t>
      </w:r>
    </w:p>
    <w:p w14:paraId="6BC18127" w14:textId="77777777" w:rsidR="00197A74" w:rsidRDefault="00197A74" w:rsidP="00197A74">
      <w:pPr>
        <w:pStyle w:val="af7"/>
      </w:pPr>
      <w:r>
        <w:t xml:space="preserve">      Validators.required,</w:t>
      </w:r>
    </w:p>
    <w:p w14:paraId="7984AA5A" w14:textId="77777777" w:rsidR="00197A74" w:rsidRDefault="00197A74" w:rsidP="00197A74">
      <w:pPr>
        <w:pStyle w:val="af7"/>
      </w:pPr>
      <w:r>
        <w:t xml:space="preserve">    ]),</w:t>
      </w:r>
    </w:p>
    <w:p w14:paraId="71884231" w14:textId="77777777" w:rsidR="00197A74" w:rsidRDefault="00197A74" w:rsidP="00197A74">
      <w:pPr>
        <w:pStyle w:val="af7"/>
      </w:pPr>
      <w:r>
        <w:t xml:space="preserve">  });</w:t>
      </w:r>
    </w:p>
    <w:p w14:paraId="1360499D" w14:textId="77777777" w:rsidR="00197A74" w:rsidRDefault="00197A74" w:rsidP="00197A74">
      <w:pPr>
        <w:pStyle w:val="af7"/>
      </w:pPr>
    </w:p>
    <w:p w14:paraId="6FF4D098" w14:textId="77777777" w:rsidR="00197A74" w:rsidRDefault="00197A74" w:rsidP="00197A74">
      <w:pPr>
        <w:pStyle w:val="af7"/>
      </w:pPr>
      <w:r>
        <w:t xml:space="preserve">  constructor(</w:t>
      </w:r>
    </w:p>
    <w:p w14:paraId="1DF338C7" w14:textId="77777777" w:rsidR="00197A74" w:rsidRDefault="00197A74" w:rsidP="00197A74">
      <w:pPr>
        <w:pStyle w:val="af7"/>
      </w:pPr>
      <w:r>
        <w:t xml:space="preserve">    @Inject(MAT_DIALOG_DATA) private _data: TranslationDialogComponentData,</w:t>
      </w:r>
    </w:p>
    <w:p w14:paraId="16D5F0F4" w14:textId="77777777" w:rsidR="00197A74" w:rsidRDefault="00197A74" w:rsidP="00197A74">
      <w:pPr>
        <w:pStyle w:val="af7"/>
      </w:pPr>
      <w:r>
        <w:t xml:space="preserve">    private readonly _textProcessingService: TextProcessingService,</w:t>
      </w:r>
    </w:p>
    <w:p w14:paraId="28897F22" w14:textId="77777777" w:rsidR="00197A74" w:rsidRDefault="00197A74" w:rsidP="00197A74">
      <w:pPr>
        <w:pStyle w:val="af7"/>
      </w:pPr>
      <w:r>
        <w:t xml:space="preserve">    private readonly _fb: FormBuilder,</w:t>
      </w:r>
    </w:p>
    <w:p w14:paraId="3DDF018F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2F4BAC5B" w14:textId="77777777" w:rsidR="00197A74" w:rsidRDefault="00197A74" w:rsidP="00197A74">
      <w:pPr>
        <w:pStyle w:val="af7"/>
      </w:pPr>
      <w:r>
        <w:t xml:space="preserve">  ) {</w:t>
      </w:r>
    </w:p>
    <w:p w14:paraId="051FFDFF" w14:textId="77777777" w:rsidR="00197A74" w:rsidRDefault="00197A74" w:rsidP="00197A74">
      <w:pPr>
        <w:pStyle w:val="af7"/>
      </w:pPr>
      <w:r>
        <w:t xml:space="preserve">    this._initFormGroup();</w:t>
      </w:r>
    </w:p>
    <w:p w14:paraId="375FD86F" w14:textId="77777777" w:rsidR="00197A74" w:rsidRDefault="00197A74" w:rsidP="00197A74">
      <w:pPr>
        <w:pStyle w:val="af7"/>
      </w:pPr>
      <w:r>
        <w:t xml:space="preserve">  }</w:t>
      </w:r>
    </w:p>
    <w:p w14:paraId="72FEE806" w14:textId="77777777" w:rsidR="00197A74" w:rsidRDefault="00197A74" w:rsidP="00197A74">
      <w:pPr>
        <w:pStyle w:val="af7"/>
      </w:pPr>
    </w:p>
    <w:p w14:paraId="381815E2" w14:textId="77777777" w:rsidR="00197A74" w:rsidRDefault="00197A74" w:rsidP="00197A74">
      <w:pPr>
        <w:pStyle w:val="af7"/>
      </w:pPr>
      <w:r>
        <w:t xml:space="preserve">  public get languages(): LanguageDto[] {</w:t>
      </w:r>
    </w:p>
    <w:p w14:paraId="0F0C4191" w14:textId="77777777" w:rsidR="00197A74" w:rsidRDefault="00197A74" w:rsidP="00197A74">
      <w:pPr>
        <w:pStyle w:val="af7"/>
      </w:pPr>
      <w:r>
        <w:t xml:space="preserve">    return this._textProcessingService.availableLanguages();</w:t>
      </w:r>
    </w:p>
    <w:p w14:paraId="643C0F92" w14:textId="77777777" w:rsidR="00197A74" w:rsidRDefault="00197A74" w:rsidP="00197A74">
      <w:pPr>
        <w:pStyle w:val="af7"/>
      </w:pPr>
      <w:r>
        <w:t xml:space="preserve">  }</w:t>
      </w:r>
    </w:p>
    <w:p w14:paraId="6F2E4135" w14:textId="77777777" w:rsidR="00197A74" w:rsidRDefault="00197A74" w:rsidP="00197A74">
      <w:pPr>
        <w:pStyle w:val="af7"/>
      </w:pPr>
    </w:p>
    <w:p w14:paraId="5C88810B" w14:textId="77777777" w:rsidR="00197A74" w:rsidRDefault="00197A74" w:rsidP="00197A74">
      <w:pPr>
        <w:pStyle w:val="af7"/>
      </w:pPr>
      <w:r>
        <w:t xml:space="preserve">  public ngOnInit(): void {</w:t>
      </w:r>
    </w:p>
    <w:p w14:paraId="7BCB6752" w14:textId="77777777" w:rsidR="00197A74" w:rsidRDefault="00197A74" w:rsidP="00197A74">
      <w:pPr>
        <w:pStyle w:val="af7"/>
      </w:pPr>
      <w:r>
        <w:t xml:space="preserve">    this._determineSourceTextLanguage();</w:t>
      </w:r>
    </w:p>
    <w:p w14:paraId="4547BD4F" w14:textId="77777777" w:rsidR="00197A74" w:rsidRDefault="00197A74" w:rsidP="00197A74">
      <w:pPr>
        <w:pStyle w:val="af7"/>
      </w:pPr>
      <w:r>
        <w:t xml:space="preserve">    this._subscribeOnFormChanges();</w:t>
      </w:r>
    </w:p>
    <w:p w14:paraId="6C3657BD" w14:textId="77777777" w:rsidR="00197A74" w:rsidRDefault="00197A74" w:rsidP="00197A74">
      <w:pPr>
        <w:pStyle w:val="af7"/>
      </w:pPr>
      <w:r>
        <w:t xml:space="preserve">  }</w:t>
      </w:r>
    </w:p>
    <w:p w14:paraId="7BD0D7E8" w14:textId="77777777" w:rsidR="00197A74" w:rsidRDefault="00197A74" w:rsidP="00197A74">
      <w:pPr>
        <w:pStyle w:val="af7"/>
      </w:pPr>
    </w:p>
    <w:p w14:paraId="15F7CF01" w14:textId="77777777" w:rsidR="00197A74" w:rsidRDefault="00197A74" w:rsidP="00197A74">
      <w:pPr>
        <w:pStyle w:val="af7"/>
      </w:pPr>
      <w:r>
        <w:t xml:space="preserve">  public translateText(): void {</w:t>
      </w:r>
    </w:p>
    <w:p w14:paraId="5ECD063E" w14:textId="77777777" w:rsidR="00197A74" w:rsidRDefault="00197A74" w:rsidP="00197A74">
      <w:pPr>
        <w:pStyle w:val="af7"/>
      </w:pPr>
      <w:r>
        <w:t xml:space="preserve">    const values = this.languageFormGroup.value;</w:t>
      </w:r>
    </w:p>
    <w:p w14:paraId="7A757128" w14:textId="77777777" w:rsidR="00197A74" w:rsidRDefault="00197A74" w:rsidP="00197A74">
      <w:pPr>
        <w:pStyle w:val="af7"/>
      </w:pPr>
      <w:r>
        <w:t xml:space="preserve">    if (this.languageFormGroup.invalid) return;</w:t>
      </w:r>
    </w:p>
    <w:p w14:paraId="0682F64F" w14:textId="77777777" w:rsidR="00197A74" w:rsidRDefault="00197A74" w:rsidP="00197A74">
      <w:pPr>
        <w:pStyle w:val="af7"/>
      </w:pPr>
      <w:r>
        <w:t xml:space="preserve">    const request: TranslationRequestDto = {</w:t>
      </w:r>
    </w:p>
    <w:p w14:paraId="692FE207" w14:textId="77777777" w:rsidR="00197A74" w:rsidRDefault="00197A74" w:rsidP="00197A74">
      <w:pPr>
        <w:pStyle w:val="af7"/>
      </w:pPr>
      <w:r>
        <w:t xml:space="preserve">      sourceLanguage: values.sourceLanguage!,</w:t>
      </w:r>
    </w:p>
    <w:p w14:paraId="6CFF229F" w14:textId="77777777" w:rsidR="00197A74" w:rsidRDefault="00197A74" w:rsidP="00197A74">
      <w:pPr>
        <w:pStyle w:val="af7"/>
      </w:pPr>
      <w:r>
        <w:t xml:space="preserve">      sourceText: values.sourceText!,</w:t>
      </w:r>
    </w:p>
    <w:p w14:paraId="12E0262D" w14:textId="77777777" w:rsidR="00197A74" w:rsidRDefault="00197A74" w:rsidP="00197A74">
      <w:pPr>
        <w:pStyle w:val="af7"/>
      </w:pPr>
      <w:r>
        <w:t xml:space="preserve">      targetLanguage: values.targetLanguage!,</w:t>
      </w:r>
    </w:p>
    <w:p w14:paraId="3C253BED" w14:textId="77777777" w:rsidR="00197A74" w:rsidRDefault="00197A74" w:rsidP="00197A74">
      <w:pPr>
        <w:pStyle w:val="af7"/>
      </w:pPr>
      <w:r>
        <w:t xml:space="preserve">    };</w:t>
      </w:r>
    </w:p>
    <w:p w14:paraId="7B78DA0C" w14:textId="77777777" w:rsidR="00197A74" w:rsidRDefault="00197A74" w:rsidP="00197A74">
      <w:pPr>
        <w:pStyle w:val="af7"/>
      </w:pPr>
      <w:r>
        <w:lastRenderedPageBreak/>
        <w:t xml:space="preserve">    this.loading.set(true);</w:t>
      </w:r>
    </w:p>
    <w:p w14:paraId="6651EE3A" w14:textId="77777777" w:rsidR="00197A74" w:rsidRDefault="00197A74" w:rsidP="00197A74">
      <w:pPr>
        <w:pStyle w:val="af7"/>
      </w:pPr>
      <w:r>
        <w:t xml:space="preserve">    this._textProcessingService</w:t>
      </w:r>
    </w:p>
    <w:p w14:paraId="702D0840" w14:textId="77777777" w:rsidR="00197A74" w:rsidRDefault="00197A74" w:rsidP="00197A74">
      <w:pPr>
        <w:pStyle w:val="af7"/>
      </w:pPr>
      <w:r>
        <w:t xml:space="preserve">      .translate(request)</w:t>
      </w:r>
    </w:p>
    <w:p w14:paraId="0AA26FA5" w14:textId="77777777" w:rsidR="00197A74" w:rsidRDefault="00197A74" w:rsidP="00197A74">
      <w:pPr>
        <w:pStyle w:val="af7"/>
      </w:pPr>
      <w:r>
        <w:t xml:space="preserve">      .pipe(finalize(() =&gt; this.loading.set(false)))</w:t>
      </w:r>
    </w:p>
    <w:p w14:paraId="14A1D21A" w14:textId="77777777" w:rsidR="00197A74" w:rsidRDefault="00197A74" w:rsidP="00197A74">
      <w:pPr>
        <w:pStyle w:val="af7"/>
      </w:pPr>
      <w:r>
        <w:t xml:space="preserve">      .subscribe((response) =&gt;</w:t>
      </w:r>
    </w:p>
    <w:p w14:paraId="1F05FC06" w14:textId="77777777" w:rsidR="00197A74" w:rsidRDefault="00197A74" w:rsidP="00197A74">
      <w:pPr>
        <w:pStyle w:val="af7"/>
      </w:pPr>
      <w:r>
        <w:t xml:space="preserve">        this.translatedText.set(response.translatedText),</w:t>
      </w:r>
    </w:p>
    <w:p w14:paraId="43A23E15" w14:textId="77777777" w:rsidR="00197A74" w:rsidRDefault="00197A74" w:rsidP="00197A74">
      <w:pPr>
        <w:pStyle w:val="af7"/>
      </w:pPr>
      <w:r>
        <w:t xml:space="preserve">      );</w:t>
      </w:r>
    </w:p>
    <w:p w14:paraId="4234858B" w14:textId="77777777" w:rsidR="00197A74" w:rsidRDefault="00197A74" w:rsidP="00197A74">
      <w:pPr>
        <w:pStyle w:val="af7"/>
      </w:pPr>
      <w:r>
        <w:t xml:space="preserve">  }</w:t>
      </w:r>
    </w:p>
    <w:p w14:paraId="73F3FE22" w14:textId="77777777" w:rsidR="00197A74" w:rsidRDefault="00197A74" w:rsidP="00197A74">
      <w:pPr>
        <w:pStyle w:val="af7"/>
      </w:pPr>
    </w:p>
    <w:p w14:paraId="726959FB" w14:textId="77777777" w:rsidR="00197A74" w:rsidRDefault="00197A74" w:rsidP="00197A74">
      <w:pPr>
        <w:pStyle w:val="af7"/>
      </w:pPr>
      <w:r>
        <w:t xml:space="preserve">  public swapLanguages(): void {</w:t>
      </w:r>
    </w:p>
    <w:p w14:paraId="4EADE74C" w14:textId="77777777" w:rsidR="00197A74" w:rsidRDefault="00197A74" w:rsidP="00197A74">
      <w:pPr>
        <w:pStyle w:val="af7"/>
      </w:pPr>
      <w:r>
        <w:t xml:space="preserve">    const selectedSourceLangCode = this.languageFormGroup.value.sourceLanguage;</w:t>
      </w:r>
    </w:p>
    <w:p w14:paraId="008F24DB" w14:textId="77777777" w:rsidR="00197A74" w:rsidRDefault="00197A74" w:rsidP="00197A74">
      <w:pPr>
        <w:pStyle w:val="af7"/>
      </w:pPr>
      <w:r>
        <w:t xml:space="preserve">    const selectedTargetLangCode = this.languageFormGroup.value.targetLanguage;</w:t>
      </w:r>
    </w:p>
    <w:p w14:paraId="0E859BA9" w14:textId="77777777" w:rsidR="00197A74" w:rsidRDefault="00197A74" w:rsidP="00197A74">
      <w:pPr>
        <w:pStyle w:val="af7"/>
      </w:pPr>
      <w:r>
        <w:t xml:space="preserve">    this.languageFormGroup.patchValue({</w:t>
      </w:r>
    </w:p>
    <w:p w14:paraId="36B15B6B" w14:textId="77777777" w:rsidR="00197A74" w:rsidRDefault="00197A74" w:rsidP="00197A74">
      <w:pPr>
        <w:pStyle w:val="af7"/>
      </w:pPr>
      <w:r>
        <w:t xml:space="preserve">      sourceLanguage: selectedTargetLangCode,</w:t>
      </w:r>
    </w:p>
    <w:p w14:paraId="4D0CDF9D" w14:textId="77777777" w:rsidR="00197A74" w:rsidRDefault="00197A74" w:rsidP="00197A74">
      <w:pPr>
        <w:pStyle w:val="af7"/>
      </w:pPr>
      <w:r>
        <w:t xml:space="preserve">      targetLanguage: selectedSourceLangCode,</w:t>
      </w:r>
    </w:p>
    <w:p w14:paraId="01EB73FD" w14:textId="77777777" w:rsidR="00197A74" w:rsidRDefault="00197A74" w:rsidP="00197A74">
      <w:pPr>
        <w:pStyle w:val="af7"/>
      </w:pPr>
      <w:r>
        <w:t xml:space="preserve">    });</w:t>
      </w:r>
    </w:p>
    <w:p w14:paraId="40CD5E3E" w14:textId="77777777" w:rsidR="00197A74" w:rsidRDefault="00197A74" w:rsidP="00197A74">
      <w:pPr>
        <w:pStyle w:val="af7"/>
      </w:pPr>
      <w:r>
        <w:t xml:space="preserve">  }</w:t>
      </w:r>
    </w:p>
    <w:p w14:paraId="21A5463F" w14:textId="77777777" w:rsidR="00197A74" w:rsidRDefault="00197A74" w:rsidP="00197A74">
      <w:pPr>
        <w:pStyle w:val="af7"/>
      </w:pPr>
    </w:p>
    <w:p w14:paraId="5C84A192" w14:textId="77777777" w:rsidR="00197A74" w:rsidRDefault="00197A74" w:rsidP="00197A74">
      <w:pPr>
        <w:pStyle w:val="af7"/>
      </w:pPr>
      <w:r>
        <w:t xml:space="preserve">  private _determineSourceTextLanguage(): void {</w:t>
      </w:r>
    </w:p>
    <w:p w14:paraId="67375134" w14:textId="77777777" w:rsidR="00197A74" w:rsidRDefault="00197A74" w:rsidP="00197A74">
      <w:pPr>
        <w:pStyle w:val="af7"/>
      </w:pPr>
      <w:r>
        <w:t xml:space="preserve">    this._textProcessingService</w:t>
      </w:r>
    </w:p>
    <w:p w14:paraId="503318B3" w14:textId="77777777" w:rsidR="00197A74" w:rsidRDefault="00197A74" w:rsidP="00197A74">
      <w:pPr>
        <w:pStyle w:val="af7"/>
      </w:pPr>
      <w:r>
        <w:t xml:space="preserve">      .detectLanguage({ text: this._data.sourceText })</w:t>
      </w:r>
    </w:p>
    <w:p w14:paraId="53475894" w14:textId="77777777" w:rsidR="00197A74" w:rsidRDefault="00197A74" w:rsidP="00197A74">
      <w:pPr>
        <w:pStyle w:val="af7"/>
      </w:pPr>
      <w:r>
        <w:t xml:space="preserve">      .subscribe((response) =&gt;</w:t>
      </w:r>
    </w:p>
    <w:p w14:paraId="731DFF87" w14:textId="77777777" w:rsidR="00197A74" w:rsidRDefault="00197A74" w:rsidP="00197A74">
      <w:pPr>
        <w:pStyle w:val="af7"/>
      </w:pPr>
      <w:r>
        <w:t xml:space="preserve">        this.languageFormGroup.patchValue({</w:t>
      </w:r>
    </w:p>
    <w:p w14:paraId="60E0CF1C" w14:textId="77777777" w:rsidR="00197A74" w:rsidRDefault="00197A74" w:rsidP="00197A74">
      <w:pPr>
        <w:pStyle w:val="af7"/>
      </w:pPr>
      <w:r>
        <w:t xml:space="preserve">          sourceLanguage: response.detectedLanguageCode,</w:t>
      </w:r>
    </w:p>
    <w:p w14:paraId="2B7642C2" w14:textId="77777777" w:rsidR="00197A74" w:rsidRDefault="00197A74" w:rsidP="00197A74">
      <w:pPr>
        <w:pStyle w:val="af7"/>
      </w:pPr>
      <w:r>
        <w:t xml:space="preserve">        }),</w:t>
      </w:r>
    </w:p>
    <w:p w14:paraId="72EBE14B" w14:textId="77777777" w:rsidR="00197A74" w:rsidRDefault="00197A74" w:rsidP="00197A74">
      <w:pPr>
        <w:pStyle w:val="af7"/>
      </w:pPr>
      <w:r>
        <w:t xml:space="preserve">      );</w:t>
      </w:r>
    </w:p>
    <w:p w14:paraId="5E2EEBC3" w14:textId="77777777" w:rsidR="00197A74" w:rsidRDefault="00197A74" w:rsidP="00197A74">
      <w:pPr>
        <w:pStyle w:val="af7"/>
      </w:pPr>
      <w:r>
        <w:t xml:space="preserve">  }</w:t>
      </w:r>
    </w:p>
    <w:p w14:paraId="491778DF" w14:textId="77777777" w:rsidR="00197A74" w:rsidRDefault="00197A74" w:rsidP="00197A74">
      <w:pPr>
        <w:pStyle w:val="af7"/>
      </w:pPr>
    </w:p>
    <w:p w14:paraId="2484E578" w14:textId="77777777" w:rsidR="00197A74" w:rsidRDefault="00197A74" w:rsidP="00197A74">
      <w:pPr>
        <w:pStyle w:val="af7"/>
      </w:pPr>
      <w:r>
        <w:t xml:space="preserve">  private _initFormGroup(): void {</w:t>
      </w:r>
    </w:p>
    <w:p w14:paraId="1963F9FF" w14:textId="77777777" w:rsidR="00197A74" w:rsidRDefault="00197A74" w:rsidP="00197A74">
      <w:pPr>
        <w:pStyle w:val="af7"/>
      </w:pPr>
      <w:r>
        <w:t xml:space="preserve">    this.languageFormGroup.patchValue({</w:t>
      </w:r>
    </w:p>
    <w:p w14:paraId="2B7A7777" w14:textId="77777777" w:rsidR="00197A74" w:rsidRDefault="00197A74" w:rsidP="00197A74">
      <w:pPr>
        <w:pStyle w:val="af7"/>
      </w:pPr>
      <w:r>
        <w:t xml:space="preserve">      sourceText: this._data.sourceText,</w:t>
      </w:r>
    </w:p>
    <w:p w14:paraId="1445E32E" w14:textId="77777777" w:rsidR="00197A74" w:rsidRDefault="00197A74" w:rsidP="00197A74">
      <w:pPr>
        <w:pStyle w:val="af7"/>
      </w:pPr>
      <w:r>
        <w:t xml:space="preserve">      targetLanguage: this._data.targetLanguageCode,</w:t>
      </w:r>
    </w:p>
    <w:p w14:paraId="5829121C" w14:textId="77777777" w:rsidR="00197A74" w:rsidRDefault="00197A74" w:rsidP="00197A74">
      <w:pPr>
        <w:pStyle w:val="af7"/>
      </w:pPr>
      <w:r>
        <w:t xml:space="preserve">    });</w:t>
      </w:r>
    </w:p>
    <w:p w14:paraId="3AA89111" w14:textId="77777777" w:rsidR="00197A74" w:rsidRDefault="00197A74" w:rsidP="00197A74">
      <w:pPr>
        <w:pStyle w:val="af7"/>
      </w:pPr>
      <w:r>
        <w:t xml:space="preserve">  }</w:t>
      </w:r>
    </w:p>
    <w:p w14:paraId="6FD20B4B" w14:textId="77777777" w:rsidR="00197A74" w:rsidRDefault="00197A74" w:rsidP="00197A74">
      <w:pPr>
        <w:pStyle w:val="af7"/>
      </w:pPr>
    </w:p>
    <w:p w14:paraId="68083F72" w14:textId="77777777" w:rsidR="00197A74" w:rsidRDefault="00197A74" w:rsidP="00197A74">
      <w:pPr>
        <w:pStyle w:val="af7"/>
      </w:pPr>
      <w:r>
        <w:t xml:space="preserve">  private _subscribeOnFormChanges() {</w:t>
      </w:r>
    </w:p>
    <w:p w14:paraId="1F76D45A" w14:textId="77777777" w:rsidR="00197A74" w:rsidRDefault="00197A74" w:rsidP="00197A74">
      <w:pPr>
        <w:pStyle w:val="af7"/>
      </w:pPr>
      <w:r>
        <w:t xml:space="preserve">    this.languageFormGroup.valueChanges</w:t>
      </w:r>
    </w:p>
    <w:p w14:paraId="2CBD55AA" w14:textId="77777777" w:rsidR="00197A74" w:rsidRDefault="00197A74" w:rsidP="00197A74">
      <w:pPr>
        <w:pStyle w:val="af7"/>
      </w:pPr>
      <w:r>
        <w:t xml:space="preserve">      .pipe(takeUntilDestroyed(this._destroyRef))</w:t>
      </w:r>
    </w:p>
    <w:p w14:paraId="768C33D8" w14:textId="77777777" w:rsidR="00197A74" w:rsidRDefault="00197A74" w:rsidP="00197A74">
      <w:pPr>
        <w:pStyle w:val="af7"/>
      </w:pPr>
      <w:r>
        <w:t xml:space="preserve">      .subscribe(() =&gt; this.translateText());</w:t>
      </w:r>
    </w:p>
    <w:p w14:paraId="7BADE48B" w14:textId="77777777" w:rsidR="00197A74" w:rsidRDefault="00197A74" w:rsidP="00197A74">
      <w:pPr>
        <w:pStyle w:val="af7"/>
      </w:pPr>
      <w:r>
        <w:t xml:space="preserve">  }</w:t>
      </w:r>
    </w:p>
    <w:p w14:paraId="5925AB18" w14:textId="77777777" w:rsidR="00197A74" w:rsidRDefault="00197A74" w:rsidP="00197A74">
      <w:pPr>
        <w:pStyle w:val="af7"/>
      </w:pPr>
    </w:p>
    <w:p w14:paraId="474F44CA" w14:textId="70E9D340" w:rsidR="00197A74" w:rsidRDefault="00197A74" w:rsidP="00197A74">
      <w:pPr>
        <w:pStyle w:val="af7"/>
      </w:pPr>
      <w:r>
        <w:t>}</w:t>
      </w:r>
    </w:p>
    <w:p w14:paraId="470ECF7A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user-registration-dialog.component.html:</w:t>
      </w:r>
    </w:p>
    <w:p w14:paraId="1E3A49D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</w:t>
      </w:r>
      <w:r>
        <w:t>h</w:t>
      </w:r>
      <w:r w:rsidRPr="00197A74">
        <w:rPr>
          <w:lang w:val="ru-RU"/>
        </w:rPr>
        <w:t xml:space="preserve">2 </w:t>
      </w:r>
      <w:r>
        <w:t>mat</w:t>
      </w:r>
      <w:r w:rsidRPr="00197A74">
        <w:rPr>
          <w:lang w:val="ru-RU"/>
        </w:rPr>
        <w:t>-</w:t>
      </w:r>
      <w:r>
        <w:t>dialog</w:t>
      </w:r>
      <w:r w:rsidRPr="00197A74">
        <w:rPr>
          <w:lang w:val="ru-RU"/>
        </w:rPr>
        <w:t>-</w:t>
      </w:r>
      <w:r>
        <w:t>title</w:t>
      </w:r>
      <w:r w:rsidRPr="00197A74">
        <w:rPr>
          <w:lang w:val="ru-RU"/>
        </w:rPr>
        <w:t>&gt;Создание пользователя&lt;/</w:t>
      </w:r>
      <w:r>
        <w:t>h</w:t>
      </w:r>
      <w:r w:rsidRPr="00197A74">
        <w:rPr>
          <w:lang w:val="ru-RU"/>
        </w:rPr>
        <w:t>2&gt;</w:t>
      </w:r>
    </w:p>
    <w:p w14:paraId="3D2FCB18" w14:textId="77777777" w:rsidR="00197A74" w:rsidRDefault="00197A74" w:rsidP="00197A74">
      <w:pPr>
        <w:pStyle w:val="af7"/>
      </w:pPr>
      <w:r>
        <w:t>&lt;mat-dialog-content [formGroup]="createUserForm"&gt;</w:t>
      </w:r>
    </w:p>
    <w:p w14:paraId="6D8F3993" w14:textId="77777777" w:rsidR="00197A74" w:rsidRDefault="00197A74" w:rsidP="00197A74">
      <w:pPr>
        <w:pStyle w:val="af7"/>
      </w:pPr>
      <w:r>
        <w:t xml:space="preserve">  &lt;mat-form-field&gt;</w:t>
      </w:r>
    </w:p>
    <w:p w14:paraId="2AA09EC9" w14:textId="77777777" w:rsidR="00197A74" w:rsidRDefault="00197A74" w:rsidP="00197A74">
      <w:pPr>
        <w:pStyle w:val="af7"/>
      </w:pPr>
      <w:r>
        <w:t xml:space="preserve">    &lt;mat-label&gt;Имя пользователя&lt;/mat-label&gt;</w:t>
      </w:r>
    </w:p>
    <w:p w14:paraId="6EF84B86" w14:textId="77777777" w:rsidR="00197A74" w:rsidRDefault="00197A74" w:rsidP="00197A74">
      <w:pPr>
        <w:pStyle w:val="af7"/>
      </w:pPr>
      <w:r>
        <w:t xml:space="preserve">    &lt;input matInput formControlName="name" /&gt;</w:t>
      </w:r>
    </w:p>
    <w:p w14:paraId="467650F6" w14:textId="77777777" w:rsidR="00197A74" w:rsidRDefault="00197A74" w:rsidP="00197A74">
      <w:pPr>
        <w:pStyle w:val="af7"/>
      </w:pPr>
      <w:r>
        <w:t xml:space="preserve">  &lt;/mat-form-field&gt;</w:t>
      </w:r>
    </w:p>
    <w:p w14:paraId="440CBBD1" w14:textId="77777777" w:rsidR="00197A74" w:rsidRDefault="00197A74" w:rsidP="00197A74">
      <w:pPr>
        <w:pStyle w:val="af7"/>
      </w:pPr>
      <w:r>
        <w:t xml:space="preserve">  &lt;mat-form-field&gt;</w:t>
      </w:r>
    </w:p>
    <w:p w14:paraId="378E2196" w14:textId="77777777" w:rsidR="00197A74" w:rsidRDefault="00197A74" w:rsidP="00197A74">
      <w:pPr>
        <w:pStyle w:val="af7"/>
      </w:pPr>
      <w:r>
        <w:t xml:space="preserve">    &lt;mat-label&gt;ПИН-код&lt;/mat-label&gt;</w:t>
      </w:r>
    </w:p>
    <w:p w14:paraId="62AB371B" w14:textId="77777777" w:rsidR="00197A74" w:rsidRDefault="00197A74" w:rsidP="00197A74">
      <w:pPr>
        <w:pStyle w:val="af7"/>
      </w:pPr>
      <w:r>
        <w:t xml:space="preserve">    &lt;input matInput type="password" formControlName="pinCode" /&gt;</w:t>
      </w:r>
    </w:p>
    <w:p w14:paraId="5D6DE8D0" w14:textId="77777777" w:rsidR="00197A74" w:rsidRDefault="00197A74" w:rsidP="00197A74">
      <w:pPr>
        <w:pStyle w:val="af7"/>
      </w:pPr>
      <w:r>
        <w:t xml:space="preserve">  &lt;/mat-form-field&gt;</w:t>
      </w:r>
    </w:p>
    <w:p w14:paraId="5C8963E1" w14:textId="77777777" w:rsidR="00197A74" w:rsidRDefault="00197A74" w:rsidP="00197A74">
      <w:pPr>
        <w:pStyle w:val="af7"/>
      </w:pPr>
      <w:r>
        <w:t>&lt;/mat-dialog-content&gt;</w:t>
      </w:r>
    </w:p>
    <w:p w14:paraId="1DC9934B" w14:textId="77777777" w:rsidR="00197A74" w:rsidRDefault="00197A74" w:rsidP="00197A74">
      <w:pPr>
        <w:pStyle w:val="af7"/>
      </w:pPr>
      <w:r>
        <w:t>&lt;mat-dialog-actions&gt;</w:t>
      </w:r>
    </w:p>
    <w:p w14:paraId="592474F1" w14:textId="77777777" w:rsidR="00197A74" w:rsidRDefault="00197A74" w:rsidP="00197A74">
      <w:pPr>
        <w:pStyle w:val="af7"/>
      </w:pPr>
      <w:r>
        <w:t xml:space="preserve">  &lt;button</w:t>
      </w:r>
    </w:p>
    <w:p w14:paraId="66A73371" w14:textId="77777777" w:rsidR="00197A74" w:rsidRDefault="00197A74" w:rsidP="00197A74">
      <w:pPr>
        <w:pStyle w:val="af7"/>
      </w:pPr>
      <w:r>
        <w:t xml:space="preserve">    mat-flat-button</w:t>
      </w:r>
    </w:p>
    <w:p w14:paraId="376D537D" w14:textId="77777777" w:rsidR="00197A74" w:rsidRDefault="00197A74" w:rsidP="00197A74">
      <w:pPr>
        <w:pStyle w:val="af7"/>
      </w:pPr>
      <w:r>
        <w:t xml:space="preserve">    color="primary"</w:t>
      </w:r>
    </w:p>
    <w:p w14:paraId="7828A94A" w14:textId="77777777" w:rsidR="00197A74" w:rsidRDefault="00197A74" w:rsidP="00197A74">
      <w:pPr>
        <w:pStyle w:val="af7"/>
      </w:pPr>
      <w:r>
        <w:t xml:space="preserve">    [disabled]="createUserForm.pristine || createUserForm.invalid"</w:t>
      </w:r>
    </w:p>
    <w:p w14:paraId="4AF375A4" w14:textId="77777777" w:rsidR="00197A74" w:rsidRDefault="00197A74" w:rsidP="00197A74">
      <w:pPr>
        <w:pStyle w:val="af7"/>
      </w:pPr>
      <w:r>
        <w:t xml:space="preserve">    (click)="create()"</w:t>
      </w:r>
    </w:p>
    <w:p w14:paraId="78F4F4DC" w14:textId="77777777" w:rsidR="00197A74" w:rsidRDefault="00197A74" w:rsidP="00197A74">
      <w:pPr>
        <w:pStyle w:val="af7"/>
      </w:pPr>
      <w:r>
        <w:t xml:space="preserve">    inputmode="numeric"</w:t>
      </w:r>
    </w:p>
    <w:p w14:paraId="6862856B" w14:textId="77777777" w:rsidR="00197A74" w:rsidRDefault="00197A74" w:rsidP="00197A74">
      <w:pPr>
        <w:pStyle w:val="af7"/>
      </w:pPr>
      <w:r>
        <w:t xml:space="preserve">    digitOnly</w:t>
      </w:r>
    </w:p>
    <w:p w14:paraId="26A5507C" w14:textId="77777777" w:rsidR="00197A74" w:rsidRDefault="00197A74" w:rsidP="00197A74">
      <w:pPr>
        <w:pStyle w:val="af7"/>
      </w:pPr>
      <w:r>
        <w:t xml:space="preserve">  &gt;</w:t>
      </w:r>
    </w:p>
    <w:p w14:paraId="2F0D6D21" w14:textId="77777777" w:rsidR="00197A74" w:rsidRDefault="00197A74" w:rsidP="00197A74">
      <w:pPr>
        <w:pStyle w:val="af7"/>
      </w:pPr>
      <w:r>
        <w:t xml:space="preserve">    Создать</w:t>
      </w:r>
    </w:p>
    <w:p w14:paraId="31205ACA" w14:textId="77777777" w:rsidR="00197A74" w:rsidRDefault="00197A74" w:rsidP="00197A74">
      <w:pPr>
        <w:pStyle w:val="af7"/>
      </w:pPr>
      <w:r>
        <w:t xml:space="preserve">  &lt;/button&gt;</w:t>
      </w:r>
    </w:p>
    <w:p w14:paraId="4147BC04" w14:textId="77777777" w:rsidR="00197A74" w:rsidRDefault="00197A74" w:rsidP="00197A74">
      <w:pPr>
        <w:pStyle w:val="af7"/>
      </w:pPr>
      <w:r>
        <w:t xml:space="preserve">  &lt;button mat-flat-button color="accent" (click)="cancel()"&gt;Отмена&lt;/button&gt;</w:t>
      </w:r>
    </w:p>
    <w:p w14:paraId="6B5ED891" w14:textId="6E2CE345" w:rsidR="00197A74" w:rsidRDefault="00197A74" w:rsidP="00197A74">
      <w:pPr>
        <w:pStyle w:val="af7"/>
      </w:pPr>
      <w:r>
        <w:t>&lt;/mat-dialog-actions&gt;</w:t>
      </w:r>
    </w:p>
    <w:p w14:paraId="30A7307B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user-registration-dialog.component.scss:</w:t>
      </w:r>
    </w:p>
    <w:p w14:paraId="18FBB7A0" w14:textId="77777777" w:rsidR="00197A74" w:rsidRDefault="00197A74" w:rsidP="00197A74">
      <w:pPr>
        <w:pStyle w:val="af7"/>
      </w:pPr>
      <w:r>
        <w:t>mat-dialog-content {</w:t>
      </w:r>
    </w:p>
    <w:p w14:paraId="0BC03FE8" w14:textId="77777777" w:rsidR="00197A74" w:rsidRDefault="00197A74" w:rsidP="00197A74">
      <w:pPr>
        <w:pStyle w:val="af7"/>
      </w:pPr>
      <w:r>
        <w:t xml:space="preserve">  display: flex;</w:t>
      </w:r>
    </w:p>
    <w:p w14:paraId="69606565" w14:textId="77777777" w:rsidR="00197A74" w:rsidRDefault="00197A74" w:rsidP="00197A74">
      <w:pPr>
        <w:pStyle w:val="af7"/>
      </w:pPr>
      <w:r>
        <w:t xml:space="preserve">  flex-direction: column;</w:t>
      </w:r>
    </w:p>
    <w:p w14:paraId="321EC3C9" w14:textId="77777777" w:rsidR="00197A74" w:rsidRDefault="00197A74" w:rsidP="00197A74">
      <w:pPr>
        <w:pStyle w:val="af7"/>
      </w:pPr>
      <w:r>
        <w:t>}</w:t>
      </w:r>
    </w:p>
    <w:p w14:paraId="6149C5AB" w14:textId="77777777" w:rsidR="00197A74" w:rsidRDefault="00197A74" w:rsidP="00197A74">
      <w:pPr>
        <w:pStyle w:val="af7"/>
      </w:pPr>
    </w:p>
    <w:p w14:paraId="66310E2E" w14:textId="77777777" w:rsidR="00197A74" w:rsidRDefault="00197A74" w:rsidP="00AA3514">
      <w:pPr>
        <w:pStyle w:val="affc"/>
      </w:pPr>
      <w:r>
        <w:lastRenderedPageBreak/>
        <w:t>Файл user-registration-dialog.component.ts:</w:t>
      </w:r>
    </w:p>
    <w:p w14:paraId="02F9EB7B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48CB8F52" w14:textId="77777777" w:rsidR="00197A74" w:rsidRDefault="00197A74" w:rsidP="00197A74">
      <w:pPr>
        <w:pStyle w:val="af7"/>
      </w:pPr>
      <w:r>
        <w:t>import { NonNullableFormBuilder, ReactiveFormsModule, Validators } from '@angular/forms';</w:t>
      </w:r>
    </w:p>
    <w:p w14:paraId="44461B20" w14:textId="77777777" w:rsidR="00197A74" w:rsidRDefault="00197A74" w:rsidP="00197A74">
      <w:pPr>
        <w:pStyle w:val="af7"/>
      </w:pPr>
      <w:r>
        <w:t>import { MatDialogActions, MatDialogContent, MatDialogRef, MatDialogTitle } from '@angular/material/dialog';</w:t>
      </w:r>
    </w:p>
    <w:p w14:paraId="508B7F67" w14:textId="77777777" w:rsidR="00197A74" w:rsidRDefault="00197A74" w:rsidP="00197A74">
      <w:pPr>
        <w:pStyle w:val="af7"/>
      </w:pPr>
      <w:r>
        <w:t>import { CONSTANTS } from '@core/constants';</w:t>
      </w:r>
    </w:p>
    <w:p w14:paraId="12A37806" w14:textId="77777777" w:rsidR="00197A74" w:rsidRDefault="00197A74" w:rsidP="00197A74">
      <w:pPr>
        <w:pStyle w:val="af7"/>
      </w:pPr>
      <w:r>
        <w:t>import { MatFormField, MatLabel } from '@angular/material/form-field';</w:t>
      </w:r>
    </w:p>
    <w:p w14:paraId="24403D59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4F7E3787" w14:textId="77777777" w:rsidR="00197A74" w:rsidRDefault="00197A74" w:rsidP="00197A74">
      <w:pPr>
        <w:pStyle w:val="af7"/>
      </w:pPr>
      <w:r>
        <w:t>import { DigitOnlyModule } from '@uiowa/digit-only';</w:t>
      </w:r>
    </w:p>
    <w:p w14:paraId="382518B9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02325384" w14:textId="77777777" w:rsidR="00197A74" w:rsidRDefault="00197A74" w:rsidP="00197A74">
      <w:pPr>
        <w:pStyle w:val="af7"/>
      </w:pPr>
    </w:p>
    <w:p w14:paraId="5FBAAE6A" w14:textId="77777777" w:rsidR="00197A74" w:rsidRDefault="00197A74" w:rsidP="00197A74">
      <w:pPr>
        <w:pStyle w:val="af7"/>
      </w:pPr>
      <w:r>
        <w:t>@Component({</w:t>
      </w:r>
    </w:p>
    <w:p w14:paraId="17C212F2" w14:textId="77777777" w:rsidR="00197A74" w:rsidRDefault="00197A74" w:rsidP="00197A74">
      <w:pPr>
        <w:pStyle w:val="af7"/>
      </w:pPr>
      <w:r>
        <w:t xml:space="preserve">  selector: 'app-user-registration-dialog',</w:t>
      </w:r>
    </w:p>
    <w:p w14:paraId="0B5D90C1" w14:textId="77777777" w:rsidR="00197A74" w:rsidRDefault="00197A74" w:rsidP="00197A74">
      <w:pPr>
        <w:pStyle w:val="af7"/>
      </w:pPr>
      <w:r>
        <w:t xml:space="preserve">  templateUrl: './user-registration-dialog.component.html',</w:t>
      </w:r>
    </w:p>
    <w:p w14:paraId="1F86F07E" w14:textId="77777777" w:rsidR="00197A74" w:rsidRDefault="00197A74" w:rsidP="00197A74">
      <w:pPr>
        <w:pStyle w:val="af7"/>
      </w:pPr>
      <w:r>
        <w:t xml:space="preserve">  styleUrl: './user-registration-dialog.component.scss',</w:t>
      </w:r>
    </w:p>
    <w:p w14:paraId="16C4C3FA" w14:textId="77777777" w:rsidR="00197A74" w:rsidRDefault="00197A74" w:rsidP="00197A74">
      <w:pPr>
        <w:pStyle w:val="af7"/>
      </w:pPr>
      <w:r>
        <w:t xml:space="preserve">  standalone: true,</w:t>
      </w:r>
    </w:p>
    <w:p w14:paraId="159F1C20" w14:textId="77777777" w:rsidR="00197A74" w:rsidRDefault="00197A74" w:rsidP="00197A74">
      <w:pPr>
        <w:pStyle w:val="af7"/>
      </w:pPr>
      <w:r>
        <w:t xml:space="preserve">  imports: [</w:t>
      </w:r>
    </w:p>
    <w:p w14:paraId="1406A3FC" w14:textId="77777777" w:rsidR="00197A74" w:rsidRDefault="00197A74" w:rsidP="00197A74">
      <w:pPr>
        <w:pStyle w:val="af7"/>
      </w:pPr>
      <w:r>
        <w:t xml:space="preserve">    MatDialogContent,</w:t>
      </w:r>
    </w:p>
    <w:p w14:paraId="5DCDC267" w14:textId="77777777" w:rsidR="00197A74" w:rsidRDefault="00197A74" w:rsidP="00197A74">
      <w:pPr>
        <w:pStyle w:val="af7"/>
      </w:pPr>
      <w:r>
        <w:t xml:space="preserve">    MatDialogTitle,</w:t>
      </w:r>
    </w:p>
    <w:p w14:paraId="39A7CAAD" w14:textId="77777777" w:rsidR="00197A74" w:rsidRDefault="00197A74" w:rsidP="00197A74">
      <w:pPr>
        <w:pStyle w:val="af7"/>
      </w:pPr>
      <w:r>
        <w:t xml:space="preserve">    MatFormField,</w:t>
      </w:r>
    </w:p>
    <w:p w14:paraId="75171FD8" w14:textId="77777777" w:rsidR="00197A74" w:rsidRDefault="00197A74" w:rsidP="00197A74">
      <w:pPr>
        <w:pStyle w:val="af7"/>
      </w:pPr>
      <w:r>
        <w:t xml:space="preserve">    MatInputModule,</w:t>
      </w:r>
    </w:p>
    <w:p w14:paraId="132D88DF" w14:textId="77777777" w:rsidR="00197A74" w:rsidRDefault="00197A74" w:rsidP="00197A74">
      <w:pPr>
        <w:pStyle w:val="af7"/>
      </w:pPr>
      <w:r>
        <w:t xml:space="preserve">    MatLabel,</w:t>
      </w:r>
    </w:p>
    <w:p w14:paraId="54E89FF6" w14:textId="77777777" w:rsidR="00197A74" w:rsidRDefault="00197A74" w:rsidP="00197A74">
      <w:pPr>
        <w:pStyle w:val="af7"/>
      </w:pPr>
      <w:r>
        <w:t xml:space="preserve">    ReactiveFormsModule,</w:t>
      </w:r>
    </w:p>
    <w:p w14:paraId="7B4D8F1C" w14:textId="77777777" w:rsidR="00197A74" w:rsidRDefault="00197A74" w:rsidP="00197A74">
      <w:pPr>
        <w:pStyle w:val="af7"/>
      </w:pPr>
      <w:r>
        <w:t xml:space="preserve">    MatButton,</w:t>
      </w:r>
    </w:p>
    <w:p w14:paraId="697810D7" w14:textId="77777777" w:rsidR="00197A74" w:rsidRDefault="00197A74" w:rsidP="00197A74">
      <w:pPr>
        <w:pStyle w:val="af7"/>
      </w:pPr>
      <w:r>
        <w:t xml:space="preserve">    DigitOnlyModule,</w:t>
      </w:r>
    </w:p>
    <w:p w14:paraId="3E2B090F" w14:textId="77777777" w:rsidR="00197A74" w:rsidRDefault="00197A74" w:rsidP="00197A74">
      <w:pPr>
        <w:pStyle w:val="af7"/>
      </w:pPr>
      <w:r>
        <w:t xml:space="preserve">    MatDialogActions,</w:t>
      </w:r>
    </w:p>
    <w:p w14:paraId="14074F15" w14:textId="77777777" w:rsidR="00197A74" w:rsidRDefault="00197A74" w:rsidP="00197A74">
      <w:pPr>
        <w:pStyle w:val="af7"/>
      </w:pPr>
      <w:r>
        <w:t xml:space="preserve">  ],</w:t>
      </w:r>
    </w:p>
    <w:p w14:paraId="777188C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99A3F2B" w14:textId="77777777" w:rsidR="00197A74" w:rsidRDefault="00197A74" w:rsidP="00197A74">
      <w:pPr>
        <w:pStyle w:val="af7"/>
      </w:pPr>
      <w:r>
        <w:t>})</w:t>
      </w:r>
    </w:p>
    <w:p w14:paraId="0D764A0A" w14:textId="77777777" w:rsidR="00197A74" w:rsidRDefault="00197A74" w:rsidP="00197A74">
      <w:pPr>
        <w:pStyle w:val="af7"/>
      </w:pPr>
      <w:r>
        <w:t>export class UserRegistrationDialogComponent {</w:t>
      </w:r>
    </w:p>
    <w:p w14:paraId="0E0306F3" w14:textId="77777777" w:rsidR="00197A74" w:rsidRDefault="00197A74" w:rsidP="00197A74">
      <w:pPr>
        <w:pStyle w:val="af7"/>
      </w:pPr>
    </w:p>
    <w:p w14:paraId="252E5D4A" w14:textId="77777777" w:rsidR="00197A74" w:rsidRDefault="00197A74" w:rsidP="00197A74">
      <w:pPr>
        <w:pStyle w:val="af7"/>
      </w:pPr>
      <w:r>
        <w:t xml:space="preserve">  public createUserForm = this._fb.group({</w:t>
      </w:r>
    </w:p>
    <w:p w14:paraId="7EBD9E85" w14:textId="77777777" w:rsidR="00197A74" w:rsidRDefault="00197A74" w:rsidP="00197A74">
      <w:pPr>
        <w:pStyle w:val="af7"/>
      </w:pPr>
      <w:r>
        <w:t xml:space="preserve">    name: this._fb.control('', [Validators.required]),</w:t>
      </w:r>
    </w:p>
    <w:p w14:paraId="4B774ED3" w14:textId="77777777" w:rsidR="00197A74" w:rsidRDefault="00197A74" w:rsidP="00197A74">
      <w:pPr>
        <w:pStyle w:val="af7"/>
      </w:pPr>
      <w:r>
        <w:t xml:space="preserve">    pinCode: this._fb.control('', [</w:t>
      </w:r>
    </w:p>
    <w:p w14:paraId="3B17CDE4" w14:textId="77777777" w:rsidR="00197A74" w:rsidRDefault="00197A74" w:rsidP="00197A74">
      <w:pPr>
        <w:pStyle w:val="af7"/>
      </w:pPr>
      <w:r>
        <w:t xml:space="preserve">      Validators.required,</w:t>
      </w:r>
    </w:p>
    <w:p w14:paraId="1B428A7C" w14:textId="77777777" w:rsidR="00197A74" w:rsidRDefault="00197A74" w:rsidP="00197A74">
      <w:pPr>
        <w:pStyle w:val="af7"/>
      </w:pPr>
      <w:r>
        <w:t xml:space="preserve">      Validators.pattern(CONSTANTS.REGEX_PATTERN.PIN_CODE),</w:t>
      </w:r>
    </w:p>
    <w:p w14:paraId="62C764AD" w14:textId="77777777" w:rsidR="00197A74" w:rsidRDefault="00197A74" w:rsidP="00197A74">
      <w:pPr>
        <w:pStyle w:val="af7"/>
      </w:pPr>
      <w:r>
        <w:t xml:space="preserve">    ]),</w:t>
      </w:r>
    </w:p>
    <w:p w14:paraId="166E3271" w14:textId="77777777" w:rsidR="00197A74" w:rsidRDefault="00197A74" w:rsidP="00197A74">
      <w:pPr>
        <w:pStyle w:val="af7"/>
      </w:pPr>
      <w:r>
        <w:t xml:space="preserve">  });</w:t>
      </w:r>
    </w:p>
    <w:p w14:paraId="1C91DA9E" w14:textId="77777777" w:rsidR="00197A74" w:rsidRDefault="00197A74" w:rsidP="00197A74">
      <w:pPr>
        <w:pStyle w:val="af7"/>
      </w:pPr>
    </w:p>
    <w:p w14:paraId="227C9067" w14:textId="77777777" w:rsidR="00197A74" w:rsidRDefault="00197A74" w:rsidP="00197A74">
      <w:pPr>
        <w:pStyle w:val="af7"/>
      </w:pPr>
      <w:r>
        <w:t xml:space="preserve">  constructor(</w:t>
      </w:r>
    </w:p>
    <w:p w14:paraId="1FBC9151" w14:textId="77777777" w:rsidR="00197A74" w:rsidRDefault="00197A74" w:rsidP="00197A74">
      <w:pPr>
        <w:pStyle w:val="af7"/>
      </w:pPr>
      <w:r>
        <w:t xml:space="preserve">    private readonly _dialogRef: MatDialogRef&lt;UserRegistrationDialogComponent&gt;,</w:t>
      </w:r>
    </w:p>
    <w:p w14:paraId="201F985C" w14:textId="77777777" w:rsidR="00197A74" w:rsidRDefault="00197A74" w:rsidP="00197A74">
      <w:pPr>
        <w:pStyle w:val="af7"/>
      </w:pPr>
      <w:r>
        <w:t xml:space="preserve">    private readonly _fb: NonNullableFormBuilder</w:t>
      </w:r>
    </w:p>
    <w:p w14:paraId="7724C348" w14:textId="77777777" w:rsidR="00197A74" w:rsidRDefault="00197A74" w:rsidP="00197A74">
      <w:pPr>
        <w:pStyle w:val="af7"/>
      </w:pPr>
      <w:r>
        <w:t xml:space="preserve">  ) {}</w:t>
      </w:r>
    </w:p>
    <w:p w14:paraId="58649465" w14:textId="77777777" w:rsidR="00197A74" w:rsidRDefault="00197A74" w:rsidP="00197A74">
      <w:pPr>
        <w:pStyle w:val="af7"/>
      </w:pPr>
    </w:p>
    <w:p w14:paraId="259DCE9E" w14:textId="77777777" w:rsidR="00197A74" w:rsidRDefault="00197A74" w:rsidP="00197A74">
      <w:pPr>
        <w:pStyle w:val="af7"/>
      </w:pPr>
      <w:r>
        <w:t xml:space="preserve">  public cancel(): void {</w:t>
      </w:r>
    </w:p>
    <w:p w14:paraId="320C5AC4" w14:textId="77777777" w:rsidR="00197A74" w:rsidRDefault="00197A74" w:rsidP="00197A74">
      <w:pPr>
        <w:pStyle w:val="af7"/>
      </w:pPr>
      <w:r>
        <w:t xml:space="preserve">    this._dialogRef.close();</w:t>
      </w:r>
    </w:p>
    <w:p w14:paraId="1F02E31A" w14:textId="77777777" w:rsidR="00197A74" w:rsidRDefault="00197A74" w:rsidP="00197A74">
      <w:pPr>
        <w:pStyle w:val="af7"/>
      </w:pPr>
      <w:r>
        <w:t xml:space="preserve">  }</w:t>
      </w:r>
    </w:p>
    <w:p w14:paraId="4CCF2460" w14:textId="77777777" w:rsidR="00197A74" w:rsidRDefault="00197A74" w:rsidP="00197A74">
      <w:pPr>
        <w:pStyle w:val="af7"/>
      </w:pPr>
      <w:r>
        <w:t xml:space="preserve">  public create(): void {</w:t>
      </w:r>
    </w:p>
    <w:p w14:paraId="41B35F1A" w14:textId="77777777" w:rsidR="00197A74" w:rsidRDefault="00197A74" w:rsidP="00197A74">
      <w:pPr>
        <w:pStyle w:val="af7"/>
      </w:pPr>
      <w:r>
        <w:t xml:space="preserve">    if (this.createUserForm.invalid) return;</w:t>
      </w:r>
    </w:p>
    <w:p w14:paraId="19543553" w14:textId="77777777" w:rsidR="00197A74" w:rsidRDefault="00197A74" w:rsidP="00197A74">
      <w:pPr>
        <w:pStyle w:val="af7"/>
      </w:pPr>
      <w:r>
        <w:t xml:space="preserve">    this._dialogRef.close(this.createUserForm.value);</w:t>
      </w:r>
    </w:p>
    <w:p w14:paraId="4E8E7290" w14:textId="77777777" w:rsidR="00197A74" w:rsidRDefault="00197A74" w:rsidP="00197A74">
      <w:pPr>
        <w:pStyle w:val="af7"/>
      </w:pPr>
      <w:r>
        <w:t xml:space="preserve">  }</w:t>
      </w:r>
    </w:p>
    <w:p w14:paraId="49CDEE1B" w14:textId="77777777" w:rsidR="00197A74" w:rsidRDefault="00197A74" w:rsidP="00197A74">
      <w:pPr>
        <w:pStyle w:val="af7"/>
      </w:pPr>
    </w:p>
    <w:p w14:paraId="7FB84075" w14:textId="0F90C2B5" w:rsidR="00197A74" w:rsidRDefault="00197A74" w:rsidP="00197A74">
      <w:pPr>
        <w:pStyle w:val="af7"/>
      </w:pPr>
      <w:r>
        <w:t>}</w:t>
      </w:r>
    </w:p>
    <w:p w14:paraId="5A8DB7EC" w14:textId="77777777" w:rsidR="00197A74" w:rsidRPr="00197A74" w:rsidRDefault="00197A74" w:rsidP="00AA3514">
      <w:pPr>
        <w:pStyle w:val="affc"/>
      </w:pPr>
      <w:r>
        <w:t>Файл</w:t>
      </w:r>
      <w:r w:rsidRPr="00197A74">
        <w:t xml:space="preserve"> BookManager.Application.Common.DTOs.ts:</w:t>
      </w:r>
    </w:p>
    <w:p w14:paraId="09D5B679" w14:textId="77777777" w:rsidR="00197A74" w:rsidRDefault="00197A74" w:rsidP="00197A74">
      <w:pPr>
        <w:pStyle w:val="af7"/>
      </w:pPr>
      <w:r>
        <w:t>/* THIS (.ts) FILE IS GENERATED BY Tapper */</w:t>
      </w:r>
    </w:p>
    <w:p w14:paraId="66C5FC59" w14:textId="77777777" w:rsidR="00197A74" w:rsidRDefault="00197A74" w:rsidP="00197A74">
      <w:pPr>
        <w:pStyle w:val="af7"/>
      </w:pPr>
      <w:r>
        <w:t>/* eslint-disable */</w:t>
      </w:r>
    </w:p>
    <w:p w14:paraId="546ECB9B" w14:textId="77777777" w:rsidR="00197A74" w:rsidRDefault="00197A74" w:rsidP="00197A74">
      <w:pPr>
        <w:pStyle w:val="af7"/>
      </w:pPr>
      <w:r>
        <w:t>/* tslint:disable */</w:t>
      </w:r>
    </w:p>
    <w:p w14:paraId="3985DB04" w14:textId="77777777" w:rsidR="00197A74" w:rsidRDefault="00197A74" w:rsidP="00197A74">
      <w:pPr>
        <w:pStyle w:val="af7"/>
      </w:pPr>
      <w:r>
        <w:t>import type { BookFileType } from './BookManager.Domain.Enums';</w:t>
      </w:r>
    </w:p>
    <w:p w14:paraId="5F2FFCE5" w14:textId="77777777" w:rsidR="00197A74" w:rsidRDefault="00197A74" w:rsidP="00197A74">
      <w:pPr>
        <w:pStyle w:val="af7"/>
      </w:pPr>
    </w:p>
    <w:p w14:paraId="4F05D23B" w14:textId="77777777" w:rsidR="00197A74" w:rsidRDefault="00197A74" w:rsidP="00197A74">
      <w:pPr>
        <w:pStyle w:val="af7"/>
      </w:pPr>
      <w:r>
        <w:t>/** Transpiled from BookManager.Application.Common.DTOs.AuthenticationRequestDto */</w:t>
      </w:r>
    </w:p>
    <w:p w14:paraId="2D5EF0A2" w14:textId="77777777" w:rsidR="00197A74" w:rsidRDefault="00197A74" w:rsidP="00197A74">
      <w:pPr>
        <w:pStyle w:val="af7"/>
      </w:pPr>
      <w:r>
        <w:t>export type AuthenticationRequestDto = {</w:t>
      </w:r>
    </w:p>
    <w:p w14:paraId="2E425078" w14:textId="77777777" w:rsidR="00197A74" w:rsidRDefault="00197A74" w:rsidP="00197A74">
      <w:pPr>
        <w:pStyle w:val="af7"/>
      </w:pPr>
      <w:r>
        <w:t xml:space="preserve">    /** Transpiled from string */</w:t>
      </w:r>
    </w:p>
    <w:p w14:paraId="4115C85C" w14:textId="77777777" w:rsidR="00197A74" w:rsidRDefault="00197A74" w:rsidP="00197A74">
      <w:pPr>
        <w:pStyle w:val="af7"/>
      </w:pPr>
      <w:r>
        <w:t xml:space="preserve">    name: string;</w:t>
      </w:r>
    </w:p>
    <w:p w14:paraId="7BB4572C" w14:textId="77777777" w:rsidR="00197A74" w:rsidRDefault="00197A74" w:rsidP="00197A74">
      <w:pPr>
        <w:pStyle w:val="af7"/>
      </w:pPr>
      <w:r>
        <w:t xml:space="preserve">    /** Transpiled from string */</w:t>
      </w:r>
    </w:p>
    <w:p w14:paraId="50812673" w14:textId="77777777" w:rsidR="00197A74" w:rsidRDefault="00197A74" w:rsidP="00197A74">
      <w:pPr>
        <w:pStyle w:val="af7"/>
      </w:pPr>
      <w:r>
        <w:t xml:space="preserve">    pinCode: string;</w:t>
      </w:r>
    </w:p>
    <w:p w14:paraId="05ACE02C" w14:textId="77777777" w:rsidR="00197A74" w:rsidRDefault="00197A74" w:rsidP="00197A74">
      <w:pPr>
        <w:pStyle w:val="af7"/>
      </w:pPr>
      <w:r>
        <w:t>}</w:t>
      </w:r>
    </w:p>
    <w:p w14:paraId="5420BC05" w14:textId="77777777" w:rsidR="00197A74" w:rsidRDefault="00197A74" w:rsidP="00197A74">
      <w:pPr>
        <w:pStyle w:val="af7"/>
      </w:pPr>
    </w:p>
    <w:p w14:paraId="06D9E2F6" w14:textId="77777777" w:rsidR="00197A74" w:rsidRDefault="00197A74" w:rsidP="00197A74">
      <w:pPr>
        <w:pStyle w:val="af7"/>
      </w:pPr>
      <w:r>
        <w:t>/** Transpiled from BookManager.Application.Common.DTOs.AuthenticationResponseDto */</w:t>
      </w:r>
    </w:p>
    <w:p w14:paraId="6FE4B45B" w14:textId="77777777" w:rsidR="00197A74" w:rsidRDefault="00197A74" w:rsidP="00197A74">
      <w:pPr>
        <w:pStyle w:val="af7"/>
      </w:pPr>
      <w:r>
        <w:t>export type AuthenticationResponseDto = {</w:t>
      </w:r>
    </w:p>
    <w:p w14:paraId="33E801B8" w14:textId="77777777" w:rsidR="00197A74" w:rsidRDefault="00197A74" w:rsidP="00197A74">
      <w:pPr>
        <w:pStyle w:val="af7"/>
      </w:pPr>
      <w:r>
        <w:t xml:space="preserve">    /** Transpiled from BookManager.Application.Common.DTOs.AuthenticationStatus */</w:t>
      </w:r>
    </w:p>
    <w:p w14:paraId="6696B0A8" w14:textId="77777777" w:rsidR="00197A74" w:rsidRDefault="00197A74" w:rsidP="00197A74">
      <w:pPr>
        <w:pStyle w:val="af7"/>
      </w:pPr>
      <w:r>
        <w:t xml:space="preserve">    status: AuthenticationStatus;</w:t>
      </w:r>
    </w:p>
    <w:p w14:paraId="3E03FB71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39D1F2CC" w14:textId="77777777" w:rsidR="00197A74" w:rsidRDefault="00197A74" w:rsidP="00197A74">
      <w:pPr>
        <w:pStyle w:val="af7"/>
      </w:pPr>
      <w:r>
        <w:t xml:space="preserve">    accessToken?: string;</w:t>
      </w:r>
    </w:p>
    <w:p w14:paraId="465C404B" w14:textId="77777777" w:rsidR="00197A74" w:rsidRDefault="00197A74" w:rsidP="00197A74">
      <w:pPr>
        <w:pStyle w:val="af7"/>
      </w:pPr>
      <w:r>
        <w:t>}</w:t>
      </w:r>
    </w:p>
    <w:p w14:paraId="5C1B6253" w14:textId="77777777" w:rsidR="00197A74" w:rsidRDefault="00197A74" w:rsidP="00197A74">
      <w:pPr>
        <w:pStyle w:val="af7"/>
      </w:pPr>
    </w:p>
    <w:p w14:paraId="2197E544" w14:textId="77777777" w:rsidR="00197A74" w:rsidRDefault="00197A74" w:rsidP="00197A74">
      <w:pPr>
        <w:pStyle w:val="af7"/>
      </w:pPr>
      <w:r>
        <w:lastRenderedPageBreak/>
        <w:t>/** Transpiled from BookManager.Application.Common.DTOs.AuthenticationStatus */</w:t>
      </w:r>
    </w:p>
    <w:p w14:paraId="5B4336BF" w14:textId="77777777" w:rsidR="00197A74" w:rsidRDefault="00197A74" w:rsidP="00197A74">
      <w:pPr>
        <w:pStyle w:val="af7"/>
      </w:pPr>
      <w:r>
        <w:t>export enum AuthenticationStatus {</w:t>
      </w:r>
    </w:p>
    <w:p w14:paraId="3C981D72" w14:textId="77777777" w:rsidR="00197A74" w:rsidRDefault="00197A74" w:rsidP="00197A74">
      <w:pPr>
        <w:pStyle w:val="af7"/>
      </w:pPr>
      <w:r>
        <w:t xml:space="preserve">    Failed = 0,</w:t>
      </w:r>
    </w:p>
    <w:p w14:paraId="32AE7302" w14:textId="77777777" w:rsidR="00197A74" w:rsidRDefault="00197A74" w:rsidP="00197A74">
      <w:pPr>
        <w:pStyle w:val="af7"/>
      </w:pPr>
      <w:r>
        <w:t xml:space="preserve">    Success = 1,</w:t>
      </w:r>
    </w:p>
    <w:p w14:paraId="697EF056" w14:textId="77777777" w:rsidR="00197A74" w:rsidRDefault="00197A74" w:rsidP="00197A74">
      <w:pPr>
        <w:pStyle w:val="af7"/>
      </w:pPr>
      <w:r>
        <w:t>}</w:t>
      </w:r>
    </w:p>
    <w:p w14:paraId="45D70090" w14:textId="77777777" w:rsidR="00197A74" w:rsidRDefault="00197A74" w:rsidP="00197A74">
      <w:pPr>
        <w:pStyle w:val="af7"/>
      </w:pPr>
    </w:p>
    <w:p w14:paraId="643D6EAD" w14:textId="77777777" w:rsidR="00197A74" w:rsidRDefault="00197A74" w:rsidP="00197A74">
      <w:pPr>
        <w:pStyle w:val="af7"/>
      </w:pPr>
      <w:r>
        <w:t>/** Transpiled from BookManager.Application.Common.DTOs.BookCollectionDto */</w:t>
      </w:r>
    </w:p>
    <w:p w14:paraId="23CBBEF0" w14:textId="77777777" w:rsidR="00197A74" w:rsidRDefault="00197A74" w:rsidP="00197A74">
      <w:pPr>
        <w:pStyle w:val="af7"/>
      </w:pPr>
      <w:r>
        <w:t>export type BookCollectionDto = {</w:t>
      </w:r>
    </w:p>
    <w:p w14:paraId="5A68B9BA" w14:textId="77777777" w:rsidR="00197A74" w:rsidRDefault="00197A74" w:rsidP="00197A74">
      <w:pPr>
        <w:pStyle w:val="af7"/>
      </w:pPr>
      <w:r>
        <w:t xml:space="preserve">    /** Transpiled from System.Guid */</w:t>
      </w:r>
    </w:p>
    <w:p w14:paraId="7EAA0BC7" w14:textId="77777777" w:rsidR="00197A74" w:rsidRDefault="00197A74" w:rsidP="00197A74">
      <w:pPr>
        <w:pStyle w:val="af7"/>
      </w:pPr>
      <w:r>
        <w:t xml:space="preserve">    id: string;</w:t>
      </w:r>
    </w:p>
    <w:p w14:paraId="5C92D11F" w14:textId="77777777" w:rsidR="00197A74" w:rsidRDefault="00197A74" w:rsidP="00197A74">
      <w:pPr>
        <w:pStyle w:val="af7"/>
      </w:pPr>
      <w:r>
        <w:t xml:space="preserve">    /** Transpiled from string */</w:t>
      </w:r>
    </w:p>
    <w:p w14:paraId="076D679C" w14:textId="77777777" w:rsidR="00197A74" w:rsidRDefault="00197A74" w:rsidP="00197A74">
      <w:pPr>
        <w:pStyle w:val="af7"/>
      </w:pPr>
      <w:r>
        <w:t xml:space="preserve">    name: string;</w:t>
      </w:r>
    </w:p>
    <w:p w14:paraId="0B2C7AE1" w14:textId="77777777" w:rsidR="00197A74" w:rsidRDefault="00197A74" w:rsidP="00197A74">
      <w:pPr>
        <w:pStyle w:val="af7"/>
      </w:pPr>
      <w:r>
        <w:t xml:space="preserve">    /** Transpiled from System.Collections.Generic.ICollection&lt;BookManager.Application.Common.DTOs.BookDto&gt;? */</w:t>
      </w:r>
    </w:p>
    <w:p w14:paraId="4472CDD9" w14:textId="77777777" w:rsidR="00197A74" w:rsidRDefault="00197A74" w:rsidP="00197A74">
      <w:pPr>
        <w:pStyle w:val="af7"/>
      </w:pPr>
      <w:r>
        <w:t xml:space="preserve">    books?: BookDto[];</w:t>
      </w:r>
    </w:p>
    <w:p w14:paraId="034FDBF2" w14:textId="77777777" w:rsidR="00197A74" w:rsidRDefault="00197A74" w:rsidP="00197A74">
      <w:pPr>
        <w:pStyle w:val="af7"/>
      </w:pPr>
      <w:r>
        <w:t>}</w:t>
      </w:r>
    </w:p>
    <w:p w14:paraId="29B58BC9" w14:textId="77777777" w:rsidR="00197A74" w:rsidRDefault="00197A74" w:rsidP="00197A74">
      <w:pPr>
        <w:pStyle w:val="af7"/>
      </w:pPr>
    </w:p>
    <w:p w14:paraId="34C072B1" w14:textId="77777777" w:rsidR="00197A74" w:rsidRDefault="00197A74" w:rsidP="00197A74">
      <w:pPr>
        <w:pStyle w:val="af7"/>
      </w:pPr>
      <w:r>
        <w:t>/** Transpiled from BookManager.Application.Common.DTOs.BookCollectionModRequest */</w:t>
      </w:r>
    </w:p>
    <w:p w14:paraId="55FCC485" w14:textId="77777777" w:rsidR="00197A74" w:rsidRDefault="00197A74" w:rsidP="00197A74">
      <w:pPr>
        <w:pStyle w:val="af7"/>
      </w:pPr>
      <w:r>
        <w:t>export type BookCollectionModRequest = {</w:t>
      </w:r>
    </w:p>
    <w:p w14:paraId="5D0C0273" w14:textId="77777777" w:rsidR="00197A74" w:rsidRDefault="00197A74" w:rsidP="00197A74">
      <w:pPr>
        <w:pStyle w:val="af7"/>
      </w:pPr>
      <w:r>
        <w:t xml:space="preserve">    /** Transpiled from string */</w:t>
      </w:r>
    </w:p>
    <w:p w14:paraId="30C6D157" w14:textId="77777777" w:rsidR="00197A74" w:rsidRDefault="00197A74" w:rsidP="00197A74">
      <w:pPr>
        <w:pStyle w:val="af7"/>
      </w:pPr>
      <w:r>
        <w:t xml:space="preserve">    name: string;</w:t>
      </w:r>
    </w:p>
    <w:p w14:paraId="5659CF18" w14:textId="77777777" w:rsidR="00197A74" w:rsidRDefault="00197A74" w:rsidP="00197A74">
      <w:pPr>
        <w:pStyle w:val="af7"/>
      </w:pPr>
      <w:r>
        <w:t xml:space="preserve">    /** Transpiled from System.Collections.Generic.ICollection&lt;BookManager.Application.Common.DTOs.BookDto&gt;? */</w:t>
      </w:r>
    </w:p>
    <w:p w14:paraId="4E6AB96A" w14:textId="77777777" w:rsidR="00197A74" w:rsidRDefault="00197A74" w:rsidP="00197A74">
      <w:pPr>
        <w:pStyle w:val="af7"/>
      </w:pPr>
      <w:r>
        <w:t xml:space="preserve">    books?: BookDto[];</w:t>
      </w:r>
    </w:p>
    <w:p w14:paraId="6F57EE59" w14:textId="77777777" w:rsidR="00197A74" w:rsidRDefault="00197A74" w:rsidP="00197A74">
      <w:pPr>
        <w:pStyle w:val="af7"/>
      </w:pPr>
      <w:r>
        <w:t>}</w:t>
      </w:r>
    </w:p>
    <w:p w14:paraId="1B5FBA2E" w14:textId="77777777" w:rsidR="00197A74" w:rsidRDefault="00197A74" w:rsidP="00197A74">
      <w:pPr>
        <w:pStyle w:val="af7"/>
      </w:pPr>
    </w:p>
    <w:p w14:paraId="42763547" w14:textId="77777777" w:rsidR="00197A74" w:rsidRDefault="00197A74" w:rsidP="00197A74">
      <w:pPr>
        <w:pStyle w:val="af7"/>
      </w:pPr>
      <w:r>
        <w:t>/** Transpiled from BookManager.Application.Common.DTOs.BookDetailsUpdateDto */</w:t>
      </w:r>
    </w:p>
    <w:p w14:paraId="4BE6B1F8" w14:textId="77777777" w:rsidR="00197A74" w:rsidRDefault="00197A74" w:rsidP="00197A74">
      <w:pPr>
        <w:pStyle w:val="af7"/>
      </w:pPr>
      <w:r>
        <w:t>export type BookDetailsUpdateDto = {</w:t>
      </w:r>
    </w:p>
    <w:p w14:paraId="6C465461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611FEC8C" w14:textId="77777777" w:rsidR="00197A74" w:rsidRDefault="00197A74" w:rsidP="00197A74">
      <w:pPr>
        <w:pStyle w:val="af7"/>
      </w:pPr>
      <w:r>
        <w:t xml:space="preserve">    title?: string;</w:t>
      </w:r>
    </w:p>
    <w:p w14:paraId="20C29280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637AF198" w14:textId="77777777" w:rsidR="00197A74" w:rsidRDefault="00197A74" w:rsidP="00197A74">
      <w:pPr>
        <w:pStyle w:val="af7"/>
      </w:pPr>
      <w:r>
        <w:t xml:space="preserve">    description?: string;</w:t>
      </w:r>
    </w:p>
    <w:p w14:paraId="7E933DCA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71B66BF6" w14:textId="77777777" w:rsidR="00197A74" w:rsidRDefault="00197A74" w:rsidP="00197A74">
      <w:pPr>
        <w:pStyle w:val="af7"/>
      </w:pPr>
      <w:r>
        <w:t xml:space="preserve">    isbn?: string;</w:t>
      </w:r>
    </w:p>
    <w:p w14:paraId="7E58A6B0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29FFA48D" w14:textId="77777777" w:rsidR="00197A74" w:rsidRDefault="00197A74" w:rsidP="00197A74">
      <w:pPr>
        <w:pStyle w:val="af7"/>
      </w:pPr>
      <w:r>
        <w:t xml:space="preserve">    publisherName?: string;</w:t>
      </w:r>
    </w:p>
    <w:p w14:paraId="4F587D61" w14:textId="77777777" w:rsidR="00197A74" w:rsidRDefault="00197A74" w:rsidP="00197A74">
      <w:pPr>
        <w:pStyle w:val="af7"/>
      </w:pPr>
      <w:r>
        <w:t xml:space="preserve">    /** Transpiled from System.Collections.Generic.IEnumerable&lt;string&gt;? */</w:t>
      </w:r>
    </w:p>
    <w:p w14:paraId="10CEC902" w14:textId="77777777" w:rsidR="00197A74" w:rsidRDefault="00197A74" w:rsidP="00197A74">
      <w:pPr>
        <w:pStyle w:val="af7"/>
      </w:pPr>
      <w:r>
        <w:t xml:space="preserve">    authors?: string[];</w:t>
      </w:r>
    </w:p>
    <w:p w14:paraId="6802123D" w14:textId="77777777" w:rsidR="00197A74" w:rsidRDefault="00197A74" w:rsidP="00197A74">
      <w:pPr>
        <w:pStyle w:val="af7"/>
      </w:pPr>
      <w:r>
        <w:t xml:space="preserve">    /** Transpiled from System.Collections.Generic.IEnumerable&lt;string&gt;? */</w:t>
      </w:r>
    </w:p>
    <w:p w14:paraId="32829710" w14:textId="77777777" w:rsidR="00197A74" w:rsidRDefault="00197A74" w:rsidP="00197A74">
      <w:pPr>
        <w:pStyle w:val="af7"/>
      </w:pPr>
      <w:r>
        <w:t xml:space="preserve">    tags?: string[];</w:t>
      </w:r>
    </w:p>
    <w:p w14:paraId="56E9FFAD" w14:textId="77777777" w:rsidR="00197A74" w:rsidRDefault="00197A74" w:rsidP="00197A74">
      <w:pPr>
        <w:pStyle w:val="af7"/>
      </w:pPr>
      <w:r>
        <w:t>}</w:t>
      </w:r>
    </w:p>
    <w:p w14:paraId="6A0278E5" w14:textId="77777777" w:rsidR="00197A74" w:rsidRDefault="00197A74" w:rsidP="00197A74">
      <w:pPr>
        <w:pStyle w:val="af7"/>
      </w:pPr>
    </w:p>
    <w:p w14:paraId="7BE4DC5A" w14:textId="77777777" w:rsidR="00197A74" w:rsidRDefault="00197A74" w:rsidP="00197A74">
      <w:pPr>
        <w:pStyle w:val="af7"/>
      </w:pPr>
      <w:r>
        <w:t>/** Transpiled from BookManager.Application.Common.DTOs.BookDto */</w:t>
      </w:r>
    </w:p>
    <w:p w14:paraId="15E66FDE" w14:textId="77777777" w:rsidR="00197A74" w:rsidRDefault="00197A74" w:rsidP="00197A74">
      <w:pPr>
        <w:pStyle w:val="af7"/>
      </w:pPr>
      <w:r>
        <w:t>export type BookDto = {</w:t>
      </w:r>
    </w:p>
    <w:p w14:paraId="445E6533" w14:textId="77777777" w:rsidR="00197A74" w:rsidRDefault="00197A74" w:rsidP="00197A74">
      <w:pPr>
        <w:pStyle w:val="af7"/>
      </w:pPr>
      <w:r>
        <w:t xml:space="preserve">    /** Transpiled from BookManager.Application.Common.DTOs.BookDto.Details */</w:t>
      </w:r>
    </w:p>
    <w:p w14:paraId="745D2F4A" w14:textId="77777777" w:rsidR="00197A74" w:rsidRDefault="00197A74" w:rsidP="00197A74">
      <w:pPr>
        <w:pStyle w:val="af7"/>
      </w:pPr>
      <w:r>
        <w:t xml:space="preserve">    documentDetails: Details;</w:t>
      </w:r>
    </w:p>
    <w:p w14:paraId="35EC1AF3" w14:textId="77777777" w:rsidR="00197A74" w:rsidRDefault="00197A74" w:rsidP="00197A74">
      <w:pPr>
        <w:pStyle w:val="af7"/>
      </w:pPr>
      <w:r>
        <w:t xml:space="preserve">    /** Transpiled from BookManager.Application.Common.DTOs.BookDto.BookFileMetadata */</w:t>
      </w:r>
    </w:p>
    <w:p w14:paraId="3DD2B9DD" w14:textId="77777777" w:rsidR="00197A74" w:rsidRDefault="00197A74" w:rsidP="00197A74">
      <w:pPr>
        <w:pStyle w:val="af7"/>
      </w:pPr>
      <w:r>
        <w:t xml:space="preserve">    fileMetadata: BookFileMetadata;</w:t>
      </w:r>
    </w:p>
    <w:p w14:paraId="5831281A" w14:textId="77777777" w:rsidR="00197A74" w:rsidRDefault="00197A74" w:rsidP="00197A74">
      <w:pPr>
        <w:pStyle w:val="af7"/>
      </w:pPr>
      <w:r>
        <w:t xml:space="preserve">    /** Transpiled from BookManager.Application.Common.DTOs.BookDto.UserStats? */</w:t>
      </w:r>
    </w:p>
    <w:p w14:paraId="70DC5EF6" w14:textId="77777777" w:rsidR="00197A74" w:rsidRDefault="00197A74" w:rsidP="00197A74">
      <w:pPr>
        <w:pStyle w:val="af7"/>
      </w:pPr>
      <w:r>
        <w:t xml:space="preserve">    stats?: UserStats;</w:t>
      </w:r>
    </w:p>
    <w:p w14:paraId="5133E453" w14:textId="77777777" w:rsidR="00197A74" w:rsidRDefault="00197A74" w:rsidP="00197A74">
      <w:pPr>
        <w:pStyle w:val="af7"/>
      </w:pPr>
      <w:r>
        <w:t>}</w:t>
      </w:r>
    </w:p>
    <w:p w14:paraId="4ECB1FCA" w14:textId="77777777" w:rsidR="00197A74" w:rsidRDefault="00197A74" w:rsidP="00197A74">
      <w:pPr>
        <w:pStyle w:val="af7"/>
      </w:pPr>
    </w:p>
    <w:p w14:paraId="618F67D7" w14:textId="77777777" w:rsidR="00197A74" w:rsidRDefault="00197A74" w:rsidP="00197A74">
      <w:pPr>
        <w:pStyle w:val="af7"/>
      </w:pPr>
      <w:r>
        <w:t>/** Transpiled from BookManager.Application.Common.DTOs.BookDto.Details */</w:t>
      </w:r>
    </w:p>
    <w:p w14:paraId="558F8CAE" w14:textId="77777777" w:rsidR="00197A74" w:rsidRDefault="00197A74" w:rsidP="00197A74">
      <w:pPr>
        <w:pStyle w:val="af7"/>
      </w:pPr>
      <w:r>
        <w:t>export type Details = {</w:t>
      </w:r>
    </w:p>
    <w:p w14:paraId="7F14C66D" w14:textId="77777777" w:rsidR="00197A74" w:rsidRDefault="00197A74" w:rsidP="00197A74">
      <w:pPr>
        <w:pStyle w:val="af7"/>
      </w:pPr>
      <w:r>
        <w:t xml:space="preserve">    /** Transpiled from System.Guid */</w:t>
      </w:r>
    </w:p>
    <w:p w14:paraId="5B0D2DEB" w14:textId="77777777" w:rsidR="00197A74" w:rsidRDefault="00197A74" w:rsidP="00197A74">
      <w:pPr>
        <w:pStyle w:val="af7"/>
      </w:pPr>
      <w:r>
        <w:t xml:space="preserve">    id: string;</w:t>
      </w:r>
    </w:p>
    <w:p w14:paraId="23A786FC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6CF239A0" w14:textId="77777777" w:rsidR="00197A74" w:rsidRDefault="00197A74" w:rsidP="00197A74">
      <w:pPr>
        <w:pStyle w:val="af7"/>
      </w:pPr>
      <w:r>
        <w:t xml:space="preserve">    title?: string;</w:t>
      </w:r>
    </w:p>
    <w:p w14:paraId="2399A54A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5866CC97" w14:textId="77777777" w:rsidR="00197A74" w:rsidRDefault="00197A74" w:rsidP="00197A74">
      <w:pPr>
        <w:pStyle w:val="af7"/>
      </w:pPr>
      <w:r>
        <w:t xml:space="preserve">    isbn?: string;</w:t>
      </w:r>
    </w:p>
    <w:p w14:paraId="7AC3AC58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3FB7B6F6" w14:textId="77777777" w:rsidR="00197A74" w:rsidRDefault="00197A74" w:rsidP="00197A74">
      <w:pPr>
        <w:pStyle w:val="af7"/>
      </w:pPr>
      <w:r>
        <w:t xml:space="preserve">    description?: string;</w:t>
      </w:r>
    </w:p>
    <w:p w14:paraId="05F2D31D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4F99A78C" w14:textId="77777777" w:rsidR="00197A74" w:rsidRDefault="00197A74" w:rsidP="00197A74">
      <w:pPr>
        <w:pStyle w:val="af7"/>
      </w:pPr>
      <w:r>
        <w:t xml:space="preserve">    publisherName?: string;</w:t>
      </w:r>
    </w:p>
    <w:p w14:paraId="54BD7F8C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04D307F6" w14:textId="77777777" w:rsidR="00197A74" w:rsidRDefault="00197A74" w:rsidP="00197A74">
      <w:pPr>
        <w:pStyle w:val="af7"/>
      </w:pPr>
      <w:r>
        <w:t xml:space="preserve">    thumbnailUrl?: string;</w:t>
      </w:r>
    </w:p>
    <w:p w14:paraId="2EE523A3" w14:textId="77777777" w:rsidR="00197A74" w:rsidRDefault="00197A74" w:rsidP="00197A74">
      <w:pPr>
        <w:pStyle w:val="af7"/>
      </w:pPr>
      <w:r>
        <w:t xml:space="preserve">    /** Transpiled from int */</w:t>
      </w:r>
    </w:p>
    <w:p w14:paraId="2794F1B1" w14:textId="77777777" w:rsidR="00197A74" w:rsidRDefault="00197A74" w:rsidP="00197A74">
      <w:pPr>
        <w:pStyle w:val="af7"/>
      </w:pPr>
      <w:r>
        <w:t xml:space="preserve">    pageCount?: number;</w:t>
      </w:r>
    </w:p>
    <w:p w14:paraId="1808E619" w14:textId="77777777" w:rsidR="00197A74" w:rsidRDefault="00197A74" w:rsidP="00197A74">
      <w:pPr>
        <w:pStyle w:val="af7"/>
      </w:pPr>
      <w:r>
        <w:t xml:space="preserve">    /** Transpiled from string[]? */</w:t>
      </w:r>
    </w:p>
    <w:p w14:paraId="28701BE9" w14:textId="77777777" w:rsidR="00197A74" w:rsidRDefault="00197A74" w:rsidP="00197A74">
      <w:pPr>
        <w:pStyle w:val="af7"/>
      </w:pPr>
      <w:r>
        <w:t xml:space="preserve">    authors?: string[];</w:t>
      </w:r>
    </w:p>
    <w:p w14:paraId="6FEB706A" w14:textId="77777777" w:rsidR="00197A74" w:rsidRDefault="00197A74" w:rsidP="00197A74">
      <w:pPr>
        <w:pStyle w:val="af7"/>
      </w:pPr>
      <w:r>
        <w:t xml:space="preserve">    /** Transpiled from string[]? */</w:t>
      </w:r>
    </w:p>
    <w:p w14:paraId="36448A3F" w14:textId="77777777" w:rsidR="00197A74" w:rsidRDefault="00197A74" w:rsidP="00197A74">
      <w:pPr>
        <w:pStyle w:val="af7"/>
      </w:pPr>
      <w:r>
        <w:t xml:space="preserve">    tags?: string[];</w:t>
      </w:r>
    </w:p>
    <w:p w14:paraId="7E78508D" w14:textId="77777777" w:rsidR="00197A74" w:rsidRDefault="00197A74" w:rsidP="00197A74">
      <w:pPr>
        <w:pStyle w:val="af7"/>
      </w:pPr>
      <w:r>
        <w:t>}</w:t>
      </w:r>
    </w:p>
    <w:p w14:paraId="68B71DDE" w14:textId="77777777" w:rsidR="00197A74" w:rsidRDefault="00197A74" w:rsidP="00197A74">
      <w:pPr>
        <w:pStyle w:val="af7"/>
      </w:pPr>
    </w:p>
    <w:p w14:paraId="5401B62C" w14:textId="77777777" w:rsidR="00197A74" w:rsidRDefault="00197A74" w:rsidP="00197A74">
      <w:pPr>
        <w:pStyle w:val="af7"/>
      </w:pPr>
      <w:r>
        <w:t>/** Transpiled from BookManager.Application.Common.DTOs.BookDto.UserStats */</w:t>
      </w:r>
    </w:p>
    <w:p w14:paraId="60B69EBC" w14:textId="77777777" w:rsidR="00197A74" w:rsidRDefault="00197A74" w:rsidP="00197A74">
      <w:pPr>
        <w:pStyle w:val="af7"/>
      </w:pPr>
      <w:r>
        <w:t>export type UserStats = {</w:t>
      </w:r>
    </w:p>
    <w:p w14:paraId="58F46996" w14:textId="77777777" w:rsidR="00197A74" w:rsidRDefault="00197A74" w:rsidP="00197A74">
      <w:pPr>
        <w:pStyle w:val="af7"/>
      </w:pPr>
      <w:r>
        <w:t xml:space="preserve">    /** Transpiled from long */</w:t>
      </w:r>
    </w:p>
    <w:p w14:paraId="338390C9" w14:textId="77777777" w:rsidR="00197A74" w:rsidRDefault="00197A74" w:rsidP="00197A74">
      <w:pPr>
        <w:pStyle w:val="af7"/>
      </w:pPr>
      <w:r>
        <w:t xml:space="preserve">    totalReadingTime: number;</w:t>
      </w:r>
    </w:p>
    <w:p w14:paraId="59563B12" w14:textId="77777777" w:rsidR="00197A74" w:rsidRDefault="00197A74" w:rsidP="00197A74">
      <w:pPr>
        <w:pStyle w:val="af7"/>
      </w:pPr>
      <w:r>
        <w:t xml:space="preserve">    /** Transpiled from System.DateTimeOffset */</w:t>
      </w:r>
    </w:p>
    <w:p w14:paraId="5C250963" w14:textId="77777777" w:rsidR="00197A74" w:rsidRDefault="00197A74" w:rsidP="00197A74">
      <w:pPr>
        <w:pStyle w:val="af7"/>
      </w:pPr>
      <w:r>
        <w:t xml:space="preserve">    recentAccessTime?: (Date | string);</w:t>
      </w:r>
    </w:p>
    <w:p w14:paraId="13E611BB" w14:textId="77777777" w:rsidR="00197A74" w:rsidRDefault="00197A74" w:rsidP="00197A74">
      <w:pPr>
        <w:pStyle w:val="af7"/>
      </w:pPr>
      <w:r>
        <w:lastRenderedPageBreak/>
        <w:t xml:space="preserve">    /** Transpiled from int */</w:t>
      </w:r>
    </w:p>
    <w:p w14:paraId="7C42E296" w14:textId="77777777" w:rsidR="00197A74" w:rsidRDefault="00197A74" w:rsidP="00197A74">
      <w:pPr>
        <w:pStyle w:val="af7"/>
      </w:pPr>
      <w:r>
        <w:t xml:space="preserve">    lastViewedPage?: number;</w:t>
      </w:r>
    </w:p>
    <w:p w14:paraId="2CFB826A" w14:textId="77777777" w:rsidR="00197A74" w:rsidRDefault="00197A74" w:rsidP="00197A74">
      <w:pPr>
        <w:pStyle w:val="af7"/>
      </w:pPr>
      <w:r>
        <w:t>}</w:t>
      </w:r>
    </w:p>
    <w:p w14:paraId="47C6E1F7" w14:textId="77777777" w:rsidR="00197A74" w:rsidRDefault="00197A74" w:rsidP="00197A74">
      <w:pPr>
        <w:pStyle w:val="af7"/>
      </w:pPr>
    </w:p>
    <w:p w14:paraId="33D7A92E" w14:textId="77777777" w:rsidR="00197A74" w:rsidRDefault="00197A74" w:rsidP="00197A74">
      <w:pPr>
        <w:pStyle w:val="af7"/>
      </w:pPr>
      <w:r>
        <w:t>/** Transpiled from BookManager.Application.Common.DTOs.BookDto.BookFileMetadata */</w:t>
      </w:r>
    </w:p>
    <w:p w14:paraId="73822B7D" w14:textId="77777777" w:rsidR="00197A74" w:rsidRDefault="00197A74" w:rsidP="00197A74">
      <w:pPr>
        <w:pStyle w:val="af7"/>
      </w:pPr>
      <w:r>
        <w:t>export type BookFileMetadata = {</w:t>
      </w:r>
    </w:p>
    <w:p w14:paraId="63CB5C2F" w14:textId="77777777" w:rsidR="00197A74" w:rsidRDefault="00197A74" w:rsidP="00197A74">
      <w:pPr>
        <w:pStyle w:val="af7"/>
      </w:pPr>
      <w:r>
        <w:t xml:space="preserve">    /** Transpiled from BookManager.Domain.Enums.BookFileType */</w:t>
      </w:r>
    </w:p>
    <w:p w14:paraId="0B9C67FF" w14:textId="77777777" w:rsidR="00197A74" w:rsidRDefault="00197A74" w:rsidP="00197A74">
      <w:pPr>
        <w:pStyle w:val="af7"/>
      </w:pPr>
      <w:r>
        <w:t xml:space="preserve">    type: BookFileType;</w:t>
      </w:r>
    </w:p>
    <w:p w14:paraId="0A4E4ADA" w14:textId="77777777" w:rsidR="00197A74" w:rsidRDefault="00197A74" w:rsidP="00197A74">
      <w:pPr>
        <w:pStyle w:val="af7"/>
      </w:pPr>
      <w:r>
        <w:t xml:space="preserve">    /** Transpiled from long */</w:t>
      </w:r>
    </w:p>
    <w:p w14:paraId="789A3CEC" w14:textId="77777777" w:rsidR="00197A74" w:rsidRDefault="00197A74" w:rsidP="00197A74">
      <w:pPr>
        <w:pStyle w:val="af7"/>
      </w:pPr>
      <w:r>
        <w:t xml:space="preserve">    size: number;</w:t>
      </w:r>
    </w:p>
    <w:p w14:paraId="50201E9F" w14:textId="77777777" w:rsidR="00197A74" w:rsidRDefault="00197A74" w:rsidP="00197A74">
      <w:pPr>
        <w:pStyle w:val="af7"/>
      </w:pPr>
      <w:r>
        <w:t>}</w:t>
      </w:r>
    </w:p>
    <w:p w14:paraId="7B43A162" w14:textId="77777777" w:rsidR="00197A74" w:rsidRDefault="00197A74" w:rsidP="00197A74">
      <w:pPr>
        <w:pStyle w:val="af7"/>
      </w:pPr>
    </w:p>
    <w:p w14:paraId="6C9334D2" w14:textId="77777777" w:rsidR="00197A74" w:rsidRDefault="00197A74" w:rsidP="00197A74">
      <w:pPr>
        <w:pStyle w:val="af7"/>
      </w:pPr>
      <w:r>
        <w:t>/** Transpiled from BookManager.Application.Common.DTOs.BookMetadataDto */</w:t>
      </w:r>
    </w:p>
    <w:p w14:paraId="665E3ED1" w14:textId="77777777" w:rsidR="00197A74" w:rsidRDefault="00197A74" w:rsidP="00197A74">
      <w:pPr>
        <w:pStyle w:val="af7"/>
      </w:pPr>
      <w:r>
        <w:t>export type BookMetadataDto = {</w:t>
      </w:r>
    </w:p>
    <w:p w14:paraId="489CD2BC" w14:textId="77777777" w:rsidR="00197A74" w:rsidRDefault="00197A74" w:rsidP="00197A74">
      <w:pPr>
        <w:pStyle w:val="af7"/>
      </w:pPr>
      <w:r>
        <w:t xml:space="preserve">    /** Transpiled from string */</w:t>
      </w:r>
    </w:p>
    <w:p w14:paraId="434D44F9" w14:textId="77777777" w:rsidR="00197A74" w:rsidRDefault="00197A74" w:rsidP="00197A74">
      <w:pPr>
        <w:pStyle w:val="af7"/>
      </w:pPr>
      <w:r>
        <w:t xml:space="preserve">    filename: string;</w:t>
      </w:r>
    </w:p>
    <w:p w14:paraId="065BD3A9" w14:textId="77777777" w:rsidR="00197A74" w:rsidRDefault="00197A74" w:rsidP="00197A74">
      <w:pPr>
        <w:pStyle w:val="af7"/>
      </w:pPr>
      <w:r>
        <w:t xml:space="preserve">    /** Transpiled from long */</w:t>
      </w:r>
    </w:p>
    <w:p w14:paraId="0BD3ADA6" w14:textId="77777777" w:rsidR="00197A74" w:rsidRDefault="00197A74" w:rsidP="00197A74">
      <w:pPr>
        <w:pStyle w:val="af7"/>
      </w:pPr>
      <w:r>
        <w:t xml:space="preserve">    fileSizeInBytes: number;</w:t>
      </w:r>
    </w:p>
    <w:p w14:paraId="52B97612" w14:textId="77777777" w:rsidR="00197A74" w:rsidRDefault="00197A74" w:rsidP="00197A74">
      <w:pPr>
        <w:pStyle w:val="af7"/>
      </w:pPr>
      <w:r>
        <w:t xml:space="preserve">    /** Transpiled from BookManager.Domain.Enums.BookFileType */</w:t>
      </w:r>
    </w:p>
    <w:p w14:paraId="2FF3764B" w14:textId="77777777" w:rsidR="00197A74" w:rsidRDefault="00197A74" w:rsidP="00197A74">
      <w:pPr>
        <w:pStyle w:val="af7"/>
      </w:pPr>
      <w:r>
        <w:t xml:space="preserve">    fileType: BookFileType;</w:t>
      </w:r>
    </w:p>
    <w:p w14:paraId="2A0DE859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729774A6" w14:textId="77777777" w:rsidR="00197A74" w:rsidRDefault="00197A74" w:rsidP="00197A74">
      <w:pPr>
        <w:pStyle w:val="af7"/>
      </w:pPr>
      <w:r>
        <w:t xml:space="preserve">    title?: string;</w:t>
      </w:r>
    </w:p>
    <w:p w14:paraId="3762E7BC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6860F2A2" w14:textId="77777777" w:rsidR="00197A74" w:rsidRDefault="00197A74" w:rsidP="00197A74">
      <w:pPr>
        <w:pStyle w:val="af7"/>
      </w:pPr>
      <w:r>
        <w:t xml:space="preserve">    isbn?: string;</w:t>
      </w:r>
    </w:p>
    <w:p w14:paraId="6A491ACC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1195FE2C" w14:textId="77777777" w:rsidR="00197A74" w:rsidRDefault="00197A74" w:rsidP="00197A74">
      <w:pPr>
        <w:pStyle w:val="af7"/>
      </w:pPr>
      <w:r>
        <w:t xml:space="preserve">    description?: string;</w:t>
      </w:r>
    </w:p>
    <w:p w14:paraId="42448D57" w14:textId="77777777" w:rsidR="00197A74" w:rsidRDefault="00197A74" w:rsidP="00197A74">
      <w:pPr>
        <w:pStyle w:val="af7"/>
      </w:pPr>
      <w:r>
        <w:t xml:space="preserve">    /** Transpiled from string? */</w:t>
      </w:r>
    </w:p>
    <w:p w14:paraId="5AEF14A7" w14:textId="77777777" w:rsidR="00197A74" w:rsidRDefault="00197A74" w:rsidP="00197A74">
      <w:pPr>
        <w:pStyle w:val="af7"/>
      </w:pPr>
      <w:r>
        <w:t xml:space="preserve">    publisherName?: string;</w:t>
      </w:r>
    </w:p>
    <w:p w14:paraId="20F8208A" w14:textId="77777777" w:rsidR="00197A74" w:rsidRDefault="00197A74" w:rsidP="00197A74">
      <w:pPr>
        <w:pStyle w:val="af7"/>
      </w:pPr>
      <w:r>
        <w:t xml:space="preserve">    /** Transpiled from System.Collections.Generic.IEnumerable&lt;string&gt;? */</w:t>
      </w:r>
    </w:p>
    <w:p w14:paraId="6A0507C0" w14:textId="77777777" w:rsidR="00197A74" w:rsidRDefault="00197A74" w:rsidP="00197A74">
      <w:pPr>
        <w:pStyle w:val="af7"/>
      </w:pPr>
      <w:r>
        <w:t xml:space="preserve">    authors?: string[];</w:t>
      </w:r>
    </w:p>
    <w:p w14:paraId="5E0744BD" w14:textId="77777777" w:rsidR="00197A74" w:rsidRDefault="00197A74" w:rsidP="00197A74">
      <w:pPr>
        <w:pStyle w:val="af7"/>
      </w:pPr>
      <w:r>
        <w:t xml:space="preserve">    /** Transpiled from System.Collections.Generic.IEnumerable&lt;string&gt;? */</w:t>
      </w:r>
    </w:p>
    <w:p w14:paraId="57E4E764" w14:textId="77777777" w:rsidR="00197A74" w:rsidRDefault="00197A74" w:rsidP="00197A74">
      <w:pPr>
        <w:pStyle w:val="af7"/>
      </w:pPr>
      <w:r>
        <w:t xml:space="preserve">    tags?: string[];</w:t>
      </w:r>
    </w:p>
    <w:p w14:paraId="038DD447" w14:textId="77777777" w:rsidR="00197A74" w:rsidRDefault="00197A74" w:rsidP="00197A74">
      <w:pPr>
        <w:pStyle w:val="af7"/>
      </w:pPr>
      <w:r>
        <w:t>}</w:t>
      </w:r>
    </w:p>
    <w:p w14:paraId="73155F50" w14:textId="77777777" w:rsidR="00197A74" w:rsidRDefault="00197A74" w:rsidP="00197A74">
      <w:pPr>
        <w:pStyle w:val="af7"/>
      </w:pPr>
    </w:p>
    <w:p w14:paraId="15F670C2" w14:textId="77777777" w:rsidR="00197A74" w:rsidRDefault="00197A74" w:rsidP="00197A74">
      <w:pPr>
        <w:pStyle w:val="af7"/>
      </w:pPr>
      <w:r>
        <w:t>/** Transpiled from BookManager.Application.Common.DTOs.DetectLanguageRequestDto */</w:t>
      </w:r>
    </w:p>
    <w:p w14:paraId="2A507D26" w14:textId="77777777" w:rsidR="00197A74" w:rsidRDefault="00197A74" w:rsidP="00197A74">
      <w:pPr>
        <w:pStyle w:val="af7"/>
      </w:pPr>
      <w:r>
        <w:t>export type DetectLanguageRequestDto = {</w:t>
      </w:r>
    </w:p>
    <w:p w14:paraId="6CDDD6E5" w14:textId="77777777" w:rsidR="00197A74" w:rsidRDefault="00197A74" w:rsidP="00197A74">
      <w:pPr>
        <w:pStyle w:val="af7"/>
      </w:pPr>
      <w:r>
        <w:t xml:space="preserve">    /** Transpiled from string */</w:t>
      </w:r>
    </w:p>
    <w:p w14:paraId="158A02F5" w14:textId="77777777" w:rsidR="00197A74" w:rsidRDefault="00197A74" w:rsidP="00197A74">
      <w:pPr>
        <w:pStyle w:val="af7"/>
      </w:pPr>
      <w:r>
        <w:t xml:space="preserve">    text: string;</w:t>
      </w:r>
    </w:p>
    <w:p w14:paraId="6AA03CE7" w14:textId="77777777" w:rsidR="00197A74" w:rsidRDefault="00197A74" w:rsidP="00197A74">
      <w:pPr>
        <w:pStyle w:val="af7"/>
      </w:pPr>
      <w:r>
        <w:t>}</w:t>
      </w:r>
    </w:p>
    <w:p w14:paraId="204D6A33" w14:textId="77777777" w:rsidR="00197A74" w:rsidRDefault="00197A74" w:rsidP="00197A74">
      <w:pPr>
        <w:pStyle w:val="af7"/>
      </w:pPr>
    </w:p>
    <w:p w14:paraId="54EFD8CE" w14:textId="77777777" w:rsidR="00197A74" w:rsidRDefault="00197A74" w:rsidP="00197A74">
      <w:pPr>
        <w:pStyle w:val="af7"/>
      </w:pPr>
      <w:r>
        <w:t>/** Transpiled from BookManager.Application.Common.DTOs.DetectLanguageResponseDto */</w:t>
      </w:r>
    </w:p>
    <w:p w14:paraId="105D2C1C" w14:textId="77777777" w:rsidR="00197A74" w:rsidRDefault="00197A74" w:rsidP="00197A74">
      <w:pPr>
        <w:pStyle w:val="af7"/>
      </w:pPr>
      <w:r>
        <w:t>export type DetectLanguageResponseDto = {</w:t>
      </w:r>
    </w:p>
    <w:p w14:paraId="6171D668" w14:textId="77777777" w:rsidR="00197A74" w:rsidRDefault="00197A74" w:rsidP="00197A74">
      <w:pPr>
        <w:pStyle w:val="af7"/>
      </w:pPr>
      <w:r>
        <w:t xml:space="preserve">    /** Transpiled from string */</w:t>
      </w:r>
    </w:p>
    <w:p w14:paraId="673B4260" w14:textId="77777777" w:rsidR="00197A74" w:rsidRDefault="00197A74" w:rsidP="00197A74">
      <w:pPr>
        <w:pStyle w:val="af7"/>
      </w:pPr>
      <w:r>
        <w:t xml:space="preserve">    detectedLanguageCode: string;</w:t>
      </w:r>
    </w:p>
    <w:p w14:paraId="676E3A9C" w14:textId="77777777" w:rsidR="00197A74" w:rsidRDefault="00197A74" w:rsidP="00197A74">
      <w:pPr>
        <w:pStyle w:val="af7"/>
      </w:pPr>
      <w:r>
        <w:t>}</w:t>
      </w:r>
    </w:p>
    <w:p w14:paraId="0ACB556E" w14:textId="77777777" w:rsidR="00197A74" w:rsidRDefault="00197A74" w:rsidP="00197A74">
      <w:pPr>
        <w:pStyle w:val="af7"/>
      </w:pPr>
    </w:p>
    <w:p w14:paraId="35991FDF" w14:textId="77777777" w:rsidR="00197A74" w:rsidRDefault="00197A74" w:rsidP="00197A74">
      <w:pPr>
        <w:pStyle w:val="af7"/>
      </w:pPr>
      <w:r>
        <w:t>/** Transpiled from BookManager.Application.Common.DTOs.LanguageDto */</w:t>
      </w:r>
    </w:p>
    <w:p w14:paraId="4E688FB8" w14:textId="77777777" w:rsidR="00197A74" w:rsidRDefault="00197A74" w:rsidP="00197A74">
      <w:pPr>
        <w:pStyle w:val="af7"/>
      </w:pPr>
    </w:p>
    <w:p w14:paraId="1C5E5A4A" w14:textId="77777777" w:rsidR="00197A74" w:rsidRDefault="00197A74" w:rsidP="00AA3514">
      <w:pPr>
        <w:pStyle w:val="affc"/>
      </w:pPr>
      <w:r>
        <w:t>Файл BookManager.Domain.Enums.ts:</w:t>
      </w:r>
    </w:p>
    <w:p w14:paraId="6ABA978E" w14:textId="77777777" w:rsidR="00197A74" w:rsidRDefault="00197A74" w:rsidP="00197A74">
      <w:pPr>
        <w:pStyle w:val="af7"/>
      </w:pPr>
      <w:r>
        <w:t>/* THIS (.ts) FILE IS GENERATED BY Tapper */</w:t>
      </w:r>
    </w:p>
    <w:p w14:paraId="13551827" w14:textId="77777777" w:rsidR="00197A74" w:rsidRDefault="00197A74" w:rsidP="00197A74">
      <w:pPr>
        <w:pStyle w:val="af7"/>
      </w:pPr>
      <w:r>
        <w:t>/* eslint-disable */</w:t>
      </w:r>
    </w:p>
    <w:p w14:paraId="428C436B" w14:textId="77777777" w:rsidR="00197A74" w:rsidRDefault="00197A74" w:rsidP="00197A74">
      <w:pPr>
        <w:pStyle w:val="af7"/>
      </w:pPr>
      <w:r>
        <w:t>/* tslint:disable */</w:t>
      </w:r>
    </w:p>
    <w:p w14:paraId="1A034301" w14:textId="77777777" w:rsidR="00197A74" w:rsidRDefault="00197A74" w:rsidP="00197A74">
      <w:pPr>
        <w:pStyle w:val="af7"/>
      </w:pPr>
    </w:p>
    <w:p w14:paraId="0A2E3CC2" w14:textId="77777777" w:rsidR="00197A74" w:rsidRDefault="00197A74" w:rsidP="00197A74">
      <w:pPr>
        <w:pStyle w:val="af7"/>
      </w:pPr>
      <w:r>
        <w:t>/** Transpiled from BookManager.Domain.Enums.BookFileType */</w:t>
      </w:r>
    </w:p>
    <w:p w14:paraId="2ADD8537" w14:textId="77777777" w:rsidR="00197A74" w:rsidRDefault="00197A74" w:rsidP="00197A74">
      <w:pPr>
        <w:pStyle w:val="af7"/>
      </w:pPr>
      <w:r>
        <w:t>export enum BookFileType {</w:t>
      </w:r>
    </w:p>
    <w:p w14:paraId="0F4C654D" w14:textId="77777777" w:rsidR="00197A74" w:rsidRDefault="00197A74" w:rsidP="00197A74">
      <w:pPr>
        <w:pStyle w:val="af7"/>
      </w:pPr>
      <w:r>
        <w:t xml:space="preserve">    Pdf = 0,</w:t>
      </w:r>
    </w:p>
    <w:p w14:paraId="00D6F80B" w14:textId="77777777" w:rsidR="00197A74" w:rsidRDefault="00197A74" w:rsidP="00197A74">
      <w:pPr>
        <w:pStyle w:val="af7"/>
      </w:pPr>
      <w:r>
        <w:t xml:space="preserve">    Epub = 1,</w:t>
      </w:r>
    </w:p>
    <w:p w14:paraId="51F672E5" w14:textId="77777777" w:rsidR="00197A74" w:rsidRDefault="00197A74" w:rsidP="00197A74">
      <w:pPr>
        <w:pStyle w:val="af7"/>
      </w:pPr>
      <w:r>
        <w:t>}</w:t>
      </w:r>
    </w:p>
    <w:p w14:paraId="76A29E2B" w14:textId="77777777" w:rsidR="00197A74" w:rsidRDefault="00197A74" w:rsidP="00197A74">
      <w:pPr>
        <w:pStyle w:val="af7"/>
      </w:pPr>
    </w:p>
    <w:p w14:paraId="579AE143" w14:textId="77777777" w:rsidR="00197A74" w:rsidRDefault="00197A74" w:rsidP="00197A74">
      <w:pPr>
        <w:pStyle w:val="af7"/>
      </w:pPr>
    </w:p>
    <w:p w14:paraId="6BC0BB1A" w14:textId="77777777" w:rsidR="00197A74" w:rsidRDefault="00197A74" w:rsidP="00AA3514">
      <w:pPr>
        <w:pStyle w:val="affc"/>
      </w:pPr>
      <w:r>
        <w:t>Файл auth.guard.ts:</w:t>
      </w:r>
    </w:p>
    <w:p w14:paraId="5BD6C6A2" w14:textId="77777777" w:rsidR="00197A74" w:rsidRDefault="00197A74" w:rsidP="00197A74">
      <w:pPr>
        <w:pStyle w:val="af7"/>
      </w:pPr>
      <w:r>
        <w:t>import { inject } from '@angular/core';</w:t>
      </w:r>
    </w:p>
    <w:p w14:paraId="598F2E29" w14:textId="77777777" w:rsidR="00197A74" w:rsidRDefault="00197A74" w:rsidP="00197A74">
      <w:pPr>
        <w:pStyle w:val="af7"/>
      </w:pPr>
      <w:r>
        <w:t>import { CanActivateFn, Router } from '@angular/router';</w:t>
      </w:r>
    </w:p>
    <w:p w14:paraId="64EAB7A7" w14:textId="77777777" w:rsidR="00197A74" w:rsidRDefault="00197A74" w:rsidP="00197A74">
      <w:pPr>
        <w:pStyle w:val="af7"/>
      </w:pPr>
      <w:r>
        <w:t>import { CONSTANTS } from '@core/constants';</w:t>
      </w:r>
    </w:p>
    <w:p w14:paraId="1B947CED" w14:textId="77777777" w:rsidR="00197A74" w:rsidRDefault="00197A74" w:rsidP="00197A74">
      <w:pPr>
        <w:pStyle w:val="af7"/>
      </w:pPr>
      <w:r>
        <w:t>import { AuthState } from '@core/stores/auth.state';</w:t>
      </w:r>
    </w:p>
    <w:p w14:paraId="2A896238" w14:textId="77777777" w:rsidR="00197A74" w:rsidRDefault="00197A74" w:rsidP="00197A74">
      <w:pPr>
        <w:pStyle w:val="af7"/>
      </w:pPr>
      <w:r>
        <w:t>import { AuthService } from '@core/services/auth.service';</w:t>
      </w:r>
    </w:p>
    <w:p w14:paraId="7389DB2D" w14:textId="77777777" w:rsidR="00197A74" w:rsidRDefault="00197A74" w:rsidP="00197A74">
      <w:pPr>
        <w:pStyle w:val="af7"/>
      </w:pPr>
      <w:r>
        <w:t>import { map } from 'rxjs';</w:t>
      </w:r>
    </w:p>
    <w:p w14:paraId="0AAA4F94" w14:textId="77777777" w:rsidR="00197A74" w:rsidRDefault="00197A74" w:rsidP="00197A74">
      <w:pPr>
        <w:pStyle w:val="af7"/>
      </w:pPr>
    </w:p>
    <w:p w14:paraId="42BB888D" w14:textId="77777777" w:rsidR="00197A74" w:rsidRDefault="00197A74" w:rsidP="00197A74">
      <w:pPr>
        <w:pStyle w:val="af7"/>
      </w:pPr>
      <w:r>
        <w:t>export const authGuard: CanActivateFn = (_, state) =&gt; {</w:t>
      </w:r>
    </w:p>
    <w:p w14:paraId="2F72745F" w14:textId="77777777" w:rsidR="00197A74" w:rsidRDefault="00197A74" w:rsidP="00197A74">
      <w:pPr>
        <w:pStyle w:val="af7"/>
      </w:pPr>
      <w:r>
        <w:t xml:space="preserve">  const authState = inject(AuthState);</w:t>
      </w:r>
    </w:p>
    <w:p w14:paraId="54E7309C" w14:textId="77777777" w:rsidR="00197A74" w:rsidRDefault="00197A74" w:rsidP="00197A74">
      <w:pPr>
        <w:pStyle w:val="af7"/>
      </w:pPr>
      <w:r>
        <w:t xml:space="preserve">  const authService = inject(AuthService);</w:t>
      </w:r>
    </w:p>
    <w:p w14:paraId="4440B12E" w14:textId="77777777" w:rsidR="00197A74" w:rsidRDefault="00197A74" w:rsidP="00197A74">
      <w:pPr>
        <w:pStyle w:val="af7"/>
      </w:pPr>
      <w:r>
        <w:t xml:space="preserve">  const router = inject(Router);</w:t>
      </w:r>
    </w:p>
    <w:p w14:paraId="00DA09C2" w14:textId="77777777" w:rsidR="00197A74" w:rsidRDefault="00197A74" w:rsidP="00197A74">
      <w:pPr>
        <w:pStyle w:val="af7"/>
      </w:pPr>
    </w:p>
    <w:p w14:paraId="47B4F500" w14:textId="77777777" w:rsidR="00197A74" w:rsidRDefault="00197A74" w:rsidP="00197A74">
      <w:pPr>
        <w:pStyle w:val="af7"/>
      </w:pPr>
      <w:r>
        <w:lastRenderedPageBreak/>
        <w:t xml:space="preserve">  if (authState.isSignedIn()) {</w:t>
      </w:r>
    </w:p>
    <w:p w14:paraId="0427CA36" w14:textId="77777777" w:rsidR="00197A74" w:rsidRDefault="00197A74" w:rsidP="00197A74">
      <w:pPr>
        <w:pStyle w:val="af7"/>
      </w:pPr>
      <w:r>
        <w:t xml:space="preserve">    return true;</w:t>
      </w:r>
    </w:p>
    <w:p w14:paraId="058523F5" w14:textId="77777777" w:rsidR="00197A74" w:rsidRDefault="00197A74" w:rsidP="00197A74">
      <w:pPr>
        <w:pStyle w:val="af7"/>
      </w:pPr>
      <w:r>
        <w:t xml:space="preserve">  } else {</w:t>
      </w:r>
    </w:p>
    <w:p w14:paraId="5FC1132B" w14:textId="77777777" w:rsidR="00197A74" w:rsidRDefault="00197A74" w:rsidP="00197A74">
      <w:pPr>
        <w:pStyle w:val="af7"/>
      </w:pPr>
      <w:r>
        <w:t xml:space="preserve">    return authService.refreshToken()</w:t>
      </w:r>
    </w:p>
    <w:p w14:paraId="0D09360F" w14:textId="77777777" w:rsidR="00197A74" w:rsidRDefault="00197A74" w:rsidP="00197A74">
      <w:pPr>
        <w:pStyle w:val="af7"/>
      </w:pPr>
      <w:r>
        <w:t xml:space="preserve">      .pipe(</w:t>
      </w:r>
    </w:p>
    <w:p w14:paraId="356BA455" w14:textId="77777777" w:rsidR="00197A74" w:rsidRDefault="00197A74" w:rsidP="00197A74">
      <w:pPr>
        <w:pStyle w:val="af7"/>
      </w:pPr>
      <w:r>
        <w:t xml:space="preserve">        map((isSignedIn) =&gt;</w:t>
      </w:r>
    </w:p>
    <w:p w14:paraId="7D8C2445" w14:textId="77777777" w:rsidR="00197A74" w:rsidRDefault="00197A74" w:rsidP="00197A74">
      <w:pPr>
        <w:pStyle w:val="af7"/>
      </w:pPr>
      <w:r>
        <w:t xml:space="preserve">          router.parseUrl(</w:t>
      </w:r>
    </w:p>
    <w:p w14:paraId="045871A4" w14:textId="77777777" w:rsidR="00197A74" w:rsidRDefault="00197A74" w:rsidP="00197A74">
      <w:pPr>
        <w:pStyle w:val="af7"/>
      </w:pPr>
      <w:r>
        <w:t xml:space="preserve">            !isSignedIn</w:t>
      </w:r>
    </w:p>
    <w:p w14:paraId="500C5CBF" w14:textId="77777777" w:rsidR="00197A74" w:rsidRDefault="00197A74" w:rsidP="00197A74">
      <w:pPr>
        <w:pStyle w:val="af7"/>
      </w:pPr>
      <w:r>
        <w:t xml:space="preserve">              ? `/${CONSTANTS.ENDPOINTS.AUTH.PATH}/${CONSTANTS.ENDPOINTS.AUTH.SIGN_IN}`</w:t>
      </w:r>
    </w:p>
    <w:p w14:paraId="054EDFC3" w14:textId="77777777" w:rsidR="00197A74" w:rsidRDefault="00197A74" w:rsidP="00197A74">
      <w:pPr>
        <w:pStyle w:val="af7"/>
      </w:pPr>
      <w:r>
        <w:t xml:space="preserve">              : state.url,</w:t>
      </w:r>
    </w:p>
    <w:p w14:paraId="3DEADD2F" w14:textId="77777777" w:rsidR="00197A74" w:rsidRDefault="00197A74" w:rsidP="00197A74">
      <w:pPr>
        <w:pStyle w:val="af7"/>
      </w:pPr>
      <w:r>
        <w:t xml:space="preserve">          )),</w:t>
      </w:r>
    </w:p>
    <w:p w14:paraId="76342764" w14:textId="77777777" w:rsidR="00197A74" w:rsidRDefault="00197A74" w:rsidP="00197A74">
      <w:pPr>
        <w:pStyle w:val="af7"/>
      </w:pPr>
      <w:r>
        <w:t xml:space="preserve">      );</w:t>
      </w:r>
    </w:p>
    <w:p w14:paraId="49D826EE" w14:textId="77777777" w:rsidR="00197A74" w:rsidRDefault="00197A74" w:rsidP="00197A74">
      <w:pPr>
        <w:pStyle w:val="af7"/>
      </w:pPr>
      <w:r>
        <w:t xml:space="preserve">  }</w:t>
      </w:r>
    </w:p>
    <w:p w14:paraId="045A5F31" w14:textId="77777777" w:rsidR="00197A74" w:rsidRDefault="00197A74" w:rsidP="00197A74">
      <w:pPr>
        <w:pStyle w:val="af7"/>
      </w:pPr>
      <w:r>
        <w:t>};</w:t>
      </w:r>
    </w:p>
    <w:p w14:paraId="1A028F67" w14:textId="77777777" w:rsidR="00197A74" w:rsidRDefault="00197A74" w:rsidP="00197A74">
      <w:pPr>
        <w:pStyle w:val="af7"/>
      </w:pPr>
    </w:p>
    <w:p w14:paraId="6F442986" w14:textId="77777777" w:rsidR="00197A74" w:rsidRDefault="00197A74" w:rsidP="00AA3514">
      <w:pPr>
        <w:pStyle w:val="affc"/>
      </w:pPr>
      <w:r>
        <w:t>Файл login.guard.ts:</w:t>
      </w:r>
    </w:p>
    <w:p w14:paraId="24F9E1FB" w14:textId="77777777" w:rsidR="00197A74" w:rsidRDefault="00197A74" w:rsidP="00197A74">
      <w:pPr>
        <w:pStyle w:val="af7"/>
      </w:pPr>
      <w:r>
        <w:t>import { inject } from '@angular/core';</w:t>
      </w:r>
    </w:p>
    <w:p w14:paraId="215F2E08" w14:textId="77777777" w:rsidR="00197A74" w:rsidRDefault="00197A74" w:rsidP="00197A74">
      <w:pPr>
        <w:pStyle w:val="af7"/>
      </w:pPr>
      <w:r>
        <w:t>import { CanActivateFn, Router } from '@angular/router';</w:t>
      </w:r>
    </w:p>
    <w:p w14:paraId="5B75A632" w14:textId="77777777" w:rsidR="00197A74" w:rsidRDefault="00197A74" w:rsidP="00197A74">
      <w:pPr>
        <w:pStyle w:val="af7"/>
      </w:pPr>
      <w:r>
        <w:t>import { AuthState } from '@core/stores/auth.state';</w:t>
      </w:r>
    </w:p>
    <w:p w14:paraId="4B75BC55" w14:textId="77777777" w:rsidR="00197A74" w:rsidRDefault="00197A74" w:rsidP="00197A74">
      <w:pPr>
        <w:pStyle w:val="af7"/>
      </w:pPr>
    </w:p>
    <w:p w14:paraId="7EC6DF7E" w14:textId="77777777" w:rsidR="00197A74" w:rsidRDefault="00197A74" w:rsidP="00197A74">
      <w:pPr>
        <w:pStyle w:val="af7"/>
      </w:pPr>
      <w:r>
        <w:t>export const loginGuard: CanActivateFn = () =&gt; {</w:t>
      </w:r>
    </w:p>
    <w:p w14:paraId="2E78E414" w14:textId="77777777" w:rsidR="00197A74" w:rsidRDefault="00197A74" w:rsidP="00197A74">
      <w:pPr>
        <w:pStyle w:val="af7"/>
      </w:pPr>
      <w:r>
        <w:t xml:space="preserve">  const authState = inject(AuthState);</w:t>
      </w:r>
    </w:p>
    <w:p w14:paraId="6ED29E1E" w14:textId="77777777" w:rsidR="00197A74" w:rsidRDefault="00197A74" w:rsidP="00197A74">
      <w:pPr>
        <w:pStyle w:val="af7"/>
      </w:pPr>
      <w:r>
        <w:t xml:space="preserve">  const router = inject(Router);</w:t>
      </w:r>
    </w:p>
    <w:p w14:paraId="2108D059" w14:textId="77777777" w:rsidR="00197A74" w:rsidRDefault="00197A74" w:rsidP="00197A74">
      <w:pPr>
        <w:pStyle w:val="af7"/>
      </w:pPr>
      <w:r>
        <w:t xml:space="preserve">  if (!authState.isSignedIn()) {</w:t>
      </w:r>
    </w:p>
    <w:p w14:paraId="6A2DAC17" w14:textId="77777777" w:rsidR="00197A74" w:rsidRDefault="00197A74" w:rsidP="00197A74">
      <w:pPr>
        <w:pStyle w:val="af7"/>
      </w:pPr>
      <w:r>
        <w:t xml:space="preserve">    return true;</w:t>
      </w:r>
    </w:p>
    <w:p w14:paraId="752FCC50" w14:textId="77777777" w:rsidR="00197A74" w:rsidRDefault="00197A74" w:rsidP="00197A74">
      <w:pPr>
        <w:pStyle w:val="af7"/>
      </w:pPr>
      <w:r>
        <w:t xml:space="preserve">  }</w:t>
      </w:r>
    </w:p>
    <w:p w14:paraId="45BE10B9" w14:textId="77777777" w:rsidR="00197A74" w:rsidRDefault="00197A74" w:rsidP="00197A74">
      <w:pPr>
        <w:pStyle w:val="af7"/>
      </w:pPr>
    </w:p>
    <w:p w14:paraId="27946632" w14:textId="77777777" w:rsidR="00197A74" w:rsidRDefault="00197A74" w:rsidP="00197A74">
      <w:pPr>
        <w:pStyle w:val="af7"/>
      </w:pPr>
      <w:r>
        <w:t xml:space="preserve">  return router.parseUrl('/');</w:t>
      </w:r>
    </w:p>
    <w:p w14:paraId="03214F9B" w14:textId="77777777" w:rsidR="00197A74" w:rsidRDefault="00197A74" w:rsidP="00197A74">
      <w:pPr>
        <w:pStyle w:val="af7"/>
      </w:pPr>
      <w:r>
        <w:t>};</w:t>
      </w:r>
    </w:p>
    <w:p w14:paraId="2FF78CB4" w14:textId="77777777" w:rsidR="00197A74" w:rsidRDefault="00197A74" w:rsidP="00197A74">
      <w:pPr>
        <w:pStyle w:val="af7"/>
      </w:pPr>
    </w:p>
    <w:p w14:paraId="46DDB35A" w14:textId="77777777" w:rsidR="00197A74" w:rsidRDefault="00197A74" w:rsidP="00AA3514">
      <w:pPr>
        <w:pStyle w:val="affc"/>
      </w:pPr>
      <w:r>
        <w:t>Файл auth.interceptor.ts:</w:t>
      </w:r>
    </w:p>
    <w:p w14:paraId="42366BFF" w14:textId="77777777" w:rsidR="00197A74" w:rsidRDefault="00197A74" w:rsidP="00197A74">
      <w:pPr>
        <w:pStyle w:val="af7"/>
      </w:pPr>
      <w:r>
        <w:t>import { HttpInterceptorFn } from '@angular/common/http';</w:t>
      </w:r>
    </w:p>
    <w:p w14:paraId="3CD9E97B" w14:textId="77777777" w:rsidR="00197A74" w:rsidRDefault="00197A74" w:rsidP="00197A74">
      <w:pPr>
        <w:pStyle w:val="af7"/>
      </w:pPr>
      <w:r>
        <w:t>import { inject } from '@angular/core';</w:t>
      </w:r>
    </w:p>
    <w:p w14:paraId="0EDEF757" w14:textId="77777777" w:rsidR="00197A74" w:rsidRDefault="00197A74" w:rsidP="00197A74">
      <w:pPr>
        <w:pStyle w:val="af7"/>
      </w:pPr>
      <w:r>
        <w:t>import { AuthState } from '@core/stores/auth.state';</w:t>
      </w:r>
    </w:p>
    <w:p w14:paraId="1AC38E6A" w14:textId="77777777" w:rsidR="00197A74" w:rsidRDefault="00197A74" w:rsidP="00197A74">
      <w:pPr>
        <w:pStyle w:val="af7"/>
      </w:pPr>
    </w:p>
    <w:p w14:paraId="5B3B28C3" w14:textId="77777777" w:rsidR="00197A74" w:rsidRDefault="00197A74" w:rsidP="00197A74">
      <w:pPr>
        <w:pStyle w:val="af7"/>
      </w:pPr>
      <w:r>
        <w:t>export const authInterceptor: HttpInterceptorFn = (req, next) =&gt; {</w:t>
      </w:r>
    </w:p>
    <w:p w14:paraId="079799C9" w14:textId="77777777" w:rsidR="00197A74" w:rsidRDefault="00197A74" w:rsidP="00197A74">
      <w:pPr>
        <w:pStyle w:val="af7"/>
      </w:pPr>
      <w:r>
        <w:t xml:space="preserve">  const authState = inject(AuthState);</w:t>
      </w:r>
    </w:p>
    <w:p w14:paraId="5DF3586F" w14:textId="77777777" w:rsidR="00197A74" w:rsidRDefault="00197A74" w:rsidP="00197A74">
      <w:pPr>
        <w:pStyle w:val="af7"/>
      </w:pPr>
      <w:r>
        <w:t xml:space="preserve">  if (authState.isSignedIn()) {</w:t>
      </w:r>
    </w:p>
    <w:p w14:paraId="5B947ECD" w14:textId="77777777" w:rsidR="00197A74" w:rsidRDefault="00197A74" w:rsidP="00197A74">
      <w:pPr>
        <w:pStyle w:val="af7"/>
      </w:pPr>
      <w:r>
        <w:t xml:space="preserve">    const headers = {</w:t>
      </w:r>
    </w:p>
    <w:p w14:paraId="6AD16E90" w14:textId="77777777" w:rsidR="00197A74" w:rsidRDefault="00197A74" w:rsidP="00197A74">
      <w:pPr>
        <w:pStyle w:val="af7"/>
      </w:pPr>
      <w:r>
        <w:t xml:space="preserve">      Authorization: `Bearer ${authState.accessToken}`,</w:t>
      </w:r>
    </w:p>
    <w:p w14:paraId="7F8B8052" w14:textId="77777777" w:rsidR="00197A74" w:rsidRDefault="00197A74" w:rsidP="00197A74">
      <w:pPr>
        <w:pStyle w:val="af7"/>
      </w:pPr>
      <w:r>
        <w:t xml:space="preserve">    };</w:t>
      </w:r>
    </w:p>
    <w:p w14:paraId="25C6CD4A" w14:textId="77777777" w:rsidR="00197A74" w:rsidRDefault="00197A74" w:rsidP="00197A74">
      <w:pPr>
        <w:pStyle w:val="af7"/>
      </w:pPr>
      <w:r>
        <w:t xml:space="preserve">    const request = req.clone({ setHeaders: headers, withCredentials: true });</w:t>
      </w:r>
    </w:p>
    <w:p w14:paraId="56BE6154" w14:textId="77777777" w:rsidR="00197A74" w:rsidRDefault="00197A74" w:rsidP="00197A74">
      <w:pPr>
        <w:pStyle w:val="af7"/>
      </w:pPr>
      <w:r>
        <w:t xml:space="preserve">    return next(request);</w:t>
      </w:r>
    </w:p>
    <w:p w14:paraId="60A8BE5D" w14:textId="77777777" w:rsidR="00197A74" w:rsidRDefault="00197A74" w:rsidP="00197A74">
      <w:pPr>
        <w:pStyle w:val="af7"/>
      </w:pPr>
      <w:r>
        <w:t xml:space="preserve">  }</w:t>
      </w:r>
    </w:p>
    <w:p w14:paraId="449BD060" w14:textId="77777777" w:rsidR="00197A74" w:rsidRDefault="00197A74" w:rsidP="00197A74">
      <w:pPr>
        <w:pStyle w:val="af7"/>
      </w:pPr>
      <w:r>
        <w:t xml:space="preserve">  return next(req);</w:t>
      </w:r>
    </w:p>
    <w:p w14:paraId="2895BD81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};</w:t>
      </w:r>
    </w:p>
    <w:p w14:paraId="1393D469" w14:textId="77777777" w:rsidR="00197A74" w:rsidRPr="00197A74" w:rsidRDefault="00197A74" w:rsidP="00197A74">
      <w:pPr>
        <w:pStyle w:val="af7"/>
        <w:rPr>
          <w:lang w:val="ru-RU"/>
        </w:rPr>
      </w:pPr>
    </w:p>
    <w:p w14:paraId="29486BC1" w14:textId="77777777" w:rsidR="00197A74" w:rsidRPr="00197A74" w:rsidRDefault="00197A74" w:rsidP="00AA3514">
      <w:pPr>
        <w:pStyle w:val="affc"/>
      </w:pPr>
      <w:r w:rsidRPr="00197A74">
        <w:t xml:space="preserve">Файл </w:t>
      </w:r>
      <w:r>
        <w:t>http</w:t>
      </w:r>
      <w:r w:rsidRPr="00197A74">
        <w:t>-</w:t>
      </w:r>
      <w:r>
        <w:t>error</w:t>
      </w:r>
      <w:r w:rsidRPr="00197A74">
        <w:t>.</w:t>
      </w:r>
      <w:r>
        <w:t>interceptor</w:t>
      </w:r>
      <w:r w:rsidRPr="00197A74">
        <w:t>.</w:t>
      </w:r>
      <w:r>
        <w:t>ts</w:t>
      </w:r>
      <w:r w:rsidRPr="00197A74">
        <w:t>:</w:t>
      </w:r>
    </w:p>
    <w:p w14:paraId="5A5A9A03" w14:textId="77777777" w:rsidR="00197A74" w:rsidRDefault="00197A74" w:rsidP="00197A74">
      <w:pPr>
        <w:pStyle w:val="af7"/>
      </w:pPr>
      <w:r>
        <w:t>import {</w:t>
      </w:r>
    </w:p>
    <w:p w14:paraId="60D34931" w14:textId="77777777" w:rsidR="00197A74" w:rsidRDefault="00197A74" w:rsidP="00197A74">
      <w:pPr>
        <w:pStyle w:val="af7"/>
      </w:pPr>
      <w:r>
        <w:t xml:space="preserve">  HttpErrorResponse,</w:t>
      </w:r>
    </w:p>
    <w:p w14:paraId="24ABD06B" w14:textId="77777777" w:rsidR="00197A74" w:rsidRDefault="00197A74" w:rsidP="00197A74">
      <w:pPr>
        <w:pStyle w:val="af7"/>
      </w:pPr>
      <w:r>
        <w:t xml:space="preserve">  HttpEvent,</w:t>
      </w:r>
    </w:p>
    <w:p w14:paraId="6E6756C2" w14:textId="77777777" w:rsidR="00197A74" w:rsidRDefault="00197A74" w:rsidP="00197A74">
      <w:pPr>
        <w:pStyle w:val="af7"/>
      </w:pPr>
      <w:r>
        <w:t xml:space="preserve">  HttpHandlerFn,</w:t>
      </w:r>
    </w:p>
    <w:p w14:paraId="0D785208" w14:textId="77777777" w:rsidR="00197A74" w:rsidRDefault="00197A74" w:rsidP="00197A74">
      <w:pPr>
        <w:pStyle w:val="af7"/>
      </w:pPr>
      <w:r>
        <w:t xml:space="preserve">  HttpInterceptorFn,</w:t>
      </w:r>
    </w:p>
    <w:p w14:paraId="5BEFB2A1" w14:textId="77777777" w:rsidR="00197A74" w:rsidRDefault="00197A74" w:rsidP="00197A74">
      <w:pPr>
        <w:pStyle w:val="af7"/>
      </w:pPr>
      <w:r>
        <w:t xml:space="preserve">  HttpRequest,</w:t>
      </w:r>
    </w:p>
    <w:p w14:paraId="15A4AD66" w14:textId="77777777" w:rsidR="00197A74" w:rsidRDefault="00197A74" w:rsidP="00197A74">
      <w:pPr>
        <w:pStyle w:val="af7"/>
      </w:pPr>
      <w:r>
        <w:t xml:space="preserve">  HttpStatusCode,</w:t>
      </w:r>
    </w:p>
    <w:p w14:paraId="699CCC89" w14:textId="77777777" w:rsidR="00197A74" w:rsidRDefault="00197A74" w:rsidP="00197A74">
      <w:pPr>
        <w:pStyle w:val="af7"/>
      </w:pPr>
      <w:r>
        <w:t>} from '@angular/common/http';</w:t>
      </w:r>
    </w:p>
    <w:p w14:paraId="3F5FA399" w14:textId="77777777" w:rsidR="00197A74" w:rsidRDefault="00197A74" w:rsidP="00197A74">
      <w:pPr>
        <w:pStyle w:val="af7"/>
      </w:pPr>
      <w:r>
        <w:t>import { EnvironmentInjector, inject, runInInjectionContext } from '@angular/core';</w:t>
      </w:r>
    </w:p>
    <w:p w14:paraId="5313F9C6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40620EED" w14:textId="77777777" w:rsidR="00197A74" w:rsidRDefault="00197A74" w:rsidP="00197A74">
      <w:pPr>
        <w:pStyle w:val="af7"/>
      </w:pPr>
      <w:r>
        <w:t>import { Router } from '@angular/router';</w:t>
      </w:r>
    </w:p>
    <w:p w14:paraId="0CE36674" w14:textId="77777777" w:rsidR="00197A74" w:rsidRDefault="00197A74" w:rsidP="00197A74">
      <w:pPr>
        <w:pStyle w:val="af7"/>
      </w:pPr>
      <w:r>
        <w:t>import { CONSTANTS } from '@core/constants';</w:t>
      </w:r>
    </w:p>
    <w:p w14:paraId="0ADE2724" w14:textId="77777777" w:rsidR="00197A74" w:rsidRDefault="00197A74" w:rsidP="00197A74">
      <w:pPr>
        <w:pStyle w:val="af7"/>
      </w:pPr>
      <w:r>
        <w:t>import { AuthService } from '@core/services/auth.service';</w:t>
      </w:r>
    </w:p>
    <w:p w14:paraId="07904FFF" w14:textId="77777777" w:rsidR="00197A74" w:rsidRDefault="00197A74" w:rsidP="00197A74">
      <w:pPr>
        <w:pStyle w:val="af7"/>
      </w:pPr>
      <w:r>
        <w:t>import { AuthState } from '@core/stores/auth.state';</w:t>
      </w:r>
    </w:p>
    <w:p w14:paraId="46599ACA" w14:textId="77777777" w:rsidR="00197A74" w:rsidRDefault="00197A74" w:rsidP="00197A74">
      <w:pPr>
        <w:pStyle w:val="af7"/>
      </w:pPr>
      <w:r>
        <w:t>import {</w:t>
      </w:r>
    </w:p>
    <w:p w14:paraId="76941737" w14:textId="77777777" w:rsidR="00197A74" w:rsidRDefault="00197A74" w:rsidP="00197A74">
      <w:pPr>
        <w:pStyle w:val="af7"/>
      </w:pPr>
      <w:r>
        <w:t xml:space="preserve">  catchError,</w:t>
      </w:r>
    </w:p>
    <w:p w14:paraId="2A4B7F09" w14:textId="77777777" w:rsidR="00197A74" w:rsidRDefault="00197A74" w:rsidP="00197A74">
      <w:pPr>
        <w:pStyle w:val="af7"/>
      </w:pPr>
      <w:r>
        <w:t xml:space="preserve">  delay,</w:t>
      </w:r>
    </w:p>
    <w:p w14:paraId="2D553F08" w14:textId="77777777" w:rsidR="00197A74" w:rsidRDefault="00197A74" w:rsidP="00197A74">
      <w:pPr>
        <w:pStyle w:val="af7"/>
      </w:pPr>
      <w:r>
        <w:t xml:space="preserve">  map,</w:t>
      </w:r>
    </w:p>
    <w:p w14:paraId="3A5FE9AD" w14:textId="77777777" w:rsidR="00197A74" w:rsidRDefault="00197A74" w:rsidP="00197A74">
      <w:pPr>
        <w:pStyle w:val="af7"/>
      </w:pPr>
      <w:r>
        <w:t xml:space="preserve">  mergeMap,</w:t>
      </w:r>
    </w:p>
    <w:p w14:paraId="0C946E8A" w14:textId="77777777" w:rsidR="00197A74" w:rsidRDefault="00197A74" w:rsidP="00197A74">
      <w:pPr>
        <w:pStyle w:val="af7"/>
      </w:pPr>
      <w:r>
        <w:t xml:space="preserve">  NEVER,</w:t>
      </w:r>
    </w:p>
    <w:p w14:paraId="35614BB2" w14:textId="77777777" w:rsidR="00197A74" w:rsidRDefault="00197A74" w:rsidP="00197A74">
      <w:pPr>
        <w:pStyle w:val="af7"/>
      </w:pPr>
      <w:r>
        <w:t xml:space="preserve">  Observable,</w:t>
      </w:r>
    </w:p>
    <w:p w14:paraId="70A1C1E7" w14:textId="77777777" w:rsidR="00197A74" w:rsidRDefault="00197A74" w:rsidP="00197A74">
      <w:pPr>
        <w:pStyle w:val="af7"/>
      </w:pPr>
      <w:r>
        <w:t xml:space="preserve">  retry,</w:t>
      </w:r>
    </w:p>
    <w:p w14:paraId="0898BDBF" w14:textId="77777777" w:rsidR="00197A74" w:rsidRDefault="00197A74" w:rsidP="00197A74">
      <w:pPr>
        <w:pStyle w:val="af7"/>
      </w:pPr>
      <w:r>
        <w:t xml:space="preserve">  retryWhen,</w:t>
      </w:r>
    </w:p>
    <w:p w14:paraId="66B4018E" w14:textId="77777777" w:rsidR="00197A74" w:rsidRDefault="00197A74" w:rsidP="00197A74">
      <w:pPr>
        <w:pStyle w:val="af7"/>
      </w:pPr>
      <w:r>
        <w:lastRenderedPageBreak/>
        <w:t xml:space="preserve">  switchMap,</w:t>
      </w:r>
    </w:p>
    <w:p w14:paraId="22AC9521" w14:textId="77777777" w:rsidR="00197A74" w:rsidRDefault="00197A74" w:rsidP="00197A74">
      <w:pPr>
        <w:pStyle w:val="af7"/>
      </w:pPr>
      <w:r>
        <w:t xml:space="preserve">  throwError,</w:t>
      </w:r>
    </w:p>
    <w:p w14:paraId="51E1E615" w14:textId="77777777" w:rsidR="00197A74" w:rsidRDefault="00197A74" w:rsidP="00197A74">
      <w:pPr>
        <w:pStyle w:val="af7"/>
      </w:pPr>
      <w:r>
        <w:t xml:space="preserve">  timer,</w:t>
      </w:r>
    </w:p>
    <w:p w14:paraId="62449E53" w14:textId="77777777" w:rsidR="00197A74" w:rsidRDefault="00197A74" w:rsidP="00197A74">
      <w:pPr>
        <w:pStyle w:val="af7"/>
      </w:pPr>
      <w:r>
        <w:t>} from 'rxjs';</w:t>
      </w:r>
    </w:p>
    <w:p w14:paraId="7D7AC92A" w14:textId="77777777" w:rsidR="00197A74" w:rsidRDefault="00197A74" w:rsidP="00197A74">
      <w:pPr>
        <w:pStyle w:val="af7"/>
      </w:pPr>
    </w:p>
    <w:p w14:paraId="6A84497D" w14:textId="77777777" w:rsidR="00197A74" w:rsidRDefault="00197A74" w:rsidP="00197A74">
      <w:pPr>
        <w:pStyle w:val="af7"/>
      </w:pPr>
    </w:p>
    <w:p w14:paraId="70043CB7" w14:textId="77777777" w:rsidR="00197A74" w:rsidRDefault="00197A74" w:rsidP="00197A74">
      <w:pPr>
        <w:pStyle w:val="af7"/>
      </w:pPr>
      <w:r>
        <w:t>const retryCount = 3;</w:t>
      </w:r>
    </w:p>
    <w:p w14:paraId="6D9A1F6E" w14:textId="77777777" w:rsidR="00197A74" w:rsidRDefault="00197A74" w:rsidP="00197A74">
      <w:pPr>
        <w:pStyle w:val="af7"/>
      </w:pPr>
    </w:p>
    <w:p w14:paraId="4CB4AEFA" w14:textId="77777777" w:rsidR="00197A74" w:rsidRDefault="00197A74" w:rsidP="00197A74">
      <w:pPr>
        <w:pStyle w:val="af7"/>
      </w:pPr>
      <w:r>
        <w:t>const handleUnauthorizedError = (</w:t>
      </w:r>
    </w:p>
    <w:p w14:paraId="4AA99BF0" w14:textId="77777777" w:rsidR="00197A74" w:rsidRDefault="00197A74" w:rsidP="00197A74">
      <w:pPr>
        <w:pStyle w:val="af7"/>
      </w:pPr>
      <w:r>
        <w:t xml:space="preserve">  req: HttpRequest&lt;unknown&gt;,</w:t>
      </w:r>
    </w:p>
    <w:p w14:paraId="67D02E56" w14:textId="77777777" w:rsidR="00197A74" w:rsidRDefault="00197A74" w:rsidP="00197A74">
      <w:pPr>
        <w:pStyle w:val="af7"/>
      </w:pPr>
      <w:r>
        <w:t xml:space="preserve">  next: HttpHandlerFn,</w:t>
      </w:r>
    </w:p>
    <w:p w14:paraId="388E8584" w14:textId="77777777" w:rsidR="00197A74" w:rsidRDefault="00197A74" w:rsidP="00197A74">
      <w:pPr>
        <w:pStyle w:val="af7"/>
      </w:pPr>
      <w:r>
        <w:t xml:space="preserve">  err: HttpErrorResponse,</w:t>
      </w:r>
    </w:p>
    <w:p w14:paraId="4EA4DE7C" w14:textId="77777777" w:rsidR="00197A74" w:rsidRDefault="00197A74" w:rsidP="00197A74">
      <w:pPr>
        <w:pStyle w:val="af7"/>
      </w:pPr>
      <w:r>
        <w:t xml:space="preserve">  environmentInjector: EnvironmentInjector,</w:t>
      </w:r>
    </w:p>
    <w:p w14:paraId="25F82A78" w14:textId="77777777" w:rsidR="00197A74" w:rsidRDefault="00197A74" w:rsidP="00197A74">
      <w:pPr>
        <w:pStyle w:val="af7"/>
      </w:pPr>
      <w:r>
        <w:t>): Observable&lt;HttpEvent&lt;unknown&gt;&gt; =&gt; {</w:t>
      </w:r>
    </w:p>
    <w:p w14:paraId="3C81F4E4" w14:textId="77777777" w:rsidR="00197A74" w:rsidRDefault="00197A74" w:rsidP="00197A74">
      <w:pPr>
        <w:pStyle w:val="af7"/>
      </w:pPr>
      <w:r>
        <w:t xml:space="preserve">  return runInInjectionContext(environmentInjector, () =&gt; {</w:t>
      </w:r>
    </w:p>
    <w:p w14:paraId="609CAA9D" w14:textId="77777777" w:rsidR="00197A74" w:rsidRDefault="00197A74" w:rsidP="00197A74">
      <w:pPr>
        <w:pStyle w:val="af7"/>
      </w:pPr>
      <w:r>
        <w:t xml:space="preserve">    const authService = inject(AuthService);</w:t>
      </w:r>
    </w:p>
    <w:p w14:paraId="754A366D" w14:textId="77777777" w:rsidR="00197A74" w:rsidRDefault="00197A74" w:rsidP="00197A74">
      <w:pPr>
        <w:pStyle w:val="af7"/>
      </w:pPr>
      <w:r>
        <w:t xml:space="preserve">    const authState = inject(AuthState);</w:t>
      </w:r>
    </w:p>
    <w:p w14:paraId="3B16FB4B" w14:textId="77777777" w:rsidR="00197A74" w:rsidRDefault="00197A74" w:rsidP="00197A74">
      <w:pPr>
        <w:pStyle w:val="af7"/>
      </w:pPr>
      <w:r>
        <w:t xml:space="preserve">    const router = inject(Router);</w:t>
      </w:r>
    </w:p>
    <w:p w14:paraId="7BB34449" w14:textId="77777777" w:rsidR="00197A74" w:rsidRDefault="00197A74" w:rsidP="00197A74">
      <w:pPr>
        <w:pStyle w:val="af7"/>
      </w:pPr>
    </w:p>
    <w:p w14:paraId="274F8EC5" w14:textId="77777777" w:rsidR="00197A74" w:rsidRDefault="00197A74" w:rsidP="00197A74">
      <w:pPr>
        <w:pStyle w:val="af7"/>
      </w:pPr>
      <w:r>
        <w:t xml:space="preserve">    return authService.refreshToken()</w:t>
      </w:r>
    </w:p>
    <w:p w14:paraId="3224E4EC" w14:textId="77777777" w:rsidR="00197A74" w:rsidRDefault="00197A74" w:rsidP="00197A74">
      <w:pPr>
        <w:pStyle w:val="af7"/>
      </w:pPr>
      <w:r>
        <w:t xml:space="preserve">      .pipe(</w:t>
      </w:r>
    </w:p>
    <w:p w14:paraId="4C6F04E8" w14:textId="77777777" w:rsidR="00197A74" w:rsidRDefault="00197A74" w:rsidP="00197A74">
      <w:pPr>
        <w:pStyle w:val="af7"/>
      </w:pPr>
      <w:r>
        <w:t xml:space="preserve">        mergeMap((success) =&gt; {</w:t>
      </w:r>
    </w:p>
    <w:p w14:paraId="5A1C0395" w14:textId="77777777" w:rsidR="00197A74" w:rsidRDefault="00197A74" w:rsidP="00197A74">
      <w:pPr>
        <w:pStyle w:val="af7"/>
      </w:pPr>
      <w:r>
        <w:t xml:space="preserve">          if (!success) {</w:t>
      </w:r>
    </w:p>
    <w:p w14:paraId="7FC25A05" w14:textId="77777777" w:rsidR="00197A74" w:rsidRDefault="00197A74" w:rsidP="00197A74">
      <w:pPr>
        <w:pStyle w:val="af7"/>
      </w:pPr>
      <w:r>
        <w:t xml:space="preserve">            authState.accessToken = null;</w:t>
      </w:r>
    </w:p>
    <w:p w14:paraId="5E046B6C" w14:textId="77777777" w:rsidR="00197A74" w:rsidRDefault="00197A74" w:rsidP="00197A74">
      <w:pPr>
        <w:pStyle w:val="af7"/>
      </w:pPr>
      <w:r>
        <w:t xml:space="preserve">            routeToSignInPage(router);</w:t>
      </w:r>
    </w:p>
    <w:p w14:paraId="6A9A06F1" w14:textId="77777777" w:rsidR="00197A74" w:rsidRDefault="00197A74" w:rsidP="00197A74">
      <w:pPr>
        <w:pStyle w:val="af7"/>
      </w:pPr>
      <w:r>
        <w:t xml:space="preserve">            return throwError(() =&gt; err);</w:t>
      </w:r>
    </w:p>
    <w:p w14:paraId="32093D4B" w14:textId="77777777" w:rsidR="00197A74" w:rsidRDefault="00197A74" w:rsidP="00197A74">
      <w:pPr>
        <w:pStyle w:val="af7"/>
      </w:pPr>
      <w:r>
        <w:t xml:space="preserve">          }</w:t>
      </w:r>
    </w:p>
    <w:p w14:paraId="278135BF" w14:textId="77777777" w:rsidR="00197A74" w:rsidRDefault="00197A74" w:rsidP="00197A74">
      <w:pPr>
        <w:pStyle w:val="af7"/>
      </w:pPr>
      <w:r>
        <w:t xml:space="preserve">          return next(req);</w:t>
      </w:r>
    </w:p>
    <w:p w14:paraId="22F7AF83" w14:textId="77777777" w:rsidR="00197A74" w:rsidRDefault="00197A74" w:rsidP="00197A74">
      <w:pPr>
        <w:pStyle w:val="af7"/>
      </w:pPr>
      <w:r>
        <w:t xml:space="preserve">        }),</w:t>
      </w:r>
    </w:p>
    <w:p w14:paraId="1315073D" w14:textId="77777777" w:rsidR="00197A74" w:rsidRDefault="00197A74" w:rsidP="00197A74">
      <w:pPr>
        <w:pStyle w:val="af7"/>
      </w:pPr>
      <w:r>
        <w:t xml:space="preserve">      );</w:t>
      </w:r>
    </w:p>
    <w:p w14:paraId="28C3700D" w14:textId="77777777" w:rsidR="00197A74" w:rsidRDefault="00197A74" w:rsidP="00197A74">
      <w:pPr>
        <w:pStyle w:val="af7"/>
      </w:pPr>
      <w:r>
        <w:t xml:space="preserve">  });</w:t>
      </w:r>
    </w:p>
    <w:p w14:paraId="6CAE61BC" w14:textId="77777777" w:rsidR="00197A74" w:rsidRDefault="00197A74" w:rsidP="00197A74">
      <w:pPr>
        <w:pStyle w:val="af7"/>
      </w:pPr>
      <w:r>
        <w:t>};</w:t>
      </w:r>
    </w:p>
    <w:p w14:paraId="78E86048" w14:textId="77777777" w:rsidR="00197A74" w:rsidRDefault="00197A74" w:rsidP="00197A74">
      <w:pPr>
        <w:pStyle w:val="af7"/>
      </w:pPr>
    </w:p>
    <w:p w14:paraId="05C29515" w14:textId="77777777" w:rsidR="00197A74" w:rsidRDefault="00197A74" w:rsidP="00197A74">
      <w:pPr>
        <w:pStyle w:val="af7"/>
      </w:pPr>
      <w:r>
        <w:t>const routeToSignInPage = (router: Router) =&gt; {</w:t>
      </w:r>
    </w:p>
    <w:p w14:paraId="14DE01E6" w14:textId="77777777" w:rsidR="00197A74" w:rsidRDefault="00197A74" w:rsidP="00197A74">
      <w:pPr>
        <w:pStyle w:val="af7"/>
      </w:pPr>
      <w:r>
        <w:t xml:space="preserve">  router.navigate([</w:t>
      </w:r>
    </w:p>
    <w:p w14:paraId="23FBA208" w14:textId="77777777" w:rsidR="00197A74" w:rsidRDefault="00197A74" w:rsidP="00197A74">
      <w:pPr>
        <w:pStyle w:val="af7"/>
      </w:pPr>
      <w:r>
        <w:t xml:space="preserve">    CONSTANTS.ENDPOINTS.AUTH.PATH,</w:t>
      </w:r>
    </w:p>
    <w:p w14:paraId="0783DFB5" w14:textId="77777777" w:rsidR="00197A74" w:rsidRDefault="00197A74" w:rsidP="00197A74">
      <w:pPr>
        <w:pStyle w:val="af7"/>
      </w:pPr>
      <w:r>
        <w:t xml:space="preserve">    CONSTANTS.ENDPOINTS.AUTH.SIGN_IN,</w:t>
      </w:r>
    </w:p>
    <w:p w14:paraId="6929CB37" w14:textId="77777777" w:rsidR="00197A74" w:rsidRDefault="00197A74" w:rsidP="00197A74">
      <w:pPr>
        <w:pStyle w:val="af7"/>
      </w:pPr>
      <w:r>
        <w:t xml:space="preserve">  ]);</w:t>
      </w:r>
    </w:p>
    <w:p w14:paraId="0365DA1F" w14:textId="77777777" w:rsidR="00197A74" w:rsidRDefault="00197A74" w:rsidP="00197A74">
      <w:pPr>
        <w:pStyle w:val="af7"/>
      </w:pPr>
      <w:r>
        <w:t>};</w:t>
      </w:r>
    </w:p>
    <w:p w14:paraId="756D8245" w14:textId="77777777" w:rsidR="00197A74" w:rsidRDefault="00197A74" w:rsidP="00197A74">
      <w:pPr>
        <w:pStyle w:val="af7"/>
      </w:pPr>
    </w:p>
    <w:p w14:paraId="052B74F3" w14:textId="77777777" w:rsidR="00197A74" w:rsidRDefault="00197A74" w:rsidP="00197A74">
      <w:pPr>
        <w:pStyle w:val="af7"/>
      </w:pPr>
      <w:r>
        <w:t>export const httpErrorInterceptor: HttpInterceptorFn = (req, next) =&gt; {</w:t>
      </w:r>
    </w:p>
    <w:p w14:paraId="6F3246B2" w14:textId="77777777" w:rsidR="00197A74" w:rsidRDefault="00197A74" w:rsidP="00197A74">
      <w:pPr>
        <w:pStyle w:val="af7"/>
      </w:pPr>
      <w:r>
        <w:t xml:space="preserve">  const environmentInjector = inject(EnvironmentInjector);</w:t>
      </w:r>
    </w:p>
    <w:p w14:paraId="76CF123F" w14:textId="77777777" w:rsidR="00197A74" w:rsidRDefault="00197A74" w:rsidP="00197A74">
      <w:pPr>
        <w:pStyle w:val="af7"/>
      </w:pPr>
      <w:r>
        <w:t xml:space="preserve">  const router = inject(Router);</w:t>
      </w:r>
    </w:p>
    <w:p w14:paraId="00FBF732" w14:textId="77777777" w:rsidR="00197A74" w:rsidRDefault="00197A74" w:rsidP="00197A74">
      <w:pPr>
        <w:pStyle w:val="af7"/>
      </w:pPr>
      <w:r>
        <w:t xml:space="preserve">  const snackBarService = inject(MatSnackBar);</w:t>
      </w:r>
    </w:p>
    <w:p w14:paraId="5D46F9D3" w14:textId="77777777" w:rsidR="00197A74" w:rsidRDefault="00197A74" w:rsidP="00197A74">
      <w:pPr>
        <w:pStyle w:val="af7"/>
      </w:pPr>
      <w:r>
        <w:t xml:space="preserve">  return next(req)</w:t>
      </w:r>
    </w:p>
    <w:p w14:paraId="06EB0A7E" w14:textId="77777777" w:rsidR="00197A74" w:rsidRDefault="00197A74" w:rsidP="00197A74">
      <w:pPr>
        <w:pStyle w:val="af7"/>
      </w:pPr>
      <w:r>
        <w:t xml:space="preserve">    .pipe(</w:t>
      </w:r>
    </w:p>
    <w:p w14:paraId="01FE45DD" w14:textId="77777777" w:rsidR="00197A74" w:rsidRDefault="00197A74" w:rsidP="00197A74">
      <w:pPr>
        <w:pStyle w:val="af7"/>
      </w:pPr>
      <w:r>
        <w:t xml:space="preserve">      retry({</w:t>
      </w:r>
    </w:p>
    <w:p w14:paraId="12CAEAB5" w14:textId="77777777" w:rsidR="00197A74" w:rsidRDefault="00197A74" w:rsidP="00197A74">
      <w:pPr>
        <w:pStyle w:val="af7"/>
      </w:pPr>
      <w:r>
        <w:t xml:space="preserve">        count: retryCount,</w:t>
      </w:r>
    </w:p>
    <w:p w14:paraId="0D9AD6CF" w14:textId="77777777" w:rsidR="00197A74" w:rsidRDefault="00197A74" w:rsidP="00197A74">
      <w:pPr>
        <w:pStyle w:val="af7"/>
      </w:pPr>
      <w:r>
        <w:t xml:space="preserve">        delay: (error: HttpErrorResponse) =&gt; {</w:t>
      </w:r>
    </w:p>
    <w:p w14:paraId="082F7E65" w14:textId="77777777" w:rsidR="00197A74" w:rsidRDefault="00197A74" w:rsidP="00197A74">
      <w:pPr>
        <w:pStyle w:val="af7"/>
      </w:pPr>
      <w:r>
        <w:t xml:space="preserve">          console.log('retry request');</w:t>
      </w:r>
    </w:p>
    <w:p w14:paraId="2110AF33" w14:textId="77777777" w:rsidR="00197A74" w:rsidRDefault="00197A74" w:rsidP="00197A74">
      <w:pPr>
        <w:pStyle w:val="af7"/>
      </w:pPr>
      <w:r>
        <w:t xml:space="preserve">          if (error.status === HttpStatusCode.Unauthorized) {</w:t>
      </w:r>
    </w:p>
    <w:p w14:paraId="181E0E72" w14:textId="77777777" w:rsidR="00197A74" w:rsidRDefault="00197A74" w:rsidP="00197A74">
      <w:pPr>
        <w:pStyle w:val="af7"/>
      </w:pPr>
      <w:r>
        <w:t xml:space="preserve">            return handleUnauthorizedError(req, next, error, environmentInjector)</w:t>
      </w:r>
    </w:p>
    <w:p w14:paraId="541CF9DD" w14:textId="77777777" w:rsidR="00197A74" w:rsidRDefault="00197A74" w:rsidP="00197A74">
      <w:pPr>
        <w:pStyle w:val="af7"/>
      </w:pPr>
      <w:r>
        <w:t xml:space="preserve">              .pipe(</w:t>
      </w:r>
    </w:p>
    <w:p w14:paraId="76AA73F1" w14:textId="77777777" w:rsidR="00197A74" w:rsidRDefault="00197A74" w:rsidP="00197A74">
      <w:pPr>
        <w:pStyle w:val="af7"/>
      </w:pPr>
      <w:r>
        <w:t xml:space="preserve">                delay(3000),</w:t>
      </w:r>
    </w:p>
    <w:p w14:paraId="042ECA88" w14:textId="77777777" w:rsidR="00197A74" w:rsidRDefault="00197A74" w:rsidP="00197A74">
      <w:pPr>
        <w:pStyle w:val="af7"/>
      </w:pPr>
      <w:r>
        <w:t xml:space="preserve">                switchMap(() =&gt; next(req)),</w:t>
      </w:r>
    </w:p>
    <w:p w14:paraId="121C7F21" w14:textId="77777777" w:rsidR="00197A74" w:rsidRDefault="00197A74" w:rsidP="00197A74">
      <w:pPr>
        <w:pStyle w:val="af7"/>
      </w:pPr>
      <w:r>
        <w:t xml:space="preserve">              );</w:t>
      </w:r>
    </w:p>
    <w:p w14:paraId="6A45BF8C" w14:textId="77777777" w:rsidR="00197A74" w:rsidRDefault="00197A74" w:rsidP="00197A74">
      <w:pPr>
        <w:pStyle w:val="af7"/>
      </w:pPr>
      <w:r>
        <w:t xml:space="preserve">          }</w:t>
      </w:r>
    </w:p>
    <w:p w14:paraId="10D23E4C" w14:textId="77777777" w:rsidR="00197A74" w:rsidRDefault="00197A74" w:rsidP="00197A74">
      <w:pPr>
        <w:pStyle w:val="af7"/>
      </w:pPr>
    </w:p>
    <w:p w14:paraId="6CAC9451" w14:textId="77777777" w:rsidR="00197A74" w:rsidRDefault="00197A74" w:rsidP="00197A74">
      <w:pPr>
        <w:pStyle w:val="af7"/>
      </w:pPr>
      <w:r>
        <w:t xml:space="preserve">          return throwError(() =&gt; error);</w:t>
      </w:r>
    </w:p>
    <w:p w14:paraId="33C2D5CC" w14:textId="77777777" w:rsidR="00197A74" w:rsidRDefault="00197A74" w:rsidP="00197A74">
      <w:pPr>
        <w:pStyle w:val="af7"/>
      </w:pPr>
      <w:r>
        <w:t xml:space="preserve">        },</w:t>
      </w:r>
    </w:p>
    <w:p w14:paraId="5490BC04" w14:textId="77777777" w:rsidR="00197A74" w:rsidRDefault="00197A74" w:rsidP="00197A74">
      <w:pPr>
        <w:pStyle w:val="af7"/>
      </w:pPr>
      <w:r>
        <w:t xml:space="preserve">      }),</w:t>
      </w:r>
    </w:p>
    <w:p w14:paraId="4F89B52D" w14:textId="77777777" w:rsidR="00197A74" w:rsidRDefault="00197A74" w:rsidP="00197A74">
      <w:pPr>
        <w:pStyle w:val="af7"/>
      </w:pPr>
      <w:r>
        <w:t xml:space="preserve">      catchError((err: HttpErrorResponse) =&gt; {</w:t>
      </w:r>
    </w:p>
    <w:p w14:paraId="70F86360" w14:textId="77777777" w:rsidR="00197A74" w:rsidRDefault="00197A74" w:rsidP="00197A74">
      <w:pPr>
        <w:pStyle w:val="af7"/>
      </w:pPr>
      <w:r>
        <w:t xml:space="preserve">        if (err.status === 0) {</w:t>
      </w:r>
    </w:p>
    <w:p w14:paraId="04094686" w14:textId="77777777" w:rsidR="00197A74" w:rsidRDefault="00197A74" w:rsidP="00197A74">
      <w:pPr>
        <w:pStyle w:val="af7"/>
      </w:pPr>
      <w:r>
        <w:t xml:space="preserve">          router.navigate([CONSTANTS.ENDPOINTS.NO_CONNECTION]);</w:t>
      </w:r>
    </w:p>
    <w:p w14:paraId="72E344D7" w14:textId="77777777" w:rsidR="00197A74" w:rsidRDefault="00197A74" w:rsidP="00197A74">
      <w:pPr>
        <w:pStyle w:val="af7"/>
      </w:pPr>
      <w:r>
        <w:t xml:space="preserve">        } else {</w:t>
      </w:r>
    </w:p>
    <w:p w14:paraId="13D4D4DC" w14:textId="77777777" w:rsidR="00197A74" w:rsidRDefault="00197A74" w:rsidP="00197A74">
      <w:pPr>
        <w:pStyle w:val="af7"/>
      </w:pPr>
      <w:r>
        <w:t xml:space="preserve">          if (</w:t>
      </w:r>
    </w:p>
    <w:p w14:paraId="66F6ACFF" w14:textId="77777777" w:rsidR="00197A74" w:rsidRDefault="00197A74" w:rsidP="00197A74">
      <w:pPr>
        <w:pStyle w:val="af7"/>
      </w:pPr>
      <w:r>
        <w:t xml:space="preserve">            err.status === HttpStatusCode.Accepted ||</w:t>
      </w:r>
    </w:p>
    <w:p w14:paraId="2057B1DE" w14:textId="77777777" w:rsidR="00197A74" w:rsidRDefault="00197A74" w:rsidP="00197A74">
      <w:pPr>
        <w:pStyle w:val="af7"/>
      </w:pPr>
      <w:r>
        <w:t xml:space="preserve">            err.status === HttpStatusCode.Created</w:t>
      </w:r>
    </w:p>
    <w:p w14:paraId="5F4F5575" w14:textId="77777777" w:rsidR="00197A74" w:rsidRDefault="00197A74" w:rsidP="00197A74">
      <w:pPr>
        <w:pStyle w:val="af7"/>
      </w:pPr>
      <w:r>
        <w:t xml:space="preserve">          ) {</w:t>
      </w:r>
    </w:p>
    <w:p w14:paraId="018E521C" w14:textId="77777777" w:rsidR="00197A74" w:rsidRDefault="00197A74" w:rsidP="00197A74">
      <w:pPr>
        <w:pStyle w:val="af7"/>
      </w:pPr>
      <w:r>
        <w:t xml:space="preserve">            return NEVER;</w:t>
      </w:r>
    </w:p>
    <w:p w14:paraId="4BF09F2A" w14:textId="77777777" w:rsidR="00197A74" w:rsidRDefault="00197A74" w:rsidP="00197A74">
      <w:pPr>
        <w:pStyle w:val="af7"/>
      </w:pPr>
      <w:r>
        <w:t xml:space="preserve">          } else if (err.status === HttpStatusCode.Unauthorized) {</w:t>
      </w:r>
    </w:p>
    <w:p w14:paraId="6916E16D" w14:textId="77777777" w:rsidR="00197A74" w:rsidRDefault="00197A74" w:rsidP="00197A74">
      <w:pPr>
        <w:pStyle w:val="af7"/>
      </w:pPr>
      <w:r>
        <w:t xml:space="preserve">            return handleUnauthorizedError(req, next, err, environmentInjector);</w:t>
      </w:r>
    </w:p>
    <w:p w14:paraId="2DD30FBB" w14:textId="77777777" w:rsidR="00197A74" w:rsidRDefault="00197A74" w:rsidP="00197A74">
      <w:pPr>
        <w:pStyle w:val="af7"/>
      </w:pPr>
      <w:r>
        <w:t xml:space="preserve">          } else {</w:t>
      </w:r>
    </w:p>
    <w:p w14:paraId="150F3973" w14:textId="77777777" w:rsidR="00197A74" w:rsidRDefault="00197A74" w:rsidP="00197A74">
      <w:pPr>
        <w:pStyle w:val="af7"/>
      </w:pPr>
      <w:r>
        <w:t xml:space="preserve">            snackBarService.open(</w:t>
      </w:r>
    </w:p>
    <w:p w14:paraId="041BB351" w14:textId="77777777" w:rsidR="00197A74" w:rsidRDefault="00197A74" w:rsidP="00197A74">
      <w:pPr>
        <w:pStyle w:val="af7"/>
      </w:pPr>
      <w:r>
        <w:t xml:space="preserve">              `HTTP error from API ${err.status}: ${err.statusText}`,</w:t>
      </w:r>
    </w:p>
    <w:p w14:paraId="35BAE94B" w14:textId="77777777" w:rsidR="00197A74" w:rsidRDefault="00197A74" w:rsidP="00197A74">
      <w:pPr>
        <w:pStyle w:val="af7"/>
      </w:pPr>
      <w:r>
        <w:t xml:space="preserve">              'OK',</w:t>
      </w:r>
    </w:p>
    <w:p w14:paraId="5E94A4EE" w14:textId="77777777" w:rsidR="00197A74" w:rsidRDefault="00197A74" w:rsidP="00197A74">
      <w:pPr>
        <w:pStyle w:val="af7"/>
      </w:pPr>
      <w:r>
        <w:t xml:space="preserve">            );</w:t>
      </w:r>
    </w:p>
    <w:p w14:paraId="078831A1" w14:textId="77777777" w:rsidR="00197A74" w:rsidRDefault="00197A74" w:rsidP="00197A74">
      <w:pPr>
        <w:pStyle w:val="af7"/>
      </w:pPr>
      <w:r>
        <w:t xml:space="preserve">          }</w:t>
      </w:r>
    </w:p>
    <w:p w14:paraId="0EE4A7F0" w14:textId="77777777" w:rsidR="00197A74" w:rsidRDefault="00197A74" w:rsidP="00197A74">
      <w:pPr>
        <w:pStyle w:val="af7"/>
      </w:pPr>
      <w:r>
        <w:lastRenderedPageBreak/>
        <w:t xml:space="preserve">        }</w:t>
      </w:r>
    </w:p>
    <w:p w14:paraId="750B495F" w14:textId="77777777" w:rsidR="00197A74" w:rsidRDefault="00197A74" w:rsidP="00197A74">
      <w:pPr>
        <w:pStyle w:val="af7"/>
      </w:pPr>
      <w:r>
        <w:t xml:space="preserve">        return throwError(() =&gt; err);</w:t>
      </w:r>
    </w:p>
    <w:p w14:paraId="4D0AC1A3" w14:textId="77777777" w:rsidR="00197A74" w:rsidRDefault="00197A74" w:rsidP="00197A74">
      <w:pPr>
        <w:pStyle w:val="af7"/>
      </w:pPr>
      <w:r>
        <w:t xml:space="preserve">      }),</w:t>
      </w:r>
    </w:p>
    <w:p w14:paraId="30B37B6F" w14:textId="77777777" w:rsidR="00197A74" w:rsidRDefault="00197A74" w:rsidP="00197A74">
      <w:pPr>
        <w:pStyle w:val="af7"/>
      </w:pPr>
      <w:r>
        <w:t xml:space="preserve">    );</w:t>
      </w:r>
    </w:p>
    <w:p w14:paraId="70931668" w14:textId="77777777" w:rsidR="00197A74" w:rsidRDefault="00197A74" w:rsidP="00197A74">
      <w:pPr>
        <w:pStyle w:val="af7"/>
      </w:pPr>
      <w:r>
        <w:t>};</w:t>
      </w:r>
    </w:p>
    <w:p w14:paraId="55CF7FC0" w14:textId="77777777" w:rsidR="00197A74" w:rsidRDefault="00197A74" w:rsidP="00197A74">
      <w:pPr>
        <w:pStyle w:val="af7"/>
      </w:pPr>
    </w:p>
    <w:p w14:paraId="1464DF37" w14:textId="77777777" w:rsidR="00197A74" w:rsidRDefault="00197A74" w:rsidP="00AA3514">
      <w:pPr>
        <w:pStyle w:val="affc"/>
      </w:pPr>
      <w:r>
        <w:t>Файл book-collections.component.html:</w:t>
      </w:r>
    </w:p>
    <w:p w14:paraId="7CD3FB1F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</w:t>
      </w:r>
      <w:r>
        <w:t>div</w:t>
      </w:r>
      <w:r w:rsidRPr="00197A74">
        <w:rPr>
          <w:lang w:val="ru-RU"/>
        </w:rPr>
        <w:t xml:space="preserve"> </w:t>
      </w:r>
      <w:r>
        <w:t>class</w:t>
      </w:r>
      <w:r w:rsidRPr="00197A74">
        <w:rPr>
          <w:lang w:val="ru-RU"/>
        </w:rPr>
        <w:t>="</w:t>
      </w:r>
      <w:r>
        <w:t>toolbar</w:t>
      </w:r>
      <w:r w:rsidRPr="00197A74">
        <w:rPr>
          <w:lang w:val="ru-RU"/>
        </w:rPr>
        <w:t>"&gt;</w:t>
      </w:r>
    </w:p>
    <w:p w14:paraId="6B55D2AA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&lt;</w:t>
      </w:r>
      <w:r>
        <w:t>h</w:t>
      </w:r>
      <w:r w:rsidRPr="00197A74">
        <w:rPr>
          <w:lang w:val="ru-RU"/>
        </w:rPr>
        <w:t>2&gt;Коллекции книг&lt;/</w:t>
      </w:r>
      <w:r>
        <w:t>h</w:t>
      </w:r>
      <w:r w:rsidRPr="00197A74">
        <w:rPr>
          <w:lang w:val="ru-RU"/>
        </w:rPr>
        <w:t>2&gt;</w:t>
      </w:r>
    </w:p>
    <w:p w14:paraId="567FAE14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</w:t>
      </w:r>
      <w:r>
        <w:t>&lt;div class="spacer"&gt;&lt;/div&gt;</w:t>
      </w:r>
    </w:p>
    <w:p w14:paraId="7B462BE0" w14:textId="77777777" w:rsidR="00197A74" w:rsidRDefault="00197A74" w:rsidP="00197A74">
      <w:pPr>
        <w:pStyle w:val="af7"/>
      </w:pPr>
      <w:r>
        <w:t xml:space="preserve">  &lt;div&gt;</w:t>
      </w:r>
    </w:p>
    <w:p w14:paraId="4E0E1ED2" w14:textId="77777777" w:rsidR="00197A74" w:rsidRDefault="00197A74" w:rsidP="00197A74">
      <w:pPr>
        <w:pStyle w:val="af7"/>
      </w:pPr>
      <w:r>
        <w:t xml:space="preserve">    &lt;button mat-flat-button</w:t>
      </w:r>
    </w:p>
    <w:p w14:paraId="0EC12E3E" w14:textId="77777777" w:rsidR="00197A74" w:rsidRDefault="00197A74" w:rsidP="00197A74">
      <w:pPr>
        <w:pStyle w:val="af7"/>
      </w:pPr>
      <w:r>
        <w:t xml:space="preserve">            color="primary"</w:t>
      </w:r>
    </w:p>
    <w:p w14:paraId="2417ACBC" w14:textId="77777777" w:rsidR="00197A74" w:rsidRDefault="00197A74" w:rsidP="00197A74">
      <w:pPr>
        <w:pStyle w:val="af7"/>
      </w:pPr>
      <w:r>
        <w:t xml:space="preserve">            (click)="openBookCollectionEditDialog()"&gt;</w:t>
      </w:r>
    </w:p>
    <w:p w14:paraId="3B4A6238" w14:textId="77777777" w:rsidR="00197A74" w:rsidRDefault="00197A74" w:rsidP="00197A74">
      <w:pPr>
        <w:pStyle w:val="af7"/>
      </w:pPr>
      <w:r>
        <w:t xml:space="preserve">      &lt;mat-icon&gt;add&lt;/mat-icon&gt;</w:t>
      </w:r>
    </w:p>
    <w:p w14:paraId="2FA6C17B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</w:t>
      </w:r>
      <w:r w:rsidRPr="00197A74">
        <w:rPr>
          <w:lang w:val="ru-RU"/>
        </w:rPr>
        <w:t>Создать коллекцию</w:t>
      </w:r>
    </w:p>
    <w:p w14:paraId="2B595BEF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&lt;/</w:t>
      </w:r>
      <w:r>
        <w:t>button</w:t>
      </w:r>
      <w:r w:rsidRPr="00197A74">
        <w:rPr>
          <w:lang w:val="ru-RU"/>
        </w:rPr>
        <w:t>&gt;</w:t>
      </w:r>
    </w:p>
    <w:p w14:paraId="1E28A7E8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&lt;/</w:t>
      </w:r>
      <w:r>
        <w:t>div</w:t>
      </w:r>
      <w:r w:rsidRPr="00197A74">
        <w:rPr>
          <w:lang w:val="ru-RU"/>
        </w:rPr>
        <w:t>&gt;</w:t>
      </w:r>
    </w:p>
    <w:p w14:paraId="18BE3F15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&lt;/</w:t>
      </w:r>
      <w:r>
        <w:t>div</w:t>
      </w:r>
      <w:r w:rsidRPr="00197A74">
        <w:rPr>
          <w:lang w:val="ru-RU"/>
        </w:rPr>
        <w:t>&gt;</w:t>
      </w:r>
    </w:p>
    <w:p w14:paraId="5586CD43" w14:textId="77777777" w:rsidR="00197A74" w:rsidRDefault="00197A74" w:rsidP="00197A74">
      <w:pPr>
        <w:pStyle w:val="af7"/>
      </w:pPr>
      <w:r>
        <w:t>&lt;div class="collection-list-container"&gt;</w:t>
      </w:r>
    </w:p>
    <w:p w14:paraId="2F7D6BDE" w14:textId="77777777" w:rsidR="00197A74" w:rsidRDefault="00197A74" w:rsidP="00197A74">
      <w:pPr>
        <w:pStyle w:val="af7"/>
      </w:pPr>
      <w:r>
        <w:t xml:space="preserve">  &lt;app-book-collection-list [bookCollections]="bookCollections()"</w:t>
      </w:r>
    </w:p>
    <w:p w14:paraId="799FE608" w14:textId="77777777" w:rsidR="00197A74" w:rsidRDefault="00197A74" w:rsidP="00197A74">
      <w:pPr>
        <w:pStyle w:val="af7"/>
      </w:pPr>
      <w:r>
        <w:t xml:space="preserve">                            (bookOpenClickEvent)="openBook($event)"</w:t>
      </w:r>
    </w:p>
    <w:p w14:paraId="0648BE91" w14:textId="77777777" w:rsidR="00197A74" w:rsidRDefault="00197A74" w:rsidP="00197A74">
      <w:pPr>
        <w:pStyle w:val="af7"/>
      </w:pPr>
      <w:r>
        <w:t xml:space="preserve">                            (bookInfoClickEvent)="openBookInfoDialog($event)"</w:t>
      </w:r>
    </w:p>
    <w:p w14:paraId="2FC36551" w14:textId="77777777" w:rsidR="00197A74" w:rsidRDefault="00197A74" w:rsidP="00197A74">
      <w:pPr>
        <w:pStyle w:val="af7"/>
      </w:pPr>
      <w:r>
        <w:t xml:space="preserve">                            (collectionEditClickEvent)="openBookCollectionEditDialog($event)"</w:t>
      </w:r>
    </w:p>
    <w:p w14:paraId="7612A771" w14:textId="77777777" w:rsidR="00197A74" w:rsidRDefault="00197A74" w:rsidP="00197A74">
      <w:pPr>
        <w:pStyle w:val="af7"/>
      </w:pPr>
      <w:r>
        <w:t xml:space="preserve">                            (collectionDeleteClickEvent)="openDeleteConfirmationDialog($event)"&gt;</w:t>
      </w:r>
    </w:p>
    <w:p w14:paraId="44AEA425" w14:textId="77777777" w:rsidR="00197A74" w:rsidRDefault="00197A74" w:rsidP="00197A74">
      <w:pPr>
        <w:pStyle w:val="af7"/>
      </w:pPr>
      <w:r>
        <w:t xml:space="preserve">  &lt;/app-book-collection-list&gt;</w:t>
      </w:r>
    </w:p>
    <w:p w14:paraId="7ADBF049" w14:textId="77777777" w:rsidR="00197A74" w:rsidRDefault="00197A74" w:rsidP="00197A74">
      <w:pPr>
        <w:pStyle w:val="af7"/>
      </w:pPr>
      <w:r>
        <w:t xml:space="preserve">  @if (!bookCollections().length) {</w:t>
      </w:r>
    </w:p>
    <w:p w14:paraId="629E2058" w14:textId="77777777" w:rsidR="00197A74" w:rsidRDefault="00197A74" w:rsidP="00197A74">
      <w:pPr>
        <w:pStyle w:val="af7"/>
      </w:pPr>
      <w:r>
        <w:t xml:space="preserve">    &lt;div class="no-items"&gt;Здесь пусто :(&lt;/div&gt;</w:t>
      </w:r>
    </w:p>
    <w:p w14:paraId="674BCBAC" w14:textId="77777777" w:rsidR="00197A74" w:rsidRDefault="00197A74" w:rsidP="00197A74">
      <w:pPr>
        <w:pStyle w:val="af7"/>
      </w:pPr>
      <w:r>
        <w:t xml:space="preserve">  }</w:t>
      </w:r>
    </w:p>
    <w:p w14:paraId="61D1816A" w14:textId="77777777" w:rsidR="00197A74" w:rsidRDefault="00197A74" w:rsidP="00197A74">
      <w:pPr>
        <w:pStyle w:val="af7"/>
      </w:pPr>
      <w:r>
        <w:t>&lt;/div&gt;</w:t>
      </w:r>
    </w:p>
    <w:p w14:paraId="3D5EA9FB" w14:textId="77777777" w:rsidR="00197A74" w:rsidRDefault="00197A74" w:rsidP="00AA3514">
      <w:pPr>
        <w:pStyle w:val="affc"/>
      </w:pPr>
      <w:r>
        <w:t>Файл book-collections.component.scss:</w:t>
      </w:r>
    </w:p>
    <w:p w14:paraId="73ABE04A" w14:textId="77777777" w:rsidR="00197A74" w:rsidRDefault="00197A74" w:rsidP="00197A74">
      <w:pPr>
        <w:pStyle w:val="af7"/>
      </w:pPr>
      <w:r>
        <w:t>.collection-list-container {</w:t>
      </w:r>
    </w:p>
    <w:p w14:paraId="23C87C7B" w14:textId="77777777" w:rsidR="00197A74" w:rsidRDefault="00197A74" w:rsidP="00197A74">
      <w:pPr>
        <w:pStyle w:val="af7"/>
      </w:pPr>
      <w:r>
        <w:t xml:space="preserve">  margin: 1em;</w:t>
      </w:r>
    </w:p>
    <w:p w14:paraId="5D5C4F6D" w14:textId="77777777" w:rsidR="00197A74" w:rsidRDefault="00197A74" w:rsidP="00197A74">
      <w:pPr>
        <w:pStyle w:val="af7"/>
      </w:pPr>
      <w:r>
        <w:t>}</w:t>
      </w:r>
    </w:p>
    <w:p w14:paraId="395FF325" w14:textId="77777777" w:rsidR="00197A74" w:rsidRDefault="00197A74" w:rsidP="00197A74">
      <w:pPr>
        <w:pStyle w:val="af7"/>
      </w:pPr>
    </w:p>
    <w:p w14:paraId="30FFB785" w14:textId="77777777" w:rsidR="00197A74" w:rsidRDefault="00197A74" w:rsidP="00197A74">
      <w:pPr>
        <w:pStyle w:val="af7"/>
      </w:pPr>
      <w:r>
        <w:t>.toolbar {</w:t>
      </w:r>
    </w:p>
    <w:p w14:paraId="5D30446E" w14:textId="77777777" w:rsidR="00197A74" w:rsidRDefault="00197A74" w:rsidP="00197A74">
      <w:pPr>
        <w:pStyle w:val="af7"/>
      </w:pPr>
      <w:r>
        <w:t xml:space="preserve">  padding: 0 1em;</w:t>
      </w:r>
    </w:p>
    <w:p w14:paraId="1FBE0502" w14:textId="77777777" w:rsidR="00197A74" w:rsidRDefault="00197A74" w:rsidP="00197A74">
      <w:pPr>
        <w:pStyle w:val="af7"/>
      </w:pPr>
      <w:r>
        <w:t xml:space="preserve">  display: flex;</w:t>
      </w:r>
    </w:p>
    <w:p w14:paraId="57D2D76C" w14:textId="77777777" w:rsidR="00197A74" w:rsidRDefault="00197A74" w:rsidP="00197A74">
      <w:pPr>
        <w:pStyle w:val="af7"/>
      </w:pPr>
      <w:r>
        <w:t xml:space="preserve">  flex-direction: row;</w:t>
      </w:r>
    </w:p>
    <w:p w14:paraId="4E9F1ED4" w14:textId="77777777" w:rsidR="00197A74" w:rsidRDefault="00197A74" w:rsidP="00197A74">
      <w:pPr>
        <w:pStyle w:val="af7"/>
      </w:pPr>
      <w:r>
        <w:t xml:space="preserve">  min-height: 60px;</w:t>
      </w:r>
    </w:p>
    <w:p w14:paraId="496E87A0" w14:textId="77777777" w:rsidR="00197A74" w:rsidRDefault="00197A74" w:rsidP="00197A74">
      <w:pPr>
        <w:pStyle w:val="af7"/>
      </w:pPr>
      <w:r>
        <w:t xml:space="preserve">  align-items: center;</w:t>
      </w:r>
    </w:p>
    <w:p w14:paraId="3055F272" w14:textId="77777777" w:rsidR="00197A74" w:rsidRDefault="00197A74" w:rsidP="00197A74">
      <w:pPr>
        <w:pStyle w:val="af7"/>
      </w:pPr>
      <w:r>
        <w:t>}</w:t>
      </w:r>
    </w:p>
    <w:p w14:paraId="6C42D9C6" w14:textId="77777777" w:rsidR="00197A74" w:rsidRDefault="00197A74" w:rsidP="00AA3514">
      <w:pPr>
        <w:pStyle w:val="affc"/>
      </w:pPr>
      <w:r>
        <w:t>Файл book-collections.component.ts:</w:t>
      </w:r>
    </w:p>
    <w:p w14:paraId="5BA98361" w14:textId="77777777" w:rsidR="00197A74" w:rsidRDefault="00197A74" w:rsidP="00197A74">
      <w:pPr>
        <w:pStyle w:val="af7"/>
      </w:pPr>
      <w:r>
        <w:t>import { ChangeDetectionStrategy, Component, DestroyRef, OnInit, signal } from '@angular/core';</w:t>
      </w:r>
    </w:p>
    <w:p w14:paraId="11220339" w14:textId="77777777" w:rsidR="00197A74" w:rsidRDefault="00197A74" w:rsidP="00197A74">
      <w:pPr>
        <w:pStyle w:val="af7"/>
      </w:pPr>
      <w:r>
        <w:t>import { BookCollectionService } from '@core/services/book-collection.service';</w:t>
      </w:r>
    </w:p>
    <w:p w14:paraId="60E25328" w14:textId="77777777" w:rsidR="00197A74" w:rsidRDefault="00197A74" w:rsidP="00197A74">
      <w:pPr>
        <w:pStyle w:val="af7"/>
      </w:pPr>
      <w:r>
        <w:t>import { BookCollectionDto, BookDto } from '@core/dtos/BookManager.Application.Common.DTOs';</w:t>
      </w:r>
    </w:p>
    <w:p w14:paraId="659D213C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5810F6BA" w14:textId="77777777" w:rsidR="00197A74" w:rsidRDefault="00197A74" w:rsidP="00197A74">
      <w:pPr>
        <w:pStyle w:val="af7"/>
      </w:pPr>
      <w:r>
        <w:t>import { MatIconModule } from '@angular/material/icon';</w:t>
      </w:r>
    </w:p>
    <w:p w14:paraId="1DD6280C" w14:textId="77777777" w:rsidR="00197A74" w:rsidRDefault="00197A74" w:rsidP="00197A74">
      <w:pPr>
        <w:pStyle w:val="af7"/>
      </w:pPr>
      <w:r>
        <w:t>import { MatDialog } from '@angular/material/dialog';</w:t>
      </w:r>
    </w:p>
    <w:p w14:paraId="3BCB0C1B" w14:textId="77777777" w:rsidR="00197A74" w:rsidRDefault="00197A74" w:rsidP="00197A74">
      <w:pPr>
        <w:pStyle w:val="af7"/>
      </w:pPr>
      <w:r>
        <w:t>import { BookCollectionEditDialogComponent } from '@core/dialogs/book-collection-edit-dialog/book-collection-edit-dialog.component';</w:t>
      </w:r>
    </w:p>
    <w:p w14:paraId="779C470A" w14:textId="77777777" w:rsidR="00197A74" w:rsidRDefault="00197A74" w:rsidP="00197A74">
      <w:pPr>
        <w:pStyle w:val="af7"/>
      </w:pPr>
      <w:r>
        <w:t>import { CONSTANTS } from '@core/constants';</w:t>
      </w:r>
    </w:p>
    <w:p w14:paraId="415E45AA" w14:textId="77777777" w:rsidR="00197A74" w:rsidRDefault="00197A74" w:rsidP="00197A74">
      <w:pPr>
        <w:pStyle w:val="af7"/>
      </w:pPr>
      <w:r>
        <w:t>import { BookCollectionListComponent } from '@core/components/book-collection-list/book-collection-list.component';</w:t>
      </w:r>
    </w:p>
    <w:p w14:paraId="58A36E7C" w14:textId="77777777" w:rsidR="00197A74" w:rsidRDefault="00197A74" w:rsidP="00197A74">
      <w:pPr>
        <w:pStyle w:val="af7"/>
      </w:pPr>
      <w:r>
        <w:t>import { DeleteConfirmationDialogComponent } from '@core/dialogs/delete-confirmation-dialog/delete-confirmation-dialog.component';</w:t>
      </w:r>
    </w:p>
    <w:p w14:paraId="10D28230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76D91791" w14:textId="77777777" w:rsidR="00197A74" w:rsidRDefault="00197A74" w:rsidP="00197A74">
      <w:pPr>
        <w:pStyle w:val="af7"/>
      </w:pPr>
      <w:r>
        <w:t>import { finalize, mergeMap, NEVER, of } from 'rxjs';</w:t>
      </w:r>
    </w:p>
    <w:p w14:paraId="016A155C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5DC20B50" w14:textId="77777777" w:rsidR="00197A74" w:rsidRDefault="00197A74" w:rsidP="00197A74">
      <w:pPr>
        <w:pStyle w:val="af7"/>
      </w:pPr>
      <w:r>
        <w:t>import { Router } from '@angular/router';</w:t>
      </w:r>
    </w:p>
    <w:p w14:paraId="7838F24C" w14:textId="77777777" w:rsidR="00197A74" w:rsidRDefault="00197A74" w:rsidP="00197A74">
      <w:pPr>
        <w:pStyle w:val="af7"/>
      </w:pPr>
      <w:r>
        <w:t>import { BookInfoDialogComponent } from '@core/dialogs/book-info-dialog/book-info-dialog.component';</w:t>
      </w:r>
    </w:p>
    <w:p w14:paraId="3BB44B0A" w14:textId="77777777" w:rsidR="00197A74" w:rsidRDefault="00197A74" w:rsidP="00197A74">
      <w:pPr>
        <w:pStyle w:val="af7"/>
      </w:pPr>
    </w:p>
    <w:p w14:paraId="0EAF9B2C" w14:textId="77777777" w:rsidR="00197A74" w:rsidRDefault="00197A74" w:rsidP="00197A74">
      <w:pPr>
        <w:pStyle w:val="af7"/>
      </w:pPr>
      <w:r>
        <w:t>@Component({</w:t>
      </w:r>
    </w:p>
    <w:p w14:paraId="01E0A6FA" w14:textId="77777777" w:rsidR="00197A74" w:rsidRDefault="00197A74" w:rsidP="00197A74">
      <w:pPr>
        <w:pStyle w:val="af7"/>
      </w:pPr>
      <w:r>
        <w:t xml:space="preserve">  selector: 'app-book-collections',</w:t>
      </w:r>
    </w:p>
    <w:p w14:paraId="22727CF2" w14:textId="77777777" w:rsidR="00197A74" w:rsidRDefault="00197A74" w:rsidP="00197A74">
      <w:pPr>
        <w:pStyle w:val="af7"/>
      </w:pPr>
      <w:r>
        <w:t xml:space="preserve">  standalone: true,</w:t>
      </w:r>
    </w:p>
    <w:p w14:paraId="1D300545" w14:textId="77777777" w:rsidR="00197A74" w:rsidRDefault="00197A74" w:rsidP="00197A74">
      <w:pPr>
        <w:pStyle w:val="af7"/>
      </w:pPr>
      <w:r>
        <w:t xml:space="preserve">  imports: [</w:t>
      </w:r>
    </w:p>
    <w:p w14:paraId="5646D8C5" w14:textId="77777777" w:rsidR="00197A74" w:rsidRDefault="00197A74" w:rsidP="00197A74">
      <w:pPr>
        <w:pStyle w:val="af7"/>
      </w:pPr>
      <w:r>
        <w:t xml:space="preserve">    MatButton,</w:t>
      </w:r>
    </w:p>
    <w:p w14:paraId="76F6D9F3" w14:textId="77777777" w:rsidR="00197A74" w:rsidRDefault="00197A74" w:rsidP="00197A74">
      <w:pPr>
        <w:pStyle w:val="af7"/>
      </w:pPr>
      <w:r>
        <w:t xml:space="preserve">    MatIconModule,</w:t>
      </w:r>
    </w:p>
    <w:p w14:paraId="77143E0E" w14:textId="77777777" w:rsidR="00197A74" w:rsidRDefault="00197A74" w:rsidP="00197A74">
      <w:pPr>
        <w:pStyle w:val="af7"/>
      </w:pPr>
      <w:r>
        <w:t xml:space="preserve">    BookCollectionListComponent,</w:t>
      </w:r>
    </w:p>
    <w:p w14:paraId="5E9D85D0" w14:textId="77777777" w:rsidR="00197A74" w:rsidRDefault="00197A74" w:rsidP="00197A74">
      <w:pPr>
        <w:pStyle w:val="af7"/>
      </w:pPr>
      <w:r>
        <w:t xml:space="preserve">  ],</w:t>
      </w:r>
    </w:p>
    <w:p w14:paraId="5C235799" w14:textId="77777777" w:rsidR="00197A74" w:rsidRDefault="00197A74" w:rsidP="00197A74">
      <w:pPr>
        <w:pStyle w:val="af7"/>
      </w:pPr>
      <w:r>
        <w:t xml:space="preserve">  templateUrl: './book-collections.component.html',</w:t>
      </w:r>
    </w:p>
    <w:p w14:paraId="52E47D05" w14:textId="77777777" w:rsidR="00197A74" w:rsidRDefault="00197A74" w:rsidP="00197A74">
      <w:pPr>
        <w:pStyle w:val="af7"/>
      </w:pPr>
      <w:r>
        <w:t xml:space="preserve">  styleUrl: './book-collections.component.scss',</w:t>
      </w:r>
    </w:p>
    <w:p w14:paraId="229D0CFF" w14:textId="77777777" w:rsidR="00197A74" w:rsidRDefault="00197A74" w:rsidP="00197A74">
      <w:pPr>
        <w:pStyle w:val="af7"/>
      </w:pPr>
      <w:r>
        <w:lastRenderedPageBreak/>
        <w:t xml:space="preserve">  changeDetection: ChangeDetectionStrategy.OnPush,</w:t>
      </w:r>
    </w:p>
    <w:p w14:paraId="7E0866DA" w14:textId="77777777" w:rsidR="00197A74" w:rsidRDefault="00197A74" w:rsidP="00197A74">
      <w:pPr>
        <w:pStyle w:val="af7"/>
      </w:pPr>
      <w:r>
        <w:t>})</w:t>
      </w:r>
    </w:p>
    <w:p w14:paraId="235EBFB2" w14:textId="77777777" w:rsidR="00197A74" w:rsidRDefault="00197A74" w:rsidP="00197A74">
      <w:pPr>
        <w:pStyle w:val="af7"/>
      </w:pPr>
      <w:r>
        <w:t>export class BookCollectionsComponent implements OnInit {</w:t>
      </w:r>
    </w:p>
    <w:p w14:paraId="04ECC4F1" w14:textId="77777777" w:rsidR="00197A74" w:rsidRDefault="00197A74" w:rsidP="00197A74">
      <w:pPr>
        <w:pStyle w:val="af7"/>
      </w:pPr>
    </w:p>
    <w:p w14:paraId="0A4C0AA6" w14:textId="77777777" w:rsidR="00197A74" w:rsidRDefault="00197A74" w:rsidP="00197A74">
      <w:pPr>
        <w:pStyle w:val="af7"/>
      </w:pPr>
      <w:r>
        <w:t xml:space="preserve">  public bookCollections = signal&lt;BookCollectionDto[]&gt;([]);</w:t>
      </w:r>
    </w:p>
    <w:p w14:paraId="22414584" w14:textId="77777777" w:rsidR="00197A74" w:rsidRDefault="00197A74" w:rsidP="00197A74">
      <w:pPr>
        <w:pStyle w:val="af7"/>
      </w:pPr>
    </w:p>
    <w:p w14:paraId="3D14B02C" w14:textId="77777777" w:rsidR="00197A74" w:rsidRDefault="00197A74" w:rsidP="00197A74">
      <w:pPr>
        <w:pStyle w:val="af7"/>
      </w:pPr>
      <w:r>
        <w:t xml:space="preserve">  constructor(</w:t>
      </w:r>
    </w:p>
    <w:p w14:paraId="5DB74BF1" w14:textId="77777777" w:rsidR="00197A74" w:rsidRDefault="00197A74" w:rsidP="00197A74">
      <w:pPr>
        <w:pStyle w:val="af7"/>
      </w:pPr>
      <w:r>
        <w:t xml:space="preserve">    private readonly _service: BookCollectionService,</w:t>
      </w:r>
    </w:p>
    <w:p w14:paraId="5BE95316" w14:textId="77777777" w:rsidR="00197A74" w:rsidRDefault="00197A74" w:rsidP="00197A74">
      <w:pPr>
        <w:pStyle w:val="af7"/>
      </w:pPr>
      <w:r>
        <w:t xml:space="preserve">    private readonly _router: Router,</w:t>
      </w:r>
    </w:p>
    <w:p w14:paraId="21255A78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310C8184" w14:textId="77777777" w:rsidR="00197A74" w:rsidRDefault="00197A74" w:rsidP="00197A74">
      <w:pPr>
        <w:pStyle w:val="af7"/>
      </w:pPr>
      <w:r>
        <w:t xml:space="preserve">    private readonly _dialog: MatDialog,</w:t>
      </w:r>
    </w:p>
    <w:p w14:paraId="47D16936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47BE28AA" w14:textId="77777777" w:rsidR="00197A74" w:rsidRDefault="00197A74" w:rsidP="00197A74">
      <w:pPr>
        <w:pStyle w:val="af7"/>
      </w:pPr>
      <w:r>
        <w:t xml:space="preserve">  ) {</w:t>
      </w:r>
    </w:p>
    <w:p w14:paraId="652AD8BF" w14:textId="77777777" w:rsidR="00197A74" w:rsidRDefault="00197A74" w:rsidP="00197A74">
      <w:pPr>
        <w:pStyle w:val="af7"/>
      </w:pPr>
      <w:r>
        <w:t xml:space="preserve">  }</w:t>
      </w:r>
    </w:p>
    <w:p w14:paraId="37CA132B" w14:textId="77777777" w:rsidR="00197A74" w:rsidRDefault="00197A74" w:rsidP="00197A74">
      <w:pPr>
        <w:pStyle w:val="af7"/>
      </w:pPr>
    </w:p>
    <w:p w14:paraId="5E4E3528" w14:textId="77777777" w:rsidR="00197A74" w:rsidRDefault="00197A74" w:rsidP="00197A74">
      <w:pPr>
        <w:pStyle w:val="af7"/>
      </w:pPr>
      <w:r>
        <w:t xml:space="preserve">  public ngOnInit(): void {</w:t>
      </w:r>
    </w:p>
    <w:p w14:paraId="795A25E1" w14:textId="77777777" w:rsidR="00197A74" w:rsidRDefault="00197A74" w:rsidP="00197A74">
      <w:pPr>
        <w:pStyle w:val="af7"/>
      </w:pPr>
      <w:r>
        <w:t xml:space="preserve">    this._loadCollections();</w:t>
      </w:r>
    </w:p>
    <w:p w14:paraId="126C2D97" w14:textId="77777777" w:rsidR="00197A74" w:rsidRDefault="00197A74" w:rsidP="00197A74">
      <w:pPr>
        <w:pStyle w:val="af7"/>
      </w:pPr>
      <w:r>
        <w:t xml:space="preserve">  }</w:t>
      </w:r>
    </w:p>
    <w:p w14:paraId="5B1DAF47" w14:textId="77777777" w:rsidR="00197A74" w:rsidRDefault="00197A74" w:rsidP="00197A74">
      <w:pPr>
        <w:pStyle w:val="af7"/>
      </w:pPr>
    </w:p>
    <w:p w14:paraId="1CDA2431" w14:textId="77777777" w:rsidR="00197A74" w:rsidRDefault="00197A74" w:rsidP="00197A74">
      <w:pPr>
        <w:pStyle w:val="af7"/>
      </w:pPr>
      <w:r>
        <w:t xml:space="preserve">  private _loadCollections(): void {</w:t>
      </w:r>
    </w:p>
    <w:p w14:paraId="77AB26C4" w14:textId="77777777" w:rsidR="00197A74" w:rsidRDefault="00197A74" w:rsidP="00197A74">
      <w:pPr>
        <w:pStyle w:val="af7"/>
      </w:pPr>
      <w:r>
        <w:t xml:space="preserve">    this._service.getAll()</w:t>
      </w:r>
    </w:p>
    <w:p w14:paraId="7BFB2B87" w14:textId="77777777" w:rsidR="00197A74" w:rsidRDefault="00197A74" w:rsidP="00197A74">
      <w:pPr>
        <w:pStyle w:val="af7"/>
      </w:pPr>
      <w:r>
        <w:t xml:space="preserve">      .subscribe((collections) =&gt; {</w:t>
      </w:r>
    </w:p>
    <w:p w14:paraId="6DC1E3D5" w14:textId="77777777" w:rsidR="00197A74" w:rsidRDefault="00197A74" w:rsidP="00197A74">
      <w:pPr>
        <w:pStyle w:val="af7"/>
      </w:pPr>
      <w:r>
        <w:t xml:space="preserve">        this.bookCollections.set(collections);</w:t>
      </w:r>
    </w:p>
    <w:p w14:paraId="424E6414" w14:textId="77777777" w:rsidR="00197A74" w:rsidRDefault="00197A74" w:rsidP="00197A74">
      <w:pPr>
        <w:pStyle w:val="af7"/>
      </w:pPr>
      <w:r>
        <w:t xml:space="preserve">      });</w:t>
      </w:r>
    </w:p>
    <w:p w14:paraId="54623D4A" w14:textId="77777777" w:rsidR="00197A74" w:rsidRDefault="00197A74" w:rsidP="00197A74">
      <w:pPr>
        <w:pStyle w:val="af7"/>
      </w:pPr>
      <w:r>
        <w:t xml:space="preserve">  }</w:t>
      </w:r>
    </w:p>
    <w:p w14:paraId="57D61A8B" w14:textId="77777777" w:rsidR="00197A74" w:rsidRDefault="00197A74" w:rsidP="00197A74">
      <w:pPr>
        <w:pStyle w:val="af7"/>
      </w:pPr>
    </w:p>
    <w:p w14:paraId="4BC53E75" w14:textId="77777777" w:rsidR="00197A74" w:rsidRDefault="00197A74" w:rsidP="00197A74">
      <w:pPr>
        <w:pStyle w:val="af7"/>
      </w:pPr>
      <w:r>
        <w:t xml:space="preserve">  public openBookCollectionEditDialog(collection?: BookCollectionDto): void {</w:t>
      </w:r>
    </w:p>
    <w:p w14:paraId="68F9E0EC" w14:textId="77777777" w:rsidR="00197A74" w:rsidRDefault="00197A74" w:rsidP="00197A74">
      <w:pPr>
        <w:pStyle w:val="af7"/>
      </w:pPr>
      <w:r>
        <w:t xml:space="preserve">    const dialogRef = this._dialog.open(BookCollectionEditDialogComponent, {</w:t>
      </w:r>
    </w:p>
    <w:p w14:paraId="5536B671" w14:textId="77777777" w:rsidR="00197A74" w:rsidRDefault="00197A74" w:rsidP="00197A74">
      <w:pPr>
        <w:pStyle w:val="af7"/>
      </w:pPr>
      <w:r>
        <w:t xml:space="preserve">      minWidth: CONSTANTS.SIZE.DIALOG_MIN_WIDTH,</w:t>
      </w:r>
    </w:p>
    <w:p w14:paraId="2F01FECB" w14:textId="77777777" w:rsidR="00197A74" w:rsidRDefault="00197A74" w:rsidP="00197A74">
      <w:pPr>
        <w:pStyle w:val="af7"/>
      </w:pPr>
      <w:r>
        <w:t xml:space="preserve">      data: {</w:t>
      </w:r>
    </w:p>
    <w:p w14:paraId="7A98813E" w14:textId="77777777" w:rsidR="00197A74" w:rsidRDefault="00197A74" w:rsidP="00197A74">
      <w:pPr>
        <w:pStyle w:val="af7"/>
      </w:pPr>
      <w:r>
        <w:t xml:space="preserve">        mode: !collection ? 'create' : 'update',</w:t>
      </w:r>
    </w:p>
    <w:p w14:paraId="47A31D03" w14:textId="77777777" w:rsidR="00197A74" w:rsidRDefault="00197A74" w:rsidP="00197A74">
      <w:pPr>
        <w:pStyle w:val="af7"/>
      </w:pPr>
      <w:r>
        <w:t xml:space="preserve">        allBookCollections: this.bookCollections(),</w:t>
      </w:r>
    </w:p>
    <w:p w14:paraId="579CCEBC" w14:textId="77777777" w:rsidR="00197A74" w:rsidRDefault="00197A74" w:rsidP="00197A74">
      <w:pPr>
        <w:pStyle w:val="af7"/>
      </w:pPr>
      <w:r>
        <w:t xml:space="preserve">        bookCollection: collection,</w:t>
      </w:r>
    </w:p>
    <w:p w14:paraId="35B3E98D" w14:textId="77777777" w:rsidR="00197A74" w:rsidRDefault="00197A74" w:rsidP="00197A74">
      <w:pPr>
        <w:pStyle w:val="af7"/>
      </w:pPr>
      <w:r>
        <w:t xml:space="preserve">      },</w:t>
      </w:r>
    </w:p>
    <w:p w14:paraId="5213853D" w14:textId="77777777" w:rsidR="00197A74" w:rsidRDefault="00197A74" w:rsidP="00197A74">
      <w:pPr>
        <w:pStyle w:val="af7"/>
      </w:pPr>
      <w:r>
        <w:t xml:space="preserve">    });</w:t>
      </w:r>
    </w:p>
    <w:p w14:paraId="51EB45C8" w14:textId="77777777" w:rsidR="00197A74" w:rsidRDefault="00197A74" w:rsidP="00197A74">
      <w:pPr>
        <w:pStyle w:val="af7"/>
      </w:pPr>
      <w:r>
        <w:t xml:space="preserve">    dialogRef.afterClosed()</w:t>
      </w:r>
    </w:p>
    <w:p w14:paraId="49E0F494" w14:textId="77777777" w:rsidR="00197A74" w:rsidRDefault="00197A74" w:rsidP="00197A74">
      <w:pPr>
        <w:pStyle w:val="af7"/>
      </w:pPr>
      <w:r>
        <w:t xml:space="preserve">      .pipe(</w:t>
      </w:r>
    </w:p>
    <w:p w14:paraId="5613B352" w14:textId="77777777" w:rsidR="00197A74" w:rsidRDefault="00197A74" w:rsidP="00197A74">
      <w:pPr>
        <w:pStyle w:val="af7"/>
      </w:pPr>
      <w:r>
        <w:t xml:space="preserve">        mergeMap((requestObject) =&gt; {</w:t>
      </w:r>
    </w:p>
    <w:p w14:paraId="4CD33DA9" w14:textId="77777777" w:rsidR="00197A74" w:rsidRDefault="00197A74" w:rsidP="00197A74">
      <w:pPr>
        <w:pStyle w:val="af7"/>
      </w:pPr>
      <w:r>
        <w:t xml:space="preserve">          if (!requestObject) return NEVER;</w:t>
      </w:r>
    </w:p>
    <w:p w14:paraId="5EF1534F" w14:textId="77777777" w:rsidR="00197A74" w:rsidRDefault="00197A74" w:rsidP="00197A74">
      <w:pPr>
        <w:pStyle w:val="af7"/>
      </w:pPr>
      <w:r>
        <w:t xml:space="preserve">          return !collection</w:t>
      </w:r>
    </w:p>
    <w:p w14:paraId="6B15F283" w14:textId="77777777" w:rsidR="00197A74" w:rsidRDefault="00197A74" w:rsidP="00197A74">
      <w:pPr>
        <w:pStyle w:val="af7"/>
      </w:pPr>
      <w:r>
        <w:t xml:space="preserve">            ? this._service.create(requestObject)</w:t>
      </w:r>
    </w:p>
    <w:p w14:paraId="44056C3F" w14:textId="77777777" w:rsidR="00197A74" w:rsidRDefault="00197A74" w:rsidP="00197A74">
      <w:pPr>
        <w:pStyle w:val="af7"/>
      </w:pPr>
      <w:r>
        <w:t xml:space="preserve">            : this._service.update(collection.id, requestObject);</w:t>
      </w:r>
    </w:p>
    <w:p w14:paraId="1F169304" w14:textId="77777777" w:rsidR="00197A74" w:rsidRDefault="00197A74" w:rsidP="00197A74">
      <w:pPr>
        <w:pStyle w:val="af7"/>
      </w:pPr>
      <w:r>
        <w:t xml:space="preserve">        }),</w:t>
      </w:r>
    </w:p>
    <w:p w14:paraId="4012CA08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2BDD7CFC" w14:textId="77777777" w:rsidR="00197A74" w:rsidRDefault="00197A74" w:rsidP="00197A74">
      <w:pPr>
        <w:pStyle w:val="af7"/>
      </w:pPr>
      <w:r>
        <w:t xml:space="preserve">      )</w:t>
      </w:r>
    </w:p>
    <w:p w14:paraId="6B108E7C" w14:textId="77777777" w:rsidR="00197A74" w:rsidRDefault="00197A74" w:rsidP="00197A74">
      <w:pPr>
        <w:pStyle w:val="af7"/>
      </w:pPr>
      <w:r>
        <w:t xml:space="preserve">      .subscribe((newOrModCollection) =&gt; this._handleDialogResponse(collection, newOrModCollection));</w:t>
      </w:r>
    </w:p>
    <w:p w14:paraId="75371B10" w14:textId="77777777" w:rsidR="00197A74" w:rsidRDefault="00197A74" w:rsidP="00197A74">
      <w:pPr>
        <w:pStyle w:val="af7"/>
      </w:pPr>
      <w:r>
        <w:t xml:space="preserve">  }</w:t>
      </w:r>
    </w:p>
    <w:p w14:paraId="5E1623EE" w14:textId="77777777" w:rsidR="00197A74" w:rsidRDefault="00197A74" w:rsidP="00197A74">
      <w:pPr>
        <w:pStyle w:val="af7"/>
      </w:pPr>
    </w:p>
    <w:p w14:paraId="126D49B0" w14:textId="77777777" w:rsidR="00197A74" w:rsidRDefault="00197A74" w:rsidP="00197A74">
      <w:pPr>
        <w:pStyle w:val="af7"/>
      </w:pPr>
      <w:r>
        <w:t xml:space="preserve">  public openDeleteConfirmationDialog(collection: BookCollectionDto): void {</w:t>
      </w:r>
    </w:p>
    <w:p w14:paraId="05B0B1D1" w14:textId="77777777" w:rsidR="00197A74" w:rsidRDefault="00197A74" w:rsidP="00197A74">
      <w:pPr>
        <w:pStyle w:val="af7"/>
      </w:pPr>
      <w:r>
        <w:t xml:space="preserve">    const dialogRef = this._dialog.open(</w:t>
      </w:r>
    </w:p>
    <w:p w14:paraId="66A26056" w14:textId="77777777" w:rsidR="00197A74" w:rsidRDefault="00197A74" w:rsidP="00197A74">
      <w:pPr>
        <w:pStyle w:val="af7"/>
      </w:pPr>
      <w:r>
        <w:t xml:space="preserve">      DeleteConfirmationDialogComponent,</w:t>
      </w:r>
    </w:p>
    <w:p w14:paraId="7E56B308" w14:textId="77777777" w:rsidR="00197A74" w:rsidRDefault="00197A74" w:rsidP="00197A74">
      <w:pPr>
        <w:pStyle w:val="af7"/>
      </w:pPr>
      <w:r>
        <w:t xml:space="preserve">      {</w:t>
      </w:r>
    </w:p>
    <w:p w14:paraId="5F1F3A68" w14:textId="77777777" w:rsidR="00197A74" w:rsidRDefault="00197A74" w:rsidP="00197A74">
      <w:pPr>
        <w:pStyle w:val="af7"/>
      </w:pPr>
      <w:r>
        <w:t xml:space="preserve">        data: {</w:t>
      </w:r>
    </w:p>
    <w:p w14:paraId="4C109567" w14:textId="77777777" w:rsidR="00197A74" w:rsidRDefault="00197A74" w:rsidP="00197A74">
      <w:pPr>
        <w:pStyle w:val="af7"/>
      </w:pPr>
      <w:r>
        <w:t xml:space="preserve">          message: CONSTANTS.TEXTS.BOOK_COLLECTION_DEL_CONFIRM_MESSAGE,</w:t>
      </w:r>
    </w:p>
    <w:p w14:paraId="3340604B" w14:textId="77777777" w:rsidR="00197A74" w:rsidRDefault="00197A74" w:rsidP="00197A74">
      <w:pPr>
        <w:pStyle w:val="af7"/>
      </w:pPr>
      <w:r>
        <w:t xml:space="preserve">        },</w:t>
      </w:r>
    </w:p>
    <w:p w14:paraId="47BAE8D9" w14:textId="77777777" w:rsidR="00197A74" w:rsidRDefault="00197A74" w:rsidP="00197A74">
      <w:pPr>
        <w:pStyle w:val="af7"/>
      </w:pPr>
      <w:r>
        <w:t xml:space="preserve">      },</w:t>
      </w:r>
    </w:p>
    <w:p w14:paraId="6883B13C" w14:textId="77777777" w:rsidR="00197A74" w:rsidRDefault="00197A74" w:rsidP="00197A74">
      <w:pPr>
        <w:pStyle w:val="af7"/>
      </w:pPr>
      <w:r>
        <w:t xml:space="preserve">    );</w:t>
      </w:r>
    </w:p>
    <w:p w14:paraId="1F3333EC" w14:textId="77777777" w:rsidR="00197A74" w:rsidRDefault="00197A74" w:rsidP="00197A74">
      <w:pPr>
        <w:pStyle w:val="af7"/>
      </w:pPr>
      <w:r>
        <w:t xml:space="preserve">    dialogRef.afterClosed()</w:t>
      </w:r>
    </w:p>
    <w:p w14:paraId="0A5BB882" w14:textId="77777777" w:rsidR="00197A74" w:rsidRDefault="00197A74" w:rsidP="00197A74">
      <w:pPr>
        <w:pStyle w:val="af7"/>
      </w:pPr>
      <w:r>
        <w:t xml:space="preserve">      .pipe(</w:t>
      </w:r>
    </w:p>
    <w:p w14:paraId="7BC2098C" w14:textId="77777777" w:rsidR="00197A74" w:rsidRDefault="00197A74" w:rsidP="00197A74">
      <w:pPr>
        <w:pStyle w:val="af7"/>
      </w:pPr>
      <w:r>
        <w:t xml:space="preserve">        mergeMap((isConfirmed) =&gt; {</w:t>
      </w:r>
    </w:p>
    <w:p w14:paraId="5DF53426" w14:textId="77777777" w:rsidR="00197A74" w:rsidRDefault="00197A74" w:rsidP="00197A74">
      <w:pPr>
        <w:pStyle w:val="af7"/>
      </w:pPr>
      <w:r>
        <w:t xml:space="preserve">          if (!isConfirmed) return of(null);</w:t>
      </w:r>
    </w:p>
    <w:p w14:paraId="22DE6C0D" w14:textId="77777777" w:rsidR="00197A74" w:rsidRDefault="00197A74" w:rsidP="00197A74">
      <w:pPr>
        <w:pStyle w:val="af7"/>
      </w:pPr>
      <w:r>
        <w:t xml:space="preserve">          return this._service.delete(collection.id)</w:t>
      </w:r>
    </w:p>
    <w:p w14:paraId="49E3E4D2" w14:textId="77777777" w:rsidR="00197A74" w:rsidRDefault="00197A74" w:rsidP="00197A74">
      <w:pPr>
        <w:pStyle w:val="af7"/>
      </w:pPr>
      <w:r>
        <w:t xml:space="preserve">            .pipe(</w:t>
      </w:r>
    </w:p>
    <w:p w14:paraId="46CE2BAC" w14:textId="77777777" w:rsidR="00197A74" w:rsidRDefault="00197A74" w:rsidP="00197A74">
      <w:pPr>
        <w:pStyle w:val="af7"/>
      </w:pPr>
      <w:r>
        <w:t xml:space="preserve">              finalize(() =&gt; {</w:t>
      </w:r>
    </w:p>
    <w:p w14:paraId="6E6E4816" w14:textId="77777777" w:rsidR="00197A74" w:rsidRDefault="00197A74" w:rsidP="00197A74">
      <w:pPr>
        <w:pStyle w:val="af7"/>
      </w:pPr>
      <w:r>
        <w:t xml:space="preserve">                this.bookCollections.update((value) =&gt;</w:t>
      </w:r>
    </w:p>
    <w:p w14:paraId="17D075B2" w14:textId="77777777" w:rsidR="00197A74" w:rsidRDefault="00197A74" w:rsidP="00197A74">
      <w:pPr>
        <w:pStyle w:val="af7"/>
      </w:pPr>
      <w:r>
        <w:t xml:space="preserve">                  value.filter((bc) =&gt; bc.id !== collection.id),</w:t>
      </w:r>
    </w:p>
    <w:p w14:paraId="333FF153" w14:textId="77777777" w:rsidR="00197A74" w:rsidRDefault="00197A74" w:rsidP="00197A74">
      <w:pPr>
        <w:pStyle w:val="af7"/>
      </w:pPr>
      <w:r>
        <w:t xml:space="preserve">                );</w:t>
      </w:r>
    </w:p>
    <w:p w14:paraId="3719D7D1" w14:textId="77777777" w:rsidR="00197A74" w:rsidRDefault="00197A74" w:rsidP="00197A74">
      <w:pPr>
        <w:pStyle w:val="af7"/>
      </w:pPr>
      <w:r>
        <w:t xml:space="preserve">                this._snackBar.open(`Коллекция ${collection.name} успешно удалена`, 'OK');</w:t>
      </w:r>
    </w:p>
    <w:p w14:paraId="75793E85" w14:textId="77777777" w:rsidR="00197A74" w:rsidRDefault="00197A74" w:rsidP="00197A74">
      <w:pPr>
        <w:pStyle w:val="af7"/>
      </w:pPr>
      <w:r>
        <w:t xml:space="preserve">              }),</w:t>
      </w:r>
    </w:p>
    <w:p w14:paraId="47606D1A" w14:textId="77777777" w:rsidR="00197A74" w:rsidRDefault="00197A74" w:rsidP="00197A74">
      <w:pPr>
        <w:pStyle w:val="af7"/>
      </w:pPr>
      <w:r>
        <w:t xml:space="preserve">            );</w:t>
      </w:r>
    </w:p>
    <w:p w14:paraId="594650CA" w14:textId="77777777" w:rsidR="00197A74" w:rsidRDefault="00197A74" w:rsidP="00197A74">
      <w:pPr>
        <w:pStyle w:val="af7"/>
      </w:pPr>
      <w:r>
        <w:t xml:space="preserve">        }),</w:t>
      </w:r>
    </w:p>
    <w:p w14:paraId="7996471F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15336620" w14:textId="77777777" w:rsidR="00197A74" w:rsidRDefault="00197A74" w:rsidP="00197A74">
      <w:pPr>
        <w:pStyle w:val="af7"/>
      </w:pPr>
      <w:r>
        <w:t xml:space="preserve">      )</w:t>
      </w:r>
    </w:p>
    <w:p w14:paraId="6FE1A8D2" w14:textId="77777777" w:rsidR="00197A74" w:rsidRDefault="00197A74" w:rsidP="00197A74">
      <w:pPr>
        <w:pStyle w:val="af7"/>
      </w:pPr>
      <w:r>
        <w:t xml:space="preserve">      .subscribe();</w:t>
      </w:r>
    </w:p>
    <w:p w14:paraId="3F168044" w14:textId="77777777" w:rsidR="00197A74" w:rsidRDefault="00197A74" w:rsidP="00197A74">
      <w:pPr>
        <w:pStyle w:val="af7"/>
      </w:pPr>
      <w:r>
        <w:t xml:space="preserve">  }</w:t>
      </w:r>
    </w:p>
    <w:p w14:paraId="5D4393D5" w14:textId="77777777" w:rsidR="00197A74" w:rsidRDefault="00197A74" w:rsidP="00197A74">
      <w:pPr>
        <w:pStyle w:val="af7"/>
      </w:pPr>
    </w:p>
    <w:p w14:paraId="048B3823" w14:textId="77777777" w:rsidR="00197A74" w:rsidRDefault="00197A74" w:rsidP="00197A74">
      <w:pPr>
        <w:pStyle w:val="af7"/>
      </w:pPr>
      <w:r>
        <w:t xml:space="preserve">  private _handleDialogResponse(collection?: BookCollectionDto, newOrModCollection?: BookCollectionDto) {</w:t>
      </w:r>
    </w:p>
    <w:p w14:paraId="6BF53D73" w14:textId="77777777" w:rsidR="00197A74" w:rsidRDefault="00197A74" w:rsidP="00197A74">
      <w:pPr>
        <w:pStyle w:val="af7"/>
      </w:pPr>
      <w:r>
        <w:t xml:space="preserve">    if (!newOrModCollection) {</w:t>
      </w:r>
    </w:p>
    <w:p w14:paraId="3A436175" w14:textId="77777777" w:rsidR="00197A74" w:rsidRDefault="00197A74" w:rsidP="00197A74">
      <w:pPr>
        <w:pStyle w:val="af7"/>
      </w:pPr>
      <w:r>
        <w:lastRenderedPageBreak/>
        <w:t xml:space="preserve">      return;</w:t>
      </w:r>
    </w:p>
    <w:p w14:paraId="45FEA8EF" w14:textId="77777777" w:rsidR="00197A74" w:rsidRDefault="00197A74" w:rsidP="00197A74">
      <w:pPr>
        <w:pStyle w:val="af7"/>
      </w:pPr>
      <w:r>
        <w:t xml:space="preserve">    }</w:t>
      </w:r>
    </w:p>
    <w:p w14:paraId="55A3B416" w14:textId="77777777" w:rsidR="00197A74" w:rsidRDefault="00197A74" w:rsidP="00197A74">
      <w:pPr>
        <w:pStyle w:val="af7"/>
      </w:pPr>
    </w:p>
    <w:p w14:paraId="044092FA" w14:textId="77777777" w:rsidR="00197A74" w:rsidRDefault="00197A74" w:rsidP="00197A74">
      <w:pPr>
        <w:pStyle w:val="af7"/>
      </w:pPr>
      <w:r>
        <w:t xml:space="preserve">    let message = `Коллекция ${newOrModCollection.name} успешно создана.`;</w:t>
      </w:r>
    </w:p>
    <w:p w14:paraId="3C533246" w14:textId="77777777" w:rsidR="00197A74" w:rsidRDefault="00197A74" w:rsidP="00197A74">
      <w:pPr>
        <w:pStyle w:val="af7"/>
      </w:pPr>
      <w:r>
        <w:t xml:space="preserve">    if (!collection) {</w:t>
      </w:r>
    </w:p>
    <w:p w14:paraId="5EBC7CC5" w14:textId="77777777" w:rsidR="00197A74" w:rsidRDefault="00197A74" w:rsidP="00197A74">
      <w:pPr>
        <w:pStyle w:val="af7"/>
      </w:pPr>
      <w:r>
        <w:t xml:space="preserve">      this.bookCollections.update((value) =&gt; [...value, newOrModCollection]);</w:t>
      </w:r>
    </w:p>
    <w:p w14:paraId="000B8D81" w14:textId="77777777" w:rsidR="00197A74" w:rsidRDefault="00197A74" w:rsidP="00197A74">
      <w:pPr>
        <w:pStyle w:val="af7"/>
      </w:pPr>
      <w:r>
        <w:t xml:space="preserve">    } else {</w:t>
      </w:r>
    </w:p>
    <w:p w14:paraId="56402B9C" w14:textId="77777777" w:rsidR="00197A74" w:rsidRDefault="00197A74" w:rsidP="00197A74">
      <w:pPr>
        <w:pStyle w:val="af7"/>
      </w:pPr>
      <w:r>
        <w:t xml:space="preserve">      this.bookCollections.update((value) =&gt; {</w:t>
      </w:r>
    </w:p>
    <w:p w14:paraId="76D5DDC8" w14:textId="77777777" w:rsidR="00197A74" w:rsidRDefault="00197A74" w:rsidP="00197A74">
      <w:pPr>
        <w:pStyle w:val="af7"/>
      </w:pPr>
      <w:r>
        <w:t xml:space="preserve">        const copy = [...value];</w:t>
      </w:r>
    </w:p>
    <w:p w14:paraId="05AA2E88" w14:textId="77777777" w:rsidR="00197A74" w:rsidRDefault="00197A74" w:rsidP="00197A74">
      <w:pPr>
        <w:pStyle w:val="af7"/>
      </w:pPr>
      <w:r>
        <w:t xml:space="preserve">        const index = copy.findIndex(bc =&gt; bc.id === newOrModCollection.id);</w:t>
      </w:r>
    </w:p>
    <w:p w14:paraId="6CC7C808" w14:textId="77777777" w:rsidR="00197A74" w:rsidRDefault="00197A74" w:rsidP="00197A74">
      <w:pPr>
        <w:pStyle w:val="af7"/>
      </w:pPr>
      <w:r>
        <w:t xml:space="preserve">        if (index === -1) {</w:t>
      </w:r>
    </w:p>
    <w:p w14:paraId="4751D6B0" w14:textId="77777777" w:rsidR="00197A74" w:rsidRDefault="00197A74" w:rsidP="00197A74">
      <w:pPr>
        <w:pStyle w:val="af7"/>
      </w:pPr>
      <w:r>
        <w:t xml:space="preserve">          console.error('Failed to find a book collection');</w:t>
      </w:r>
    </w:p>
    <w:p w14:paraId="29A5FA7A" w14:textId="77777777" w:rsidR="00197A74" w:rsidRDefault="00197A74" w:rsidP="00197A74">
      <w:pPr>
        <w:pStyle w:val="af7"/>
      </w:pPr>
      <w:r>
        <w:t xml:space="preserve">          return copy;</w:t>
      </w:r>
    </w:p>
    <w:p w14:paraId="5F86DA4F" w14:textId="77777777" w:rsidR="00197A74" w:rsidRDefault="00197A74" w:rsidP="00197A74">
      <w:pPr>
        <w:pStyle w:val="af7"/>
      </w:pPr>
      <w:r>
        <w:t xml:space="preserve">        } else {</w:t>
      </w:r>
    </w:p>
    <w:p w14:paraId="5371E72F" w14:textId="77777777" w:rsidR="00197A74" w:rsidRDefault="00197A74" w:rsidP="00197A74">
      <w:pPr>
        <w:pStyle w:val="af7"/>
      </w:pPr>
      <w:r>
        <w:t xml:space="preserve">          copy[index] = newOrModCollection;</w:t>
      </w:r>
    </w:p>
    <w:p w14:paraId="53BED1C9" w14:textId="77777777" w:rsidR="00197A74" w:rsidRDefault="00197A74" w:rsidP="00197A74">
      <w:pPr>
        <w:pStyle w:val="af7"/>
      </w:pPr>
      <w:r>
        <w:t xml:space="preserve">        }</w:t>
      </w:r>
    </w:p>
    <w:p w14:paraId="5A82F272" w14:textId="77777777" w:rsidR="00197A74" w:rsidRDefault="00197A74" w:rsidP="00197A74">
      <w:pPr>
        <w:pStyle w:val="af7"/>
      </w:pPr>
      <w:r>
        <w:t xml:space="preserve">        return copy;</w:t>
      </w:r>
    </w:p>
    <w:p w14:paraId="6C9BE4DD" w14:textId="77777777" w:rsidR="00197A74" w:rsidRDefault="00197A74" w:rsidP="00197A74">
      <w:pPr>
        <w:pStyle w:val="af7"/>
      </w:pPr>
      <w:r>
        <w:t xml:space="preserve">      });</w:t>
      </w:r>
    </w:p>
    <w:p w14:paraId="33A7F03E" w14:textId="77777777" w:rsidR="00197A74" w:rsidRDefault="00197A74" w:rsidP="00197A74">
      <w:pPr>
        <w:pStyle w:val="af7"/>
      </w:pPr>
      <w:r>
        <w:t xml:space="preserve">      message = `Коллекция ${newOrModCollection.name} успешно изменена.`;</w:t>
      </w:r>
    </w:p>
    <w:p w14:paraId="4CB83B09" w14:textId="77777777" w:rsidR="00197A74" w:rsidRDefault="00197A74" w:rsidP="00197A74">
      <w:pPr>
        <w:pStyle w:val="af7"/>
      </w:pPr>
      <w:r>
        <w:t xml:space="preserve">    }</w:t>
      </w:r>
    </w:p>
    <w:p w14:paraId="52BDB12B" w14:textId="77777777" w:rsidR="00197A74" w:rsidRDefault="00197A74" w:rsidP="00197A74">
      <w:pPr>
        <w:pStyle w:val="af7"/>
      </w:pPr>
      <w:r>
        <w:t xml:space="preserve">    this._snackBar.open(message, 'OK');</w:t>
      </w:r>
    </w:p>
    <w:p w14:paraId="5242A3D9" w14:textId="77777777" w:rsidR="00197A74" w:rsidRDefault="00197A74" w:rsidP="00197A74">
      <w:pPr>
        <w:pStyle w:val="af7"/>
      </w:pPr>
      <w:r>
        <w:t xml:space="preserve">  }</w:t>
      </w:r>
    </w:p>
    <w:p w14:paraId="6194A4E1" w14:textId="77777777" w:rsidR="00197A74" w:rsidRDefault="00197A74" w:rsidP="00197A74">
      <w:pPr>
        <w:pStyle w:val="af7"/>
      </w:pPr>
    </w:p>
    <w:p w14:paraId="1E863EE8" w14:textId="77777777" w:rsidR="00197A74" w:rsidRDefault="00197A74" w:rsidP="00197A74">
      <w:pPr>
        <w:pStyle w:val="af7"/>
      </w:pPr>
      <w:r>
        <w:t xml:space="preserve">  public openBook(book: BookDto): void {</w:t>
      </w:r>
    </w:p>
    <w:p w14:paraId="1F2804BA" w14:textId="77777777" w:rsidR="00197A74" w:rsidRDefault="00197A74" w:rsidP="00197A74">
      <w:pPr>
        <w:pStyle w:val="af7"/>
      </w:pPr>
      <w:r>
        <w:t xml:space="preserve">    this._router.navigate(['viewer', book.documentDetails.id]);</w:t>
      </w:r>
    </w:p>
    <w:p w14:paraId="5D4A211F" w14:textId="77777777" w:rsidR="00197A74" w:rsidRDefault="00197A74" w:rsidP="00197A74">
      <w:pPr>
        <w:pStyle w:val="af7"/>
      </w:pPr>
      <w:r>
        <w:t xml:space="preserve">  }</w:t>
      </w:r>
    </w:p>
    <w:p w14:paraId="7FE57C06" w14:textId="77777777" w:rsidR="00197A74" w:rsidRDefault="00197A74" w:rsidP="00197A74">
      <w:pPr>
        <w:pStyle w:val="af7"/>
      </w:pPr>
    </w:p>
    <w:p w14:paraId="21D3E340" w14:textId="77777777" w:rsidR="00197A74" w:rsidRDefault="00197A74" w:rsidP="00197A74">
      <w:pPr>
        <w:pStyle w:val="af7"/>
      </w:pPr>
      <w:r>
        <w:t xml:space="preserve">  public openBookInfoDialog(book: BookDto): void {</w:t>
      </w:r>
    </w:p>
    <w:p w14:paraId="58C1C579" w14:textId="77777777" w:rsidR="00197A74" w:rsidRDefault="00197A74" w:rsidP="00197A74">
      <w:pPr>
        <w:pStyle w:val="af7"/>
      </w:pPr>
      <w:r>
        <w:t xml:space="preserve">    this._dialog.open(BookInfoDialogComponent, {</w:t>
      </w:r>
    </w:p>
    <w:p w14:paraId="1CC187C7" w14:textId="77777777" w:rsidR="00197A74" w:rsidRDefault="00197A74" w:rsidP="00197A74">
      <w:pPr>
        <w:pStyle w:val="af7"/>
      </w:pPr>
      <w:r>
        <w:t xml:space="preserve">      width: '100vw',</w:t>
      </w:r>
    </w:p>
    <w:p w14:paraId="4782A872" w14:textId="77777777" w:rsidR="00197A74" w:rsidRDefault="00197A74" w:rsidP="00197A74">
      <w:pPr>
        <w:pStyle w:val="af7"/>
      </w:pPr>
      <w:r>
        <w:t xml:space="preserve">      maxWidth: '100vw',</w:t>
      </w:r>
    </w:p>
    <w:p w14:paraId="7A84FE5E" w14:textId="77777777" w:rsidR="00197A74" w:rsidRDefault="00197A74" w:rsidP="00197A74">
      <w:pPr>
        <w:pStyle w:val="af7"/>
      </w:pPr>
    </w:p>
    <w:p w14:paraId="5B1F5DFF" w14:textId="77777777" w:rsidR="00197A74" w:rsidRDefault="00197A74" w:rsidP="00AA3514">
      <w:pPr>
        <w:pStyle w:val="affc"/>
      </w:pPr>
      <w:r>
        <w:t>Файл book-viewer.component.html:</w:t>
      </w:r>
    </w:p>
    <w:p w14:paraId="5D65F798" w14:textId="77777777" w:rsidR="00197A74" w:rsidRDefault="00197A74" w:rsidP="00197A74">
      <w:pPr>
        <w:pStyle w:val="af7"/>
      </w:pPr>
      <w:r>
        <w:t>&lt;div</w:t>
      </w:r>
    </w:p>
    <w:p w14:paraId="2BD87B01" w14:textId="77777777" w:rsidR="00197A74" w:rsidRDefault="00197A74" w:rsidP="00197A74">
      <w:pPr>
        <w:pStyle w:val="af7"/>
      </w:pPr>
      <w:r>
        <w:t xml:space="preserve">  id="pdf-viewer-container"</w:t>
      </w:r>
    </w:p>
    <w:p w14:paraId="2AF3A7B6" w14:textId="77777777" w:rsidR="00197A74" w:rsidRDefault="00197A74" w:rsidP="00197A74">
      <w:pPr>
        <w:pStyle w:val="af7"/>
      </w:pPr>
      <w:r>
        <w:t xml:space="preserve">  app-tooltip-menu</w:t>
      </w:r>
    </w:p>
    <w:p w14:paraId="6075BC7E" w14:textId="77777777" w:rsidR="00197A74" w:rsidRDefault="00197A74" w:rsidP="00197A74">
      <w:pPr>
        <w:pStyle w:val="af7"/>
      </w:pPr>
      <w:r>
        <w:t xml:space="preserve">  [selectedDefinitionProvider]="selectedDefinitionProvider()"</w:t>
      </w:r>
    </w:p>
    <w:p w14:paraId="1FCD23A3" w14:textId="77777777" w:rsidR="00197A74" w:rsidRDefault="00197A74" w:rsidP="00197A74">
      <w:pPr>
        <w:pStyle w:val="af7"/>
      </w:pPr>
      <w:r>
        <w:t xml:space="preserve">  [definitionProviders]="definitionProviders()"</w:t>
      </w:r>
    </w:p>
    <w:p w14:paraId="1BDCF357" w14:textId="77777777" w:rsidR="00197A74" w:rsidRDefault="00197A74" w:rsidP="00197A74">
      <w:pPr>
        <w:pStyle w:val="af7"/>
      </w:pPr>
      <w:r>
        <w:t xml:space="preserve">  [wordDefinitionEntries]="wordEntries()"</w:t>
      </w:r>
    </w:p>
    <w:p w14:paraId="06702341" w14:textId="77777777" w:rsidR="00197A74" w:rsidRDefault="00197A74" w:rsidP="00197A74">
      <w:pPr>
        <w:pStyle w:val="af7"/>
      </w:pPr>
      <w:r>
        <w:t xml:space="preserve">  [definitionLoading]="isDefinitionLoading"</w:t>
      </w:r>
    </w:p>
    <w:p w14:paraId="17053581" w14:textId="77777777" w:rsidR="00197A74" w:rsidRDefault="00197A74" w:rsidP="00197A74">
      <w:pPr>
        <w:pStyle w:val="af7"/>
      </w:pPr>
      <w:r>
        <w:t xml:space="preserve">  [isDefinitionMenuOpen]="isDefinitionMenuOpen"</w:t>
      </w:r>
    </w:p>
    <w:p w14:paraId="3DE254E1" w14:textId="77777777" w:rsidR="00197A74" w:rsidRDefault="00197A74" w:rsidP="00197A74">
      <w:pPr>
        <w:pStyle w:val="af7"/>
      </w:pPr>
      <w:r>
        <w:t xml:space="preserve">  (selectionEvent)="clearWordEntries()"</w:t>
      </w:r>
    </w:p>
    <w:p w14:paraId="2EDF0C5D" w14:textId="77777777" w:rsidR="00197A74" w:rsidRDefault="00197A74" w:rsidP="00197A74">
      <w:pPr>
        <w:pStyle w:val="af7"/>
      </w:pPr>
      <w:r>
        <w:t xml:space="preserve">  (textCopyEvent)="copyText($event)"</w:t>
      </w:r>
    </w:p>
    <w:p w14:paraId="3DEA1058" w14:textId="77777777" w:rsidR="00197A74" w:rsidRDefault="00197A74" w:rsidP="00197A74">
      <w:pPr>
        <w:pStyle w:val="af7"/>
      </w:pPr>
      <w:r>
        <w:t xml:space="preserve">  (definitionBtnClickEvent)="openDefinitionMenu($event)"</w:t>
      </w:r>
    </w:p>
    <w:p w14:paraId="5781E186" w14:textId="77777777" w:rsidR="00197A74" w:rsidRDefault="00197A74" w:rsidP="00197A74">
      <w:pPr>
        <w:pStyle w:val="af7"/>
      </w:pPr>
      <w:r>
        <w:t xml:space="preserve">  (translationBtnClickEvent)="openTranslationDialog($event)"</w:t>
      </w:r>
    </w:p>
    <w:p w14:paraId="2CB5BE8D" w14:textId="77777777" w:rsidR="00197A74" w:rsidRDefault="00197A74" w:rsidP="00197A74">
      <w:pPr>
        <w:pStyle w:val="af7"/>
      </w:pPr>
      <w:r>
        <w:t xml:space="preserve">  (textSumBtnClickEvent)="openTextSummarizationDialog($event)"</w:t>
      </w:r>
    </w:p>
    <w:p w14:paraId="535BFE23" w14:textId="77777777" w:rsidR="00197A74" w:rsidRDefault="00197A74" w:rsidP="00197A74">
      <w:pPr>
        <w:pStyle w:val="af7"/>
      </w:pPr>
      <w:r>
        <w:t xml:space="preserve">  (definitionAddBtnClickEvent)="addWordsToDictionary($event)"</w:t>
      </w:r>
    </w:p>
    <w:p w14:paraId="0B317988" w14:textId="77777777" w:rsidR="00197A74" w:rsidRDefault="00197A74" w:rsidP="00197A74">
      <w:pPr>
        <w:pStyle w:val="af7"/>
      </w:pPr>
      <w:r>
        <w:t xml:space="preserve">  (selectedDefinitionProviderChange)="changeDefinitionProvider($event)"</w:t>
      </w:r>
    </w:p>
    <w:p w14:paraId="041010B4" w14:textId="77777777" w:rsidR="00197A74" w:rsidRDefault="00197A74" w:rsidP="00197A74">
      <w:pPr>
        <w:pStyle w:val="af7"/>
      </w:pPr>
      <w:r>
        <w:t>&gt;</w:t>
      </w:r>
    </w:p>
    <w:p w14:paraId="775D8900" w14:textId="77777777" w:rsidR="00197A74" w:rsidRDefault="00197A74" w:rsidP="00197A74">
      <w:pPr>
        <w:pStyle w:val="af7"/>
      </w:pPr>
      <w:r>
        <w:t xml:space="preserve">  &lt;ngx-extended-pdf-viewer</w:t>
      </w:r>
    </w:p>
    <w:p w14:paraId="5A5DCD5E" w14:textId="77777777" w:rsidR="00197A74" w:rsidRDefault="00197A74" w:rsidP="00197A74">
      <w:pPr>
        <w:pStyle w:val="af7"/>
      </w:pPr>
      <w:r>
        <w:t xml:space="preserve">    #pdfViewer</w:t>
      </w:r>
    </w:p>
    <w:p w14:paraId="5B9C7F77" w14:textId="77777777" w:rsidR="00197A74" w:rsidRDefault="00197A74" w:rsidP="00197A74">
      <w:pPr>
        <w:pStyle w:val="af7"/>
      </w:pPr>
      <w:r>
        <w:t xml:space="preserve">    [(page)]="page"</w:t>
      </w:r>
    </w:p>
    <w:p w14:paraId="1DD2DCC9" w14:textId="77777777" w:rsidR="00197A74" w:rsidRDefault="00197A74" w:rsidP="00197A74">
      <w:pPr>
        <w:pStyle w:val="af7"/>
      </w:pPr>
      <w:r>
        <w:t xml:space="preserve">    [sidebarVisible]="false"</w:t>
      </w:r>
    </w:p>
    <w:p w14:paraId="3D6CDBB8" w14:textId="77777777" w:rsidR="00197A74" w:rsidRDefault="00197A74" w:rsidP="00197A74">
      <w:pPr>
        <w:pStyle w:val="af7"/>
      </w:pPr>
      <w:r>
        <w:t xml:space="preserve">    [customToolbar]="customToolbar"</w:t>
      </w:r>
    </w:p>
    <w:p w14:paraId="1435ED60" w14:textId="77777777" w:rsidR="00197A74" w:rsidRDefault="00197A74" w:rsidP="00197A74">
      <w:pPr>
        <w:pStyle w:val="af7"/>
      </w:pPr>
      <w:r>
        <w:t xml:space="preserve">    [contextMenuAllowed]="false"</w:t>
      </w:r>
    </w:p>
    <w:p w14:paraId="73E032F2" w14:textId="77777777" w:rsidR="00197A74" w:rsidRDefault="00197A74" w:rsidP="00197A74">
      <w:pPr>
        <w:pStyle w:val="af7"/>
      </w:pPr>
      <w:r>
        <w:t xml:space="preserve">    [textLayer]="true"</w:t>
      </w:r>
    </w:p>
    <w:p w14:paraId="7B0F5B28" w14:textId="77777777" w:rsidR="00197A74" w:rsidRDefault="00197A74" w:rsidP="00197A74">
      <w:pPr>
        <w:pStyle w:val="af7"/>
      </w:pPr>
      <w:r>
        <w:t xml:space="preserve">    [src]="documentSource()"</w:t>
      </w:r>
    </w:p>
    <w:p w14:paraId="17290771" w14:textId="77777777" w:rsidR="00197A74" w:rsidRDefault="00197A74" w:rsidP="00197A74">
      <w:pPr>
        <w:pStyle w:val="af7"/>
      </w:pPr>
      <w:r>
        <w:t xml:space="preserve">    [authorization]="bearerToken"</w:t>
      </w:r>
    </w:p>
    <w:p w14:paraId="1C0F41E9" w14:textId="77777777" w:rsidR="00197A74" w:rsidRDefault="00197A74" w:rsidP="00197A74">
      <w:pPr>
        <w:pStyle w:val="af7"/>
      </w:pPr>
      <w:r>
        <w:t xml:space="preserve">    [showHandToolButton]="true"</w:t>
      </w:r>
    </w:p>
    <w:p w14:paraId="1060428B" w14:textId="77777777" w:rsidR="00197A74" w:rsidRDefault="00197A74" w:rsidP="00197A74">
      <w:pPr>
        <w:pStyle w:val="af7"/>
      </w:pPr>
      <w:r>
        <w:t xml:space="preserve">    [handTool]="false"</w:t>
      </w:r>
    </w:p>
    <w:p w14:paraId="57E57921" w14:textId="77777777" w:rsidR="00197A74" w:rsidRDefault="00197A74" w:rsidP="00197A74">
      <w:pPr>
        <w:pStyle w:val="af7"/>
      </w:pPr>
      <w:r>
        <w:t xml:space="preserve">  &gt;</w:t>
      </w:r>
    </w:p>
    <w:p w14:paraId="1964CE64" w14:textId="77777777" w:rsidR="00197A74" w:rsidRDefault="00197A74" w:rsidP="00197A74">
      <w:pPr>
        <w:pStyle w:val="af7"/>
      </w:pPr>
      <w:r>
        <w:t xml:space="preserve">  &lt;/ngx-extended-pdf-viewer&gt;</w:t>
      </w:r>
    </w:p>
    <w:p w14:paraId="4B4E9F47" w14:textId="77777777" w:rsidR="00197A74" w:rsidRDefault="00197A74" w:rsidP="00197A74">
      <w:pPr>
        <w:pStyle w:val="af7"/>
      </w:pPr>
      <w:r>
        <w:t>&lt;/div&gt;</w:t>
      </w:r>
    </w:p>
    <w:p w14:paraId="2241558A" w14:textId="77777777" w:rsidR="00197A74" w:rsidRDefault="00197A74" w:rsidP="00197A74">
      <w:pPr>
        <w:pStyle w:val="af7"/>
      </w:pPr>
    </w:p>
    <w:p w14:paraId="3F7B5471" w14:textId="77777777" w:rsidR="00197A74" w:rsidRDefault="00197A74" w:rsidP="00197A74">
      <w:pPr>
        <w:pStyle w:val="af7"/>
      </w:pPr>
      <w:r>
        <w:t>&lt;ng-template #customToolbar&gt;</w:t>
      </w:r>
    </w:p>
    <w:p w14:paraId="79634D90" w14:textId="77777777" w:rsidR="00197A74" w:rsidRDefault="00197A74" w:rsidP="00197A74">
      <w:pPr>
        <w:pStyle w:val="af7"/>
      </w:pPr>
      <w:r>
        <w:t xml:space="preserve">  &lt;div id="custom-toolbar"&gt;</w:t>
      </w:r>
    </w:p>
    <w:p w14:paraId="71A37755" w14:textId="77777777" w:rsidR="00197A74" w:rsidRDefault="00197A74" w:rsidP="00197A74">
      <w:pPr>
        <w:pStyle w:val="af7"/>
      </w:pPr>
      <w:r>
        <w:t xml:space="preserve">    &lt;div class="left"&gt;</w:t>
      </w:r>
    </w:p>
    <w:p w14:paraId="2725F8FB" w14:textId="77777777" w:rsidR="00197A74" w:rsidRDefault="00197A74" w:rsidP="00197A74">
      <w:pPr>
        <w:pStyle w:val="af7"/>
      </w:pPr>
      <w:r>
        <w:t xml:space="preserve">      &lt;pdf-toggle-sidebar&gt;&lt;/pdf-toggle-sidebar&gt;</w:t>
      </w:r>
    </w:p>
    <w:p w14:paraId="76CD8DD2" w14:textId="77777777" w:rsidR="00197A74" w:rsidRDefault="00197A74" w:rsidP="00197A74">
      <w:pPr>
        <w:pStyle w:val="af7"/>
      </w:pPr>
      <w:r>
        <w:t xml:space="preserve">      &lt;pdf-first-page&gt;&lt;/pdf-first-page&gt;</w:t>
      </w:r>
    </w:p>
    <w:p w14:paraId="46C6ACEC" w14:textId="77777777" w:rsidR="00197A74" w:rsidRDefault="00197A74" w:rsidP="00197A74">
      <w:pPr>
        <w:pStyle w:val="af7"/>
      </w:pPr>
      <w:r>
        <w:t xml:space="preserve">      &lt;pdf-previous-page&gt;&lt;/pdf-previous-page&gt;</w:t>
      </w:r>
    </w:p>
    <w:p w14:paraId="4EE4A87C" w14:textId="77777777" w:rsidR="00197A74" w:rsidRDefault="00197A74" w:rsidP="00197A74">
      <w:pPr>
        <w:pStyle w:val="af7"/>
      </w:pPr>
      <w:r>
        <w:t xml:space="preserve">      &lt;pdf-page-number class="custom-page-number"&gt;&lt;/pdf-page-number&gt;</w:t>
      </w:r>
    </w:p>
    <w:p w14:paraId="35207337" w14:textId="77777777" w:rsidR="00197A74" w:rsidRDefault="00197A74" w:rsidP="00197A74">
      <w:pPr>
        <w:pStyle w:val="af7"/>
      </w:pPr>
      <w:r>
        <w:t xml:space="preserve">      &lt;pdf-next-page&gt;&lt;/pdf-next-page&gt;</w:t>
      </w:r>
    </w:p>
    <w:p w14:paraId="38F0DA79" w14:textId="77777777" w:rsidR="00197A74" w:rsidRDefault="00197A74" w:rsidP="00197A74">
      <w:pPr>
        <w:pStyle w:val="af7"/>
      </w:pPr>
      <w:r>
        <w:t xml:space="preserve">      &lt;pdf-last-page&gt;&lt;/pdf-last-page&gt;</w:t>
      </w:r>
    </w:p>
    <w:p w14:paraId="0AFA3777" w14:textId="77777777" w:rsidR="00197A74" w:rsidRDefault="00197A74" w:rsidP="00197A74">
      <w:pPr>
        <w:pStyle w:val="af7"/>
      </w:pPr>
      <w:r>
        <w:t xml:space="preserve">      &lt;pdf-find-button&gt;&lt;/pdf-find-button&gt;</w:t>
      </w:r>
    </w:p>
    <w:p w14:paraId="3C2E8C19" w14:textId="77777777" w:rsidR="00197A74" w:rsidRDefault="00197A74" w:rsidP="00197A74">
      <w:pPr>
        <w:pStyle w:val="af7"/>
      </w:pPr>
      <w:r>
        <w:t xml:space="preserve">    &lt;/div&gt;</w:t>
      </w:r>
    </w:p>
    <w:p w14:paraId="60C179F1" w14:textId="77777777" w:rsidR="00197A74" w:rsidRDefault="00197A74" w:rsidP="00197A74">
      <w:pPr>
        <w:pStyle w:val="af7"/>
      </w:pPr>
      <w:r>
        <w:lastRenderedPageBreak/>
        <w:t xml:space="preserve">    &lt;div class="mid"&gt;</w:t>
      </w:r>
    </w:p>
    <w:p w14:paraId="796FEABD" w14:textId="77777777" w:rsidR="00197A74" w:rsidRDefault="00197A74" w:rsidP="00197A74">
      <w:pPr>
        <w:pStyle w:val="af7"/>
      </w:pPr>
      <w:r>
        <w:t xml:space="preserve">      &lt;pdf-zoom-in&gt;&lt;/pdf-zoom-in&gt;</w:t>
      </w:r>
    </w:p>
    <w:p w14:paraId="558D4CD8" w14:textId="77777777" w:rsidR="00197A74" w:rsidRDefault="00197A74" w:rsidP="00197A74">
      <w:pPr>
        <w:pStyle w:val="af7"/>
      </w:pPr>
      <w:r>
        <w:t xml:space="preserve">      &lt;pdf-zoom-out&gt;&lt;/pdf-zoom-out&gt;</w:t>
      </w:r>
    </w:p>
    <w:p w14:paraId="28C9E1CC" w14:textId="77777777" w:rsidR="00197A74" w:rsidRDefault="00197A74" w:rsidP="00197A74">
      <w:pPr>
        <w:pStyle w:val="af7"/>
      </w:pPr>
      <w:r>
        <w:t xml:space="preserve">      &lt;pdf-zoom-dropdown</w:t>
      </w:r>
    </w:p>
    <w:p w14:paraId="63E81517" w14:textId="77777777" w:rsidR="00197A74" w:rsidRDefault="00197A74" w:rsidP="00197A74">
      <w:pPr>
        <w:pStyle w:val="af7"/>
      </w:pPr>
      <w:r>
        <w:t xml:space="preserve">        [zoomLevels]="pdfViewer.zoomLevels"</w:t>
      </w:r>
    </w:p>
    <w:p w14:paraId="597E0638" w14:textId="77777777" w:rsidR="00197A74" w:rsidRDefault="00197A74" w:rsidP="00197A74">
      <w:pPr>
        <w:pStyle w:val="af7"/>
      </w:pPr>
      <w:r>
        <w:t xml:space="preserve">      &gt;&lt;/pdf-zoom-dropdown&gt;</w:t>
      </w:r>
    </w:p>
    <w:p w14:paraId="52C17DA4" w14:textId="77777777" w:rsidR="00197A74" w:rsidRDefault="00197A74" w:rsidP="00197A74">
      <w:pPr>
        <w:pStyle w:val="af7"/>
      </w:pPr>
      <w:r>
        <w:t xml:space="preserve">    &lt;/div&gt;</w:t>
      </w:r>
    </w:p>
    <w:p w14:paraId="63FDDA9C" w14:textId="77777777" w:rsidR="00197A74" w:rsidRDefault="00197A74" w:rsidP="00197A74">
      <w:pPr>
        <w:pStyle w:val="af7"/>
      </w:pPr>
      <w:r>
        <w:t xml:space="preserve">    &lt;div class="right"&gt;</w:t>
      </w:r>
    </w:p>
    <w:p w14:paraId="1CB8914E" w14:textId="77777777" w:rsidR="00197A74" w:rsidRDefault="00197A74" w:rsidP="00197A74">
      <w:pPr>
        <w:pStyle w:val="af7"/>
      </w:pPr>
      <w:r>
        <w:t xml:space="preserve">      &lt;pdf-hand-tool&gt;&lt;/pdf-hand-tool&gt;</w:t>
      </w:r>
    </w:p>
    <w:p w14:paraId="6FAB0FC3" w14:textId="77777777" w:rsidR="00197A74" w:rsidRDefault="00197A74" w:rsidP="00197A74">
      <w:pPr>
        <w:pStyle w:val="af7"/>
      </w:pPr>
      <w:r>
        <w:t xml:space="preserve">      &lt;pdf-select-tool&gt;&lt;/pdf-select-tool&gt;</w:t>
      </w:r>
    </w:p>
    <w:p w14:paraId="10888F0C" w14:textId="77777777" w:rsidR="00197A74" w:rsidRDefault="00197A74" w:rsidP="00197A74">
      <w:pPr>
        <w:pStyle w:val="af7"/>
      </w:pPr>
      <w:r>
        <w:t xml:space="preserve">      &lt;pdf-presentation-mode&gt;&lt;/pdf-presentation-mode&gt;</w:t>
      </w:r>
    </w:p>
    <w:p w14:paraId="61E485B7" w14:textId="77777777" w:rsidR="00197A74" w:rsidRDefault="00197A74" w:rsidP="00197A74">
      <w:pPr>
        <w:pStyle w:val="af7"/>
      </w:pPr>
      <w:r>
        <w:t xml:space="preserve">      &lt;pdf-print&gt;&lt;/pdf-print&gt;</w:t>
      </w:r>
    </w:p>
    <w:p w14:paraId="16EAACD4" w14:textId="77777777" w:rsidR="00197A74" w:rsidRDefault="00197A74" w:rsidP="00197A74">
      <w:pPr>
        <w:pStyle w:val="af7"/>
      </w:pPr>
      <w:r>
        <w:t xml:space="preserve">      &lt;pdf-download&gt;&lt;/pdf-download&gt;</w:t>
      </w:r>
    </w:p>
    <w:p w14:paraId="43F4F158" w14:textId="77777777" w:rsidR="00197A74" w:rsidRDefault="00197A74" w:rsidP="00197A74">
      <w:pPr>
        <w:pStyle w:val="af7"/>
      </w:pPr>
      <w:r>
        <w:t xml:space="preserve">      &lt;pdf-toggle-secondary-toolbar&gt;&lt;/pdf-toggle-secondary-toolbar&gt;</w:t>
      </w:r>
    </w:p>
    <w:p w14:paraId="26DB9CE1" w14:textId="77777777" w:rsidR="00197A74" w:rsidRDefault="00197A74" w:rsidP="00197A74">
      <w:pPr>
        <w:pStyle w:val="af7"/>
      </w:pPr>
      <w:r>
        <w:t xml:space="preserve">    &lt;/div&gt;</w:t>
      </w:r>
    </w:p>
    <w:p w14:paraId="521E2A65" w14:textId="77777777" w:rsidR="00197A74" w:rsidRDefault="00197A74" w:rsidP="00197A74">
      <w:pPr>
        <w:pStyle w:val="af7"/>
      </w:pPr>
      <w:r>
        <w:t xml:space="preserve">  &lt;/div&gt;</w:t>
      </w:r>
    </w:p>
    <w:p w14:paraId="6A4D498B" w14:textId="77777777" w:rsidR="00197A74" w:rsidRDefault="00197A74" w:rsidP="00197A74">
      <w:pPr>
        <w:pStyle w:val="af7"/>
      </w:pPr>
      <w:r>
        <w:t>&lt;/ng-template&gt;</w:t>
      </w:r>
    </w:p>
    <w:p w14:paraId="320B4612" w14:textId="77777777" w:rsidR="00197A74" w:rsidRDefault="00197A74" w:rsidP="00197A74">
      <w:pPr>
        <w:pStyle w:val="af7"/>
      </w:pPr>
    </w:p>
    <w:p w14:paraId="758BDB94" w14:textId="77777777" w:rsidR="00197A74" w:rsidRDefault="00197A74" w:rsidP="00AA3514">
      <w:pPr>
        <w:pStyle w:val="affc"/>
      </w:pPr>
      <w:r>
        <w:t>Файл book-viewer.component.scss:</w:t>
      </w:r>
    </w:p>
    <w:p w14:paraId="1173C211" w14:textId="77777777" w:rsidR="00197A74" w:rsidRDefault="00197A74" w:rsidP="00197A74">
      <w:pPr>
        <w:pStyle w:val="af7"/>
      </w:pPr>
      <w:r>
        <w:t>@use 'variables';</w:t>
      </w:r>
    </w:p>
    <w:p w14:paraId="20E8BF0C" w14:textId="77777777" w:rsidR="00197A74" w:rsidRDefault="00197A74" w:rsidP="00197A74">
      <w:pPr>
        <w:pStyle w:val="af7"/>
      </w:pPr>
    </w:p>
    <w:p w14:paraId="1BF60408" w14:textId="77777777" w:rsidR="00197A74" w:rsidRDefault="00197A74" w:rsidP="00197A74">
      <w:pPr>
        <w:pStyle w:val="af7"/>
      </w:pPr>
      <w:r>
        <w:t>:host {</w:t>
      </w:r>
    </w:p>
    <w:p w14:paraId="4805641F" w14:textId="77777777" w:rsidR="00197A74" w:rsidRDefault="00197A74" w:rsidP="00197A74">
      <w:pPr>
        <w:pStyle w:val="af7"/>
      </w:pPr>
      <w:r>
        <w:t xml:space="preserve">  display: flex;</w:t>
      </w:r>
    </w:p>
    <w:p w14:paraId="11DEE277" w14:textId="77777777" w:rsidR="00197A74" w:rsidRDefault="00197A74" w:rsidP="00197A74">
      <w:pPr>
        <w:pStyle w:val="af7"/>
      </w:pPr>
      <w:r>
        <w:t xml:space="preserve">  flex-direction: column;</w:t>
      </w:r>
    </w:p>
    <w:p w14:paraId="2EA2A39B" w14:textId="77777777" w:rsidR="00197A74" w:rsidRDefault="00197A74" w:rsidP="00197A74">
      <w:pPr>
        <w:pStyle w:val="af7"/>
      </w:pPr>
      <w:r>
        <w:t xml:space="preserve">  flex: 1;</w:t>
      </w:r>
    </w:p>
    <w:p w14:paraId="306B49E0" w14:textId="77777777" w:rsidR="00197A74" w:rsidRDefault="00197A74" w:rsidP="00197A74">
      <w:pPr>
        <w:pStyle w:val="af7"/>
      </w:pPr>
      <w:r>
        <w:t xml:space="preserve">  height: 100%;</w:t>
      </w:r>
    </w:p>
    <w:p w14:paraId="1EFDE4AD" w14:textId="77777777" w:rsidR="00197A74" w:rsidRDefault="00197A74" w:rsidP="00197A74">
      <w:pPr>
        <w:pStyle w:val="af7"/>
      </w:pPr>
      <w:r>
        <w:t xml:space="preserve">  width: 100%;</w:t>
      </w:r>
    </w:p>
    <w:p w14:paraId="0D3A9392" w14:textId="77777777" w:rsidR="00197A74" w:rsidRDefault="00197A74" w:rsidP="00197A74">
      <w:pPr>
        <w:pStyle w:val="af7"/>
      </w:pPr>
      <w:r>
        <w:t xml:space="preserve">  overflow: hidden;</w:t>
      </w:r>
    </w:p>
    <w:p w14:paraId="1B3C0FE6" w14:textId="77777777" w:rsidR="00197A74" w:rsidRDefault="00197A74" w:rsidP="00197A74">
      <w:pPr>
        <w:pStyle w:val="af7"/>
      </w:pPr>
      <w:r>
        <w:t>}</w:t>
      </w:r>
    </w:p>
    <w:p w14:paraId="6A3AA572" w14:textId="77777777" w:rsidR="00197A74" w:rsidRDefault="00197A74" w:rsidP="00197A74">
      <w:pPr>
        <w:pStyle w:val="af7"/>
      </w:pPr>
    </w:p>
    <w:p w14:paraId="66E9FDC6" w14:textId="77777777" w:rsidR="00197A74" w:rsidRDefault="00197A74" w:rsidP="00197A74">
      <w:pPr>
        <w:pStyle w:val="af7"/>
      </w:pPr>
      <w:r>
        <w:t>input.page-selector {</w:t>
      </w:r>
    </w:p>
    <w:p w14:paraId="39B97C55" w14:textId="77777777" w:rsidR="00197A74" w:rsidRDefault="00197A74" w:rsidP="00197A74">
      <w:pPr>
        <w:pStyle w:val="af7"/>
      </w:pPr>
      <w:r>
        <w:t xml:space="preserve">  width: 4em;</w:t>
      </w:r>
    </w:p>
    <w:p w14:paraId="1BE395D5" w14:textId="77777777" w:rsidR="00197A74" w:rsidRDefault="00197A74" w:rsidP="00197A74">
      <w:pPr>
        <w:pStyle w:val="af7"/>
      </w:pPr>
      <w:r>
        <w:t>}</w:t>
      </w:r>
    </w:p>
    <w:p w14:paraId="04F7D4C3" w14:textId="77777777" w:rsidR="00197A74" w:rsidRDefault="00197A74" w:rsidP="00197A74">
      <w:pPr>
        <w:pStyle w:val="af7"/>
      </w:pPr>
    </w:p>
    <w:p w14:paraId="32AA0226" w14:textId="77777777" w:rsidR="00197A74" w:rsidRDefault="00197A74" w:rsidP="00197A74">
      <w:pPr>
        <w:pStyle w:val="af7"/>
      </w:pPr>
      <w:r>
        <w:t>ngx-extended-pdf-viewer {</w:t>
      </w:r>
    </w:p>
    <w:p w14:paraId="3F214652" w14:textId="77777777" w:rsidR="00197A74" w:rsidRDefault="00197A74" w:rsidP="00197A74">
      <w:pPr>
        <w:pStyle w:val="af7"/>
      </w:pPr>
      <w:r>
        <w:t xml:space="preserve">  min-height: 0;</w:t>
      </w:r>
    </w:p>
    <w:p w14:paraId="7A937B72" w14:textId="77777777" w:rsidR="00197A74" w:rsidRDefault="00197A74" w:rsidP="00197A74">
      <w:pPr>
        <w:pStyle w:val="af7"/>
      </w:pPr>
      <w:r>
        <w:t xml:space="preserve">  min-width: 0;</w:t>
      </w:r>
    </w:p>
    <w:p w14:paraId="06F3C572" w14:textId="77777777" w:rsidR="00197A74" w:rsidRDefault="00197A74" w:rsidP="00197A74">
      <w:pPr>
        <w:pStyle w:val="af7"/>
      </w:pPr>
      <w:r>
        <w:t xml:space="preserve">  width: 100%;</w:t>
      </w:r>
    </w:p>
    <w:p w14:paraId="50EA51CC" w14:textId="77777777" w:rsidR="00197A74" w:rsidRDefault="00197A74" w:rsidP="00197A74">
      <w:pPr>
        <w:pStyle w:val="af7"/>
      </w:pPr>
      <w:r>
        <w:t xml:space="preserve">  height: auto;</w:t>
      </w:r>
    </w:p>
    <w:p w14:paraId="4850DF78" w14:textId="77777777" w:rsidR="00197A74" w:rsidRDefault="00197A74" w:rsidP="00197A74">
      <w:pPr>
        <w:pStyle w:val="af7"/>
      </w:pPr>
      <w:r>
        <w:t>}</w:t>
      </w:r>
    </w:p>
    <w:p w14:paraId="6199C8B2" w14:textId="77777777" w:rsidR="00197A74" w:rsidRDefault="00197A74" w:rsidP="00197A74">
      <w:pPr>
        <w:pStyle w:val="af7"/>
      </w:pPr>
    </w:p>
    <w:p w14:paraId="63B54727" w14:textId="77777777" w:rsidR="00197A74" w:rsidRDefault="00197A74" w:rsidP="00197A74">
      <w:pPr>
        <w:pStyle w:val="af7"/>
      </w:pPr>
      <w:r>
        <w:t>.page-navigation-controls {</w:t>
      </w:r>
    </w:p>
    <w:p w14:paraId="3C7791FD" w14:textId="77777777" w:rsidR="00197A74" w:rsidRDefault="00197A74" w:rsidP="00197A74">
      <w:pPr>
        <w:pStyle w:val="af7"/>
      </w:pPr>
      <w:r>
        <w:t xml:space="preserve">  display: flex;</w:t>
      </w:r>
    </w:p>
    <w:p w14:paraId="52286330" w14:textId="77777777" w:rsidR="00197A74" w:rsidRDefault="00197A74" w:rsidP="00197A74">
      <w:pPr>
        <w:pStyle w:val="af7"/>
      </w:pPr>
      <w:r>
        <w:t xml:space="preserve">  flex-direction: row;</w:t>
      </w:r>
    </w:p>
    <w:p w14:paraId="7271FED4" w14:textId="77777777" w:rsidR="00197A74" w:rsidRDefault="00197A74" w:rsidP="00197A74">
      <w:pPr>
        <w:pStyle w:val="af7"/>
      </w:pPr>
      <w:r>
        <w:t xml:space="preserve">  gap: 0.75em;</w:t>
      </w:r>
    </w:p>
    <w:p w14:paraId="1A49F56B" w14:textId="77777777" w:rsidR="00197A74" w:rsidRDefault="00197A74" w:rsidP="00197A74">
      <w:pPr>
        <w:pStyle w:val="af7"/>
      </w:pPr>
      <w:r>
        <w:t>}</w:t>
      </w:r>
    </w:p>
    <w:p w14:paraId="2258BAA7" w14:textId="77777777" w:rsidR="00197A74" w:rsidRDefault="00197A74" w:rsidP="00197A74">
      <w:pPr>
        <w:pStyle w:val="af7"/>
      </w:pPr>
    </w:p>
    <w:p w14:paraId="40FD55A9" w14:textId="77777777" w:rsidR="00197A74" w:rsidRDefault="00197A74" w:rsidP="00197A74">
      <w:pPr>
        <w:pStyle w:val="af7"/>
      </w:pPr>
      <w:r>
        <w:t>.page-input {</w:t>
      </w:r>
    </w:p>
    <w:p w14:paraId="51CC08B0" w14:textId="77777777" w:rsidR="00197A74" w:rsidRDefault="00197A74" w:rsidP="00197A74">
      <w:pPr>
        <w:pStyle w:val="af7"/>
      </w:pPr>
      <w:r>
        <w:t xml:space="preserve">  display: flex;</w:t>
      </w:r>
    </w:p>
    <w:p w14:paraId="1B762F0B" w14:textId="77777777" w:rsidR="00197A74" w:rsidRDefault="00197A74" w:rsidP="00197A74">
      <w:pPr>
        <w:pStyle w:val="af7"/>
      </w:pPr>
      <w:r>
        <w:t xml:space="preserve">  flex-direction: row;</w:t>
      </w:r>
    </w:p>
    <w:p w14:paraId="1FF76A14" w14:textId="77777777" w:rsidR="00197A74" w:rsidRDefault="00197A74" w:rsidP="00197A74">
      <w:pPr>
        <w:pStyle w:val="af7"/>
      </w:pPr>
      <w:r>
        <w:t xml:space="preserve">  align-items: center;</w:t>
      </w:r>
    </w:p>
    <w:p w14:paraId="71AD33C4" w14:textId="77777777" w:rsidR="00197A74" w:rsidRDefault="00197A74" w:rsidP="00197A74">
      <w:pPr>
        <w:pStyle w:val="af7"/>
      </w:pPr>
      <w:r>
        <w:t xml:space="preserve">  gap: 0.5em;</w:t>
      </w:r>
    </w:p>
    <w:p w14:paraId="1CA7D061" w14:textId="77777777" w:rsidR="00197A74" w:rsidRDefault="00197A74" w:rsidP="00197A74">
      <w:pPr>
        <w:pStyle w:val="af7"/>
      </w:pPr>
      <w:r>
        <w:t>}</w:t>
      </w:r>
    </w:p>
    <w:p w14:paraId="6CF1DB8C" w14:textId="77777777" w:rsidR="00197A74" w:rsidRDefault="00197A74" w:rsidP="00197A74">
      <w:pPr>
        <w:pStyle w:val="af7"/>
      </w:pPr>
    </w:p>
    <w:p w14:paraId="1580808C" w14:textId="77777777" w:rsidR="00197A74" w:rsidRDefault="00197A74" w:rsidP="00197A74">
      <w:pPr>
        <w:pStyle w:val="af7"/>
      </w:pPr>
      <w:r>
        <w:t>#pdf-viewer-container {</w:t>
      </w:r>
    </w:p>
    <w:p w14:paraId="7DD049E8" w14:textId="77777777" w:rsidR="00197A74" w:rsidRDefault="00197A74" w:rsidP="00197A74">
      <w:pPr>
        <w:pStyle w:val="af7"/>
      </w:pPr>
      <w:r>
        <w:t xml:space="preserve">  display: flex;</w:t>
      </w:r>
    </w:p>
    <w:p w14:paraId="3AB03B53" w14:textId="77777777" w:rsidR="00197A74" w:rsidRDefault="00197A74" w:rsidP="00197A74">
      <w:pPr>
        <w:pStyle w:val="af7"/>
      </w:pPr>
      <w:r>
        <w:t xml:space="preserve">  flex-direction: row;</w:t>
      </w:r>
    </w:p>
    <w:p w14:paraId="15E0A450" w14:textId="77777777" w:rsidR="00197A74" w:rsidRDefault="00197A74" w:rsidP="00197A74">
      <w:pPr>
        <w:pStyle w:val="af7"/>
      </w:pPr>
      <w:r>
        <w:t xml:space="preserve">  flex: 1 1 auto;</w:t>
      </w:r>
    </w:p>
    <w:p w14:paraId="660C5DA3" w14:textId="77777777" w:rsidR="00197A74" w:rsidRDefault="00197A74" w:rsidP="00197A74">
      <w:pPr>
        <w:pStyle w:val="af7"/>
      </w:pPr>
      <w:r>
        <w:t xml:space="preserve">  min-height: 0;</w:t>
      </w:r>
    </w:p>
    <w:p w14:paraId="0371287C" w14:textId="77777777" w:rsidR="00197A74" w:rsidRDefault="00197A74" w:rsidP="00197A74">
      <w:pPr>
        <w:pStyle w:val="af7"/>
      </w:pPr>
      <w:r>
        <w:t xml:space="preserve">  box-sizing: border-box;</w:t>
      </w:r>
    </w:p>
    <w:p w14:paraId="272AD099" w14:textId="77777777" w:rsidR="00197A74" w:rsidRDefault="00197A74" w:rsidP="00197A74">
      <w:pPr>
        <w:pStyle w:val="af7"/>
      </w:pPr>
      <w:r>
        <w:t>}</w:t>
      </w:r>
    </w:p>
    <w:p w14:paraId="30915639" w14:textId="77777777" w:rsidR="00197A74" w:rsidRDefault="00197A74" w:rsidP="00197A74">
      <w:pPr>
        <w:pStyle w:val="af7"/>
      </w:pPr>
    </w:p>
    <w:p w14:paraId="52A59DFA" w14:textId="77777777" w:rsidR="00197A74" w:rsidRDefault="00197A74" w:rsidP="00197A74">
      <w:pPr>
        <w:pStyle w:val="af7"/>
      </w:pPr>
      <w:r>
        <w:t>#custom-toolbar {</w:t>
      </w:r>
    </w:p>
    <w:p w14:paraId="36AA4E6C" w14:textId="77777777" w:rsidR="00197A74" w:rsidRDefault="00197A74" w:rsidP="00197A74">
      <w:pPr>
        <w:pStyle w:val="af7"/>
      </w:pPr>
      <w:r>
        <w:t xml:space="preserve">  display: inline-flex;</w:t>
      </w:r>
    </w:p>
    <w:p w14:paraId="3E8F4D77" w14:textId="77777777" w:rsidR="00197A74" w:rsidRDefault="00197A74" w:rsidP="00197A74">
      <w:pPr>
        <w:pStyle w:val="af7"/>
      </w:pPr>
      <w:r>
        <w:t xml:space="preserve">  flex-direction: row;</w:t>
      </w:r>
    </w:p>
    <w:p w14:paraId="1A9BABF8" w14:textId="77777777" w:rsidR="00197A74" w:rsidRDefault="00197A74" w:rsidP="00197A74">
      <w:pPr>
        <w:pStyle w:val="af7"/>
      </w:pPr>
      <w:r>
        <w:t xml:space="preserve">  height: 36px;</w:t>
      </w:r>
    </w:p>
    <w:p w14:paraId="6121057C" w14:textId="77777777" w:rsidR="00197A74" w:rsidRDefault="00197A74" w:rsidP="00197A74">
      <w:pPr>
        <w:pStyle w:val="af7"/>
      </w:pPr>
      <w:r>
        <w:t xml:space="preserve">  width: 100%;</w:t>
      </w:r>
    </w:p>
    <w:p w14:paraId="4ADC4F52" w14:textId="77777777" w:rsidR="00197A74" w:rsidRDefault="00197A74" w:rsidP="00197A74">
      <w:pPr>
        <w:pStyle w:val="af7"/>
      </w:pPr>
      <w:r>
        <w:t xml:space="preserve">  padding: 0 0.5em;</w:t>
      </w:r>
    </w:p>
    <w:p w14:paraId="00DBDE80" w14:textId="77777777" w:rsidR="00197A74" w:rsidRDefault="00197A74" w:rsidP="00197A74">
      <w:pPr>
        <w:pStyle w:val="af7"/>
      </w:pPr>
    </w:p>
    <w:p w14:paraId="0DF38296" w14:textId="77777777" w:rsidR="00197A74" w:rsidRDefault="00197A74" w:rsidP="00197A74">
      <w:pPr>
        <w:pStyle w:val="af7"/>
      </w:pPr>
      <w:r>
        <w:t xml:space="preserve">  div {</w:t>
      </w:r>
    </w:p>
    <w:p w14:paraId="51E55CCE" w14:textId="77777777" w:rsidR="00197A74" w:rsidRDefault="00197A74" w:rsidP="00197A74">
      <w:pPr>
        <w:pStyle w:val="af7"/>
      </w:pPr>
      <w:r>
        <w:t xml:space="preserve">    display: flex;</w:t>
      </w:r>
    </w:p>
    <w:p w14:paraId="67262589" w14:textId="77777777" w:rsidR="00197A74" w:rsidRDefault="00197A74" w:rsidP="00197A74">
      <w:pPr>
        <w:pStyle w:val="af7"/>
      </w:pPr>
      <w:r>
        <w:t xml:space="preserve">    flex: 1;</w:t>
      </w:r>
    </w:p>
    <w:p w14:paraId="3D7AE112" w14:textId="77777777" w:rsidR="00197A74" w:rsidRDefault="00197A74" w:rsidP="00197A74">
      <w:pPr>
        <w:pStyle w:val="af7"/>
      </w:pPr>
      <w:r>
        <w:t xml:space="preserve">    flex-direction: row;</w:t>
      </w:r>
    </w:p>
    <w:p w14:paraId="2E194363" w14:textId="77777777" w:rsidR="00197A74" w:rsidRDefault="00197A74" w:rsidP="00197A74">
      <w:pPr>
        <w:pStyle w:val="af7"/>
      </w:pPr>
      <w:r>
        <w:t xml:space="preserve">    gap: 0.25em;</w:t>
      </w:r>
    </w:p>
    <w:p w14:paraId="1A3AEA42" w14:textId="77777777" w:rsidR="00197A74" w:rsidRDefault="00197A74" w:rsidP="00197A74">
      <w:pPr>
        <w:pStyle w:val="af7"/>
      </w:pPr>
      <w:r>
        <w:t xml:space="preserve">    align-items: center;</w:t>
      </w:r>
    </w:p>
    <w:p w14:paraId="6139AFC7" w14:textId="77777777" w:rsidR="00197A74" w:rsidRDefault="00197A74" w:rsidP="00197A74">
      <w:pPr>
        <w:pStyle w:val="af7"/>
      </w:pPr>
    </w:p>
    <w:p w14:paraId="7D196245" w14:textId="77777777" w:rsidR="00197A74" w:rsidRDefault="00197A74" w:rsidP="00197A74">
      <w:pPr>
        <w:pStyle w:val="af7"/>
      </w:pPr>
      <w:r>
        <w:t xml:space="preserve">    &amp;.mid {</w:t>
      </w:r>
    </w:p>
    <w:p w14:paraId="51DBF05E" w14:textId="77777777" w:rsidR="00197A74" w:rsidRDefault="00197A74" w:rsidP="00197A74">
      <w:pPr>
        <w:pStyle w:val="af7"/>
      </w:pPr>
      <w:r>
        <w:t xml:space="preserve">      justify-content: center;</w:t>
      </w:r>
    </w:p>
    <w:p w14:paraId="7DA1375D" w14:textId="77777777" w:rsidR="00197A74" w:rsidRDefault="00197A74" w:rsidP="00197A74">
      <w:pPr>
        <w:pStyle w:val="af7"/>
      </w:pPr>
      <w:r>
        <w:t xml:space="preserve">    }</w:t>
      </w:r>
    </w:p>
    <w:p w14:paraId="2CD5D63C" w14:textId="77777777" w:rsidR="00197A74" w:rsidRDefault="00197A74" w:rsidP="00197A74">
      <w:pPr>
        <w:pStyle w:val="af7"/>
      </w:pPr>
    </w:p>
    <w:p w14:paraId="2288818F" w14:textId="77777777" w:rsidR="00197A74" w:rsidRDefault="00197A74" w:rsidP="00197A74">
      <w:pPr>
        <w:pStyle w:val="af7"/>
      </w:pPr>
      <w:r>
        <w:t xml:space="preserve">    &amp;.right {</w:t>
      </w:r>
    </w:p>
    <w:p w14:paraId="69DF028B" w14:textId="77777777" w:rsidR="00197A74" w:rsidRDefault="00197A74" w:rsidP="00197A74">
      <w:pPr>
        <w:pStyle w:val="af7"/>
      </w:pPr>
      <w:r>
        <w:t xml:space="preserve">      justify-content: flex-end;</w:t>
      </w:r>
    </w:p>
    <w:p w14:paraId="2B718628" w14:textId="77777777" w:rsidR="00197A74" w:rsidRDefault="00197A74" w:rsidP="00197A74">
      <w:pPr>
        <w:pStyle w:val="af7"/>
      </w:pPr>
      <w:r>
        <w:t xml:space="preserve">    }</w:t>
      </w:r>
    </w:p>
    <w:p w14:paraId="3D348971" w14:textId="77777777" w:rsidR="00197A74" w:rsidRDefault="00197A74" w:rsidP="00197A74">
      <w:pPr>
        <w:pStyle w:val="af7"/>
      </w:pPr>
      <w:r>
        <w:t xml:space="preserve">  }</w:t>
      </w:r>
    </w:p>
    <w:p w14:paraId="238996E2" w14:textId="77777777" w:rsidR="00197A74" w:rsidRDefault="00197A74" w:rsidP="00197A74">
      <w:pPr>
        <w:pStyle w:val="af7"/>
      </w:pPr>
      <w:r>
        <w:t>}</w:t>
      </w:r>
    </w:p>
    <w:p w14:paraId="706E25FA" w14:textId="77777777" w:rsidR="00197A74" w:rsidRDefault="00197A74" w:rsidP="00197A74">
      <w:pPr>
        <w:pStyle w:val="af7"/>
      </w:pPr>
    </w:p>
    <w:p w14:paraId="4CB3EBC5" w14:textId="77777777" w:rsidR="00197A74" w:rsidRDefault="00197A74" w:rsidP="00197A74">
      <w:pPr>
        <w:pStyle w:val="af7"/>
      </w:pPr>
      <w:r>
        <w:t>.hover-overlay {</w:t>
      </w:r>
    </w:p>
    <w:p w14:paraId="2D68B976" w14:textId="77777777" w:rsidR="00197A74" w:rsidRDefault="00197A74" w:rsidP="00197A74">
      <w:pPr>
        <w:pStyle w:val="af7"/>
      </w:pPr>
      <w:r>
        <w:t xml:space="preserve">  position: absolute;</w:t>
      </w:r>
    </w:p>
    <w:p w14:paraId="259FB5FE" w14:textId="77777777" w:rsidR="00197A74" w:rsidRDefault="00197A74" w:rsidP="00197A74">
      <w:pPr>
        <w:pStyle w:val="af7"/>
      </w:pPr>
      <w:r>
        <w:t xml:space="preserve">  top: 0;</w:t>
      </w:r>
    </w:p>
    <w:p w14:paraId="7B1587BE" w14:textId="77777777" w:rsidR="00197A74" w:rsidRDefault="00197A74" w:rsidP="00197A74">
      <w:pPr>
        <w:pStyle w:val="af7"/>
      </w:pPr>
      <w:r>
        <w:t xml:space="preserve">  left: 0;</w:t>
      </w:r>
    </w:p>
    <w:p w14:paraId="04058641" w14:textId="77777777" w:rsidR="00197A74" w:rsidRDefault="00197A74" w:rsidP="00197A74">
      <w:pPr>
        <w:pStyle w:val="af7"/>
      </w:pPr>
      <w:r>
        <w:t xml:space="preserve">  right: 0;</w:t>
      </w:r>
    </w:p>
    <w:p w14:paraId="62FC1366" w14:textId="77777777" w:rsidR="00197A74" w:rsidRDefault="00197A74" w:rsidP="00197A74">
      <w:pPr>
        <w:pStyle w:val="af7"/>
      </w:pPr>
      <w:r>
        <w:t xml:space="preserve">  bottom: 0;</w:t>
      </w:r>
    </w:p>
    <w:p w14:paraId="7B811B33" w14:textId="77777777" w:rsidR="00197A74" w:rsidRDefault="00197A74" w:rsidP="00197A74">
      <w:pPr>
        <w:pStyle w:val="af7"/>
      </w:pPr>
      <w:r>
        <w:t xml:space="preserve">  background-color: variables.$app-button-bg-color-hover;</w:t>
      </w:r>
    </w:p>
    <w:p w14:paraId="22FD69FE" w14:textId="77777777" w:rsidR="00197A74" w:rsidRDefault="00197A74" w:rsidP="00197A74">
      <w:pPr>
        <w:pStyle w:val="af7"/>
      </w:pPr>
      <w:r>
        <w:t xml:space="preserve">  opacity: 0;</w:t>
      </w:r>
    </w:p>
    <w:p w14:paraId="6ED7EF7D" w14:textId="77777777" w:rsidR="00197A74" w:rsidRDefault="00197A74" w:rsidP="00197A74">
      <w:pPr>
        <w:pStyle w:val="af7"/>
      </w:pPr>
      <w:r>
        <w:t xml:space="preserve">  &amp;:hover {</w:t>
      </w:r>
    </w:p>
    <w:p w14:paraId="6D0B93C8" w14:textId="77777777" w:rsidR="00197A74" w:rsidRDefault="00197A74" w:rsidP="00197A74">
      <w:pPr>
        <w:pStyle w:val="af7"/>
      </w:pPr>
      <w:r>
        <w:t xml:space="preserve">    opacity: variables.$app-button-opacity-hover;</w:t>
      </w:r>
    </w:p>
    <w:p w14:paraId="703145C8" w14:textId="77777777" w:rsidR="00197A74" w:rsidRDefault="00197A74" w:rsidP="00197A74">
      <w:pPr>
        <w:pStyle w:val="af7"/>
      </w:pPr>
      <w:r>
        <w:t xml:space="preserve">  }</w:t>
      </w:r>
    </w:p>
    <w:p w14:paraId="2D4EF9AD" w14:textId="77777777" w:rsidR="00197A74" w:rsidRDefault="00197A74" w:rsidP="00197A74">
      <w:pPr>
        <w:pStyle w:val="af7"/>
      </w:pPr>
      <w:r>
        <w:t>}</w:t>
      </w:r>
    </w:p>
    <w:p w14:paraId="49CD2A9A" w14:textId="77777777" w:rsidR="00197A74" w:rsidRDefault="00197A74" w:rsidP="00197A74">
      <w:pPr>
        <w:pStyle w:val="af7"/>
      </w:pPr>
    </w:p>
    <w:p w14:paraId="5EE83E18" w14:textId="77777777" w:rsidR="00197A74" w:rsidRDefault="00197A74" w:rsidP="00AA3514">
      <w:pPr>
        <w:pStyle w:val="affc"/>
      </w:pPr>
      <w:r>
        <w:t>Файл book-viewer.component.ts:</w:t>
      </w:r>
    </w:p>
    <w:p w14:paraId="0EA30AFE" w14:textId="77777777" w:rsidR="00197A74" w:rsidRDefault="00197A74" w:rsidP="00197A74">
      <w:pPr>
        <w:pStyle w:val="af7"/>
      </w:pPr>
      <w:r>
        <w:t>import { Clipboard } from '@angular/cdk/clipboard';</w:t>
      </w:r>
    </w:p>
    <w:p w14:paraId="1FE977CF" w14:textId="77777777" w:rsidR="00197A74" w:rsidRDefault="00197A74" w:rsidP="00197A74">
      <w:pPr>
        <w:pStyle w:val="af7"/>
      </w:pPr>
      <w:r>
        <w:t>import {</w:t>
      </w:r>
    </w:p>
    <w:p w14:paraId="5AA60941" w14:textId="77777777" w:rsidR="00197A74" w:rsidRDefault="00197A74" w:rsidP="00197A74">
      <w:pPr>
        <w:pStyle w:val="af7"/>
      </w:pPr>
      <w:r>
        <w:t xml:space="preserve">  AfterViewInit,</w:t>
      </w:r>
    </w:p>
    <w:p w14:paraId="2EBDE046" w14:textId="77777777" w:rsidR="00197A74" w:rsidRDefault="00197A74" w:rsidP="00197A74">
      <w:pPr>
        <w:pStyle w:val="af7"/>
      </w:pPr>
      <w:r>
        <w:t xml:space="preserve">  ChangeDetectionStrategy,</w:t>
      </w:r>
    </w:p>
    <w:p w14:paraId="4551B938" w14:textId="77777777" w:rsidR="00197A74" w:rsidRDefault="00197A74" w:rsidP="00197A74">
      <w:pPr>
        <w:pStyle w:val="af7"/>
      </w:pPr>
      <w:r>
        <w:t xml:space="preserve">  ChangeDetectorRef,</w:t>
      </w:r>
    </w:p>
    <w:p w14:paraId="6B3B6060" w14:textId="77777777" w:rsidR="00197A74" w:rsidRDefault="00197A74" w:rsidP="00197A74">
      <w:pPr>
        <w:pStyle w:val="af7"/>
      </w:pPr>
      <w:r>
        <w:t xml:space="preserve">  Component,</w:t>
      </w:r>
    </w:p>
    <w:p w14:paraId="5FED2435" w14:textId="77777777" w:rsidR="00197A74" w:rsidRDefault="00197A74" w:rsidP="00197A74">
      <w:pPr>
        <w:pStyle w:val="af7"/>
      </w:pPr>
      <w:r>
        <w:t xml:space="preserve">  DestroyRef,</w:t>
      </w:r>
    </w:p>
    <w:p w14:paraId="2792DD4C" w14:textId="77777777" w:rsidR="00197A74" w:rsidRDefault="00197A74" w:rsidP="00197A74">
      <w:pPr>
        <w:pStyle w:val="af7"/>
      </w:pPr>
      <w:r>
        <w:t xml:space="preserve">  HostListener,</w:t>
      </w:r>
    </w:p>
    <w:p w14:paraId="4840707F" w14:textId="77777777" w:rsidR="00197A74" w:rsidRDefault="00197A74" w:rsidP="00197A74">
      <w:pPr>
        <w:pStyle w:val="af7"/>
      </w:pPr>
      <w:r>
        <w:t xml:space="preserve">  OnDestroy,</w:t>
      </w:r>
    </w:p>
    <w:p w14:paraId="6B288157" w14:textId="77777777" w:rsidR="00197A74" w:rsidRDefault="00197A74" w:rsidP="00197A74">
      <w:pPr>
        <w:pStyle w:val="af7"/>
      </w:pPr>
      <w:r>
        <w:t xml:space="preserve">  OnInit,</w:t>
      </w:r>
    </w:p>
    <w:p w14:paraId="0BF6D235" w14:textId="77777777" w:rsidR="00197A74" w:rsidRDefault="00197A74" w:rsidP="00197A74">
      <w:pPr>
        <w:pStyle w:val="af7"/>
      </w:pPr>
      <w:r>
        <w:t xml:space="preserve">  signal,</w:t>
      </w:r>
    </w:p>
    <w:p w14:paraId="16EAE870" w14:textId="77777777" w:rsidR="00197A74" w:rsidRDefault="00197A74" w:rsidP="00197A74">
      <w:pPr>
        <w:pStyle w:val="af7"/>
      </w:pPr>
      <w:r>
        <w:t xml:space="preserve">  ViewChild,</w:t>
      </w:r>
    </w:p>
    <w:p w14:paraId="4CE3D878" w14:textId="77777777" w:rsidR="00197A74" w:rsidRDefault="00197A74" w:rsidP="00197A74">
      <w:pPr>
        <w:pStyle w:val="af7"/>
      </w:pPr>
      <w:r>
        <w:t>} from '@angular/core';</w:t>
      </w:r>
    </w:p>
    <w:p w14:paraId="5BF44DE2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465CAC38" w14:textId="77777777" w:rsidR="00197A74" w:rsidRDefault="00197A74" w:rsidP="00197A74">
      <w:pPr>
        <w:pStyle w:val="af7"/>
      </w:pPr>
      <w:r>
        <w:t>import { MatDialog } from '@angular/material/dialog';</w:t>
      </w:r>
    </w:p>
    <w:p w14:paraId="6C47C75E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18B857FD" w14:textId="77777777" w:rsidR="00197A74" w:rsidRDefault="00197A74" w:rsidP="00197A74">
      <w:pPr>
        <w:pStyle w:val="af7"/>
      </w:pPr>
      <w:r>
        <w:t>import { Title } from '@angular/platform-browser';</w:t>
      </w:r>
    </w:p>
    <w:p w14:paraId="73143BAE" w14:textId="77777777" w:rsidR="00197A74" w:rsidRDefault="00197A74" w:rsidP="00197A74">
      <w:pPr>
        <w:pStyle w:val="af7"/>
      </w:pPr>
      <w:r>
        <w:t>import { ActivatedRoute } from '@angular/router';</w:t>
      </w:r>
    </w:p>
    <w:p w14:paraId="6A4279F2" w14:textId="77777777" w:rsidR="00197A74" w:rsidRDefault="00197A74" w:rsidP="00197A74">
      <w:pPr>
        <w:pStyle w:val="af7"/>
      </w:pPr>
      <w:r>
        <w:t>import { TranslationDialogComponent } from '@core/dialogs/translation-dialog/translation-dialog.component';</w:t>
      </w:r>
    </w:p>
    <w:p w14:paraId="134D1CF2" w14:textId="77777777" w:rsidR="00197A74" w:rsidRDefault="00197A74" w:rsidP="00197A74">
      <w:pPr>
        <w:pStyle w:val="af7"/>
      </w:pPr>
      <w:r>
        <w:t>import { BookDto, WordDto } from '@core/dtos/BookManager.Application.Common.DTOs';</w:t>
      </w:r>
    </w:p>
    <w:p w14:paraId="105C3633" w14:textId="77777777" w:rsidR="00197A74" w:rsidRDefault="00197A74" w:rsidP="00197A74">
      <w:pPr>
        <w:pStyle w:val="af7"/>
      </w:pPr>
      <w:r>
        <w:t>import { BookService } from '@core/services/book.service';</w:t>
      </w:r>
    </w:p>
    <w:p w14:paraId="3C98048A" w14:textId="77777777" w:rsidR="00197A74" w:rsidRDefault="00197A74" w:rsidP="00197A74">
      <w:pPr>
        <w:pStyle w:val="af7"/>
      </w:pPr>
      <w:r>
        <w:t>import { AuthState } from '@core/stores/auth.state';</w:t>
      </w:r>
    </w:p>
    <w:p w14:paraId="2EF2FCF3" w14:textId="77777777" w:rsidR="00197A74" w:rsidRDefault="00197A74" w:rsidP="00197A74">
      <w:pPr>
        <w:pStyle w:val="af7"/>
      </w:pPr>
      <w:r>
        <w:t>import { NgxExtendedPdfViewerComponent, NgxExtendedPdfViewerModule, pdfDefaultOptions } from 'ngx-extended-pdf-viewer';</w:t>
      </w:r>
    </w:p>
    <w:p w14:paraId="3ADEAF73" w14:textId="77777777" w:rsidR="00197A74" w:rsidRDefault="00197A74" w:rsidP="00197A74">
      <w:pPr>
        <w:pStyle w:val="af7"/>
      </w:pPr>
      <w:r>
        <w:t>import { catchError, combineLatest, finalize, mergeMap, of, tap, throwError } from 'rxjs';</w:t>
      </w:r>
    </w:p>
    <w:p w14:paraId="0BFD98F6" w14:textId="77777777" w:rsidR="00197A74" w:rsidRDefault="00197A74" w:rsidP="00197A74">
      <w:pPr>
        <w:pStyle w:val="af7"/>
      </w:pPr>
      <w:r>
        <w:t>import { TooltipMenuComponent } from '@core/components/tooltip-menu/tooltip-menu.component';</w:t>
      </w:r>
    </w:p>
    <w:p w14:paraId="1AE1C21A" w14:textId="77777777" w:rsidR="00197A74" w:rsidRDefault="00197A74" w:rsidP="00197A74">
      <w:pPr>
        <w:pStyle w:val="af7"/>
      </w:pPr>
      <w:r>
        <w:t>import { CONSTANTS } from '@core/constants';</w:t>
      </w:r>
    </w:p>
    <w:p w14:paraId="61E023C7" w14:textId="77777777" w:rsidR="00197A74" w:rsidRDefault="00197A74" w:rsidP="00197A74">
      <w:pPr>
        <w:pStyle w:val="af7"/>
      </w:pPr>
      <w:r>
        <w:t>import { TextSumDialogComponent } from '@core/dialogs/text-sum-dialog/text-sum-dialog.component';</w:t>
      </w:r>
    </w:p>
    <w:p w14:paraId="6EC97C4E" w14:textId="77777777" w:rsidR="00197A74" w:rsidRDefault="00197A74" w:rsidP="00197A74">
      <w:pPr>
        <w:pStyle w:val="af7"/>
      </w:pPr>
      <w:r>
        <w:t>import { DictionaryService } from '@core/services/dictionary.service';</w:t>
      </w:r>
    </w:p>
    <w:p w14:paraId="42B2B592" w14:textId="77777777" w:rsidR="00197A74" w:rsidRDefault="00197A74" w:rsidP="00197A74">
      <w:pPr>
        <w:pStyle w:val="af7"/>
      </w:pPr>
      <w:r>
        <w:t>import { FormsModule } from '@angular/forms';</w:t>
      </w:r>
    </w:p>
    <w:p w14:paraId="5CEC77FB" w14:textId="77777777" w:rsidR="00197A74" w:rsidRDefault="00197A74" w:rsidP="00197A74">
      <w:pPr>
        <w:pStyle w:val="af7"/>
      </w:pPr>
    </w:p>
    <w:p w14:paraId="76C3BF22" w14:textId="77777777" w:rsidR="00197A74" w:rsidRDefault="00197A74" w:rsidP="00197A74">
      <w:pPr>
        <w:pStyle w:val="af7"/>
      </w:pPr>
      <w:r>
        <w:t>@Component({</w:t>
      </w:r>
    </w:p>
    <w:p w14:paraId="4E886B38" w14:textId="77777777" w:rsidR="00197A74" w:rsidRDefault="00197A74" w:rsidP="00197A74">
      <w:pPr>
        <w:pStyle w:val="af7"/>
      </w:pPr>
      <w:r>
        <w:t xml:space="preserve">  selector: 'app-book-viewer',</w:t>
      </w:r>
    </w:p>
    <w:p w14:paraId="62862486" w14:textId="77777777" w:rsidR="00197A74" w:rsidRDefault="00197A74" w:rsidP="00197A74">
      <w:pPr>
        <w:pStyle w:val="af7"/>
      </w:pPr>
      <w:r>
        <w:t xml:space="preserve">  templateUrl: './book-viewer.component.html',</w:t>
      </w:r>
    </w:p>
    <w:p w14:paraId="4F341912" w14:textId="77777777" w:rsidR="00197A74" w:rsidRDefault="00197A74" w:rsidP="00197A74">
      <w:pPr>
        <w:pStyle w:val="af7"/>
      </w:pPr>
      <w:r>
        <w:t xml:space="preserve">  styleUrl: './book-viewer.component.scss',</w:t>
      </w:r>
    </w:p>
    <w:p w14:paraId="1CB2B310" w14:textId="77777777" w:rsidR="00197A74" w:rsidRDefault="00197A74" w:rsidP="00197A74">
      <w:pPr>
        <w:pStyle w:val="af7"/>
      </w:pPr>
      <w:r>
        <w:t xml:space="preserve">  standalone: true,</w:t>
      </w:r>
    </w:p>
    <w:p w14:paraId="0E8C3964" w14:textId="77777777" w:rsidR="00197A74" w:rsidRDefault="00197A74" w:rsidP="00197A74">
      <w:pPr>
        <w:pStyle w:val="af7"/>
      </w:pPr>
      <w:r>
        <w:t xml:space="preserve">  imports: [</w:t>
      </w:r>
    </w:p>
    <w:p w14:paraId="34827D3B" w14:textId="77777777" w:rsidR="00197A74" w:rsidRDefault="00197A74" w:rsidP="00197A74">
      <w:pPr>
        <w:pStyle w:val="af7"/>
      </w:pPr>
      <w:r>
        <w:t xml:space="preserve">    NgxExtendedPdfViewerModule,</w:t>
      </w:r>
    </w:p>
    <w:p w14:paraId="0D0B1A5A" w14:textId="77777777" w:rsidR="00197A74" w:rsidRDefault="00197A74" w:rsidP="00197A74">
      <w:pPr>
        <w:pStyle w:val="af7"/>
      </w:pPr>
      <w:r>
        <w:t xml:space="preserve">    TooltipMenuComponent,</w:t>
      </w:r>
    </w:p>
    <w:p w14:paraId="7DFEA0F8" w14:textId="77777777" w:rsidR="00197A74" w:rsidRDefault="00197A74" w:rsidP="00197A74">
      <w:pPr>
        <w:pStyle w:val="af7"/>
      </w:pPr>
      <w:r>
        <w:t xml:space="preserve">    TranslationDialogComponent,</w:t>
      </w:r>
    </w:p>
    <w:p w14:paraId="2C7245BA" w14:textId="77777777" w:rsidR="00197A74" w:rsidRDefault="00197A74" w:rsidP="00197A74">
      <w:pPr>
        <w:pStyle w:val="af7"/>
      </w:pPr>
      <w:r>
        <w:t xml:space="preserve">    FormsModule,</w:t>
      </w:r>
    </w:p>
    <w:p w14:paraId="36E9BF52" w14:textId="77777777" w:rsidR="00197A74" w:rsidRDefault="00197A74" w:rsidP="00197A74">
      <w:pPr>
        <w:pStyle w:val="af7"/>
      </w:pPr>
      <w:r>
        <w:t xml:space="preserve">  ],</w:t>
      </w:r>
    </w:p>
    <w:p w14:paraId="405D82F5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E75C67F" w14:textId="77777777" w:rsidR="00197A74" w:rsidRDefault="00197A74" w:rsidP="00197A74">
      <w:pPr>
        <w:pStyle w:val="af7"/>
      </w:pPr>
      <w:r>
        <w:t>})</w:t>
      </w:r>
    </w:p>
    <w:p w14:paraId="674CD9A4" w14:textId="77777777" w:rsidR="00197A74" w:rsidRDefault="00197A74" w:rsidP="00197A74">
      <w:pPr>
        <w:pStyle w:val="af7"/>
      </w:pPr>
      <w:r>
        <w:t>export class BookViewerComponent implements OnInit, AfterViewInit, OnDestroy {</w:t>
      </w:r>
    </w:p>
    <w:p w14:paraId="0A464AD0" w14:textId="77777777" w:rsidR="00197A74" w:rsidRDefault="00197A74" w:rsidP="00197A74">
      <w:pPr>
        <w:pStyle w:val="af7"/>
      </w:pPr>
    </w:p>
    <w:p w14:paraId="45B0C60F" w14:textId="77777777" w:rsidR="00197A74" w:rsidRDefault="00197A74" w:rsidP="00197A74">
      <w:pPr>
        <w:pStyle w:val="af7"/>
      </w:pPr>
      <w:r>
        <w:t xml:space="preserve">  protected readonly DEFAULT_TARGET_LANG_CODE = 'ru';</w:t>
      </w:r>
    </w:p>
    <w:p w14:paraId="29AB05A4" w14:textId="77777777" w:rsidR="00197A74" w:rsidRDefault="00197A74" w:rsidP="00197A74">
      <w:pPr>
        <w:pStyle w:val="af7"/>
      </w:pPr>
      <w:r>
        <w:t xml:space="preserve">  private readonly SELECTED_DEFINITION_PROVIDER_SESSION_STORAGE_KEY = 'selected_definition_provider';</w:t>
      </w:r>
    </w:p>
    <w:p w14:paraId="21043667" w14:textId="77777777" w:rsidR="00197A74" w:rsidRDefault="00197A74" w:rsidP="00197A74">
      <w:pPr>
        <w:pStyle w:val="af7"/>
      </w:pPr>
    </w:p>
    <w:p w14:paraId="39A7CE62" w14:textId="77777777" w:rsidR="00197A74" w:rsidRDefault="00197A74" w:rsidP="00197A74">
      <w:pPr>
        <w:pStyle w:val="af7"/>
      </w:pPr>
      <w:r>
        <w:t xml:space="preserve">  @ViewChild(NgxExtendedPdfViewerComponent)</w:t>
      </w:r>
    </w:p>
    <w:p w14:paraId="75A54B95" w14:textId="77777777" w:rsidR="00197A74" w:rsidRDefault="00197A74" w:rsidP="00197A74">
      <w:pPr>
        <w:pStyle w:val="af7"/>
      </w:pPr>
      <w:r>
        <w:t xml:space="preserve">  public pdfViewer!: NgxExtendedPdfViewerComponent;</w:t>
      </w:r>
    </w:p>
    <w:p w14:paraId="615185FE" w14:textId="77777777" w:rsidR="00197A74" w:rsidRDefault="00197A74" w:rsidP="00197A74">
      <w:pPr>
        <w:pStyle w:val="af7"/>
      </w:pPr>
    </w:p>
    <w:p w14:paraId="0F8E4CA6" w14:textId="77777777" w:rsidR="00197A74" w:rsidRDefault="00197A74" w:rsidP="00197A74">
      <w:pPr>
        <w:pStyle w:val="af7"/>
      </w:pPr>
      <w:r>
        <w:t xml:space="preserve">  public definitionProviders = signal&lt;string[]&gt;([]);</w:t>
      </w:r>
    </w:p>
    <w:p w14:paraId="611F3AF1" w14:textId="77777777" w:rsidR="00197A74" w:rsidRDefault="00197A74" w:rsidP="00197A74">
      <w:pPr>
        <w:pStyle w:val="af7"/>
      </w:pPr>
      <w:r>
        <w:t xml:space="preserve">  public documentSource = signal&lt;ArrayBuffer | Uint8Array | URL&gt;(</w:t>
      </w:r>
    </w:p>
    <w:p w14:paraId="06252A10" w14:textId="77777777" w:rsidR="00197A74" w:rsidRDefault="00197A74" w:rsidP="00197A74">
      <w:pPr>
        <w:pStyle w:val="af7"/>
      </w:pPr>
      <w:r>
        <w:t xml:space="preserve">    new ArrayBuffer(0),</w:t>
      </w:r>
    </w:p>
    <w:p w14:paraId="5ACB5A9D" w14:textId="77777777" w:rsidR="00197A74" w:rsidRDefault="00197A74" w:rsidP="00197A74">
      <w:pPr>
        <w:pStyle w:val="af7"/>
      </w:pPr>
      <w:r>
        <w:t xml:space="preserve">  );</w:t>
      </w:r>
    </w:p>
    <w:p w14:paraId="466018B8" w14:textId="77777777" w:rsidR="00197A74" w:rsidRDefault="00197A74" w:rsidP="00197A74">
      <w:pPr>
        <w:pStyle w:val="af7"/>
      </w:pPr>
      <w:r>
        <w:t xml:space="preserve">  public wordEntries = signal&lt;WordDto[]&gt;([]);</w:t>
      </w:r>
    </w:p>
    <w:p w14:paraId="6FA122F5" w14:textId="77777777" w:rsidR="00197A74" w:rsidRDefault="00197A74" w:rsidP="00197A74">
      <w:pPr>
        <w:pStyle w:val="af7"/>
      </w:pPr>
      <w:r>
        <w:t xml:space="preserve">  public selectedDefinitionProvider = signal&lt;string | null&gt;('MerriamWebster');</w:t>
      </w:r>
    </w:p>
    <w:p w14:paraId="13C70239" w14:textId="77777777" w:rsidR="00197A74" w:rsidRDefault="00197A74" w:rsidP="00197A74">
      <w:pPr>
        <w:pStyle w:val="af7"/>
      </w:pPr>
    </w:p>
    <w:p w14:paraId="54AD09DD" w14:textId="77777777" w:rsidR="00197A74" w:rsidRDefault="00197A74" w:rsidP="00197A74">
      <w:pPr>
        <w:pStyle w:val="af7"/>
      </w:pPr>
      <w:r>
        <w:t xml:space="preserve">  public bearerToken?: string;</w:t>
      </w:r>
    </w:p>
    <w:p w14:paraId="0D60563B" w14:textId="77777777" w:rsidR="00197A74" w:rsidRDefault="00197A74" w:rsidP="00197A74">
      <w:pPr>
        <w:pStyle w:val="af7"/>
      </w:pPr>
    </w:p>
    <w:p w14:paraId="43D8BAF9" w14:textId="77777777" w:rsidR="00197A74" w:rsidRDefault="00197A74" w:rsidP="00197A74">
      <w:pPr>
        <w:pStyle w:val="af7"/>
      </w:pPr>
      <w:r>
        <w:t xml:space="preserve">  public isDefinitionLoading = false;</w:t>
      </w:r>
    </w:p>
    <w:p w14:paraId="6C89BC5E" w14:textId="77777777" w:rsidR="00197A74" w:rsidRDefault="00197A74" w:rsidP="00197A74">
      <w:pPr>
        <w:pStyle w:val="af7"/>
      </w:pPr>
      <w:r>
        <w:t xml:space="preserve">  public isDefinitionMenuOpen = false;</w:t>
      </w:r>
    </w:p>
    <w:p w14:paraId="7B0C6126" w14:textId="77777777" w:rsidR="00197A74" w:rsidRDefault="00197A74" w:rsidP="00197A74">
      <w:pPr>
        <w:pStyle w:val="af7"/>
      </w:pPr>
      <w:r>
        <w:t xml:space="preserve">  public selectedWord?: string;</w:t>
      </w:r>
    </w:p>
    <w:p w14:paraId="24F7EA83" w14:textId="77777777" w:rsidR="00197A74" w:rsidRDefault="00197A74" w:rsidP="00197A74">
      <w:pPr>
        <w:pStyle w:val="af7"/>
      </w:pPr>
    </w:p>
    <w:p w14:paraId="55EC793B" w14:textId="77777777" w:rsidR="00197A74" w:rsidRDefault="00197A74" w:rsidP="00197A74">
      <w:pPr>
        <w:pStyle w:val="af7"/>
      </w:pPr>
      <w:r>
        <w:t xml:space="preserve">  private _dictionaryWordRegex = new RegExp(CONSTANTS.REGEX_PATTERN.DICTIONARY_WORD, 'u');</w:t>
      </w:r>
    </w:p>
    <w:p w14:paraId="6BF3BDDF" w14:textId="77777777" w:rsidR="00197A74" w:rsidRDefault="00197A74" w:rsidP="00197A74">
      <w:pPr>
        <w:pStyle w:val="af7"/>
      </w:pPr>
      <w:r>
        <w:t xml:space="preserve">  private _currentBook?: BookDto;</w:t>
      </w:r>
    </w:p>
    <w:p w14:paraId="00C8145E" w14:textId="77777777" w:rsidR="00197A74" w:rsidRDefault="00197A74" w:rsidP="00197A74">
      <w:pPr>
        <w:pStyle w:val="af7"/>
      </w:pPr>
      <w:r>
        <w:t xml:space="preserve">  private _page?: number;</w:t>
      </w:r>
    </w:p>
    <w:p w14:paraId="16C21379" w14:textId="77777777" w:rsidR="00197A74" w:rsidRDefault="00197A74" w:rsidP="00197A74">
      <w:pPr>
        <w:pStyle w:val="af7"/>
      </w:pPr>
      <w:r>
        <w:t xml:space="preserve">  private _totalTimeInSec = 0;</w:t>
      </w:r>
    </w:p>
    <w:p w14:paraId="2E71BAB6" w14:textId="77777777" w:rsidR="00197A74" w:rsidRDefault="00197A74" w:rsidP="00197A74">
      <w:pPr>
        <w:pStyle w:val="af7"/>
      </w:pPr>
      <w:r>
        <w:t xml:space="preserve">  private _openPageDateTime!: Date;</w:t>
      </w:r>
    </w:p>
    <w:p w14:paraId="5C14AE78" w14:textId="77777777" w:rsidR="00197A74" w:rsidRDefault="00197A74" w:rsidP="00197A74">
      <w:pPr>
        <w:pStyle w:val="af7"/>
      </w:pPr>
    </w:p>
    <w:p w14:paraId="20762BB1" w14:textId="77777777" w:rsidR="00197A74" w:rsidRDefault="00197A74" w:rsidP="00197A74">
      <w:pPr>
        <w:pStyle w:val="af7"/>
      </w:pPr>
      <w:r>
        <w:t xml:space="preserve">  constructor(</w:t>
      </w:r>
    </w:p>
    <w:p w14:paraId="7076EB48" w14:textId="77777777" w:rsidR="00197A74" w:rsidRDefault="00197A74" w:rsidP="00197A74">
      <w:pPr>
        <w:pStyle w:val="af7"/>
      </w:pPr>
      <w:r>
        <w:t xml:space="preserve">    private readonly _service: BookService,</w:t>
      </w:r>
    </w:p>
    <w:p w14:paraId="1D2D1C06" w14:textId="77777777" w:rsidR="00197A74" w:rsidRDefault="00197A74" w:rsidP="00197A74">
      <w:pPr>
        <w:pStyle w:val="af7"/>
      </w:pPr>
      <w:r>
        <w:t xml:space="preserve">    private readonly _dictionaryService: DictionaryService,</w:t>
      </w:r>
    </w:p>
    <w:p w14:paraId="6698D730" w14:textId="77777777" w:rsidR="00197A74" w:rsidRDefault="00197A74" w:rsidP="00197A74">
      <w:pPr>
        <w:pStyle w:val="af7"/>
      </w:pPr>
      <w:r>
        <w:t xml:space="preserve">    private readonly _cdr: ChangeDetectorRef,</w:t>
      </w:r>
    </w:p>
    <w:p w14:paraId="10843172" w14:textId="77777777" w:rsidR="00197A74" w:rsidRDefault="00197A74" w:rsidP="00197A74">
      <w:pPr>
        <w:pStyle w:val="af7"/>
      </w:pPr>
      <w:r>
        <w:t xml:space="preserve">    private readonly _authState: AuthState,</w:t>
      </w:r>
    </w:p>
    <w:p w14:paraId="3A699032" w14:textId="77777777" w:rsidR="00197A74" w:rsidRDefault="00197A74" w:rsidP="00197A74">
      <w:pPr>
        <w:pStyle w:val="af7"/>
      </w:pPr>
      <w:r>
        <w:t xml:space="preserve">    private readonly _route: ActivatedRoute,</w:t>
      </w:r>
    </w:p>
    <w:p w14:paraId="7ECDA753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32992133" w14:textId="77777777" w:rsidR="00197A74" w:rsidRDefault="00197A74" w:rsidP="00197A74">
      <w:pPr>
        <w:pStyle w:val="af7"/>
      </w:pPr>
      <w:r>
        <w:t xml:space="preserve">    private readonly _dialog: MatDialog,</w:t>
      </w:r>
    </w:p>
    <w:p w14:paraId="379B79B8" w14:textId="77777777" w:rsidR="00197A74" w:rsidRDefault="00197A74" w:rsidP="00197A74">
      <w:pPr>
        <w:pStyle w:val="af7"/>
      </w:pPr>
      <w:r>
        <w:t xml:space="preserve">    private readonly _title: Title,</w:t>
      </w:r>
    </w:p>
    <w:p w14:paraId="629959AA" w14:textId="77777777" w:rsidR="00197A74" w:rsidRDefault="00197A74" w:rsidP="00197A74">
      <w:pPr>
        <w:pStyle w:val="af7"/>
      </w:pPr>
      <w:r>
        <w:t xml:space="preserve">    private readonly _clipboard: Clipboard,</w:t>
      </w:r>
    </w:p>
    <w:p w14:paraId="3011B616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32832FFA" w14:textId="77777777" w:rsidR="00197A74" w:rsidRDefault="00197A74" w:rsidP="00197A74">
      <w:pPr>
        <w:pStyle w:val="af7"/>
      </w:pPr>
      <w:r>
        <w:t xml:space="preserve">  ) {</w:t>
      </w:r>
    </w:p>
    <w:p w14:paraId="6DD45652" w14:textId="77777777" w:rsidR="00197A74" w:rsidRDefault="00197A74" w:rsidP="00197A74">
      <w:pPr>
        <w:pStyle w:val="af7"/>
      </w:pPr>
      <w:r>
        <w:t xml:space="preserve">  }</w:t>
      </w:r>
    </w:p>
    <w:p w14:paraId="06007317" w14:textId="77777777" w:rsidR="00197A74" w:rsidRDefault="00197A74" w:rsidP="00197A74">
      <w:pPr>
        <w:pStyle w:val="af7"/>
      </w:pPr>
    </w:p>
    <w:p w14:paraId="5A4BF107" w14:textId="77777777" w:rsidR="00197A74" w:rsidRDefault="00197A74" w:rsidP="00197A74">
      <w:pPr>
        <w:pStyle w:val="af7"/>
      </w:pPr>
      <w:r>
        <w:t xml:space="preserve">  public ngOnInit(): void {</w:t>
      </w:r>
    </w:p>
    <w:p w14:paraId="2E6A71CF" w14:textId="77777777" w:rsidR="00197A74" w:rsidRDefault="00197A74" w:rsidP="00197A74">
      <w:pPr>
        <w:pStyle w:val="af7"/>
      </w:pPr>
      <w:r>
        <w:t xml:space="preserve">    pdfDefaultOptions.externalLinkTarget = 2;</w:t>
      </w:r>
    </w:p>
    <w:p w14:paraId="449CEAFD" w14:textId="77777777" w:rsidR="00197A74" w:rsidRDefault="00197A74" w:rsidP="00197A74">
      <w:pPr>
        <w:pStyle w:val="af7"/>
      </w:pPr>
      <w:r>
        <w:t xml:space="preserve">    pdfDefaultOptions.enableScripting = false;</w:t>
      </w:r>
    </w:p>
    <w:p w14:paraId="52EFCF1D" w14:textId="77777777" w:rsidR="00197A74" w:rsidRDefault="00197A74" w:rsidP="00197A74">
      <w:pPr>
        <w:pStyle w:val="af7"/>
      </w:pPr>
      <w:r>
        <w:t xml:space="preserve">    this._subscribeToParamMap();</w:t>
      </w:r>
    </w:p>
    <w:p w14:paraId="54E97841" w14:textId="77777777" w:rsidR="00197A74" w:rsidRDefault="00197A74" w:rsidP="00197A74">
      <w:pPr>
        <w:pStyle w:val="af7"/>
      </w:pPr>
      <w:r>
        <w:t xml:space="preserve">    if (this._authState.accessToken) {</w:t>
      </w:r>
    </w:p>
    <w:p w14:paraId="1BB744F6" w14:textId="77777777" w:rsidR="00197A74" w:rsidRDefault="00197A74" w:rsidP="00197A74">
      <w:pPr>
        <w:pStyle w:val="af7"/>
      </w:pPr>
      <w:r>
        <w:t xml:space="preserve">      this.bearerToken = `Bearer ${this._authState.accessToken}`;</w:t>
      </w:r>
    </w:p>
    <w:p w14:paraId="60DD41B2" w14:textId="77777777" w:rsidR="00197A74" w:rsidRDefault="00197A74" w:rsidP="00197A74">
      <w:pPr>
        <w:pStyle w:val="af7"/>
      </w:pPr>
      <w:r>
        <w:t xml:space="preserve">    }</w:t>
      </w:r>
    </w:p>
    <w:p w14:paraId="232E2993" w14:textId="77777777" w:rsidR="00197A74" w:rsidRDefault="00197A74" w:rsidP="00197A74">
      <w:pPr>
        <w:pStyle w:val="af7"/>
      </w:pPr>
      <w:r>
        <w:t xml:space="preserve">    this._loadDefinitionProviders();</w:t>
      </w:r>
    </w:p>
    <w:p w14:paraId="3CFDB30F" w14:textId="77777777" w:rsidR="00197A74" w:rsidRDefault="00197A74" w:rsidP="00197A74">
      <w:pPr>
        <w:pStyle w:val="af7"/>
      </w:pPr>
      <w:r>
        <w:t xml:space="preserve">  }</w:t>
      </w:r>
    </w:p>
    <w:p w14:paraId="6BCB2B4D" w14:textId="77777777" w:rsidR="00197A74" w:rsidRDefault="00197A74" w:rsidP="00197A74">
      <w:pPr>
        <w:pStyle w:val="af7"/>
      </w:pPr>
    </w:p>
    <w:p w14:paraId="6C49158B" w14:textId="77777777" w:rsidR="00197A74" w:rsidRDefault="00197A74" w:rsidP="00197A74">
      <w:pPr>
        <w:pStyle w:val="af7"/>
      </w:pPr>
      <w:r>
        <w:t xml:space="preserve">  public ngAfterViewInit(): void {</w:t>
      </w:r>
    </w:p>
    <w:p w14:paraId="4ACC56FA" w14:textId="77777777" w:rsidR="00197A74" w:rsidRDefault="00197A74" w:rsidP="00197A74">
      <w:pPr>
        <w:pStyle w:val="af7"/>
      </w:pPr>
      <w:r>
        <w:t xml:space="preserve">    this._openPageDateTime = new Date();</w:t>
      </w:r>
    </w:p>
    <w:p w14:paraId="1C319ACD" w14:textId="77777777" w:rsidR="00197A74" w:rsidRDefault="00197A74" w:rsidP="00197A74">
      <w:pPr>
        <w:pStyle w:val="af7"/>
      </w:pPr>
      <w:r>
        <w:t xml:space="preserve">    this._loadSettings();</w:t>
      </w:r>
    </w:p>
    <w:p w14:paraId="360C661E" w14:textId="77777777" w:rsidR="00197A74" w:rsidRDefault="00197A74" w:rsidP="00197A74">
      <w:pPr>
        <w:pStyle w:val="af7"/>
      </w:pPr>
      <w:r>
        <w:t xml:space="preserve">  }</w:t>
      </w:r>
    </w:p>
    <w:p w14:paraId="14B656DB" w14:textId="77777777" w:rsidR="00197A74" w:rsidRDefault="00197A74" w:rsidP="00197A74">
      <w:pPr>
        <w:pStyle w:val="af7"/>
      </w:pPr>
    </w:p>
    <w:p w14:paraId="322ECDC0" w14:textId="77777777" w:rsidR="00197A74" w:rsidRDefault="00197A74" w:rsidP="00197A74">
      <w:pPr>
        <w:pStyle w:val="af7"/>
      </w:pPr>
      <w:r>
        <w:t xml:space="preserve">  public ngOnDestroy(): void {</w:t>
      </w:r>
    </w:p>
    <w:p w14:paraId="48980F73" w14:textId="77777777" w:rsidR="00197A74" w:rsidRDefault="00197A74" w:rsidP="00197A74">
      <w:pPr>
        <w:pStyle w:val="af7"/>
      </w:pPr>
      <w:r>
        <w:t xml:space="preserve">    this._updateLastViewedPage();</w:t>
      </w:r>
    </w:p>
    <w:p w14:paraId="0C957A4F" w14:textId="77777777" w:rsidR="00197A74" w:rsidRDefault="00197A74" w:rsidP="00197A74">
      <w:pPr>
        <w:pStyle w:val="af7"/>
      </w:pPr>
      <w:r>
        <w:t xml:space="preserve">    this._updateTotalTime();</w:t>
      </w:r>
    </w:p>
    <w:p w14:paraId="5D81DFC5" w14:textId="77777777" w:rsidR="00197A74" w:rsidRDefault="00197A74" w:rsidP="00197A74">
      <w:pPr>
        <w:pStyle w:val="af7"/>
      </w:pPr>
      <w:r>
        <w:t xml:space="preserve">    this._saveSettings();</w:t>
      </w:r>
    </w:p>
    <w:p w14:paraId="5A7275D0" w14:textId="77777777" w:rsidR="00197A74" w:rsidRDefault="00197A74" w:rsidP="00197A74">
      <w:pPr>
        <w:pStyle w:val="af7"/>
      </w:pPr>
      <w:r>
        <w:t xml:space="preserve">  }</w:t>
      </w:r>
    </w:p>
    <w:p w14:paraId="741E7FF4" w14:textId="77777777" w:rsidR="00197A74" w:rsidRDefault="00197A74" w:rsidP="00197A74">
      <w:pPr>
        <w:pStyle w:val="af7"/>
      </w:pPr>
    </w:p>
    <w:p w14:paraId="511FBA36" w14:textId="77777777" w:rsidR="00197A74" w:rsidRDefault="00197A74" w:rsidP="00197A74">
      <w:pPr>
        <w:pStyle w:val="af7"/>
      </w:pPr>
      <w:r>
        <w:t xml:space="preserve">  @HostListener('window:beforeunload', ['$event'])</w:t>
      </w:r>
    </w:p>
    <w:p w14:paraId="49378C26" w14:textId="77777777" w:rsidR="00197A74" w:rsidRDefault="00197A74" w:rsidP="00197A74">
      <w:pPr>
        <w:pStyle w:val="af7"/>
      </w:pPr>
      <w:r>
        <w:t xml:space="preserve">  public onBeforeUnload(): void {</w:t>
      </w:r>
    </w:p>
    <w:p w14:paraId="7308622C" w14:textId="77777777" w:rsidR="00197A74" w:rsidRDefault="00197A74" w:rsidP="00197A74">
      <w:pPr>
        <w:pStyle w:val="af7"/>
      </w:pPr>
      <w:r>
        <w:t xml:space="preserve">    this._updateLastViewedPage();</w:t>
      </w:r>
    </w:p>
    <w:p w14:paraId="23AB200E" w14:textId="77777777" w:rsidR="00197A74" w:rsidRDefault="00197A74" w:rsidP="00197A74">
      <w:pPr>
        <w:pStyle w:val="af7"/>
      </w:pPr>
      <w:r>
        <w:t xml:space="preserve">    this._updateTotalTime();</w:t>
      </w:r>
    </w:p>
    <w:p w14:paraId="76F98C7A" w14:textId="77777777" w:rsidR="00197A74" w:rsidRDefault="00197A74" w:rsidP="00197A74">
      <w:pPr>
        <w:pStyle w:val="af7"/>
      </w:pPr>
      <w:r>
        <w:t xml:space="preserve">    this._saveSettings();</w:t>
      </w:r>
    </w:p>
    <w:p w14:paraId="5E8F2AE4" w14:textId="77777777" w:rsidR="00197A74" w:rsidRDefault="00197A74" w:rsidP="00197A74">
      <w:pPr>
        <w:pStyle w:val="af7"/>
      </w:pPr>
      <w:r>
        <w:t xml:space="preserve">  }</w:t>
      </w:r>
    </w:p>
    <w:p w14:paraId="356D4F5C" w14:textId="77777777" w:rsidR="00197A74" w:rsidRDefault="00197A74" w:rsidP="00197A74">
      <w:pPr>
        <w:pStyle w:val="af7"/>
      </w:pPr>
    </w:p>
    <w:p w14:paraId="3D8A50CB" w14:textId="77777777" w:rsidR="00197A74" w:rsidRDefault="00197A74" w:rsidP="00197A74">
      <w:pPr>
        <w:pStyle w:val="af7"/>
      </w:pPr>
      <w:r>
        <w:t xml:space="preserve">  @HostListener('document:visibilitychange')</w:t>
      </w:r>
    </w:p>
    <w:p w14:paraId="7E4A4373" w14:textId="77777777" w:rsidR="00197A74" w:rsidRDefault="00197A74" w:rsidP="00197A74">
      <w:pPr>
        <w:pStyle w:val="af7"/>
      </w:pPr>
      <w:r>
        <w:t xml:space="preserve">  public onVisibilityChange() {</w:t>
      </w:r>
    </w:p>
    <w:p w14:paraId="020A8C77" w14:textId="77777777" w:rsidR="00197A74" w:rsidRDefault="00197A74" w:rsidP="00197A74">
      <w:pPr>
        <w:pStyle w:val="af7"/>
      </w:pPr>
      <w:r>
        <w:t xml:space="preserve">    if (document.visibilityState === 'visible') {</w:t>
      </w:r>
    </w:p>
    <w:p w14:paraId="69BB641B" w14:textId="77777777" w:rsidR="00197A74" w:rsidRDefault="00197A74" w:rsidP="00197A74">
      <w:pPr>
        <w:pStyle w:val="af7"/>
      </w:pPr>
      <w:r>
        <w:t xml:space="preserve">      this._openPageDateTime = new Date();</w:t>
      </w:r>
    </w:p>
    <w:p w14:paraId="54FC4676" w14:textId="77777777" w:rsidR="00197A74" w:rsidRDefault="00197A74" w:rsidP="00197A74">
      <w:pPr>
        <w:pStyle w:val="af7"/>
      </w:pPr>
      <w:r>
        <w:t xml:space="preserve">    } else {</w:t>
      </w:r>
    </w:p>
    <w:p w14:paraId="6D2807DD" w14:textId="77777777" w:rsidR="00197A74" w:rsidRDefault="00197A74" w:rsidP="00197A74">
      <w:pPr>
        <w:pStyle w:val="af7"/>
      </w:pPr>
      <w:r>
        <w:t xml:space="preserve">      this._updateTotalTime();</w:t>
      </w:r>
    </w:p>
    <w:p w14:paraId="33C291D0" w14:textId="77777777" w:rsidR="00197A74" w:rsidRDefault="00197A74" w:rsidP="00197A74">
      <w:pPr>
        <w:pStyle w:val="af7"/>
      </w:pPr>
      <w:r>
        <w:t xml:space="preserve">    }</w:t>
      </w:r>
    </w:p>
    <w:p w14:paraId="4A609B06" w14:textId="77777777" w:rsidR="00197A74" w:rsidRDefault="00197A74" w:rsidP="00197A74">
      <w:pPr>
        <w:pStyle w:val="af7"/>
      </w:pPr>
      <w:r>
        <w:t xml:space="preserve">  }</w:t>
      </w:r>
    </w:p>
    <w:p w14:paraId="77281370" w14:textId="77777777" w:rsidR="00197A74" w:rsidRDefault="00197A74" w:rsidP="00197A74">
      <w:pPr>
        <w:pStyle w:val="af7"/>
      </w:pPr>
    </w:p>
    <w:p w14:paraId="577E9CDB" w14:textId="77777777" w:rsidR="00197A74" w:rsidRDefault="00197A74" w:rsidP="00197A74">
      <w:pPr>
        <w:pStyle w:val="af7"/>
      </w:pPr>
      <w:r>
        <w:t xml:space="preserve">  public set page(value: number | undefined) {</w:t>
      </w:r>
    </w:p>
    <w:p w14:paraId="2F54706D" w14:textId="77777777" w:rsidR="00197A74" w:rsidRDefault="00197A74" w:rsidP="00197A74">
      <w:pPr>
        <w:pStyle w:val="af7"/>
      </w:pPr>
      <w:r>
        <w:t xml:space="preserve">    this._page = value;</w:t>
      </w:r>
    </w:p>
    <w:p w14:paraId="5569CA88" w14:textId="77777777" w:rsidR="00197A74" w:rsidRDefault="00197A74" w:rsidP="00197A74">
      <w:pPr>
        <w:pStyle w:val="af7"/>
      </w:pPr>
      <w:r>
        <w:t xml:space="preserve">  }</w:t>
      </w:r>
    </w:p>
    <w:p w14:paraId="568BA171" w14:textId="77777777" w:rsidR="00197A74" w:rsidRDefault="00197A74" w:rsidP="00197A74">
      <w:pPr>
        <w:pStyle w:val="af7"/>
      </w:pPr>
    </w:p>
    <w:p w14:paraId="45BD4451" w14:textId="77777777" w:rsidR="00197A74" w:rsidRDefault="00197A74" w:rsidP="00197A74">
      <w:pPr>
        <w:pStyle w:val="af7"/>
      </w:pPr>
      <w:r>
        <w:t xml:space="preserve">  public get page(): number | undefined {</w:t>
      </w:r>
    </w:p>
    <w:p w14:paraId="08F2B038" w14:textId="77777777" w:rsidR="00197A74" w:rsidRDefault="00197A74" w:rsidP="00197A74">
      <w:pPr>
        <w:pStyle w:val="af7"/>
      </w:pPr>
      <w:r>
        <w:t xml:space="preserve">    return this._page;</w:t>
      </w:r>
    </w:p>
    <w:p w14:paraId="615F112F" w14:textId="77777777" w:rsidR="00197A74" w:rsidRDefault="00197A74" w:rsidP="00197A74">
      <w:pPr>
        <w:pStyle w:val="af7"/>
      </w:pPr>
      <w:r>
        <w:t xml:space="preserve">  }</w:t>
      </w:r>
    </w:p>
    <w:p w14:paraId="172324CC" w14:textId="77777777" w:rsidR="00197A74" w:rsidRDefault="00197A74" w:rsidP="00197A74">
      <w:pPr>
        <w:pStyle w:val="af7"/>
      </w:pPr>
    </w:p>
    <w:p w14:paraId="3A476F17" w14:textId="77777777" w:rsidR="00197A74" w:rsidRDefault="00197A74" w:rsidP="00197A74">
      <w:pPr>
        <w:pStyle w:val="af7"/>
      </w:pPr>
      <w:r>
        <w:t xml:space="preserve">  public copyText(selectedText: string): void {</w:t>
      </w:r>
    </w:p>
    <w:p w14:paraId="617D9C0C" w14:textId="77777777" w:rsidR="00197A74" w:rsidRDefault="00197A74" w:rsidP="00197A74">
      <w:pPr>
        <w:pStyle w:val="af7"/>
      </w:pPr>
      <w:r>
        <w:t xml:space="preserve">    this._clipboard.copy(selectedText);</w:t>
      </w:r>
    </w:p>
    <w:p w14:paraId="2AD85845" w14:textId="77777777" w:rsidR="00197A74" w:rsidRDefault="00197A74" w:rsidP="00197A74">
      <w:pPr>
        <w:pStyle w:val="af7"/>
      </w:pPr>
      <w:r>
        <w:t xml:space="preserve">    this._snackBar.open('Текст скопирован', 'OK', { duration: 3000 });</w:t>
      </w:r>
    </w:p>
    <w:p w14:paraId="48BF15B9" w14:textId="77777777" w:rsidR="00197A74" w:rsidRDefault="00197A74" w:rsidP="00197A74">
      <w:pPr>
        <w:pStyle w:val="af7"/>
      </w:pPr>
      <w:r>
        <w:t xml:space="preserve">  }</w:t>
      </w:r>
    </w:p>
    <w:p w14:paraId="65B13F0F" w14:textId="77777777" w:rsidR="00197A74" w:rsidRDefault="00197A74" w:rsidP="00197A74">
      <w:pPr>
        <w:pStyle w:val="af7"/>
      </w:pPr>
    </w:p>
    <w:p w14:paraId="5BCD0F05" w14:textId="77777777" w:rsidR="00197A74" w:rsidRDefault="00197A74" w:rsidP="00197A74">
      <w:pPr>
        <w:pStyle w:val="af7"/>
      </w:pPr>
      <w:r>
        <w:t xml:space="preserve">  public openTranslationDialog(selectedText: string): void {</w:t>
      </w:r>
    </w:p>
    <w:p w14:paraId="64C61439" w14:textId="77777777" w:rsidR="00197A74" w:rsidRDefault="00197A74" w:rsidP="00197A74">
      <w:pPr>
        <w:pStyle w:val="af7"/>
      </w:pPr>
      <w:r>
        <w:t xml:space="preserve">    if (!selectedText) return;</w:t>
      </w:r>
    </w:p>
    <w:p w14:paraId="1E02ADA5" w14:textId="77777777" w:rsidR="00197A74" w:rsidRDefault="00197A74" w:rsidP="00197A74">
      <w:pPr>
        <w:pStyle w:val="af7"/>
      </w:pPr>
    </w:p>
    <w:p w14:paraId="67CC4BBC" w14:textId="77777777" w:rsidR="00197A74" w:rsidRDefault="00197A74" w:rsidP="00197A74">
      <w:pPr>
        <w:pStyle w:val="af7"/>
      </w:pPr>
      <w:r>
        <w:t xml:space="preserve">    this._dialog.open(TranslationDialogComponent, {</w:t>
      </w:r>
    </w:p>
    <w:p w14:paraId="23825F5D" w14:textId="77777777" w:rsidR="00197A74" w:rsidRDefault="00197A74" w:rsidP="00197A74">
      <w:pPr>
        <w:pStyle w:val="af7"/>
      </w:pPr>
      <w:r>
        <w:t xml:space="preserve">      minWidth: CONSTANTS.SIZE.TRANSLATION_DIALOG_MIN_WIDTH,</w:t>
      </w:r>
    </w:p>
    <w:p w14:paraId="5B91341F" w14:textId="77777777" w:rsidR="00197A74" w:rsidRDefault="00197A74" w:rsidP="00197A74">
      <w:pPr>
        <w:pStyle w:val="af7"/>
      </w:pPr>
      <w:r>
        <w:t xml:space="preserve">      minHeight: CONSTANTS.SIZE.TRANSLATION_DIALOG_MIN_HEIGHT,</w:t>
      </w:r>
    </w:p>
    <w:p w14:paraId="6C897216" w14:textId="77777777" w:rsidR="00197A74" w:rsidRDefault="00197A74" w:rsidP="00197A74">
      <w:pPr>
        <w:pStyle w:val="af7"/>
      </w:pPr>
      <w:r>
        <w:t xml:space="preserve">      data: {</w:t>
      </w:r>
    </w:p>
    <w:p w14:paraId="6FEA9440" w14:textId="77777777" w:rsidR="00197A74" w:rsidRDefault="00197A74" w:rsidP="00197A74">
      <w:pPr>
        <w:pStyle w:val="af7"/>
      </w:pPr>
      <w:r>
        <w:t xml:space="preserve">        sourceText: selectedText,</w:t>
      </w:r>
    </w:p>
    <w:p w14:paraId="15464893" w14:textId="77777777" w:rsidR="00197A74" w:rsidRDefault="00197A74" w:rsidP="00197A74">
      <w:pPr>
        <w:pStyle w:val="af7"/>
      </w:pPr>
      <w:r>
        <w:t xml:space="preserve">        targetLanguageCode: this.DEFAULT_TARGET_LANG_CODE,</w:t>
      </w:r>
    </w:p>
    <w:p w14:paraId="445AE37A" w14:textId="77777777" w:rsidR="00197A74" w:rsidRDefault="00197A74" w:rsidP="00197A74">
      <w:pPr>
        <w:pStyle w:val="af7"/>
      </w:pPr>
      <w:r>
        <w:t xml:space="preserve">      },</w:t>
      </w:r>
    </w:p>
    <w:p w14:paraId="6DD5A25F" w14:textId="77777777" w:rsidR="00197A74" w:rsidRDefault="00197A74" w:rsidP="00197A74">
      <w:pPr>
        <w:pStyle w:val="af7"/>
      </w:pPr>
      <w:r>
        <w:t xml:space="preserve">    });</w:t>
      </w:r>
    </w:p>
    <w:p w14:paraId="37C31BA9" w14:textId="77777777" w:rsidR="00197A74" w:rsidRDefault="00197A74" w:rsidP="00197A74">
      <w:pPr>
        <w:pStyle w:val="af7"/>
      </w:pPr>
      <w:r>
        <w:t xml:space="preserve">  }</w:t>
      </w:r>
    </w:p>
    <w:p w14:paraId="5308F3B1" w14:textId="77777777" w:rsidR="00197A74" w:rsidRDefault="00197A74" w:rsidP="00197A74">
      <w:pPr>
        <w:pStyle w:val="af7"/>
      </w:pPr>
    </w:p>
    <w:p w14:paraId="1979AA37" w14:textId="77777777" w:rsidR="00197A74" w:rsidRDefault="00197A74" w:rsidP="00197A74">
      <w:pPr>
        <w:pStyle w:val="af7"/>
      </w:pPr>
      <w:r>
        <w:t xml:space="preserve">  public openTextSummarizationDialog(selectedText: string): void {</w:t>
      </w:r>
    </w:p>
    <w:p w14:paraId="6B83BC72" w14:textId="77777777" w:rsidR="00197A74" w:rsidRDefault="00197A74" w:rsidP="00197A74">
      <w:pPr>
        <w:pStyle w:val="af7"/>
      </w:pPr>
      <w:r>
        <w:t xml:space="preserve">    if (!selectedText) return;</w:t>
      </w:r>
    </w:p>
    <w:p w14:paraId="37E151A8" w14:textId="77777777" w:rsidR="00197A74" w:rsidRDefault="00197A74" w:rsidP="00197A74">
      <w:pPr>
        <w:pStyle w:val="af7"/>
      </w:pPr>
    </w:p>
    <w:p w14:paraId="5A0677C4" w14:textId="77777777" w:rsidR="00197A74" w:rsidRDefault="00197A74" w:rsidP="00AA3514">
      <w:pPr>
        <w:pStyle w:val="affc"/>
      </w:pPr>
      <w:r>
        <w:t>Файл library-explorer.component.html:</w:t>
      </w:r>
    </w:p>
    <w:p w14:paraId="452D7CF5" w14:textId="77777777" w:rsidR="00197A74" w:rsidRDefault="00197A74" w:rsidP="00197A74">
      <w:pPr>
        <w:pStyle w:val="af7"/>
      </w:pPr>
      <w:r>
        <w:t>&lt;div class="toolbar mat-primary" [class.handset]="isHandset()"&gt;</w:t>
      </w:r>
    </w:p>
    <w:p w14:paraId="7D1FAC46" w14:textId="77777777" w:rsidR="00197A74" w:rsidRDefault="00197A74" w:rsidP="00197A74">
      <w:pPr>
        <w:pStyle w:val="af7"/>
      </w:pPr>
      <w:r>
        <w:t xml:space="preserve">  &lt;div class="left-section"&gt;</w:t>
      </w:r>
    </w:p>
    <w:p w14:paraId="43210180" w14:textId="77777777" w:rsidR="00197A74" w:rsidRDefault="00197A74" w:rsidP="00197A74">
      <w:pPr>
        <w:pStyle w:val="af7"/>
      </w:pPr>
      <w:r>
        <w:t xml:space="preserve">    @if (isHandset()) {</w:t>
      </w:r>
    </w:p>
    <w:p w14:paraId="64435FF1" w14:textId="77777777" w:rsidR="00197A74" w:rsidRDefault="00197A74" w:rsidP="00197A74">
      <w:pPr>
        <w:pStyle w:val="af7"/>
      </w:pPr>
      <w:r>
        <w:t xml:space="preserve">      &lt;button mat-mini-fab color="primary" (click)="bookFileInput.click()"&gt;</w:t>
      </w:r>
    </w:p>
    <w:p w14:paraId="07C49598" w14:textId="77777777" w:rsidR="00197A74" w:rsidRDefault="00197A74" w:rsidP="00197A74">
      <w:pPr>
        <w:pStyle w:val="af7"/>
      </w:pPr>
      <w:r>
        <w:t xml:space="preserve">        &lt;mat-icon&gt;add&lt;/mat-icon&gt;</w:t>
      </w:r>
    </w:p>
    <w:p w14:paraId="1BAB910F" w14:textId="77777777" w:rsidR="00197A74" w:rsidRDefault="00197A74" w:rsidP="00197A74">
      <w:pPr>
        <w:pStyle w:val="af7"/>
      </w:pPr>
      <w:r>
        <w:t xml:space="preserve">      &lt;/button&gt;</w:t>
      </w:r>
    </w:p>
    <w:p w14:paraId="1FE89FB4" w14:textId="77777777" w:rsidR="00197A74" w:rsidRDefault="00197A74" w:rsidP="00197A74">
      <w:pPr>
        <w:pStyle w:val="af7"/>
      </w:pPr>
      <w:r>
        <w:t xml:space="preserve">    } @else {</w:t>
      </w:r>
    </w:p>
    <w:p w14:paraId="3A437928" w14:textId="77777777" w:rsidR="00197A74" w:rsidRDefault="00197A74" w:rsidP="00197A74">
      <w:pPr>
        <w:pStyle w:val="af7"/>
      </w:pPr>
      <w:r>
        <w:t xml:space="preserve">      &lt;button mat-flat-button (click)="bookFileInput.click()"&gt;</w:t>
      </w:r>
    </w:p>
    <w:p w14:paraId="498BD949" w14:textId="77777777" w:rsidR="00197A74" w:rsidRDefault="00197A74" w:rsidP="00197A74">
      <w:pPr>
        <w:pStyle w:val="af7"/>
      </w:pPr>
      <w:r>
        <w:t xml:space="preserve">        &lt;mat-icon&gt;add&lt;/mat-icon&gt;</w:t>
      </w:r>
    </w:p>
    <w:p w14:paraId="151B92A0" w14:textId="77777777" w:rsidR="00197A74" w:rsidRDefault="00197A74" w:rsidP="00197A74">
      <w:pPr>
        <w:pStyle w:val="af7"/>
      </w:pPr>
      <w:r>
        <w:t xml:space="preserve">        Добавить</w:t>
      </w:r>
    </w:p>
    <w:p w14:paraId="5DD4B414" w14:textId="77777777" w:rsidR="00197A74" w:rsidRDefault="00197A74" w:rsidP="00197A74">
      <w:pPr>
        <w:pStyle w:val="af7"/>
      </w:pPr>
      <w:r>
        <w:t xml:space="preserve">      &lt;/button&gt;</w:t>
      </w:r>
    </w:p>
    <w:p w14:paraId="440D46B2" w14:textId="77777777" w:rsidR="00197A74" w:rsidRDefault="00197A74" w:rsidP="00197A74">
      <w:pPr>
        <w:pStyle w:val="af7"/>
      </w:pPr>
      <w:r>
        <w:t xml:space="preserve">    }</w:t>
      </w:r>
    </w:p>
    <w:p w14:paraId="4C5DF5ED" w14:textId="77777777" w:rsidR="00197A74" w:rsidRDefault="00197A74" w:rsidP="00197A74">
      <w:pPr>
        <w:pStyle w:val="af7"/>
      </w:pPr>
      <w:r>
        <w:t xml:space="preserve">    &lt;input</w:t>
      </w:r>
    </w:p>
    <w:p w14:paraId="4BB06814" w14:textId="77777777" w:rsidR="00197A74" w:rsidRDefault="00197A74" w:rsidP="00197A74">
      <w:pPr>
        <w:pStyle w:val="af7"/>
      </w:pPr>
      <w:r>
        <w:t xml:space="preserve">      #bookFileInput</w:t>
      </w:r>
    </w:p>
    <w:p w14:paraId="49959F15" w14:textId="77777777" w:rsidR="00197A74" w:rsidRDefault="00197A74" w:rsidP="00197A74">
      <w:pPr>
        <w:pStyle w:val="af7"/>
      </w:pPr>
      <w:r>
        <w:t xml:space="preserve">      class="book-file-input"</w:t>
      </w:r>
    </w:p>
    <w:p w14:paraId="0C04BDFA" w14:textId="77777777" w:rsidR="00197A74" w:rsidRDefault="00197A74" w:rsidP="00197A74">
      <w:pPr>
        <w:pStyle w:val="af7"/>
      </w:pPr>
      <w:r>
        <w:t xml:space="preserve">      type="file"</w:t>
      </w:r>
    </w:p>
    <w:p w14:paraId="2CF8CF07" w14:textId="77777777" w:rsidR="00197A74" w:rsidRDefault="00197A74" w:rsidP="00197A74">
      <w:pPr>
        <w:pStyle w:val="af7"/>
      </w:pPr>
      <w:r>
        <w:t xml:space="preserve">      accept="application/pdf"</w:t>
      </w:r>
    </w:p>
    <w:p w14:paraId="602B03A7" w14:textId="77777777" w:rsidR="00197A74" w:rsidRDefault="00197A74" w:rsidP="00197A74">
      <w:pPr>
        <w:pStyle w:val="af7"/>
      </w:pPr>
      <w:r>
        <w:t xml:space="preserve">      (change)="onFileInputChange()"</w:t>
      </w:r>
    </w:p>
    <w:p w14:paraId="6D37FBC7" w14:textId="77777777" w:rsidR="00197A74" w:rsidRDefault="00197A74" w:rsidP="00197A74">
      <w:pPr>
        <w:pStyle w:val="af7"/>
      </w:pPr>
      <w:r>
        <w:t xml:space="preserve">    /&gt;</w:t>
      </w:r>
    </w:p>
    <w:p w14:paraId="17C2E088" w14:textId="77777777" w:rsidR="00197A74" w:rsidRDefault="00197A74" w:rsidP="00197A74">
      <w:pPr>
        <w:pStyle w:val="af7"/>
      </w:pPr>
      <w:r>
        <w:t xml:space="preserve">    &lt;div class="toggle-view-panel"&gt;</w:t>
      </w:r>
    </w:p>
    <w:p w14:paraId="2A2C6FCA" w14:textId="77777777" w:rsidR="00197A74" w:rsidRDefault="00197A74" w:rsidP="00197A74">
      <w:pPr>
        <w:pStyle w:val="af7"/>
      </w:pPr>
      <w:r>
        <w:t xml:space="preserve">      &lt;button mat-icon-button</w:t>
      </w:r>
    </w:p>
    <w:p w14:paraId="05C95C92" w14:textId="77777777" w:rsidR="00197A74" w:rsidRDefault="00197A74" w:rsidP="00197A74">
      <w:pPr>
        <w:pStyle w:val="af7"/>
      </w:pPr>
      <w:r>
        <w:t xml:space="preserve">              [class.active]="selectedViewMode() === ViewMode.List"</w:t>
      </w:r>
    </w:p>
    <w:p w14:paraId="18F10BC2" w14:textId="77777777" w:rsidR="00197A74" w:rsidRDefault="00197A74" w:rsidP="00197A74">
      <w:pPr>
        <w:pStyle w:val="af7"/>
      </w:pPr>
      <w:r>
        <w:t xml:space="preserve">              (click)="setViewMode(ViewMode.List)"</w:t>
      </w:r>
    </w:p>
    <w:p w14:paraId="725CC639" w14:textId="77777777" w:rsidR="00197A74" w:rsidRDefault="00197A74" w:rsidP="00197A74">
      <w:pPr>
        <w:pStyle w:val="af7"/>
      </w:pPr>
      <w:r>
        <w:t xml:space="preserve">      &gt;</w:t>
      </w:r>
    </w:p>
    <w:p w14:paraId="6C2D741D" w14:textId="77777777" w:rsidR="00197A74" w:rsidRDefault="00197A74" w:rsidP="00197A74">
      <w:pPr>
        <w:pStyle w:val="af7"/>
      </w:pPr>
      <w:r>
        <w:t xml:space="preserve">        &lt;mat-icon&gt;view_list&lt;/mat-icon&gt;</w:t>
      </w:r>
    </w:p>
    <w:p w14:paraId="26CC5CAC" w14:textId="77777777" w:rsidR="00197A74" w:rsidRDefault="00197A74" w:rsidP="00197A74">
      <w:pPr>
        <w:pStyle w:val="af7"/>
      </w:pPr>
      <w:r>
        <w:t xml:space="preserve">      &lt;/button&gt;</w:t>
      </w:r>
    </w:p>
    <w:p w14:paraId="090BE7C3" w14:textId="77777777" w:rsidR="00197A74" w:rsidRDefault="00197A74" w:rsidP="00197A74">
      <w:pPr>
        <w:pStyle w:val="af7"/>
      </w:pPr>
      <w:r>
        <w:t xml:space="preserve">      &lt;button mat-icon-button</w:t>
      </w:r>
    </w:p>
    <w:p w14:paraId="28C6DCF0" w14:textId="77777777" w:rsidR="00197A74" w:rsidRDefault="00197A74" w:rsidP="00197A74">
      <w:pPr>
        <w:pStyle w:val="af7"/>
      </w:pPr>
      <w:r>
        <w:t xml:space="preserve">              [class.active]="selectedViewMode() === ViewMode.Grid"</w:t>
      </w:r>
    </w:p>
    <w:p w14:paraId="7016A665" w14:textId="77777777" w:rsidR="00197A74" w:rsidRDefault="00197A74" w:rsidP="00197A74">
      <w:pPr>
        <w:pStyle w:val="af7"/>
      </w:pPr>
      <w:r>
        <w:t xml:space="preserve">              (click)="setViewMode(ViewMode.Grid)"</w:t>
      </w:r>
    </w:p>
    <w:p w14:paraId="2FFA6E46" w14:textId="77777777" w:rsidR="00197A74" w:rsidRDefault="00197A74" w:rsidP="00197A74">
      <w:pPr>
        <w:pStyle w:val="af7"/>
      </w:pPr>
      <w:r>
        <w:t xml:space="preserve">      &gt;</w:t>
      </w:r>
    </w:p>
    <w:p w14:paraId="35653764" w14:textId="77777777" w:rsidR="00197A74" w:rsidRDefault="00197A74" w:rsidP="00197A74">
      <w:pPr>
        <w:pStyle w:val="af7"/>
      </w:pPr>
      <w:r>
        <w:t xml:space="preserve">        &lt;mat-icon&gt;grid_view&lt;/mat-icon&gt;</w:t>
      </w:r>
    </w:p>
    <w:p w14:paraId="070AC781" w14:textId="77777777" w:rsidR="00197A74" w:rsidRDefault="00197A74" w:rsidP="00197A74">
      <w:pPr>
        <w:pStyle w:val="af7"/>
      </w:pPr>
      <w:r>
        <w:t xml:space="preserve">      &lt;/button&gt;</w:t>
      </w:r>
    </w:p>
    <w:p w14:paraId="439460FA" w14:textId="77777777" w:rsidR="00197A74" w:rsidRDefault="00197A74" w:rsidP="00197A74">
      <w:pPr>
        <w:pStyle w:val="af7"/>
      </w:pPr>
      <w:r>
        <w:t xml:space="preserve">    &lt;/div&gt;</w:t>
      </w:r>
    </w:p>
    <w:p w14:paraId="2E592ABE" w14:textId="77777777" w:rsidR="00197A74" w:rsidRDefault="00197A74" w:rsidP="00197A74">
      <w:pPr>
        <w:pStyle w:val="af7"/>
      </w:pPr>
      <w:r>
        <w:t xml:space="preserve">    &lt;app-sort-menu</w:t>
      </w:r>
    </w:p>
    <w:p w14:paraId="2DC97F49" w14:textId="77777777" w:rsidR="00197A74" w:rsidRDefault="00197A74" w:rsidP="00197A74">
      <w:pPr>
        <w:pStyle w:val="af7"/>
      </w:pPr>
      <w:r>
        <w:t xml:space="preserve">      [sortOptions]="SORT_OPTIONS"</w:t>
      </w:r>
    </w:p>
    <w:p w14:paraId="2624D934" w14:textId="77777777" w:rsidR="00197A74" w:rsidRDefault="00197A74" w:rsidP="00197A74">
      <w:pPr>
        <w:pStyle w:val="af7"/>
      </w:pPr>
      <w:r>
        <w:t xml:space="preserve">      [(sortOption)]="selectedSortOption"</w:t>
      </w:r>
    </w:p>
    <w:p w14:paraId="6EAD76E1" w14:textId="77777777" w:rsidR="00197A74" w:rsidRDefault="00197A74" w:rsidP="00197A74">
      <w:pPr>
        <w:pStyle w:val="af7"/>
      </w:pPr>
      <w:r>
        <w:t xml:space="preserve">      [(sortOrder)]="selectedSortOrder"</w:t>
      </w:r>
    </w:p>
    <w:p w14:paraId="0FB69186" w14:textId="77777777" w:rsidR="00197A74" w:rsidRDefault="00197A74" w:rsidP="00197A74">
      <w:pPr>
        <w:pStyle w:val="af7"/>
      </w:pPr>
      <w:r>
        <w:t xml:space="preserve">    &gt;</w:t>
      </w:r>
    </w:p>
    <w:p w14:paraId="69F977DA" w14:textId="77777777" w:rsidR="00197A74" w:rsidRDefault="00197A74" w:rsidP="00197A74">
      <w:pPr>
        <w:pStyle w:val="af7"/>
      </w:pPr>
      <w:r>
        <w:t xml:space="preserve">    &lt;/app-sort-menu&gt;</w:t>
      </w:r>
    </w:p>
    <w:p w14:paraId="2277CC8D" w14:textId="77777777" w:rsidR="00197A74" w:rsidRDefault="00197A74" w:rsidP="00197A74">
      <w:pPr>
        <w:pStyle w:val="af7"/>
      </w:pPr>
      <w:r>
        <w:t xml:space="preserve">  &lt;/div&gt;</w:t>
      </w:r>
    </w:p>
    <w:p w14:paraId="68EEF557" w14:textId="77777777" w:rsidR="00197A74" w:rsidRDefault="00197A74" w:rsidP="00197A74">
      <w:pPr>
        <w:pStyle w:val="af7"/>
      </w:pPr>
    </w:p>
    <w:p w14:paraId="32470CAF" w14:textId="77777777" w:rsidR="00197A74" w:rsidRDefault="00197A74" w:rsidP="00197A74">
      <w:pPr>
        <w:pStyle w:val="af7"/>
      </w:pPr>
      <w:r>
        <w:t xml:space="preserve">  &lt;div class="right-section"&gt;</w:t>
      </w:r>
    </w:p>
    <w:p w14:paraId="6ABE55A3" w14:textId="77777777" w:rsidR="00197A74" w:rsidRDefault="00197A74" w:rsidP="00197A74">
      <w:pPr>
        <w:pStyle w:val="af7"/>
      </w:pPr>
      <w:r>
        <w:t xml:space="preserve">    &lt;mat-form-field class="search-form-field"</w:t>
      </w:r>
    </w:p>
    <w:p w14:paraId="22E833AB" w14:textId="77777777" w:rsidR="00197A74" w:rsidRDefault="00197A74" w:rsidP="00197A74">
      <w:pPr>
        <w:pStyle w:val="af7"/>
      </w:pPr>
      <w:r>
        <w:t xml:space="preserve">                    appearance="outline"</w:t>
      </w:r>
    </w:p>
    <w:p w14:paraId="4112FEB6" w14:textId="77777777" w:rsidR="00197A74" w:rsidRDefault="00197A74" w:rsidP="00197A74">
      <w:pPr>
        <w:pStyle w:val="af7"/>
      </w:pPr>
      <w:r>
        <w:t xml:space="preserve">                    subscriptSizing="dynamic"</w:t>
      </w:r>
    </w:p>
    <w:p w14:paraId="10C272EC" w14:textId="77777777" w:rsidR="00197A74" w:rsidRDefault="00197A74" w:rsidP="00197A74">
      <w:pPr>
        <w:pStyle w:val="af7"/>
      </w:pPr>
      <w:r>
        <w:t xml:space="preserve">                    [@searchFocus]="isInSearchMode() &amp;&amp; !isHandset()"</w:t>
      </w:r>
    </w:p>
    <w:p w14:paraId="0EBF834E" w14:textId="77777777" w:rsidR="00197A74" w:rsidRDefault="00197A74" w:rsidP="00197A74">
      <w:pPr>
        <w:pStyle w:val="af7"/>
      </w:pPr>
      <w:r>
        <w:t xml:space="preserve">    &gt;</w:t>
      </w:r>
    </w:p>
    <w:p w14:paraId="641D0A52" w14:textId="77777777" w:rsidR="00197A74" w:rsidRDefault="00197A74" w:rsidP="00197A74">
      <w:pPr>
        <w:pStyle w:val="af7"/>
      </w:pPr>
      <w:r>
        <w:t xml:space="preserve">      &lt;input matInput</w:t>
      </w:r>
    </w:p>
    <w:p w14:paraId="4921D477" w14:textId="77777777" w:rsidR="00197A74" w:rsidRDefault="00197A74" w:rsidP="00197A74">
      <w:pPr>
        <w:pStyle w:val="af7"/>
      </w:pPr>
      <w:r>
        <w:t xml:space="preserve">             type="text"</w:t>
      </w:r>
    </w:p>
    <w:p w14:paraId="31E0A98E" w14:textId="77777777" w:rsidR="00197A74" w:rsidRDefault="00197A74" w:rsidP="00197A74">
      <w:pPr>
        <w:pStyle w:val="af7"/>
      </w:pPr>
      <w:r>
        <w:t xml:space="preserve">             placeholder="Поиск"</w:t>
      </w:r>
    </w:p>
    <w:p w14:paraId="12D57BA3" w14:textId="77777777" w:rsidR="00197A74" w:rsidRDefault="00197A74" w:rsidP="00197A74">
      <w:pPr>
        <w:pStyle w:val="af7"/>
      </w:pPr>
      <w:r>
        <w:t xml:space="preserve">             [formControl]="searchFormControl"</w:t>
      </w:r>
    </w:p>
    <w:p w14:paraId="22F4E7E5" w14:textId="77777777" w:rsidR="00197A74" w:rsidRDefault="00197A74" w:rsidP="00197A74">
      <w:pPr>
        <w:pStyle w:val="af7"/>
      </w:pPr>
      <w:r>
        <w:t xml:space="preserve">             (focus)="onSearchInputFocus()"</w:t>
      </w:r>
    </w:p>
    <w:p w14:paraId="28710134" w14:textId="77777777" w:rsidR="00197A74" w:rsidRDefault="00197A74" w:rsidP="00197A74">
      <w:pPr>
        <w:pStyle w:val="af7"/>
      </w:pPr>
      <w:r>
        <w:lastRenderedPageBreak/>
        <w:t xml:space="preserve">             (blur)="onSearchInputBlur()"</w:t>
      </w:r>
    </w:p>
    <w:p w14:paraId="1247E689" w14:textId="77777777" w:rsidR="00197A74" w:rsidRDefault="00197A74" w:rsidP="00197A74">
      <w:pPr>
        <w:pStyle w:val="af7"/>
      </w:pPr>
      <w:r>
        <w:t xml:space="preserve">      /&gt;</w:t>
      </w:r>
    </w:p>
    <w:p w14:paraId="6B63C38C" w14:textId="77777777" w:rsidR="00197A74" w:rsidRDefault="00197A74" w:rsidP="00197A74">
      <w:pPr>
        <w:pStyle w:val="af7"/>
      </w:pPr>
      <w:r>
        <w:t xml:space="preserve">      &lt;mat-icon matPrefix&gt;search&lt;/mat-icon&gt;</w:t>
      </w:r>
    </w:p>
    <w:p w14:paraId="6D51D163" w14:textId="77777777" w:rsidR="00197A74" w:rsidRDefault="00197A74" w:rsidP="00197A74">
      <w:pPr>
        <w:pStyle w:val="af7"/>
      </w:pPr>
      <w:r>
        <w:t xml:space="preserve">      @if (searchFormControl.value) {</w:t>
      </w:r>
    </w:p>
    <w:p w14:paraId="76DAA2CC" w14:textId="77777777" w:rsidR="00197A74" w:rsidRDefault="00197A74" w:rsidP="00197A74">
      <w:pPr>
        <w:pStyle w:val="af7"/>
      </w:pPr>
      <w:r>
        <w:t xml:space="preserve">        &lt;button mat-icon-button matSuffix (click)="searchFormControl.reset()"&gt;</w:t>
      </w:r>
    </w:p>
    <w:p w14:paraId="3CA4523D" w14:textId="77777777" w:rsidR="00197A74" w:rsidRDefault="00197A74" w:rsidP="00197A74">
      <w:pPr>
        <w:pStyle w:val="af7"/>
      </w:pPr>
      <w:r>
        <w:t xml:space="preserve">          &lt;mat-icon&gt;clear&lt;/mat-icon&gt;</w:t>
      </w:r>
    </w:p>
    <w:p w14:paraId="06F3B7D2" w14:textId="77777777" w:rsidR="00197A74" w:rsidRDefault="00197A74" w:rsidP="00197A74">
      <w:pPr>
        <w:pStyle w:val="af7"/>
      </w:pPr>
      <w:r>
        <w:t xml:space="preserve">        &lt;/button&gt;</w:t>
      </w:r>
    </w:p>
    <w:p w14:paraId="4EDF959B" w14:textId="77777777" w:rsidR="00197A74" w:rsidRDefault="00197A74" w:rsidP="00197A74">
      <w:pPr>
        <w:pStyle w:val="af7"/>
      </w:pPr>
      <w:r>
        <w:t xml:space="preserve">      }</w:t>
      </w:r>
    </w:p>
    <w:p w14:paraId="727B3C7D" w14:textId="77777777" w:rsidR="00197A74" w:rsidRDefault="00197A74" w:rsidP="00197A74">
      <w:pPr>
        <w:pStyle w:val="af7"/>
      </w:pPr>
      <w:r>
        <w:t xml:space="preserve">    &lt;/mat-form-field&gt;</w:t>
      </w:r>
    </w:p>
    <w:p w14:paraId="7CCC77CD" w14:textId="77777777" w:rsidR="00197A74" w:rsidRDefault="00197A74" w:rsidP="00197A74">
      <w:pPr>
        <w:pStyle w:val="af7"/>
      </w:pPr>
      <w:r>
        <w:t xml:space="preserve">  &lt;/div&gt;</w:t>
      </w:r>
    </w:p>
    <w:p w14:paraId="4B1CDEFF" w14:textId="77777777" w:rsidR="00197A74" w:rsidRDefault="00197A74" w:rsidP="00197A74">
      <w:pPr>
        <w:pStyle w:val="af7"/>
      </w:pPr>
      <w:r>
        <w:t>&lt;/div&gt;</w:t>
      </w:r>
    </w:p>
    <w:p w14:paraId="2DA3A94A" w14:textId="77777777" w:rsidR="00197A74" w:rsidRDefault="00197A74" w:rsidP="00197A74">
      <w:pPr>
        <w:pStyle w:val="af7"/>
      </w:pPr>
      <w:r>
        <w:t>&lt;div #viewContainer</w:t>
      </w:r>
    </w:p>
    <w:p w14:paraId="7AA24EC0" w14:textId="77777777" w:rsidR="00197A74" w:rsidRDefault="00197A74" w:rsidP="00197A74">
      <w:pPr>
        <w:pStyle w:val="af7"/>
      </w:pPr>
      <w:r>
        <w:t xml:space="preserve">     class="view-container"</w:t>
      </w:r>
    </w:p>
    <w:p w14:paraId="3FB417E8" w14:textId="77777777" w:rsidR="00197A74" w:rsidRDefault="00197A74" w:rsidP="00197A74">
      <w:pPr>
        <w:pStyle w:val="af7"/>
      </w:pPr>
      <w:r>
        <w:t xml:space="preserve">     infiniteScroll</w:t>
      </w:r>
    </w:p>
    <w:p w14:paraId="7B05F85E" w14:textId="77777777" w:rsidR="00197A74" w:rsidRDefault="00197A74" w:rsidP="00197A74">
      <w:pPr>
        <w:pStyle w:val="af7"/>
      </w:pPr>
      <w:r>
        <w:t xml:space="preserve">     [infiniteScrollDistance]="1"</w:t>
      </w:r>
    </w:p>
    <w:p w14:paraId="2F162D3A" w14:textId="77777777" w:rsidR="00197A74" w:rsidRDefault="00197A74" w:rsidP="00197A74">
      <w:pPr>
        <w:pStyle w:val="af7"/>
      </w:pPr>
      <w:r>
        <w:t xml:space="preserve">     [infiniteScrollUpDistance]="1.5"</w:t>
      </w:r>
    </w:p>
    <w:p w14:paraId="00D1E650" w14:textId="77777777" w:rsidR="00197A74" w:rsidRDefault="00197A74" w:rsidP="00197A74">
      <w:pPr>
        <w:pStyle w:val="af7"/>
      </w:pPr>
      <w:r>
        <w:t xml:space="preserve">     [infiniteScrollThrottle]="50"</w:t>
      </w:r>
    </w:p>
    <w:p w14:paraId="0F7D2F2E" w14:textId="77777777" w:rsidR="00197A74" w:rsidRDefault="00197A74" w:rsidP="00197A74">
      <w:pPr>
        <w:pStyle w:val="af7"/>
      </w:pPr>
      <w:r>
        <w:t xml:space="preserve">     [scrollWindow]="false"</w:t>
      </w:r>
    </w:p>
    <w:p w14:paraId="5087C051" w14:textId="77777777" w:rsidR="00197A74" w:rsidRDefault="00197A74" w:rsidP="00197A74">
      <w:pPr>
        <w:pStyle w:val="af7"/>
      </w:pPr>
      <w:r>
        <w:t xml:space="preserve">     (scrolled)="loadNextPage()"</w:t>
      </w:r>
    </w:p>
    <w:p w14:paraId="02E9C925" w14:textId="77777777" w:rsidR="00197A74" w:rsidRDefault="00197A74" w:rsidP="00197A74">
      <w:pPr>
        <w:pStyle w:val="af7"/>
      </w:pPr>
      <w:r>
        <w:t>&gt;</w:t>
      </w:r>
    </w:p>
    <w:p w14:paraId="5DD646D6" w14:textId="77777777" w:rsidR="00197A74" w:rsidRDefault="00197A74" w:rsidP="00197A74">
      <w:pPr>
        <w:pStyle w:val="af7"/>
      </w:pPr>
      <w:r>
        <w:t xml:space="preserve">  @if (isBooksEmpty()) {</w:t>
      </w:r>
    </w:p>
    <w:p w14:paraId="00687B01" w14:textId="77777777" w:rsidR="00197A74" w:rsidRDefault="00197A74" w:rsidP="00197A74">
      <w:pPr>
        <w:pStyle w:val="af7"/>
      </w:pPr>
      <w:r>
        <w:t xml:space="preserve">    &lt;div class="no-items"&gt;Здесь пусто :(&lt;/div&gt;</w:t>
      </w:r>
    </w:p>
    <w:p w14:paraId="43439820" w14:textId="77777777" w:rsidR="00197A74" w:rsidRDefault="00197A74" w:rsidP="00197A74">
      <w:pPr>
        <w:pStyle w:val="af7"/>
      </w:pPr>
      <w:r>
        <w:t xml:space="preserve">  }</w:t>
      </w:r>
    </w:p>
    <w:p w14:paraId="132FD766" w14:textId="77777777" w:rsidR="00197A74" w:rsidRDefault="00197A74" w:rsidP="00197A74">
      <w:pPr>
        <w:pStyle w:val="af7"/>
      </w:pPr>
      <w:r>
        <w:t xml:space="preserve">  @switch (selectedViewMode()) {</w:t>
      </w:r>
    </w:p>
    <w:p w14:paraId="2D6728C4" w14:textId="77777777" w:rsidR="00197A74" w:rsidRDefault="00197A74" w:rsidP="00197A74">
      <w:pPr>
        <w:pStyle w:val="af7"/>
      </w:pPr>
      <w:r>
        <w:t xml:space="preserve">    @case (ViewMode.List) {</w:t>
      </w:r>
    </w:p>
    <w:p w14:paraId="6993B055" w14:textId="77777777" w:rsidR="00197A74" w:rsidRDefault="00197A74" w:rsidP="00197A74">
      <w:pPr>
        <w:pStyle w:val="af7"/>
      </w:pPr>
      <w:r>
        <w:t xml:space="preserve">      &lt;app-book-list-view</w:t>
      </w:r>
    </w:p>
    <w:p w14:paraId="61E09181" w14:textId="77777777" w:rsidR="00197A74" w:rsidRDefault="00197A74" w:rsidP="00197A74">
      <w:pPr>
        <w:pStyle w:val="af7"/>
      </w:pPr>
      <w:r>
        <w:t xml:space="preserve">        [books]="books()"</w:t>
      </w:r>
    </w:p>
    <w:p w14:paraId="7F3AFFE4" w14:textId="77777777" w:rsidR="00197A74" w:rsidRDefault="00197A74" w:rsidP="00197A74">
      <w:pPr>
        <w:pStyle w:val="af7"/>
      </w:pPr>
      <w:r>
        <w:t xml:space="preserve">        (openItemEvent)="openBook($event)"</w:t>
      </w:r>
    </w:p>
    <w:p w14:paraId="1577BB9A" w14:textId="77777777" w:rsidR="00197A74" w:rsidRDefault="00197A74" w:rsidP="00197A74">
      <w:pPr>
        <w:pStyle w:val="af7"/>
      </w:pPr>
      <w:r>
        <w:t xml:space="preserve">        (infoItemEvent)="openBookInfoDialog($event)"</w:t>
      </w:r>
    </w:p>
    <w:p w14:paraId="2D64BA78" w14:textId="77777777" w:rsidR="00197A74" w:rsidRDefault="00197A74" w:rsidP="00197A74">
      <w:pPr>
        <w:pStyle w:val="af7"/>
      </w:pPr>
      <w:r>
        <w:t xml:space="preserve">        (editItemEvent)="editBook($event)"</w:t>
      </w:r>
    </w:p>
    <w:p w14:paraId="0C5257ED" w14:textId="77777777" w:rsidR="00197A74" w:rsidRDefault="00197A74" w:rsidP="00197A74">
      <w:pPr>
        <w:pStyle w:val="af7"/>
      </w:pPr>
      <w:r>
        <w:t xml:space="preserve">        (deleteItemEvent)="deleteBook($event)"</w:t>
      </w:r>
    </w:p>
    <w:p w14:paraId="4E03D9C4" w14:textId="77777777" w:rsidR="00197A74" w:rsidRDefault="00197A74" w:rsidP="00197A74">
      <w:pPr>
        <w:pStyle w:val="af7"/>
      </w:pPr>
      <w:r>
        <w:t xml:space="preserve">        (numOfVisibleItemsChangeEvent)="handleNumOfVisibleItemsChange($event)"</w:t>
      </w:r>
    </w:p>
    <w:p w14:paraId="04C616AA" w14:textId="77777777" w:rsidR="00197A74" w:rsidRDefault="00197A74" w:rsidP="00197A74">
      <w:pPr>
        <w:pStyle w:val="af7"/>
      </w:pPr>
      <w:r>
        <w:t xml:space="preserve">      &gt;</w:t>
      </w:r>
    </w:p>
    <w:p w14:paraId="3E601ECC" w14:textId="77777777" w:rsidR="00197A74" w:rsidRDefault="00197A74" w:rsidP="00197A74">
      <w:pPr>
        <w:pStyle w:val="af7"/>
      </w:pPr>
      <w:r>
        <w:t xml:space="preserve">        &lt;app-loading-spinner-overlay [loading]="isLoading()"&gt;</w:t>
      </w:r>
    </w:p>
    <w:p w14:paraId="088A43F1" w14:textId="77777777" w:rsidR="00197A74" w:rsidRDefault="00197A74" w:rsidP="00197A74">
      <w:pPr>
        <w:pStyle w:val="af7"/>
      </w:pPr>
      <w:r>
        <w:t xml:space="preserve">        &lt;/app-loading-spinner-overlay&gt;</w:t>
      </w:r>
    </w:p>
    <w:p w14:paraId="3B5D2122" w14:textId="77777777" w:rsidR="00197A74" w:rsidRDefault="00197A74" w:rsidP="00197A74">
      <w:pPr>
        <w:pStyle w:val="af7"/>
      </w:pPr>
      <w:r>
        <w:t xml:space="preserve">      &lt;/app-book-list-view&gt;</w:t>
      </w:r>
    </w:p>
    <w:p w14:paraId="7ECCF21C" w14:textId="77777777" w:rsidR="00197A74" w:rsidRDefault="00197A74" w:rsidP="00197A74">
      <w:pPr>
        <w:pStyle w:val="af7"/>
      </w:pPr>
      <w:r>
        <w:t xml:space="preserve">    }</w:t>
      </w:r>
    </w:p>
    <w:p w14:paraId="1771176F" w14:textId="77777777" w:rsidR="00197A74" w:rsidRDefault="00197A74" w:rsidP="00197A74">
      <w:pPr>
        <w:pStyle w:val="af7"/>
      </w:pPr>
      <w:r>
        <w:t xml:space="preserve">    @case (ViewMode.Grid) {</w:t>
      </w:r>
    </w:p>
    <w:p w14:paraId="689CA928" w14:textId="77777777" w:rsidR="00197A74" w:rsidRDefault="00197A74" w:rsidP="00197A74">
      <w:pPr>
        <w:pStyle w:val="af7"/>
      </w:pPr>
      <w:r>
        <w:t xml:space="preserve">      &lt;app-book-grid-view</w:t>
      </w:r>
    </w:p>
    <w:p w14:paraId="5D124756" w14:textId="77777777" w:rsidR="00197A74" w:rsidRDefault="00197A74" w:rsidP="00197A74">
      <w:pPr>
        <w:pStyle w:val="af7"/>
      </w:pPr>
      <w:r>
        <w:t xml:space="preserve">        [books]="books()"</w:t>
      </w:r>
    </w:p>
    <w:p w14:paraId="214785FC" w14:textId="77777777" w:rsidR="00197A74" w:rsidRDefault="00197A74" w:rsidP="00197A74">
      <w:pPr>
        <w:pStyle w:val="af7"/>
      </w:pPr>
      <w:r>
        <w:t xml:space="preserve">        (openItemEvent)="openBook($event)"</w:t>
      </w:r>
    </w:p>
    <w:p w14:paraId="4FEBE2EC" w14:textId="77777777" w:rsidR="00197A74" w:rsidRDefault="00197A74" w:rsidP="00197A74">
      <w:pPr>
        <w:pStyle w:val="af7"/>
      </w:pPr>
      <w:r>
        <w:t xml:space="preserve">        (infoItemEvent)="openBookInfoDialog($event)"</w:t>
      </w:r>
    </w:p>
    <w:p w14:paraId="276D516D" w14:textId="77777777" w:rsidR="00197A74" w:rsidRDefault="00197A74" w:rsidP="00197A74">
      <w:pPr>
        <w:pStyle w:val="af7"/>
      </w:pPr>
      <w:r>
        <w:t xml:space="preserve">        (editItemEvent)="editBook($event)"</w:t>
      </w:r>
    </w:p>
    <w:p w14:paraId="27D98656" w14:textId="77777777" w:rsidR="00197A74" w:rsidRDefault="00197A74" w:rsidP="00197A74">
      <w:pPr>
        <w:pStyle w:val="af7"/>
      </w:pPr>
      <w:r>
        <w:t xml:space="preserve">        (deleteItemEvent)="deleteBook($event)"</w:t>
      </w:r>
    </w:p>
    <w:p w14:paraId="5F034C82" w14:textId="77777777" w:rsidR="00197A74" w:rsidRDefault="00197A74" w:rsidP="00197A74">
      <w:pPr>
        <w:pStyle w:val="af7"/>
      </w:pPr>
      <w:r>
        <w:t xml:space="preserve">        (numOfVisibleItemsChangeEvent)="handleNumOfVisibleItemsChange($event)"</w:t>
      </w:r>
    </w:p>
    <w:p w14:paraId="1C9B0B11" w14:textId="77777777" w:rsidR="00197A74" w:rsidRDefault="00197A74" w:rsidP="00197A74">
      <w:pPr>
        <w:pStyle w:val="af7"/>
      </w:pPr>
      <w:r>
        <w:t xml:space="preserve">      &gt;</w:t>
      </w:r>
    </w:p>
    <w:p w14:paraId="03045DFA" w14:textId="77777777" w:rsidR="00197A74" w:rsidRDefault="00197A74" w:rsidP="00197A74">
      <w:pPr>
        <w:pStyle w:val="af7"/>
      </w:pPr>
      <w:r>
        <w:t xml:space="preserve">        &lt;app-loading-spinner-overlay [loading]="isLoading()"&gt;</w:t>
      </w:r>
    </w:p>
    <w:p w14:paraId="5995E848" w14:textId="77777777" w:rsidR="00197A74" w:rsidRDefault="00197A74" w:rsidP="00197A74">
      <w:pPr>
        <w:pStyle w:val="af7"/>
      </w:pPr>
      <w:r>
        <w:t xml:space="preserve">        &lt;/app-loading-spinner-overlay&gt;</w:t>
      </w:r>
    </w:p>
    <w:p w14:paraId="66FCEF4B" w14:textId="77777777" w:rsidR="00197A74" w:rsidRDefault="00197A74" w:rsidP="00197A74">
      <w:pPr>
        <w:pStyle w:val="af7"/>
      </w:pPr>
      <w:r>
        <w:t xml:space="preserve">      &lt;/app-book-grid-view&gt;</w:t>
      </w:r>
    </w:p>
    <w:p w14:paraId="1074F8A0" w14:textId="77777777" w:rsidR="00197A74" w:rsidRDefault="00197A74" w:rsidP="00197A74">
      <w:pPr>
        <w:pStyle w:val="af7"/>
      </w:pPr>
      <w:r>
        <w:t xml:space="preserve">    }</w:t>
      </w:r>
    </w:p>
    <w:p w14:paraId="7272C692" w14:textId="77777777" w:rsidR="00197A74" w:rsidRDefault="00197A74" w:rsidP="00197A74">
      <w:pPr>
        <w:pStyle w:val="af7"/>
      </w:pPr>
      <w:r>
        <w:t xml:space="preserve">  }</w:t>
      </w:r>
    </w:p>
    <w:p w14:paraId="3838D4F0" w14:textId="77777777" w:rsidR="00197A74" w:rsidRDefault="00197A74" w:rsidP="00197A74">
      <w:pPr>
        <w:pStyle w:val="af7"/>
      </w:pPr>
      <w:r>
        <w:t>&lt;/div&gt;</w:t>
      </w:r>
    </w:p>
    <w:p w14:paraId="774DC570" w14:textId="77777777" w:rsidR="00197A74" w:rsidRDefault="00197A74" w:rsidP="00AA3514">
      <w:pPr>
        <w:pStyle w:val="affc"/>
      </w:pPr>
      <w:r>
        <w:t>Файл library-explorer.component.scss:</w:t>
      </w:r>
    </w:p>
    <w:p w14:paraId="7D9C5A1C" w14:textId="77777777" w:rsidR="00197A74" w:rsidRDefault="00197A74" w:rsidP="00197A74">
      <w:pPr>
        <w:pStyle w:val="af7"/>
      </w:pPr>
      <w:r>
        <w:t>@use 'variables';</w:t>
      </w:r>
    </w:p>
    <w:p w14:paraId="7239F142" w14:textId="77777777" w:rsidR="00197A74" w:rsidRDefault="00197A74" w:rsidP="00197A74">
      <w:pPr>
        <w:pStyle w:val="af7"/>
      </w:pPr>
    </w:p>
    <w:p w14:paraId="33E97261" w14:textId="77777777" w:rsidR="00197A74" w:rsidRDefault="00197A74" w:rsidP="00197A74">
      <w:pPr>
        <w:pStyle w:val="af7"/>
      </w:pPr>
      <w:r>
        <w:t>:host {</w:t>
      </w:r>
    </w:p>
    <w:p w14:paraId="1DD5C164" w14:textId="77777777" w:rsidR="00197A74" w:rsidRDefault="00197A74" w:rsidP="00197A74">
      <w:pPr>
        <w:pStyle w:val="af7"/>
      </w:pPr>
      <w:r>
        <w:t xml:space="preserve">  display: flex;</w:t>
      </w:r>
    </w:p>
    <w:p w14:paraId="2C68DE1D" w14:textId="77777777" w:rsidR="00197A74" w:rsidRDefault="00197A74" w:rsidP="00197A74">
      <w:pPr>
        <w:pStyle w:val="af7"/>
      </w:pPr>
      <w:r>
        <w:t xml:space="preserve">  flex-direction: column;</w:t>
      </w:r>
    </w:p>
    <w:p w14:paraId="4E1DCEA2" w14:textId="77777777" w:rsidR="00197A74" w:rsidRDefault="00197A74" w:rsidP="00197A74">
      <w:pPr>
        <w:pStyle w:val="af7"/>
      </w:pPr>
      <w:r>
        <w:t xml:space="preserve">  flex: 1;</w:t>
      </w:r>
    </w:p>
    <w:p w14:paraId="688CFD5B" w14:textId="77777777" w:rsidR="00197A74" w:rsidRDefault="00197A74" w:rsidP="00197A74">
      <w:pPr>
        <w:pStyle w:val="af7"/>
      </w:pPr>
      <w:r>
        <w:t xml:space="preserve">  height: 100%;</w:t>
      </w:r>
    </w:p>
    <w:p w14:paraId="03E08A77" w14:textId="77777777" w:rsidR="00197A74" w:rsidRDefault="00197A74" w:rsidP="00197A74">
      <w:pPr>
        <w:pStyle w:val="af7"/>
      </w:pPr>
      <w:r>
        <w:t xml:space="preserve">  width: 100%;</w:t>
      </w:r>
    </w:p>
    <w:p w14:paraId="582CBB1D" w14:textId="77777777" w:rsidR="00197A74" w:rsidRDefault="00197A74" w:rsidP="00197A74">
      <w:pPr>
        <w:pStyle w:val="af7"/>
      </w:pPr>
      <w:r>
        <w:t xml:space="preserve">  overflow: hidden;</w:t>
      </w:r>
    </w:p>
    <w:p w14:paraId="4713371A" w14:textId="77777777" w:rsidR="00197A74" w:rsidRDefault="00197A74" w:rsidP="00197A74">
      <w:pPr>
        <w:pStyle w:val="af7"/>
      </w:pPr>
      <w:r>
        <w:t xml:space="preserve">  position: relative;</w:t>
      </w:r>
    </w:p>
    <w:p w14:paraId="4735CC0B" w14:textId="77777777" w:rsidR="00197A74" w:rsidRDefault="00197A74" w:rsidP="00197A74">
      <w:pPr>
        <w:pStyle w:val="af7"/>
      </w:pPr>
      <w:r>
        <w:t xml:space="preserve">  box-sizing: border-box;</w:t>
      </w:r>
    </w:p>
    <w:p w14:paraId="75E1958A" w14:textId="77777777" w:rsidR="00197A74" w:rsidRDefault="00197A74" w:rsidP="00197A74">
      <w:pPr>
        <w:pStyle w:val="af7"/>
      </w:pPr>
      <w:r>
        <w:t>}</w:t>
      </w:r>
    </w:p>
    <w:p w14:paraId="6A32BD46" w14:textId="77777777" w:rsidR="00197A74" w:rsidRDefault="00197A74" w:rsidP="00197A74">
      <w:pPr>
        <w:pStyle w:val="af7"/>
      </w:pPr>
    </w:p>
    <w:p w14:paraId="3794273B" w14:textId="77777777" w:rsidR="00197A74" w:rsidRDefault="00197A74" w:rsidP="00197A74">
      <w:pPr>
        <w:pStyle w:val="af7"/>
      </w:pPr>
      <w:r>
        <w:t>.fullscreen {</w:t>
      </w:r>
    </w:p>
    <w:p w14:paraId="49B1E57D" w14:textId="77777777" w:rsidR="00197A74" w:rsidRDefault="00197A74" w:rsidP="00197A74">
      <w:pPr>
        <w:pStyle w:val="af7"/>
      </w:pPr>
      <w:r>
        <w:t xml:space="preserve">  border-radius: 0 !important;</w:t>
      </w:r>
    </w:p>
    <w:p w14:paraId="48BDCB32" w14:textId="77777777" w:rsidR="00197A74" w:rsidRDefault="00197A74" w:rsidP="00197A74">
      <w:pPr>
        <w:pStyle w:val="af7"/>
      </w:pPr>
      <w:r>
        <w:t>}</w:t>
      </w:r>
    </w:p>
    <w:p w14:paraId="34290E63" w14:textId="77777777" w:rsidR="00197A74" w:rsidRDefault="00197A74" w:rsidP="00197A74">
      <w:pPr>
        <w:pStyle w:val="af7"/>
      </w:pPr>
    </w:p>
    <w:p w14:paraId="2619C1E9" w14:textId="77777777" w:rsidR="00197A74" w:rsidRDefault="00197A74" w:rsidP="00197A74">
      <w:pPr>
        <w:pStyle w:val="af7"/>
      </w:pPr>
      <w:r>
        <w:t>.hidden {</w:t>
      </w:r>
    </w:p>
    <w:p w14:paraId="4530C83C" w14:textId="77777777" w:rsidR="00197A74" w:rsidRDefault="00197A74" w:rsidP="00197A74">
      <w:pPr>
        <w:pStyle w:val="af7"/>
      </w:pPr>
      <w:r>
        <w:t xml:space="preserve">  display: none;</w:t>
      </w:r>
    </w:p>
    <w:p w14:paraId="7B7E6F4C" w14:textId="77777777" w:rsidR="00197A74" w:rsidRDefault="00197A74" w:rsidP="00197A74">
      <w:pPr>
        <w:pStyle w:val="af7"/>
      </w:pPr>
      <w:r>
        <w:t>}</w:t>
      </w:r>
    </w:p>
    <w:p w14:paraId="3C80BE15" w14:textId="77777777" w:rsidR="00197A74" w:rsidRDefault="00197A74" w:rsidP="00197A74">
      <w:pPr>
        <w:pStyle w:val="af7"/>
      </w:pPr>
    </w:p>
    <w:p w14:paraId="3208EEB1" w14:textId="77777777" w:rsidR="00197A74" w:rsidRDefault="00197A74" w:rsidP="00197A74">
      <w:pPr>
        <w:pStyle w:val="af7"/>
      </w:pPr>
      <w:r>
        <w:t>.book-file-input {</w:t>
      </w:r>
    </w:p>
    <w:p w14:paraId="1BB9C595" w14:textId="77777777" w:rsidR="00197A74" w:rsidRDefault="00197A74" w:rsidP="00197A74">
      <w:pPr>
        <w:pStyle w:val="af7"/>
      </w:pPr>
      <w:r>
        <w:lastRenderedPageBreak/>
        <w:t xml:space="preserve">  display: none;</w:t>
      </w:r>
    </w:p>
    <w:p w14:paraId="40DDB155" w14:textId="77777777" w:rsidR="00197A74" w:rsidRDefault="00197A74" w:rsidP="00197A74">
      <w:pPr>
        <w:pStyle w:val="af7"/>
      </w:pPr>
      <w:r>
        <w:t>}</w:t>
      </w:r>
    </w:p>
    <w:p w14:paraId="13E8D94E" w14:textId="77777777" w:rsidR="00197A74" w:rsidRDefault="00197A74" w:rsidP="00197A74">
      <w:pPr>
        <w:pStyle w:val="af7"/>
      </w:pPr>
    </w:p>
    <w:p w14:paraId="66E54D7D" w14:textId="77777777" w:rsidR="00197A74" w:rsidRDefault="00197A74" w:rsidP="00197A74">
      <w:pPr>
        <w:pStyle w:val="af7"/>
      </w:pPr>
      <w:r>
        <w:t>.sort-menu-radio-group {</w:t>
      </w:r>
    </w:p>
    <w:p w14:paraId="05DAB18B" w14:textId="77777777" w:rsidR="00197A74" w:rsidRDefault="00197A74" w:rsidP="00197A74">
      <w:pPr>
        <w:pStyle w:val="af7"/>
      </w:pPr>
      <w:r>
        <w:t xml:space="preserve">  display: flex;</w:t>
      </w:r>
    </w:p>
    <w:p w14:paraId="31D9E203" w14:textId="77777777" w:rsidR="00197A74" w:rsidRDefault="00197A74" w:rsidP="00197A74">
      <w:pPr>
        <w:pStyle w:val="af7"/>
      </w:pPr>
      <w:r>
        <w:t xml:space="preserve">  flex: 1;</w:t>
      </w:r>
    </w:p>
    <w:p w14:paraId="0EC04FA1" w14:textId="77777777" w:rsidR="00197A74" w:rsidRDefault="00197A74" w:rsidP="00197A74">
      <w:pPr>
        <w:pStyle w:val="af7"/>
      </w:pPr>
      <w:r>
        <w:t xml:space="preserve">  flex-direction: column;</w:t>
      </w:r>
    </w:p>
    <w:p w14:paraId="02BB925B" w14:textId="77777777" w:rsidR="00197A74" w:rsidRDefault="00197A74" w:rsidP="00197A74">
      <w:pPr>
        <w:pStyle w:val="af7"/>
      </w:pPr>
      <w:r>
        <w:t>}</w:t>
      </w:r>
    </w:p>
    <w:p w14:paraId="70EA6FBE" w14:textId="77777777" w:rsidR="00197A74" w:rsidRDefault="00197A74" w:rsidP="00197A74">
      <w:pPr>
        <w:pStyle w:val="af7"/>
      </w:pPr>
    </w:p>
    <w:p w14:paraId="6CCDBF30" w14:textId="77777777" w:rsidR="00197A74" w:rsidRDefault="00197A74" w:rsidP="00197A74">
      <w:pPr>
        <w:pStyle w:val="af7"/>
      </w:pPr>
      <w:r>
        <w:t>.no-items {</w:t>
      </w:r>
    </w:p>
    <w:p w14:paraId="2C2C8C40" w14:textId="77777777" w:rsidR="00197A74" w:rsidRDefault="00197A74" w:rsidP="00197A74">
      <w:pPr>
        <w:pStyle w:val="af7"/>
      </w:pPr>
      <w:r>
        <w:t xml:space="preserve">  margin: 1em;</w:t>
      </w:r>
    </w:p>
    <w:p w14:paraId="440D37CF" w14:textId="77777777" w:rsidR="00197A74" w:rsidRDefault="00197A74" w:rsidP="00197A74">
      <w:pPr>
        <w:pStyle w:val="af7"/>
      </w:pPr>
      <w:r>
        <w:t>}</w:t>
      </w:r>
    </w:p>
    <w:p w14:paraId="4A22E1C1" w14:textId="77777777" w:rsidR="00197A74" w:rsidRDefault="00197A74" w:rsidP="00197A74">
      <w:pPr>
        <w:pStyle w:val="af7"/>
      </w:pPr>
    </w:p>
    <w:p w14:paraId="373B95FC" w14:textId="77777777" w:rsidR="00197A74" w:rsidRDefault="00197A74" w:rsidP="00197A74">
      <w:pPr>
        <w:pStyle w:val="af7"/>
      </w:pPr>
      <w:r>
        <w:t>.toolbar {</w:t>
      </w:r>
    </w:p>
    <w:p w14:paraId="03F5BB78" w14:textId="77777777" w:rsidR="00197A74" w:rsidRDefault="00197A74" w:rsidP="00197A74">
      <w:pPr>
        <w:pStyle w:val="af7"/>
      </w:pPr>
      <w:r>
        <w:t xml:space="preserve">  display: flex;</w:t>
      </w:r>
    </w:p>
    <w:p w14:paraId="052592AF" w14:textId="77777777" w:rsidR="00197A74" w:rsidRDefault="00197A74" w:rsidP="00197A74">
      <w:pPr>
        <w:pStyle w:val="af7"/>
      </w:pPr>
      <w:r>
        <w:t xml:space="preserve">  position: relative;</w:t>
      </w:r>
    </w:p>
    <w:p w14:paraId="0D78FDDF" w14:textId="77777777" w:rsidR="00197A74" w:rsidRDefault="00197A74" w:rsidP="00197A74">
      <w:pPr>
        <w:pStyle w:val="af7"/>
      </w:pPr>
      <w:r>
        <w:t xml:space="preserve">  gap: 1em;</w:t>
      </w:r>
    </w:p>
    <w:p w14:paraId="75B0139F" w14:textId="77777777" w:rsidR="00197A74" w:rsidRDefault="00197A74" w:rsidP="00197A74">
      <w:pPr>
        <w:pStyle w:val="af7"/>
      </w:pPr>
      <w:r>
        <w:t xml:space="preserve">  align-items: center;</w:t>
      </w:r>
    </w:p>
    <w:p w14:paraId="7EEDC321" w14:textId="77777777" w:rsidR="00197A74" w:rsidRDefault="00197A74" w:rsidP="00197A74">
      <w:pPr>
        <w:pStyle w:val="af7"/>
      </w:pPr>
      <w:r>
        <w:t xml:space="preserve">  flex-direction: row;</w:t>
      </w:r>
    </w:p>
    <w:p w14:paraId="0263B94F" w14:textId="77777777" w:rsidR="00197A74" w:rsidRDefault="00197A74" w:rsidP="00197A74">
      <w:pPr>
        <w:pStyle w:val="af7"/>
      </w:pPr>
      <w:r>
        <w:t xml:space="preserve">  min-height: 60px;</w:t>
      </w:r>
    </w:p>
    <w:p w14:paraId="46C8C9F7" w14:textId="77777777" w:rsidR="00197A74" w:rsidRDefault="00197A74" w:rsidP="00197A74">
      <w:pPr>
        <w:pStyle w:val="af7"/>
      </w:pPr>
    </w:p>
    <w:p w14:paraId="1FF8E067" w14:textId="77777777" w:rsidR="00197A74" w:rsidRDefault="00197A74" w:rsidP="00197A74">
      <w:pPr>
        <w:pStyle w:val="af7"/>
      </w:pPr>
      <w:r>
        <w:t xml:space="preserve">  div {</w:t>
      </w:r>
    </w:p>
    <w:p w14:paraId="29C58777" w14:textId="77777777" w:rsidR="00197A74" w:rsidRDefault="00197A74" w:rsidP="00197A74">
      <w:pPr>
        <w:pStyle w:val="af7"/>
      </w:pPr>
      <w:r>
        <w:t xml:space="preserve">    padding: 0.5em 1em;</w:t>
      </w:r>
    </w:p>
    <w:p w14:paraId="19EAB4FA" w14:textId="77777777" w:rsidR="00197A74" w:rsidRDefault="00197A74" w:rsidP="00197A74">
      <w:pPr>
        <w:pStyle w:val="af7"/>
      </w:pPr>
      <w:r>
        <w:t xml:space="preserve">    display: flex;</w:t>
      </w:r>
    </w:p>
    <w:p w14:paraId="5C2D9F01" w14:textId="77777777" w:rsidR="00197A74" w:rsidRDefault="00197A74" w:rsidP="00197A74">
      <w:pPr>
        <w:pStyle w:val="af7"/>
      </w:pPr>
      <w:r>
        <w:t xml:space="preserve">    flex-grow: 1;</w:t>
      </w:r>
    </w:p>
    <w:p w14:paraId="5D39CE71" w14:textId="77777777" w:rsidR="00197A74" w:rsidRDefault="00197A74" w:rsidP="00197A74">
      <w:pPr>
        <w:pStyle w:val="af7"/>
      </w:pPr>
      <w:r>
        <w:t xml:space="preserve">    flex-direction: row;</w:t>
      </w:r>
    </w:p>
    <w:p w14:paraId="0DB1A02B" w14:textId="77777777" w:rsidR="00197A74" w:rsidRDefault="00197A74" w:rsidP="00197A74">
      <w:pPr>
        <w:pStyle w:val="af7"/>
      </w:pPr>
      <w:r>
        <w:t xml:space="preserve">    align-items: center;</w:t>
      </w:r>
    </w:p>
    <w:p w14:paraId="725A404C" w14:textId="77777777" w:rsidR="00197A74" w:rsidRDefault="00197A74" w:rsidP="00197A74">
      <w:pPr>
        <w:pStyle w:val="af7"/>
      </w:pPr>
      <w:r>
        <w:t xml:space="preserve">  }</w:t>
      </w:r>
    </w:p>
    <w:p w14:paraId="0B61AA09" w14:textId="77777777" w:rsidR="00197A74" w:rsidRDefault="00197A74" w:rsidP="00197A74">
      <w:pPr>
        <w:pStyle w:val="af7"/>
      </w:pPr>
    </w:p>
    <w:p w14:paraId="3CC4C9A7" w14:textId="77777777" w:rsidR="00197A74" w:rsidRDefault="00197A74" w:rsidP="00197A74">
      <w:pPr>
        <w:pStyle w:val="af7"/>
      </w:pPr>
      <w:r>
        <w:t xml:space="preserve">  .left-section {</w:t>
      </w:r>
    </w:p>
    <w:p w14:paraId="6478CFDA" w14:textId="77777777" w:rsidR="00197A74" w:rsidRDefault="00197A74" w:rsidP="00197A74">
      <w:pPr>
        <w:pStyle w:val="af7"/>
      </w:pPr>
      <w:r>
        <w:t xml:space="preserve">    display: flex;</w:t>
      </w:r>
    </w:p>
    <w:p w14:paraId="09CAC347" w14:textId="77777777" w:rsidR="00197A74" w:rsidRDefault="00197A74" w:rsidP="00197A74">
      <w:pPr>
        <w:pStyle w:val="af7"/>
      </w:pPr>
      <w:r>
        <w:t xml:space="preserve">    flex: 0 0 auto;</w:t>
      </w:r>
    </w:p>
    <w:p w14:paraId="42B22F8B" w14:textId="77777777" w:rsidR="00197A74" w:rsidRDefault="00197A74" w:rsidP="00197A74">
      <w:pPr>
        <w:pStyle w:val="af7"/>
      </w:pPr>
      <w:r>
        <w:t xml:space="preserve">  }</w:t>
      </w:r>
    </w:p>
    <w:p w14:paraId="48D6BC8A" w14:textId="77777777" w:rsidR="00197A74" w:rsidRDefault="00197A74" w:rsidP="00197A74">
      <w:pPr>
        <w:pStyle w:val="af7"/>
      </w:pPr>
    </w:p>
    <w:p w14:paraId="710BDA30" w14:textId="77777777" w:rsidR="00197A74" w:rsidRDefault="00197A74" w:rsidP="00197A74">
      <w:pPr>
        <w:pStyle w:val="af7"/>
      </w:pPr>
      <w:r>
        <w:t xml:space="preserve">  .right-section {</w:t>
      </w:r>
    </w:p>
    <w:p w14:paraId="6EBE5E64" w14:textId="77777777" w:rsidR="00197A74" w:rsidRDefault="00197A74" w:rsidP="00197A74">
      <w:pPr>
        <w:pStyle w:val="af7"/>
      </w:pPr>
      <w:r>
        <w:t xml:space="preserve">    flex: 1 0 auto;</w:t>
      </w:r>
    </w:p>
    <w:p w14:paraId="18382561" w14:textId="77777777" w:rsidR="00197A74" w:rsidRDefault="00197A74" w:rsidP="00197A74">
      <w:pPr>
        <w:pStyle w:val="af7"/>
      </w:pPr>
      <w:r>
        <w:t xml:space="preserve">    justify-content: end;</w:t>
      </w:r>
    </w:p>
    <w:p w14:paraId="3CFEC83D" w14:textId="77777777" w:rsidR="00197A74" w:rsidRDefault="00197A74" w:rsidP="00197A74">
      <w:pPr>
        <w:pStyle w:val="af7"/>
      </w:pPr>
    </w:p>
    <w:p w14:paraId="1554A960" w14:textId="77777777" w:rsidR="00197A74" w:rsidRDefault="00197A74" w:rsidP="00197A74">
      <w:pPr>
        <w:pStyle w:val="af7"/>
      </w:pPr>
      <w:r>
        <w:t xml:space="preserve">    .search-form-field {</w:t>
      </w:r>
    </w:p>
    <w:p w14:paraId="6BF279DA" w14:textId="77777777" w:rsidR="00197A74" w:rsidRDefault="00197A74" w:rsidP="00197A74">
      <w:pPr>
        <w:pStyle w:val="af7"/>
      </w:pPr>
      <w:r>
        <w:t xml:space="preserve">      --mdc-outlined-text-field-container-shape: 2em;</w:t>
      </w:r>
    </w:p>
    <w:p w14:paraId="50397FF4" w14:textId="77777777" w:rsidR="00197A74" w:rsidRDefault="00197A74" w:rsidP="00197A74">
      <w:pPr>
        <w:pStyle w:val="af7"/>
      </w:pPr>
    </w:p>
    <w:p w14:paraId="48EE92E0" w14:textId="77777777" w:rsidR="00197A74" w:rsidRDefault="00197A74" w:rsidP="00197A74">
      <w:pPr>
        <w:pStyle w:val="af7"/>
      </w:pPr>
      <w:r>
        <w:t xml:space="preserve">      .mdc-text-field {</w:t>
      </w:r>
    </w:p>
    <w:p w14:paraId="0385700C" w14:textId="77777777" w:rsidR="00197A74" w:rsidRDefault="00197A74" w:rsidP="00197A74">
      <w:pPr>
        <w:pStyle w:val="af7"/>
      </w:pPr>
      <w:r>
        <w:t xml:space="preserve">        border-radius: 2em !important;</w:t>
      </w:r>
    </w:p>
    <w:p w14:paraId="31283994" w14:textId="77777777" w:rsidR="00197A74" w:rsidRDefault="00197A74" w:rsidP="00197A74">
      <w:pPr>
        <w:pStyle w:val="af7"/>
      </w:pPr>
      <w:r>
        <w:t xml:space="preserve">      }</w:t>
      </w:r>
    </w:p>
    <w:p w14:paraId="6F35A599" w14:textId="77777777" w:rsidR="00197A74" w:rsidRDefault="00197A74" w:rsidP="00197A74">
      <w:pPr>
        <w:pStyle w:val="af7"/>
      </w:pPr>
      <w:r>
        <w:t xml:space="preserve">    }</w:t>
      </w:r>
    </w:p>
    <w:p w14:paraId="781EDFAE" w14:textId="77777777" w:rsidR="00197A74" w:rsidRDefault="00197A74" w:rsidP="00197A74">
      <w:pPr>
        <w:pStyle w:val="af7"/>
      </w:pPr>
      <w:r>
        <w:t xml:space="preserve">  }</w:t>
      </w:r>
    </w:p>
    <w:p w14:paraId="53781537" w14:textId="77777777" w:rsidR="00197A74" w:rsidRDefault="00197A74" w:rsidP="00197A74">
      <w:pPr>
        <w:pStyle w:val="af7"/>
      </w:pPr>
    </w:p>
    <w:p w14:paraId="40D2B453" w14:textId="77777777" w:rsidR="00197A74" w:rsidRDefault="00197A74" w:rsidP="00197A74">
      <w:pPr>
        <w:pStyle w:val="af7"/>
      </w:pPr>
      <w:r>
        <w:t xml:space="preserve">  &amp;.handset {</w:t>
      </w:r>
    </w:p>
    <w:p w14:paraId="6E5CA9B8" w14:textId="77777777" w:rsidR="00197A74" w:rsidRDefault="00197A74" w:rsidP="00197A74">
      <w:pPr>
        <w:pStyle w:val="af7"/>
      </w:pPr>
      <w:r>
        <w:t xml:space="preserve">    flex-direction: column;</w:t>
      </w:r>
    </w:p>
    <w:p w14:paraId="73E7E250" w14:textId="77777777" w:rsidR="00197A74" w:rsidRDefault="00197A74" w:rsidP="00197A74">
      <w:pPr>
        <w:pStyle w:val="af7"/>
      </w:pPr>
      <w:r>
        <w:t xml:space="preserve">    height: auto;</w:t>
      </w:r>
    </w:p>
    <w:p w14:paraId="21E21B9D" w14:textId="77777777" w:rsidR="00197A74" w:rsidRDefault="00197A74" w:rsidP="00197A74">
      <w:pPr>
        <w:pStyle w:val="af7"/>
      </w:pPr>
      <w:r>
        <w:t xml:space="preserve">    gap: 0;</w:t>
      </w:r>
    </w:p>
    <w:p w14:paraId="7A4A15F2" w14:textId="77777777" w:rsidR="00197A74" w:rsidRDefault="00197A74" w:rsidP="00197A74">
      <w:pPr>
        <w:pStyle w:val="af7"/>
      </w:pPr>
      <w:r>
        <w:t xml:space="preserve">    min-height: auto;</w:t>
      </w:r>
    </w:p>
    <w:p w14:paraId="0738E2CC" w14:textId="77777777" w:rsidR="00197A74" w:rsidRDefault="00197A74" w:rsidP="00197A74">
      <w:pPr>
        <w:pStyle w:val="af7"/>
      </w:pPr>
      <w:r>
        <w:t xml:space="preserve">  }</w:t>
      </w:r>
    </w:p>
    <w:p w14:paraId="2C616595" w14:textId="77777777" w:rsidR="00197A74" w:rsidRDefault="00197A74" w:rsidP="00197A74">
      <w:pPr>
        <w:pStyle w:val="af7"/>
      </w:pPr>
      <w:r>
        <w:t>}</w:t>
      </w:r>
    </w:p>
    <w:p w14:paraId="2F82C4D2" w14:textId="77777777" w:rsidR="00197A74" w:rsidRDefault="00197A74" w:rsidP="00197A74">
      <w:pPr>
        <w:pStyle w:val="af7"/>
      </w:pPr>
    </w:p>
    <w:p w14:paraId="46C56EE6" w14:textId="77777777" w:rsidR="00197A74" w:rsidRDefault="00197A74" w:rsidP="00197A74">
      <w:pPr>
        <w:pStyle w:val="af7"/>
      </w:pPr>
      <w:r>
        <w:t>.book-list-viewer {</w:t>
      </w:r>
    </w:p>
    <w:p w14:paraId="1F3C59C1" w14:textId="77777777" w:rsidR="00197A74" w:rsidRDefault="00197A74" w:rsidP="00197A74">
      <w:pPr>
        <w:pStyle w:val="af7"/>
      </w:pPr>
      <w:r>
        <w:t xml:space="preserve">  flex: 1;</w:t>
      </w:r>
    </w:p>
    <w:p w14:paraId="694BFFAD" w14:textId="77777777" w:rsidR="00197A74" w:rsidRDefault="00197A74" w:rsidP="00197A74">
      <w:pPr>
        <w:pStyle w:val="af7"/>
      </w:pPr>
      <w:r>
        <w:t xml:space="preserve">  display: flex;</w:t>
      </w:r>
    </w:p>
    <w:p w14:paraId="239C8364" w14:textId="77777777" w:rsidR="00197A74" w:rsidRDefault="00197A74" w:rsidP="00197A74">
      <w:pPr>
        <w:pStyle w:val="af7"/>
      </w:pPr>
      <w:r>
        <w:t xml:space="preserve">  flex-direction: column;</w:t>
      </w:r>
    </w:p>
    <w:p w14:paraId="46694A40" w14:textId="77777777" w:rsidR="00197A74" w:rsidRDefault="00197A74" w:rsidP="00197A74">
      <w:pPr>
        <w:pStyle w:val="af7"/>
      </w:pPr>
      <w:r>
        <w:t>}</w:t>
      </w:r>
    </w:p>
    <w:p w14:paraId="5052588F" w14:textId="77777777" w:rsidR="00197A74" w:rsidRDefault="00197A74" w:rsidP="00197A74">
      <w:pPr>
        <w:pStyle w:val="af7"/>
      </w:pPr>
    </w:p>
    <w:p w14:paraId="021C4197" w14:textId="77777777" w:rsidR="00197A74" w:rsidRDefault="00197A74" w:rsidP="00197A74">
      <w:pPr>
        <w:pStyle w:val="af7"/>
      </w:pPr>
      <w:r>
        <w:t>.nav-panel {</w:t>
      </w:r>
    </w:p>
    <w:p w14:paraId="110CF6F4" w14:textId="77777777" w:rsidR="00197A74" w:rsidRDefault="00197A74" w:rsidP="00197A74">
      <w:pPr>
        <w:pStyle w:val="af7"/>
      </w:pPr>
      <w:r>
        <w:t xml:space="preserve">  min-width: 160px;</w:t>
      </w:r>
    </w:p>
    <w:p w14:paraId="396AB1DB" w14:textId="77777777" w:rsidR="00197A74" w:rsidRDefault="00197A74" w:rsidP="00197A74">
      <w:pPr>
        <w:pStyle w:val="af7"/>
      </w:pPr>
      <w:r>
        <w:t xml:space="preserve">  border-radius: 1em;</w:t>
      </w:r>
    </w:p>
    <w:p w14:paraId="4D35E66A" w14:textId="77777777" w:rsidR="00197A74" w:rsidRDefault="00197A74" w:rsidP="00197A74">
      <w:pPr>
        <w:pStyle w:val="af7"/>
      </w:pPr>
      <w:r>
        <w:t xml:space="preserve">  padding: 1em 0;</w:t>
      </w:r>
    </w:p>
    <w:p w14:paraId="27D551C4" w14:textId="77777777" w:rsidR="00197A74" w:rsidRDefault="00197A74" w:rsidP="00197A74">
      <w:pPr>
        <w:pStyle w:val="af7"/>
      </w:pPr>
      <w:r>
        <w:t>}</w:t>
      </w:r>
    </w:p>
    <w:p w14:paraId="3DAE9D33" w14:textId="77777777" w:rsidR="00197A74" w:rsidRDefault="00197A74" w:rsidP="00197A74">
      <w:pPr>
        <w:pStyle w:val="af7"/>
      </w:pPr>
    </w:p>
    <w:p w14:paraId="6ED194ED" w14:textId="77777777" w:rsidR="00197A74" w:rsidRDefault="00197A74" w:rsidP="00197A74">
      <w:pPr>
        <w:pStyle w:val="af7"/>
      </w:pPr>
      <w:r>
        <w:t>.mat-drawer-content {</w:t>
      </w:r>
    </w:p>
    <w:p w14:paraId="794B3B69" w14:textId="77777777" w:rsidR="00197A74" w:rsidRDefault="00197A74" w:rsidP="00197A74">
      <w:pPr>
        <w:pStyle w:val="af7"/>
      </w:pPr>
      <w:r>
        <w:t xml:space="preserve">  display: flex;</w:t>
      </w:r>
    </w:p>
    <w:p w14:paraId="563319F6" w14:textId="77777777" w:rsidR="00197A74" w:rsidRDefault="00197A74" w:rsidP="00197A74">
      <w:pPr>
        <w:pStyle w:val="af7"/>
      </w:pPr>
      <w:r>
        <w:t xml:space="preserve">  flex-direction: column;</w:t>
      </w:r>
    </w:p>
    <w:p w14:paraId="0177E516" w14:textId="77777777" w:rsidR="00197A74" w:rsidRDefault="00197A74" w:rsidP="00197A74">
      <w:pPr>
        <w:pStyle w:val="af7"/>
      </w:pPr>
      <w:r>
        <w:t xml:space="preserve">  width: 100%;</w:t>
      </w:r>
    </w:p>
    <w:p w14:paraId="6F9C33FD" w14:textId="77777777" w:rsidR="00197A74" w:rsidRDefault="00197A74" w:rsidP="00197A74">
      <w:pPr>
        <w:pStyle w:val="af7"/>
      </w:pPr>
      <w:r>
        <w:t>}</w:t>
      </w:r>
    </w:p>
    <w:p w14:paraId="56835730" w14:textId="77777777" w:rsidR="00197A74" w:rsidRDefault="00197A74" w:rsidP="00197A74">
      <w:pPr>
        <w:pStyle w:val="af7"/>
      </w:pPr>
    </w:p>
    <w:p w14:paraId="07B4AF92" w14:textId="77777777" w:rsidR="00197A74" w:rsidRDefault="00197A74" w:rsidP="00197A74">
      <w:pPr>
        <w:pStyle w:val="af7"/>
      </w:pPr>
      <w:r>
        <w:t>.view-container {</w:t>
      </w:r>
    </w:p>
    <w:p w14:paraId="39C0336E" w14:textId="77777777" w:rsidR="00197A74" w:rsidRDefault="00197A74" w:rsidP="00197A74">
      <w:pPr>
        <w:pStyle w:val="af7"/>
      </w:pPr>
      <w:r>
        <w:t xml:space="preserve">  display: flex;</w:t>
      </w:r>
    </w:p>
    <w:p w14:paraId="1D81D011" w14:textId="77777777" w:rsidR="00197A74" w:rsidRDefault="00197A74" w:rsidP="00197A74">
      <w:pPr>
        <w:pStyle w:val="af7"/>
      </w:pPr>
      <w:r>
        <w:t xml:space="preserve">  flex-direction: column;</w:t>
      </w:r>
    </w:p>
    <w:p w14:paraId="1817CC22" w14:textId="77777777" w:rsidR="00197A74" w:rsidRDefault="00197A74" w:rsidP="00197A74">
      <w:pPr>
        <w:pStyle w:val="af7"/>
      </w:pPr>
      <w:r>
        <w:t xml:space="preserve">  flex-grow: 1;</w:t>
      </w:r>
    </w:p>
    <w:p w14:paraId="63FEF16B" w14:textId="77777777" w:rsidR="00197A74" w:rsidRDefault="00197A74" w:rsidP="00197A74">
      <w:pPr>
        <w:pStyle w:val="af7"/>
      </w:pPr>
      <w:r>
        <w:t xml:space="preserve">  box-sizing: border-box;</w:t>
      </w:r>
    </w:p>
    <w:p w14:paraId="46807122" w14:textId="77777777" w:rsidR="00197A74" w:rsidRDefault="00197A74" w:rsidP="00197A74">
      <w:pPr>
        <w:pStyle w:val="af7"/>
      </w:pPr>
      <w:r>
        <w:lastRenderedPageBreak/>
        <w:t xml:space="preserve">  overflow-y: auto;</w:t>
      </w:r>
    </w:p>
    <w:p w14:paraId="48810855" w14:textId="77777777" w:rsidR="00197A74" w:rsidRDefault="00197A74" w:rsidP="00197A74">
      <w:pPr>
        <w:pStyle w:val="af7"/>
      </w:pPr>
      <w:r>
        <w:t>}</w:t>
      </w:r>
    </w:p>
    <w:p w14:paraId="19297CB3" w14:textId="77777777" w:rsidR="00197A74" w:rsidRDefault="00197A74" w:rsidP="00AA3514">
      <w:pPr>
        <w:pStyle w:val="affc"/>
      </w:pPr>
      <w:r>
        <w:t>Файл library-explorer.component.ts:</w:t>
      </w:r>
    </w:p>
    <w:p w14:paraId="67A18E01" w14:textId="77777777" w:rsidR="00197A74" w:rsidRDefault="00197A74" w:rsidP="00197A74">
      <w:pPr>
        <w:pStyle w:val="af7"/>
      </w:pPr>
      <w:r>
        <w:t>import {</w:t>
      </w:r>
    </w:p>
    <w:p w14:paraId="3BD1B84C" w14:textId="77777777" w:rsidR="00197A74" w:rsidRDefault="00197A74" w:rsidP="00197A74">
      <w:pPr>
        <w:pStyle w:val="af7"/>
      </w:pPr>
      <w:r>
        <w:t xml:space="preserve">  ChangeDetectionStrategy,</w:t>
      </w:r>
    </w:p>
    <w:p w14:paraId="7797FFB7" w14:textId="77777777" w:rsidR="00197A74" w:rsidRDefault="00197A74" w:rsidP="00197A74">
      <w:pPr>
        <w:pStyle w:val="af7"/>
      </w:pPr>
      <w:r>
        <w:t xml:space="preserve">  Component, computed,</w:t>
      </w:r>
    </w:p>
    <w:p w14:paraId="1D3A13F5" w14:textId="77777777" w:rsidR="00197A74" w:rsidRDefault="00197A74" w:rsidP="00197A74">
      <w:pPr>
        <w:pStyle w:val="af7"/>
      </w:pPr>
      <w:r>
        <w:t xml:space="preserve">  DestroyRef,</w:t>
      </w:r>
    </w:p>
    <w:p w14:paraId="581C56E0" w14:textId="77777777" w:rsidR="00197A74" w:rsidRDefault="00197A74" w:rsidP="00197A74">
      <w:pPr>
        <w:pStyle w:val="af7"/>
      </w:pPr>
      <w:r>
        <w:t xml:space="preserve">  ElementRef,</w:t>
      </w:r>
    </w:p>
    <w:p w14:paraId="523DA40B" w14:textId="77777777" w:rsidR="00197A74" w:rsidRDefault="00197A74" w:rsidP="00197A74">
      <w:pPr>
        <w:pStyle w:val="af7"/>
      </w:pPr>
      <w:r>
        <w:t xml:space="preserve">  OnDestroy,</w:t>
      </w:r>
    </w:p>
    <w:p w14:paraId="21CB1D94" w14:textId="77777777" w:rsidR="00197A74" w:rsidRDefault="00197A74" w:rsidP="00197A74">
      <w:pPr>
        <w:pStyle w:val="af7"/>
      </w:pPr>
      <w:r>
        <w:t xml:space="preserve">  OnInit, Signal,</w:t>
      </w:r>
    </w:p>
    <w:p w14:paraId="083A799B" w14:textId="77777777" w:rsidR="00197A74" w:rsidRDefault="00197A74" w:rsidP="00197A74">
      <w:pPr>
        <w:pStyle w:val="af7"/>
      </w:pPr>
      <w:r>
        <w:t xml:space="preserve">  signal,</w:t>
      </w:r>
    </w:p>
    <w:p w14:paraId="4657E3AF" w14:textId="77777777" w:rsidR="00197A74" w:rsidRDefault="00197A74" w:rsidP="00197A74">
      <w:pPr>
        <w:pStyle w:val="af7"/>
      </w:pPr>
      <w:r>
        <w:t xml:space="preserve">  viewChild,</w:t>
      </w:r>
    </w:p>
    <w:p w14:paraId="34C68924" w14:textId="77777777" w:rsidR="00197A74" w:rsidRDefault="00197A74" w:rsidP="00197A74">
      <w:pPr>
        <w:pStyle w:val="af7"/>
      </w:pPr>
      <w:r>
        <w:t>} from '@angular/core';</w:t>
      </w:r>
    </w:p>
    <w:p w14:paraId="3F87F861" w14:textId="77777777" w:rsidR="00197A74" w:rsidRDefault="00197A74" w:rsidP="00197A74">
      <w:pPr>
        <w:pStyle w:val="af7"/>
      </w:pPr>
      <w:r>
        <w:t>import { takeUntilDestroyed, toSignal } from '@angular/core/rxjs-interop';</w:t>
      </w:r>
    </w:p>
    <w:p w14:paraId="5E5073F5" w14:textId="77777777" w:rsidR="00197A74" w:rsidRDefault="00197A74" w:rsidP="00197A74">
      <w:pPr>
        <w:pStyle w:val="af7"/>
      </w:pPr>
      <w:r>
        <w:t>import { FormControl, ReactiveFormsModule, Validators } from '@angular/forms';</w:t>
      </w:r>
    </w:p>
    <w:p w14:paraId="4F7D6C39" w14:textId="77777777" w:rsidR="00197A74" w:rsidRDefault="00197A74" w:rsidP="00197A74">
      <w:pPr>
        <w:pStyle w:val="af7"/>
      </w:pPr>
      <w:r>
        <w:t>import { MatDialog } from '@angular/material/dialog';</w:t>
      </w:r>
    </w:p>
    <w:p w14:paraId="19ADA7F7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36117FBB" w14:textId="77777777" w:rsidR="00197A74" w:rsidRDefault="00197A74" w:rsidP="00197A74">
      <w:pPr>
        <w:pStyle w:val="af7"/>
      </w:pPr>
      <w:r>
        <w:t>import { Router } from '@angular/router';</w:t>
      </w:r>
    </w:p>
    <w:p w14:paraId="585DE9F8" w14:textId="77777777" w:rsidR="00197A74" w:rsidRDefault="00197A74" w:rsidP="00197A74">
      <w:pPr>
        <w:pStyle w:val="af7"/>
      </w:pPr>
      <w:r>
        <w:t>import { getBookFileType } from '@core/book-file-type';</w:t>
      </w:r>
    </w:p>
    <w:p w14:paraId="25E5C269" w14:textId="77777777" w:rsidR="00197A74" w:rsidRDefault="00197A74" w:rsidP="00197A74">
      <w:pPr>
        <w:pStyle w:val="af7"/>
      </w:pPr>
      <w:r>
        <w:t>import { SortMenuComponent, SortOption } from '@core/components/sort-menu/sort-menu.component';</w:t>
      </w:r>
    </w:p>
    <w:p w14:paraId="7A5FFE86" w14:textId="77777777" w:rsidR="00197A74" w:rsidRDefault="00197A74" w:rsidP="00197A74">
      <w:pPr>
        <w:pStyle w:val="af7"/>
      </w:pPr>
      <w:r>
        <w:t>import { CONSTANTS } from '@core/constants';</w:t>
      </w:r>
    </w:p>
    <w:p w14:paraId="4FB4465A" w14:textId="77777777" w:rsidR="00197A74" w:rsidRDefault="00197A74" w:rsidP="00197A74">
      <w:pPr>
        <w:pStyle w:val="af7"/>
      </w:pPr>
      <w:r>
        <w:t>import {</w:t>
      </w:r>
    </w:p>
    <w:p w14:paraId="51FBC548" w14:textId="77777777" w:rsidR="00197A74" w:rsidRDefault="00197A74" w:rsidP="00197A74">
      <w:pPr>
        <w:pStyle w:val="af7"/>
      </w:pPr>
      <w:r>
        <w:t xml:space="preserve">  BookEditDialogComponent,</w:t>
      </w:r>
    </w:p>
    <w:p w14:paraId="42CC4C26" w14:textId="77777777" w:rsidR="00197A74" w:rsidRDefault="00197A74" w:rsidP="00197A74">
      <w:pPr>
        <w:pStyle w:val="af7"/>
      </w:pPr>
      <w:r>
        <w:t xml:space="preserve">  BookEditDialogData,</w:t>
      </w:r>
    </w:p>
    <w:p w14:paraId="32922459" w14:textId="77777777" w:rsidR="00197A74" w:rsidRDefault="00197A74" w:rsidP="00197A74">
      <w:pPr>
        <w:pStyle w:val="af7"/>
      </w:pPr>
      <w:r>
        <w:t>} from '@core/dialogs/book-edit-dialog/book-edit-dialog.component';</w:t>
      </w:r>
    </w:p>
    <w:p w14:paraId="2B893C4E" w14:textId="77777777" w:rsidR="00197A74" w:rsidRDefault="00197A74" w:rsidP="00197A74">
      <w:pPr>
        <w:pStyle w:val="af7"/>
      </w:pPr>
      <w:r>
        <w:t>import { DeleteConfirmationDialogComponent } from '@core/dialogs/delete-confirmation-dialog/delete-confirmation-dialog.component';</w:t>
      </w:r>
    </w:p>
    <w:p w14:paraId="4ADB4B3C" w14:textId="77777777" w:rsidR="00197A74" w:rsidRDefault="00197A74" w:rsidP="00197A74">
      <w:pPr>
        <w:pStyle w:val="af7"/>
      </w:pPr>
      <w:r>
        <w:t>import {</w:t>
      </w:r>
    </w:p>
    <w:p w14:paraId="59E220E6" w14:textId="77777777" w:rsidR="00197A74" w:rsidRDefault="00197A74" w:rsidP="00197A74">
      <w:pPr>
        <w:pStyle w:val="af7"/>
      </w:pPr>
      <w:r>
        <w:t xml:space="preserve">  BookDetailsUpdateDto,</w:t>
      </w:r>
    </w:p>
    <w:p w14:paraId="53150B2B" w14:textId="77777777" w:rsidR="00197A74" w:rsidRDefault="00197A74" w:rsidP="00197A74">
      <w:pPr>
        <w:pStyle w:val="af7"/>
      </w:pPr>
      <w:r>
        <w:t xml:space="preserve">  BookDto,</w:t>
      </w:r>
    </w:p>
    <w:p w14:paraId="695A54DF" w14:textId="77777777" w:rsidR="00197A74" w:rsidRDefault="00197A74" w:rsidP="00197A74">
      <w:pPr>
        <w:pStyle w:val="af7"/>
      </w:pPr>
      <w:r>
        <w:t xml:space="preserve">  BookMetadataDto, SearchRequestDto,</w:t>
      </w:r>
    </w:p>
    <w:p w14:paraId="4976F090" w14:textId="77777777" w:rsidR="00197A74" w:rsidRDefault="00197A74" w:rsidP="00197A74">
      <w:pPr>
        <w:pStyle w:val="af7"/>
      </w:pPr>
      <w:r>
        <w:t xml:space="preserve">  SortOrder,</w:t>
      </w:r>
    </w:p>
    <w:p w14:paraId="72F7A052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20CE6C17" w14:textId="77777777" w:rsidR="00197A74" w:rsidRDefault="00197A74" w:rsidP="00197A74">
      <w:pPr>
        <w:pStyle w:val="af7"/>
      </w:pPr>
      <w:r>
        <w:t>import { BookService } from '@core/services/book.service';</w:t>
      </w:r>
    </w:p>
    <w:p w14:paraId="2A158367" w14:textId="77777777" w:rsidR="00197A74" w:rsidRDefault="00197A74" w:rsidP="00197A74">
      <w:pPr>
        <w:pStyle w:val="af7"/>
      </w:pPr>
      <w:r>
        <w:t>import { debounceTime, finalize, map, mergeMap, Observable, of, tap } from 'rxjs';</w:t>
      </w:r>
    </w:p>
    <w:p w14:paraId="165EC01E" w14:textId="77777777" w:rsidR="00197A74" w:rsidRDefault="00197A74" w:rsidP="00197A74">
      <w:pPr>
        <w:pStyle w:val="af7"/>
      </w:pPr>
      <w:r>
        <w:t>import { MatSort } from '@angular/material/sort';</w:t>
      </w:r>
    </w:p>
    <w:p w14:paraId="4BFCED21" w14:textId="77777777" w:rsidR="00197A74" w:rsidRDefault="00197A74" w:rsidP="00197A74">
      <w:pPr>
        <w:pStyle w:val="af7"/>
      </w:pPr>
      <w:r>
        <w:t>import { MatIcon } from '@angular/material/icon';</w:t>
      </w:r>
    </w:p>
    <w:p w14:paraId="4121E79A" w14:textId="77777777" w:rsidR="00197A74" w:rsidRDefault="00197A74" w:rsidP="00197A74">
      <w:pPr>
        <w:pStyle w:val="af7"/>
      </w:pPr>
      <w:r>
        <w:t>import { MatButton, MatButtonModule, MatIconButton } from '@angular/material/button';</w:t>
      </w:r>
    </w:p>
    <w:p w14:paraId="4CBEC5E7" w14:textId="77777777" w:rsidR="00197A74" w:rsidRDefault="00197A74" w:rsidP="00197A74">
      <w:pPr>
        <w:pStyle w:val="af7"/>
      </w:pPr>
      <w:r>
        <w:t>import { MatFormField, MatPrefix, MatSuffix } from '@angular/material/form-field';</w:t>
      </w:r>
    </w:p>
    <w:p w14:paraId="4DBB0948" w14:textId="77777777" w:rsidR="00197A74" w:rsidRDefault="00197A74" w:rsidP="00197A74">
      <w:pPr>
        <w:pStyle w:val="af7"/>
      </w:pPr>
      <w:r>
        <w:t>import { MatInput } from '@angular/material/input';</w:t>
      </w:r>
    </w:p>
    <w:p w14:paraId="1B5FEB3F" w14:textId="77777777" w:rsidR="00197A74" w:rsidRDefault="00197A74" w:rsidP="00197A74">
      <w:pPr>
        <w:pStyle w:val="af7"/>
      </w:pPr>
      <w:r>
        <w:t>import { InfiniteScrollModule } from 'ngx-infinite-scroll';</w:t>
      </w:r>
    </w:p>
    <w:p w14:paraId="49D08C6E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60A828CF" w14:textId="77777777" w:rsidR="00197A74" w:rsidRDefault="00197A74" w:rsidP="00197A74">
      <w:pPr>
        <w:pStyle w:val="af7"/>
      </w:pPr>
      <w:r>
        <w:t>import { BookGridViewComponent } from '@core/components/book-grid-view/book-grid-view.component';</w:t>
      </w:r>
    </w:p>
    <w:p w14:paraId="2E3266AA" w14:textId="77777777" w:rsidR="00197A74" w:rsidRDefault="00197A74" w:rsidP="00197A74">
      <w:pPr>
        <w:pStyle w:val="af7"/>
      </w:pPr>
      <w:r>
        <w:t>import { BookListViewComponent } from '@core/components/book-list-view/book-list-view.component';</w:t>
      </w:r>
    </w:p>
    <w:p w14:paraId="5E995CF3" w14:textId="77777777" w:rsidR="00197A74" w:rsidRDefault="00197A74" w:rsidP="00197A74">
      <w:pPr>
        <w:pStyle w:val="af7"/>
      </w:pPr>
      <w:r>
        <w:t>import { MatLabel } from '@angular/material/select';</w:t>
      </w:r>
    </w:p>
    <w:p w14:paraId="3C8FC446" w14:textId="77777777" w:rsidR="00197A74" w:rsidRDefault="00197A74" w:rsidP="00197A74">
      <w:pPr>
        <w:pStyle w:val="af7"/>
      </w:pPr>
      <w:r>
        <w:t>import { animate, state, style, transition, trigger } from '@angular/animations';</w:t>
      </w:r>
    </w:p>
    <w:p w14:paraId="72697DC7" w14:textId="77777777" w:rsidR="00197A74" w:rsidRDefault="00197A74" w:rsidP="00197A74">
      <w:pPr>
        <w:pStyle w:val="af7"/>
      </w:pPr>
      <w:r>
        <w:t>import { BreakpointObserver, Breakpoints } from '@angular/cdk/layout';</w:t>
      </w:r>
    </w:p>
    <w:p w14:paraId="540B3F04" w14:textId="77777777" w:rsidR="00197A74" w:rsidRDefault="00197A74" w:rsidP="00197A74">
      <w:pPr>
        <w:pStyle w:val="af7"/>
      </w:pPr>
      <w:r>
        <w:t>import { AsyncPipe } from '@angular/common';</w:t>
      </w:r>
    </w:p>
    <w:p w14:paraId="4E7D62E1" w14:textId="77777777" w:rsidR="00197A74" w:rsidRDefault="00197A74" w:rsidP="00197A74">
      <w:pPr>
        <w:pStyle w:val="af7"/>
      </w:pPr>
      <w:r>
        <w:t>import { BookInfoDialogComponent } from '@core/dialogs/book-info-dialog/book-info-dialog.component';</w:t>
      </w:r>
    </w:p>
    <w:p w14:paraId="3B473731" w14:textId="77777777" w:rsidR="00197A74" w:rsidRDefault="00197A74" w:rsidP="00197A74">
      <w:pPr>
        <w:pStyle w:val="af7"/>
      </w:pPr>
    </w:p>
    <w:p w14:paraId="361D2A65" w14:textId="77777777" w:rsidR="00197A74" w:rsidRDefault="00197A74" w:rsidP="00197A74">
      <w:pPr>
        <w:pStyle w:val="af7"/>
      </w:pPr>
      <w:r>
        <w:t>enum ViewMode {</w:t>
      </w:r>
    </w:p>
    <w:p w14:paraId="17F02522" w14:textId="77777777" w:rsidR="00197A74" w:rsidRDefault="00197A74" w:rsidP="00197A74">
      <w:pPr>
        <w:pStyle w:val="af7"/>
      </w:pPr>
      <w:r>
        <w:t xml:space="preserve">  List,</w:t>
      </w:r>
    </w:p>
    <w:p w14:paraId="72CD44EB" w14:textId="77777777" w:rsidR="00197A74" w:rsidRDefault="00197A74" w:rsidP="00197A74">
      <w:pPr>
        <w:pStyle w:val="af7"/>
      </w:pPr>
      <w:r>
        <w:t xml:space="preserve">  Grid,</w:t>
      </w:r>
    </w:p>
    <w:p w14:paraId="47D9D4B8" w14:textId="77777777" w:rsidR="00197A74" w:rsidRDefault="00197A74" w:rsidP="00197A74">
      <w:pPr>
        <w:pStyle w:val="af7"/>
      </w:pPr>
      <w:r>
        <w:t>}</w:t>
      </w:r>
    </w:p>
    <w:p w14:paraId="0AC27FAC" w14:textId="77777777" w:rsidR="00197A74" w:rsidRDefault="00197A74" w:rsidP="00197A74">
      <w:pPr>
        <w:pStyle w:val="af7"/>
      </w:pPr>
    </w:p>
    <w:p w14:paraId="62A8A161" w14:textId="77777777" w:rsidR="00197A74" w:rsidRDefault="00197A74" w:rsidP="00197A74">
      <w:pPr>
        <w:pStyle w:val="af7"/>
      </w:pPr>
      <w:r>
        <w:t>@Component({</w:t>
      </w:r>
    </w:p>
    <w:p w14:paraId="7A43F368" w14:textId="77777777" w:rsidR="00197A74" w:rsidRDefault="00197A74" w:rsidP="00197A74">
      <w:pPr>
        <w:pStyle w:val="af7"/>
      </w:pPr>
      <w:r>
        <w:t xml:space="preserve">  selector: 'app-library-explorer',</w:t>
      </w:r>
    </w:p>
    <w:p w14:paraId="1BDDCF93" w14:textId="77777777" w:rsidR="00197A74" w:rsidRDefault="00197A74" w:rsidP="00197A74">
      <w:pPr>
        <w:pStyle w:val="af7"/>
      </w:pPr>
      <w:r>
        <w:t xml:space="preserve">  templateUrl: './library-explorer.component.html',</w:t>
      </w:r>
    </w:p>
    <w:p w14:paraId="2770F85F" w14:textId="77777777" w:rsidR="00197A74" w:rsidRDefault="00197A74" w:rsidP="00197A74">
      <w:pPr>
        <w:pStyle w:val="af7"/>
      </w:pPr>
      <w:r>
        <w:t xml:space="preserve">  styleUrl: './library-explorer.component.scss',</w:t>
      </w:r>
    </w:p>
    <w:p w14:paraId="33F5104E" w14:textId="77777777" w:rsidR="00197A74" w:rsidRDefault="00197A74" w:rsidP="00197A74">
      <w:pPr>
        <w:pStyle w:val="af7"/>
      </w:pPr>
      <w:r>
        <w:t xml:space="preserve">  standalone: true,</w:t>
      </w:r>
    </w:p>
    <w:p w14:paraId="5B7F583A" w14:textId="77777777" w:rsidR="00197A74" w:rsidRDefault="00197A74" w:rsidP="00197A74">
      <w:pPr>
        <w:pStyle w:val="af7"/>
      </w:pPr>
      <w:r>
        <w:t xml:space="preserve">  imports: [</w:t>
      </w:r>
    </w:p>
    <w:p w14:paraId="3F688562" w14:textId="77777777" w:rsidR="00197A74" w:rsidRDefault="00197A74" w:rsidP="00197A74">
      <w:pPr>
        <w:pStyle w:val="af7"/>
      </w:pPr>
      <w:r>
        <w:t xml:space="preserve">    InfiniteScrollModule,</w:t>
      </w:r>
    </w:p>
    <w:p w14:paraId="27D1D20D" w14:textId="77777777" w:rsidR="00197A74" w:rsidRDefault="00197A74" w:rsidP="00197A74">
      <w:pPr>
        <w:pStyle w:val="af7"/>
      </w:pPr>
      <w:r>
        <w:t xml:space="preserve">    LoadingSpinnerOverlayComponent,</w:t>
      </w:r>
    </w:p>
    <w:p w14:paraId="37740135" w14:textId="77777777" w:rsidR="00197A74" w:rsidRDefault="00197A74" w:rsidP="00197A74">
      <w:pPr>
        <w:pStyle w:val="af7"/>
      </w:pPr>
      <w:r>
        <w:t xml:space="preserve">    MatFormField,</w:t>
      </w:r>
    </w:p>
    <w:p w14:paraId="785F28D7" w14:textId="77777777" w:rsidR="00197A74" w:rsidRDefault="00197A74" w:rsidP="00197A74">
      <w:pPr>
        <w:pStyle w:val="af7"/>
      </w:pPr>
      <w:r>
        <w:t xml:space="preserve">    MatIcon,</w:t>
      </w:r>
    </w:p>
    <w:p w14:paraId="75AEB118" w14:textId="77777777" w:rsidR="00197A74" w:rsidRDefault="00197A74" w:rsidP="00197A74">
      <w:pPr>
        <w:pStyle w:val="af7"/>
      </w:pPr>
      <w:r>
        <w:t xml:space="preserve">    MatButtonModule,</w:t>
      </w:r>
    </w:p>
    <w:p w14:paraId="49CCE2A0" w14:textId="77777777" w:rsidR="00197A74" w:rsidRDefault="00197A74" w:rsidP="00197A74">
      <w:pPr>
        <w:pStyle w:val="af7"/>
      </w:pPr>
      <w:r>
        <w:t xml:space="preserve">    MatInput,</w:t>
      </w:r>
    </w:p>
    <w:p w14:paraId="541EE62C" w14:textId="77777777" w:rsidR="00197A74" w:rsidRDefault="00197A74" w:rsidP="00197A74">
      <w:pPr>
        <w:pStyle w:val="af7"/>
      </w:pPr>
      <w:r>
        <w:t xml:space="preserve">    MatLabel,</w:t>
      </w:r>
    </w:p>
    <w:p w14:paraId="4070FBDA" w14:textId="77777777" w:rsidR="00197A74" w:rsidRDefault="00197A74" w:rsidP="00197A74">
      <w:pPr>
        <w:pStyle w:val="af7"/>
      </w:pPr>
      <w:r>
        <w:t xml:space="preserve">    MatSort,</w:t>
      </w:r>
    </w:p>
    <w:p w14:paraId="497ABA2E" w14:textId="77777777" w:rsidR="00197A74" w:rsidRDefault="00197A74" w:rsidP="00197A74">
      <w:pPr>
        <w:pStyle w:val="af7"/>
      </w:pPr>
      <w:r>
        <w:t xml:space="preserve">    ReactiveFormsModule,</w:t>
      </w:r>
    </w:p>
    <w:p w14:paraId="04454457" w14:textId="77777777" w:rsidR="00197A74" w:rsidRDefault="00197A74" w:rsidP="00197A74">
      <w:pPr>
        <w:pStyle w:val="af7"/>
      </w:pPr>
      <w:r>
        <w:t xml:space="preserve">    SortMenuComponent,</w:t>
      </w:r>
    </w:p>
    <w:p w14:paraId="705B77F9" w14:textId="77777777" w:rsidR="00197A74" w:rsidRDefault="00197A74" w:rsidP="00197A74">
      <w:pPr>
        <w:pStyle w:val="af7"/>
      </w:pPr>
      <w:r>
        <w:t xml:space="preserve">    BookGridViewComponent,</w:t>
      </w:r>
    </w:p>
    <w:p w14:paraId="00167868" w14:textId="77777777" w:rsidR="00197A74" w:rsidRDefault="00197A74" w:rsidP="00197A74">
      <w:pPr>
        <w:pStyle w:val="af7"/>
      </w:pPr>
      <w:r>
        <w:t xml:space="preserve">    BookListViewComponent,</w:t>
      </w:r>
    </w:p>
    <w:p w14:paraId="7915E573" w14:textId="77777777" w:rsidR="00197A74" w:rsidRDefault="00197A74" w:rsidP="00197A74">
      <w:pPr>
        <w:pStyle w:val="af7"/>
      </w:pPr>
      <w:r>
        <w:t xml:space="preserve">    BookEditDialogComponent,</w:t>
      </w:r>
    </w:p>
    <w:p w14:paraId="58106B68" w14:textId="77777777" w:rsidR="00197A74" w:rsidRDefault="00197A74" w:rsidP="00197A74">
      <w:pPr>
        <w:pStyle w:val="af7"/>
      </w:pPr>
      <w:r>
        <w:lastRenderedPageBreak/>
        <w:t xml:space="preserve">    DeleteConfirmationDialogComponent,</w:t>
      </w:r>
    </w:p>
    <w:p w14:paraId="08F55B5D" w14:textId="77777777" w:rsidR="00197A74" w:rsidRDefault="00197A74" w:rsidP="00197A74">
      <w:pPr>
        <w:pStyle w:val="af7"/>
      </w:pPr>
      <w:r>
        <w:t xml:space="preserve">    MatPrefix,</w:t>
      </w:r>
    </w:p>
    <w:p w14:paraId="47BEA573" w14:textId="77777777" w:rsidR="00197A74" w:rsidRDefault="00197A74" w:rsidP="00197A74">
      <w:pPr>
        <w:pStyle w:val="af7"/>
      </w:pPr>
      <w:r>
        <w:t xml:space="preserve">    MatSuffix,</w:t>
      </w:r>
    </w:p>
    <w:p w14:paraId="77DDFC20" w14:textId="77777777" w:rsidR="00197A74" w:rsidRDefault="00197A74" w:rsidP="00197A74">
      <w:pPr>
        <w:pStyle w:val="af7"/>
      </w:pPr>
      <w:r>
        <w:t xml:space="preserve">    AsyncPipe,</w:t>
      </w:r>
    </w:p>
    <w:p w14:paraId="1A1E3F2E" w14:textId="77777777" w:rsidR="00197A74" w:rsidRDefault="00197A74" w:rsidP="00197A74">
      <w:pPr>
        <w:pStyle w:val="af7"/>
      </w:pPr>
      <w:r>
        <w:t xml:space="preserve">  ],</w:t>
      </w:r>
    </w:p>
    <w:p w14:paraId="156A7C63" w14:textId="77777777" w:rsidR="00197A74" w:rsidRDefault="00197A74" w:rsidP="00197A74">
      <w:pPr>
        <w:pStyle w:val="af7"/>
      </w:pPr>
      <w:r>
        <w:t xml:space="preserve">  animations: [</w:t>
      </w:r>
    </w:p>
    <w:p w14:paraId="3132B00B" w14:textId="77777777" w:rsidR="00197A74" w:rsidRDefault="00197A74" w:rsidP="00197A74">
      <w:pPr>
        <w:pStyle w:val="af7"/>
      </w:pPr>
      <w:r>
        <w:t xml:space="preserve">    trigger('searchFocus', [</w:t>
      </w:r>
    </w:p>
    <w:p w14:paraId="009853D1" w14:textId="77777777" w:rsidR="00197A74" w:rsidRDefault="00197A74" w:rsidP="00197A74">
      <w:pPr>
        <w:pStyle w:val="af7"/>
      </w:pPr>
      <w:r>
        <w:t xml:space="preserve">      state('true', style({ width: '100%' })),</w:t>
      </w:r>
    </w:p>
    <w:p w14:paraId="6ED426C8" w14:textId="77777777" w:rsidR="00197A74" w:rsidRDefault="00197A74" w:rsidP="00197A74">
      <w:pPr>
        <w:pStyle w:val="af7"/>
      </w:pPr>
      <w:r>
        <w:t xml:space="preserve">      state('false', style({ width: '240px' })),</w:t>
      </w:r>
    </w:p>
    <w:p w14:paraId="5BE0A6CA" w14:textId="77777777" w:rsidR="00197A74" w:rsidRDefault="00197A74" w:rsidP="00197A74">
      <w:pPr>
        <w:pStyle w:val="af7"/>
      </w:pPr>
      <w:r>
        <w:t xml:space="preserve">      transition('false =&gt; true', animate('400ms')),</w:t>
      </w:r>
    </w:p>
    <w:p w14:paraId="546B7A8F" w14:textId="77777777" w:rsidR="00197A74" w:rsidRDefault="00197A74" w:rsidP="00197A74">
      <w:pPr>
        <w:pStyle w:val="af7"/>
      </w:pPr>
      <w:r>
        <w:t xml:space="preserve">      transition('true =&gt; false', animate('200ms')),</w:t>
      </w:r>
    </w:p>
    <w:p w14:paraId="3A499E5C" w14:textId="77777777" w:rsidR="00197A74" w:rsidRDefault="00197A74" w:rsidP="00197A74">
      <w:pPr>
        <w:pStyle w:val="af7"/>
      </w:pPr>
      <w:r>
        <w:t xml:space="preserve">    ]),</w:t>
      </w:r>
    </w:p>
    <w:p w14:paraId="354D042B" w14:textId="77777777" w:rsidR="00197A74" w:rsidRDefault="00197A74" w:rsidP="00197A74">
      <w:pPr>
        <w:pStyle w:val="af7"/>
      </w:pPr>
      <w:r>
        <w:t xml:space="preserve">  ],</w:t>
      </w:r>
    </w:p>
    <w:p w14:paraId="66A5A9C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7C7028E9" w14:textId="77777777" w:rsidR="00197A74" w:rsidRDefault="00197A74" w:rsidP="00197A74">
      <w:pPr>
        <w:pStyle w:val="af7"/>
      </w:pPr>
      <w:r>
        <w:t>})</w:t>
      </w:r>
    </w:p>
    <w:p w14:paraId="75DE741E" w14:textId="77777777" w:rsidR="00197A74" w:rsidRDefault="00197A74" w:rsidP="00197A74">
      <w:pPr>
        <w:pStyle w:val="af7"/>
      </w:pPr>
      <w:r>
        <w:t>export class LibraryExplorerComponent implements OnInit, OnDestroy {</w:t>
      </w:r>
    </w:p>
    <w:p w14:paraId="72199E4D" w14:textId="77777777" w:rsidR="00197A74" w:rsidRDefault="00197A74" w:rsidP="00197A74">
      <w:pPr>
        <w:pStyle w:val="af7"/>
      </w:pPr>
    </w:p>
    <w:p w14:paraId="5BDAF678" w14:textId="77777777" w:rsidR="00197A74" w:rsidRDefault="00197A74" w:rsidP="00197A74">
      <w:pPr>
        <w:pStyle w:val="af7"/>
      </w:pPr>
      <w:r>
        <w:t xml:space="preserve">  public ViewMode = ViewMode;</w:t>
      </w:r>
    </w:p>
    <w:p w14:paraId="7A2E353A" w14:textId="77777777" w:rsidR="00197A74" w:rsidRDefault="00197A74" w:rsidP="00197A74">
      <w:pPr>
        <w:pStyle w:val="af7"/>
      </w:pPr>
      <w:r>
        <w:t xml:space="preserve">  public readonly SORT_OPTIONS: SortOption[] = [</w:t>
      </w:r>
    </w:p>
    <w:p w14:paraId="59BCF7E4" w14:textId="77777777" w:rsidR="00197A74" w:rsidRDefault="00197A74" w:rsidP="00197A74">
      <w:pPr>
        <w:pStyle w:val="af7"/>
      </w:pPr>
      <w:r>
        <w:t xml:space="preserve">    { value: 'title', name: 'По названию' },</w:t>
      </w:r>
    </w:p>
    <w:p w14:paraId="417ECF8D" w14:textId="77777777" w:rsidR="00197A74" w:rsidRDefault="00197A74" w:rsidP="00197A74">
      <w:pPr>
        <w:pStyle w:val="af7"/>
      </w:pPr>
      <w:r>
        <w:t xml:space="preserve">    { value: 'isbn', name: 'По ISBN' },</w:t>
      </w:r>
    </w:p>
    <w:p w14:paraId="38ED3960" w14:textId="77777777" w:rsidR="00197A74" w:rsidRDefault="00197A74" w:rsidP="00197A74">
      <w:pPr>
        <w:pStyle w:val="af7"/>
      </w:pPr>
      <w:r>
        <w:t xml:space="preserve">    { value: 'recent_access', name: 'По посл. открытию' },</w:t>
      </w:r>
    </w:p>
    <w:p w14:paraId="7FBEF9F4" w14:textId="77777777" w:rsidR="00197A74" w:rsidRDefault="00197A74" w:rsidP="00197A74">
      <w:pPr>
        <w:pStyle w:val="af7"/>
      </w:pPr>
      <w:r>
        <w:t xml:space="preserve">  ];</w:t>
      </w:r>
    </w:p>
    <w:p w14:paraId="5C87FCED" w14:textId="77777777" w:rsidR="00197A74" w:rsidRDefault="00197A74" w:rsidP="00197A74">
      <w:pPr>
        <w:pStyle w:val="af7"/>
      </w:pPr>
      <w:r>
        <w:t xml:space="preserve">  protected readonly DEFAULT_PAGE_SIZE = CONSTANTS.PAGE_SIZE;</w:t>
      </w:r>
    </w:p>
    <w:p w14:paraId="67FEF087" w14:textId="77777777" w:rsidR="00197A74" w:rsidRDefault="00197A74" w:rsidP="00197A74">
      <w:pPr>
        <w:pStyle w:val="af7"/>
      </w:pPr>
      <w:r>
        <w:t xml:space="preserve">  protected readonly DEFAULT_SORT_OPTION = {</w:t>
      </w:r>
    </w:p>
    <w:p w14:paraId="3A5E627B" w14:textId="77777777" w:rsidR="00197A74" w:rsidRDefault="00197A74" w:rsidP="00197A74">
      <w:pPr>
        <w:pStyle w:val="af7"/>
      </w:pPr>
      <w:r>
        <w:t xml:space="preserve">    value: 'recent_access',</w:t>
      </w:r>
    </w:p>
    <w:p w14:paraId="51F4D0B0" w14:textId="77777777" w:rsidR="00197A74" w:rsidRDefault="00197A74" w:rsidP="00197A74">
      <w:pPr>
        <w:pStyle w:val="af7"/>
      </w:pPr>
      <w:r>
        <w:t xml:space="preserve">    name: 'По посл. открытию',</w:t>
      </w:r>
    </w:p>
    <w:p w14:paraId="37F6DF22" w14:textId="77777777" w:rsidR="00197A74" w:rsidRDefault="00197A74" w:rsidP="00197A74">
      <w:pPr>
        <w:pStyle w:val="af7"/>
      </w:pPr>
      <w:r>
        <w:t xml:space="preserve">  };</w:t>
      </w:r>
    </w:p>
    <w:p w14:paraId="14DAE41C" w14:textId="77777777" w:rsidR="00197A74" w:rsidRDefault="00197A74" w:rsidP="00197A74">
      <w:pPr>
        <w:pStyle w:val="af7"/>
      </w:pPr>
      <w:r>
        <w:t xml:space="preserve">  protected readonly DEFAULT_SORT_ORDER = SortOrder.Asc;</w:t>
      </w:r>
    </w:p>
    <w:p w14:paraId="2C6DC7F6" w14:textId="77777777" w:rsidR="00197A74" w:rsidRDefault="00197A74" w:rsidP="00197A74">
      <w:pPr>
        <w:pStyle w:val="af7"/>
      </w:pPr>
      <w:r>
        <w:t xml:space="preserve">  protected readonly SORT_OPTION_KEY = 'library-explorer-sort-option';</w:t>
      </w:r>
    </w:p>
    <w:p w14:paraId="0A9CEE47" w14:textId="77777777" w:rsidR="00197A74" w:rsidRDefault="00197A74" w:rsidP="00197A74">
      <w:pPr>
        <w:pStyle w:val="af7"/>
      </w:pPr>
      <w:r>
        <w:t xml:space="preserve">  protected readonly SORT_ORDER_KEY = 'library-explorer-sort-order';</w:t>
      </w:r>
    </w:p>
    <w:p w14:paraId="416DDF54" w14:textId="77777777" w:rsidR="00197A74" w:rsidRDefault="00197A74" w:rsidP="00197A74">
      <w:pPr>
        <w:pStyle w:val="af7"/>
      </w:pPr>
      <w:r>
        <w:t xml:space="preserve">  protected readonly VIEW_MODE_KEY = 'library-explorer-view-mode';</w:t>
      </w:r>
    </w:p>
    <w:p w14:paraId="2F1D6292" w14:textId="77777777" w:rsidR="00197A74" w:rsidRDefault="00197A74" w:rsidP="00197A74">
      <w:pPr>
        <w:pStyle w:val="af7"/>
      </w:pPr>
    </w:p>
    <w:p w14:paraId="155B58B4" w14:textId="77777777" w:rsidR="00197A74" w:rsidRDefault="00197A74" w:rsidP="00197A74">
      <w:pPr>
        <w:pStyle w:val="af7"/>
      </w:pPr>
      <w:r>
        <w:t xml:space="preserve">  public fileInputElement = viewChild&lt;ElementRef&lt;HTMLInputElement&gt;&gt;('bookFileInput');</w:t>
      </w:r>
    </w:p>
    <w:p w14:paraId="6C66A6D0" w14:textId="77777777" w:rsidR="00197A74" w:rsidRDefault="00197A74" w:rsidP="00197A74">
      <w:pPr>
        <w:pStyle w:val="af7"/>
      </w:pPr>
    </w:p>
    <w:p w14:paraId="391A66F5" w14:textId="77777777" w:rsidR="00197A74" w:rsidRDefault="00197A74" w:rsidP="00197A74">
      <w:pPr>
        <w:pStyle w:val="af7"/>
      </w:pPr>
      <w:r>
        <w:t xml:space="preserve">  public books = signal&lt;BookDto[]&gt;([]);</w:t>
      </w:r>
    </w:p>
    <w:p w14:paraId="44ECA656" w14:textId="77777777" w:rsidR="00197A74" w:rsidRDefault="00197A74" w:rsidP="00197A74">
      <w:pPr>
        <w:pStyle w:val="af7"/>
      </w:pPr>
      <w:r>
        <w:t xml:space="preserve">  public isBooksEmpty = computed(() =&gt; {</w:t>
      </w:r>
    </w:p>
    <w:p w14:paraId="45B60935" w14:textId="77777777" w:rsidR="00197A74" w:rsidRDefault="00197A74" w:rsidP="00197A74">
      <w:pPr>
        <w:pStyle w:val="af7"/>
      </w:pPr>
      <w:r>
        <w:t xml:space="preserve">    return this.books().length === 0;</w:t>
      </w:r>
    </w:p>
    <w:p w14:paraId="738C1988" w14:textId="77777777" w:rsidR="00197A74" w:rsidRDefault="00197A74" w:rsidP="00197A74">
      <w:pPr>
        <w:pStyle w:val="af7"/>
      </w:pPr>
      <w:r>
        <w:t xml:space="preserve">  })</w:t>
      </w:r>
    </w:p>
    <w:p w14:paraId="60BC6A18" w14:textId="77777777" w:rsidR="00197A74" w:rsidRDefault="00197A74" w:rsidP="00197A74">
      <w:pPr>
        <w:pStyle w:val="af7"/>
      </w:pPr>
    </w:p>
    <w:p w14:paraId="373F05F1" w14:textId="77777777" w:rsidR="00197A74" w:rsidRDefault="00197A74" w:rsidP="00197A74">
      <w:pPr>
        <w:pStyle w:val="af7"/>
      </w:pPr>
      <w:r>
        <w:t xml:space="preserve">  public currentPageNumber = signal&lt;number&gt;(1);</w:t>
      </w:r>
    </w:p>
    <w:p w14:paraId="07D3C59F" w14:textId="77777777" w:rsidR="00197A74" w:rsidRDefault="00197A74" w:rsidP="00197A74">
      <w:pPr>
        <w:pStyle w:val="af7"/>
      </w:pPr>
      <w:r>
        <w:t xml:space="preserve">  public pageSize = signal&lt;number&gt;(this.DEFAULT_PAGE_SIZE);</w:t>
      </w:r>
    </w:p>
    <w:p w14:paraId="62511AC9" w14:textId="77777777" w:rsidR="00197A74" w:rsidRDefault="00197A74" w:rsidP="00197A74">
      <w:pPr>
        <w:pStyle w:val="af7"/>
      </w:pPr>
      <w:r>
        <w:t xml:space="preserve">  public selectedViewMode = signal&lt;ViewMode&gt;(ViewMode.List);</w:t>
      </w:r>
    </w:p>
    <w:p w14:paraId="5C7D696F" w14:textId="77777777" w:rsidR="00197A74" w:rsidRDefault="00197A74" w:rsidP="00197A74">
      <w:pPr>
        <w:pStyle w:val="af7"/>
      </w:pPr>
    </w:p>
    <w:p w14:paraId="5242AE0D" w14:textId="77777777" w:rsidR="00197A74" w:rsidRDefault="00197A74" w:rsidP="00197A74">
      <w:pPr>
        <w:pStyle w:val="af7"/>
      </w:pPr>
      <w:r>
        <w:t xml:space="preserve">  public isLoading = signal&lt;boolean&gt;(false);</w:t>
      </w:r>
    </w:p>
    <w:p w14:paraId="631C03AF" w14:textId="77777777" w:rsidR="00197A74" w:rsidRDefault="00197A74" w:rsidP="00197A74">
      <w:pPr>
        <w:pStyle w:val="af7"/>
      </w:pPr>
    </w:p>
    <w:p w14:paraId="44C63E0B" w14:textId="77777777" w:rsidR="00197A74" w:rsidRDefault="00197A74" w:rsidP="00197A74">
      <w:pPr>
        <w:pStyle w:val="af7"/>
      </w:pPr>
      <w:r>
        <w:t xml:space="preserve">  public searchFormControl = new FormControl&lt;string | null&gt;(null, [Validators.minLength(3)]);</w:t>
      </w:r>
    </w:p>
    <w:p w14:paraId="0447144D" w14:textId="77777777" w:rsidR="00197A74" w:rsidRDefault="00197A74" w:rsidP="00197A74">
      <w:pPr>
        <w:pStyle w:val="af7"/>
      </w:pPr>
      <w:r>
        <w:t xml:space="preserve">  public isSearchInFocus = signal&lt;boolean&gt;(false);</w:t>
      </w:r>
    </w:p>
    <w:p w14:paraId="35E27B74" w14:textId="77777777" w:rsidR="00197A74" w:rsidRDefault="00197A74" w:rsidP="00197A74">
      <w:pPr>
        <w:pStyle w:val="af7"/>
      </w:pPr>
      <w:r>
        <w:t xml:space="preserve">  public isInSearchMode: Signal&lt;boolean&gt; = computed(() =&gt; {</w:t>
      </w:r>
    </w:p>
    <w:p w14:paraId="4CA6F4CB" w14:textId="77777777" w:rsidR="00197A74" w:rsidRDefault="00197A74" w:rsidP="00197A74">
      <w:pPr>
        <w:pStyle w:val="af7"/>
      </w:pPr>
      <w:r>
        <w:t xml:space="preserve">    const isInFocus = this.isSearchInFocus();</w:t>
      </w:r>
    </w:p>
    <w:p w14:paraId="3C09FFEA" w14:textId="77777777" w:rsidR="00197A74" w:rsidRDefault="00197A74" w:rsidP="00197A74">
      <w:pPr>
        <w:pStyle w:val="af7"/>
      </w:pPr>
      <w:r>
        <w:t xml:space="preserve">    return isInFocus || !!this.searchFormControl.value;</w:t>
      </w:r>
    </w:p>
    <w:p w14:paraId="66AB8A9F" w14:textId="77777777" w:rsidR="00197A74" w:rsidRDefault="00197A74" w:rsidP="00197A74">
      <w:pPr>
        <w:pStyle w:val="af7"/>
      </w:pPr>
      <w:r>
        <w:t xml:space="preserve">  });</w:t>
      </w:r>
    </w:p>
    <w:p w14:paraId="5DF1F510" w14:textId="77777777" w:rsidR="00197A74" w:rsidRDefault="00197A74" w:rsidP="00197A74">
      <w:pPr>
        <w:pStyle w:val="af7"/>
      </w:pPr>
    </w:p>
    <w:p w14:paraId="265357F5" w14:textId="77777777" w:rsidR="00197A74" w:rsidRDefault="00197A74" w:rsidP="00197A74">
      <w:pPr>
        <w:pStyle w:val="af7"/>
      </w:pPr>
      <w:r>
        <w:t xml:space="preserve">  public isHandset = toSignal(this._breakpointObserver.observe([Breakpoints.Handset])</w:t>
      </w:r>
    </w:p>
    <w:p w14:paraId="6662101E" w14:textId="77777777" w:rsidR="00197A74" w:rsidRDefault="00197A74" w:rsidP="00197A74">
      <w:pPr>
        <w:pStyle w:val="af7"/>
      </w:pPr>
      <w:r>
        <w:t xml:space="preserve">    .pipe(map((result) =&gt; result.matches)));</w:t>
      </w:r>
    </w:p>
    <w:p w14:paraId="5B113EFD" w14:textId="77777777" w:rsidR="00197A74" w:rsidRDefault="00197A74" w:rsidP="00197A74">
      <w:pPr>
        <w:pStyle w:val="af7"/>
      </w:pPr>
    </w:p>
    <w:p w14:paraId="3FAA65EC" w14:textId="77777777" w:rsidR="00197A74" w:rsidRDefault="00197A74" w:rsidP="00197A74">
      <w:pPr>
        <w:pStyle w:val="af7"/>
      </w:pPr>
      <w:r>
        <w:t xml:space="preserve">  private _selectedSortOption = this.DEFAULT_SORT_OPTION;</w:t>
      </w:r>
    </w:p>
    <w:p w14:paraId="0714EBCD" w14:textId="77777777" w:rsidR="00197A74" w:rsidRDefault="00197A74" w:rsidP="00197A74">
      <w:pPr>
        <w:pStyle w:val="af7"/>
      </w:pPr>
      <w:r>
        <w:t xml:space="preserve">  private _selectedSortOrder = this.DEFAULT_SORT_ORDER;</w:t>
      </w:r>
    </w:p>
    <w:p w14:paraId="7220766C" w14:textId="5DB80F96" w:rsidR="00197A74" w:rsidRDefault="00197A74" w:rsidP="00197A74">
      <w:pPr>
        <w:pStyle w:val="af7"/>
      </w:pPr>
      <w:r>
        <w:t xml:space="preserve">  </w:t>
      </w:r>
      <w:r>
        <w:t>private _pageCount = 0;</w:t>
      </w:r>
    </w:p>
    <w:p w14:paraId="626BF47C" w14:textId="77777777" w:rsidR="00197A74" w:rsidRDefault="00197A74" w:rsidP="00197A74">
      <w:pPr>
        <w:pStyle w:val="af7"/>
      </w:pPr>
    </w:p>
    <w:p w14:paraId="628F1E93" w14:textId="77777777" w:rsidR="00197A74" w:rsidRDefault="00197A74" w:rsidP="00197A74">
      <w:pPr>
        <w:pStyle w:val="af7"/>
      </w:pPr>
      <w:r>
        <w:t xml:space="preserve">  constructor(</w:t>
      </w:r>
    </w:p>
    <w:p w14:paraId="2794CBF7" w14:textId="77777777" w:rsidR="00197A74" w:rsidRDefault="00197A74" w:rsidP="00197A74">
      <w:pPr>
        <w:pStyle w:val="af7"/>
      </w:pPr>
      <w:r>
        <w:t xml:space="preserve">    private readonly _bookService: BookService,</w:t>
      </w:r>
    </w:p>
    <w:p w14:paraId="12617F0D" w14:textId="77777777" w:rsidR="00197A74" w:rsidRDefault="00197A74" w:rsidP="00197A74">
      <w:pPr>
        <w:pStyle w:val="af7"/>
      </w:pPr>
      <w:r>
        <w:t xml:space="preserve">    private readonly _dialog: MatDialog,</w:t>
      </w:r>
    </w:p>
    <w:p w14:paraId="4153D1AA" w14:textId="77777777" w:rsidR="00197A74" w:rsidRDefault="00197A74" w:rsidP="00197A74">
      <w:pPr>
        <w:pStyle w:val="af7"/>
      </w:pPr>
      <w:r>
        <w:t xml:space="preserve">    private readonly _router: Router,</w:t>
      </w:r>
    </w:p>
    <w:p w14:paraId="479F4C96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4549EA90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3FB86882" w14:textId="77777777" w:rsidR="00197A74" w:rsidRDefault="00197A74" w:rsidP="00197A74">
      <w:pPr>
        <w:pStyle w:val="af7"/>
      </w:pPr>
      <w:r>
        <w:t xml:space="preserve">    private readonly _breakpointObserver: BreakpointObserver,</w:t>
      </w:r>
    </w:p>
    <w:p w14:paraId="208E2709" w14:textId="77777777" w:rsidR="00197A74" w:rsidRDefault="00197A74" w:rsidP="00197A74">
      <w:pPr>
        <w:pStyle w:val="af7"/>
      </w:pPr>
      <w:r>
        <w:t xml:space="preserve">  ) {</w:t>
      </w:r>
    </w:p>
    <w:p w14:paraId="087C35A7" w14:textId="77777777" w:rsidR="00197A74" w:rsidRDefault="00197A74" w:rsidP="00197A74">
      <w:pPr>
        <w:pStyle w:val="af7"/>
      </w:pPr>
      <w:r>
        <w:t xml:space="preserve">  }</w:t>
      </w:r>
    </w:p>
    <w:p w14:paraId="2022EFAF" w14:textId="77777777" w:rsidR="00197A74" w:rsidRDefault="00197A74" w:rsidP="00197A74">
      <w:pPr>
        <w:pStyle w:val="af7"/>
      </w:pPr>
    </w:p>
    <w:p w14:paraId="7751BFE6" w14:textId="77777777" w:rsidR="00197A74" w:rsidRDefault="00197A74" w:rsidP="00197A74">
      <w:pPr>
        <w:pStyle w:val="af7"/>
      </w:pPr>
      <w:r>
        <w:t xml:space="preserve">  public ngOnInit(): void {</w:t>
      </w:r>
    </w:p>
    <w:p w14:paraId="163BC4A8" w14:textId="77777777" w:rsidR="00197A74" w:rsidRDefault="00197A74" w:rsidP="00197A74">
      <w:pPr>
        <w:pStyle w:val="af7"/>
      </w:pPr>
      <w:r>
        <w:t xml:space="preserve">    this._loadViewSettings();</w:t>
      </w:r>
    </w:p>
    <w:p w14:paraId="0DF41C4E" w14:textId="77777777" w:rsidR="00197A74" w:rsidRDefault="00197A74" w:rsidP="00197A74">
      <w:pPr>
        <w:pStyle w:val="af7"/>
      </w:pPr>
      <w:r>
        <w:t xml:space="preserve">    this._subscribeToSearchChanges();</w:t>
      </w:r>
    </w:p>
    <w:p w14:paraId="68EE8372" w14:textId="77777777" w:rsidR="00197A74" w:rsidRDefault="00197A74" w:rsidP="00197A74">
      <w:pPr>
        <w:pStyle w:val="af7"/>
      </w:pPr>
      <w:r>
        <w:t xml:space="preserve">  }</w:t>
      </w:r>
    </w:p>
    <w:p w14:paraId="2135A593" w14:textId="77777777" w:rsidR="00197A74" w:rsidRDefault="00197A74" w:rsidP="00197A74">
      <w:pPr>
        <w:pStyle w:val="af7"/>
      </w:pPr>
    </w:p>
    <w:p w14:paraId="221DC73B" w14:textId="77777777" w:rsidR="00197A74" w:rsidRDefault="00197A74" w:rsidP="00197A74">
      <w:pPr>
        <w:pStyle w:val="af7"/>
      </w:pPr>
      <w:r>
        <w:t xml:space="preserve">  public ngOnDestroy(): void {</w:t>
      </w:r>
    </w:p>
    <w:p w14:paraId="6B70D934" w14:textId="77777777" w:rsidR="00197A74" w:rsidRDefault="00197A74" w:rsidP="00197A74">
      <w:pPr>
        <w:pStyle w:val="af7"/>
      </w:pPr>
      <w:r>
        <w:t xml:space="preserve">    this._saveViewSettings();</w:t>
      </w:r>
    </w:p>
    <w:p w14:paraId="634997A0" w14:textId="77777777" w:rsidR="00197A74" w:rsidRDefault="00197A74" w:rsidP="00197A74">
      <w:pPr>
        <w:pStyle w:val="af7"/>
      </w:pPr>
      <w:r>
        <w:t xml:space="preserve">  }</w:t>
      </w:r>
    </w:p>
    <w:p w14:paraId="194AB928" w14:textId="77777777" w:rsidR="00197A74" w:rsidRDefault="00197A74" w:rsidP="00197A74">
      <w:pPr>
        <w:pStyle w:val="af7"/>
      </w:pPr>
    </w:p>
    <w:p w14:paraId="62ADF9D0" w14:textId="77777777" w:rsidR="00197A74" w:rsidRDefault="00197A74" w:rsidP="00197A74">
      <w:pPr>
        <w:pStyle w:val="af7"/>
      </w:pPr>
      <w:r>
        <w:t xml:space="preserve">  public get selectedSortOption(): SortOption {</w:t>
      </w:r>
    </w:p>
    <w:p w14:paraId="475588F0" w14:textId="77777777" w:rsidR="00197A74" w:rsidRDefault="00197A74" w:rsidP="00197A74">
      <w:pPr>
        <w:pStyle w:val="af7"/>
      </w:pPr>
      <w:r>
        <w:t xml:space="preserve">    return this._selectedSortOption;</w:t>
      </w:r>
    </w:p>
    <w:p w14:paraId="37733A00" w14:textId="77777777" w:rsidR="00197A74" w:rsidRDefault="00197A74" w:rsidP="00197A74">
      <w:pPr>
        <w:pStyle w:val="af7"/>
      </w:pPr>
      <w:r>
        <w:t xml:space="preserve">  }</w:t>
      </w:r>
    </w:p>
    <w:p w14:paraId="5A84F188" w14:textId="77777777" w:rsidR="00197A74" w:rsidRDefault="00197A74" w:rsidP="00197A74">
      <w:pPr>
        <w:pStyle w:val="af7"/>
      </w:pPr>
    </w:p>
    <w:p w14:paraId="3932DEF3" w14:textId="77777777" w:rsidR="00197A74" w:rsidRDefault="00197A74" w:rsidP="00197A74">
      <w:pPr>
        <w:pStyle w:val="af7"/>
      </w:pPr>
      <w:r>
        <w:t xml:space="preserve">  public get selectedSortOrder(): SortOrder {</w:t>
      </w:r>
    </w:p>
    <w:p w14:paraId="6F9FE35F" w14:textId="77777777" w:rsidR="00197A74" w:rsidRDefault="00197A74" w:rsidP="00197A74">
      <w:pPr>
        <w:pStyle w:val="af7"/>
      </w:pPr>
      <w:r>
        <w:t xml:space="preserve">    return this._selectedSortOrder;</w:t>
      </w:r>
    </w:p>
    <w:p w14:paraId="63E29E35" w14:textId="77777777" w:rsidR="00197A74" w:rsidRDefault="00197A74" w:rsidP="00197A74">
      <w:pPr>
        <w:pStyle w:val="af7"/>
      </w:pPr>
      <w:r>
        <w:t xml:space="preserve">  }</w:t>
      </w:r>
    </w:p>
    <w:p w14:paraId="07DC4A46" w14:textId="77777777" w:rsidR="00197A74" w:rsidRDefault="00197A74" w:rsidP="00197A74">
      <w:pPr>
        <w:pStyle w:val="af7"/>
      </w:pPr>
    </w:p>
    <w:p w14:paraId="291A0BF0" w14:textId="77777777" w:rsidR="00197A74" w:rsidRDefault="00197A74" w:rsidP="00197A74">
      <w:pPr>
        <w:pStyle w:val="af7"/>
      </w:pPr>
      <w:r>
        <w:t xml:space="preserve">  public set selectedSortOption(value: SortOption) {</w:t>
      </w:r>
    </w:p>
    <w:p w14:paraId="6748CBFA" w14:textId="77777777" w:rsidR="00197A74" w:rsidRDefault="00197A74" w:rsidP="00197A74">
      <w:pPr>
        <w:pStyle w:val="af7"/>
      </w:pPr>
      <w:r>
        <w:t xml:space="preserve">    this._selectedSortOption = value;</w:t>
      </w:r>
    </w:p>
    <w:p w14:paraId="6EC63532" w14:textId="77777777" w:rsidR="00197A74" w:rsidRDefault="00197A74" w:rsidP="00197A74">
      <w:pPr>
        <w:pStyle w:val="af7"/>
      </w:pPr>
      <w:r>
        <w:t xml:space="preserve">    this._loadPageOfBookList(1, this.pageSize() * this.currentPageNumber());</w:t>
      </w:r>
    </w:p>
    <w:p w14:paraId="44F3B746" w14:textId="77777777" w:rsidR="00197A74" w:rsidRDefault="00197A74" w:rsidP="00197A74">
      <w:pPr>
        <w:pStyle w:val="af7"/>
      </w:pPr>
      <w:r>
        <w:t xml:space="preserve">  }</w:t>
      </w:r>
    </w:p>
    <w:p w14:paraId="54CAD8DD" w14:textId="77777777" w:rsidR="00197A74" w:rsidRDefault="00197A74" w:rsidP="00197A74">
      <w:pPr>
        <w:pStyle w:val="af7"/>
      </w:pPr>
    </w:p>
    <w:p w14:paraId="04EE675D" w14:textId="77777777" w:rsidR="00197A74" w:rsidRDefault="00197A74" w:rsidP="00197A74">
      <w:pPr>
        <w:pStyle w:val="af7"/>
      </w:pPr>
      <w:r>
        <w:t xml:space="preserve">  public set selectedSortOrder(value: SortOrder) {</w:t>
      </w:r>
    </w:p>
    <w:p w14:paraId="48FFFC6E" w14:textId="77777777" w:rsidR="00197A74" w:rsidRDefault="00197A74" w:rsidP="00197A74">
      <w:pPr>
        <w:pStyle w:val="af7"/>
      </w:pPr>
      <w:r>
        <w:t xml:space="preserve">    this._selectedSortOrder = value;</w:t>
      </w:r>
    </w:p>
    <w:p w14:paraId="1F83D0CB" w14:textId="77777777" w:rsidR="00197A74" w:rsidRDefault="00197A74" w:rsidP="00197A74">
      <w:pPr>
        <w:pStyle w:val="af7"/>
      </w:pPr>
      <w:r>
        <w:t xml:space="preserve">    this._loadPageOfBookList(1, this.pageSize() * this.currentPageNumber());</w:t>
      </w:r>
    </w:p>
    <w:p w14:paraId="1EEDC481" w14:textId="77777777" w:rsidR="00197A74" w:rsidRDefault="00197A74" w:rsidP="00197A74">
      <w:pPr>
        <w:pStyle w:val="af7"/>
      </w:pPr>
      <w:r>
        <w:t xml:space="preserve">  }</w:t>
      </w:r>
    </w:p>
    <w:p w14:paraId="22984AA7" w14:textId="77777777" w:rsidR="00197A74" w:rsidRDefault="00197A74" w:rsidP="00197A74">
      <w:pPr>
        <w:pStyle w:val="af7"/>
      </w:pPr>
    </w:p>
    <w:p w14:paraId="4774AE93" w14:textId="77777777" w:rsidR="00197A74" w:rsidRDefault="00197A74" w:rsidP="00197A74">
      <w:pPr>
        <w:pStyle w:val="af7"/>
      </w:pPr>
      <w:r>
        <w:t xml:space="preserve">  public onSearchInputFocus(): void {</w:t>
      </w:r>
    </w:p>
    <w:p w14:paraId="625A294C" w14:textId="77777777" w:rsidR="00197A74" w:rsidRDefault="00197A74" w:rsidP="00197A74">
      <w:pPr>
        <w:pStyle w:val="af7"/>
      </w:pPr>
      <w:r>
        <w:t xml:space="preserve">    this.isSearchInFocus.set(true);</w:t>
      </w:r>
    </w:p>
    <w:p w14:paraId="37EF3807" w14:textId="77777777" w:rsidR="00197A74" w:rsidRDefault="00197A74" w:rsidP="00197A74">
      <w:pPr>
        <w:pStyle w:val="af7"/>
      </w:pPr>
      <w:r>
        <w:t xml:space="preserve">  }</w:t>
      </w:r>
    </w:p>
    <w:p w14:paraId="6F454233" w14:textId="77777777" w:rsidR="00197A74" w:rsidRDefault="00197A74" w:rsidP="00197A74">
      <w:pPr>
        <w:pStyle w:val="af7"/>
      </w:pPr>
    </w:p>
    <w:p w14:paraId="4F09A0AD" w14:textId="77777777" w:rsidR="00197A74" w:rsidRDefault="00197A74" w:rsidP="00197A74">
      <w:pPr>
        <w:pStyle w:val="af7"/>
      </w:pPr>
      <w:r>
        <w:t xml:space="preserve">  public onSearchInputBlur(): void {</w:t>
      </w:r>
    </w:p>
    <w:p w14:paraId="3F65FA51" w14:textId="77777777" w:rsidR="00197A74" w:rsidRDefault="00197A74" w:rsidP="00197A74">
      <w:pPr>
        <w:pStyle w:val="af7"/>
      </w:pPr>
      <w:r>
        <w:t xml:space="preserve">    this.isSearchInFocus.set(false);</w:t>
      </w:r>
    </w:p>
    <w:p w14:paraId="4640DDBA" w14:textId="77777777" w:rsidR="00197A74" w:rsidRDefault="00197A74" w:rsidP="00197A74">
      <w:pPr>
        <w:pStyle w:val="af7"/>
      </w:pPr>
      <w:r>
        <w:t xml:space="preserve">  }</w:t>
      </w:r>
    </w:p>
    <w:p w14:paraId="4186FC6A" w14:textId="77777777" w:rsidR="00197A74" w:rsidRDefault="00197A74" w:rsidP="00197A74">
      <w:pPr>
        <w:pStyle w:val="af7"/>
      </w:pPr>
    </w:p>
    <w:p w14:paraId="728E5229" w14:textId="77777777" w:rsidR="00197A74" w:rsidRDefault="00197A74" w:rsidP="00197A74">
      <w:pPr>
        <w:pStyle w:val="af7"/>
      </w:pPr>
      <w:r>
        <w:t xml:space="preserve">  public handleNumOfVisibleItemsChange(numOfVisibleItems: number) {</w:t>
      </w:r>
    </w:p>
    <w:p w14:paraId="58F2DF10" w14:textId="77777777" w:rsidR="00197A74" w:rsidRDefault="00197A74" w:rsidP="00197A74">
      <w:pPr>
        <w:pStyle w:val="af7"/>
      </w:pPr>
      <w:r>
        <w:t xml:space="preserve">    this.pageSize.set(Math.round(numOfVisibleItems * 2));</w:t>
      </w:r>
    </w:p>
    <w:p w14:paraId="78643F80" w14:textId="77777777" w:rsidR="00197A74" w:rsidRDefault="00197A74" w:rsidP="00197A74">
      <w:pPr>
        <w:pStyle w:val="af7"/>
      </w:pPr>
      <w:r>
        <w:t xml:space="preserve">    this._loadPageOfBookList(1, this.pageSize() * this.currentPageNumber());</w:t>
      </w:r>
    </w:p>
    <w:p w14:paraId="38E517C6" w14:textId="77777777" w:rsidR="00197A74" w:rsidRDefault="00197A74" w:rsidP="00197A74">
      <w:pPr>
        <w:pStyle w:val="af7"/>
      </w:pPr>
      <w:r>
        <w:t xml:space="preserve">  }</w:t>
      </w:r>
    </w:p>
    <w:p w14:paraId="47CDCD96" w14:textId="77777777" w:rsidR="00197A74" w:rsidRDefault="00197A74" w:rsidP="00197A74">
      <w:pPr>
        <w:pStyle w:val="af7"/>
      </w:pPr>
    </w:p>
    <w:p w14:paraId="3D54D859" w14:textId="77777777" w:rsidR="00197A74" w:rsidRDefault="00197A74" w:rsidP="00197A74">
      <w:pPr>
        <w:pStyle w:val="af7"/>
      </w:pPr>
      <w:r>
        <w:t xml:space="preserve">  public onFileInputChange() {</w:t>
      </w:r>
    </w:p>
    <w:p w14:paraId="7AFC9489" w14:textId="77777777" w:rsidR="00197A74" w:rsidRDefault="00197A74" w:rsidP="00197A74">
      <w:pPr>
        <w:pStyle w:val="af7"/>
      </w:pPr>
      <w:r>
        <w:t xml:space="preserve">    const files = this.fileInputElement()!.nativeElement.files!;</w:t>
      </w:r>
    </w:p>
    <w:p w14:paraId="46DB538A" w14:textId="77777777" w:rsidR="00197A74" w:rsidRDefault="00197A74" w:rsidP="00197A74">
      <w:pPr>
        <w:pStyle w:val="af7"/>
      </w:pPr>
      <w:r>
        <w:t xml:space="preserve">    const file = files[0];</w:t>
      </w:r>
    </w:p>
    <w:p w14:paraId="6720B411" w14:textId="77777777" w:rsidR="00197A74" w:rsidRDefault="00197A74" w:rsidP="00197A74">
      <w:pPr>
        <w:pStyle w:val="af7"/>
      </w:pPr>
      <w:r>
        <w:t xml:space="preserve">    if (!file || !(file instanceof File)) {</w:t>
      </w:r>
    </w:p>
    <w:p w14:paraId="6CA8CF55" w14:textId="77777777" w:rsidR="00197A74" w:rsidRDefault="00197A74" w:rsidP="00197A74">
      <w:pPr>
        <w:pStyle w:val="af7"/>
      </w:pPr>
      <w:r>
        <w:t xml:space="preserve">      return;</w:t>
      </w:r>
    </w:p>
    <w:p w14:paraId="2326E3F2" w14:textId="77777777" w:rsidR="00197A74" w:rsidRDefault="00197A74" w:rsidP="00197A74">
      <w:pPr>
        <w:pStyle w:val="af7"/>
      </w:pPr>
      <w:r>
        <w:t xml:space="preserve">    }</w:t>
      </w:r>
    </w:p>
    <w:p w14:paraId="26037C54" w14:textId="77777777" w:rsidR="00197A74" w:rsidRDefault="00197A74" w:rsidP="00197A74">
      <w:pPr>
        <w:pStyle w:val="af7"/>
      </w:pPr>
    </w:p>
    <w:p w14:paraId="6EC56BF1" w14:textId="77777777" w:rsidR="00197A74" w:rsidRDefault="00197A74" w:rsidP="00197A74">
      <w:pPr>
        <w:pStyle w:val="af7"/>
      </w:pPr>
      <w:r>
        <w:t xml:space="preserve">    this.openBookAddDialog(file);</w:t>
      </w:r>
    </w:p>
    <w:p w14:paraId="26CAFD0E" w14:textId="77777777" w:rsidR="00197A74" w:rsidRDefault="00197A74" w:rsidP="00197A74">
      <w:pPr>
        <w:pStyle w:val="af7"/>
      </w:pPr>
      <w:r>
        <w:t xml:space="preserve">  }</w:t>
      </w:r>
    </w:p>
    <w:p w14:paraId="545AC958" w14:textId="77777777" w:rsidR="00197A74" w:rsidRDefault="00197A74" w:rsidP="00197A74">
      <w:pPr>
        <w:pStyle w:val="af7"/>
      </w:pPr>
    </w:p>
    <w:p w14:paraId="39EB04D8" w14:textId="77777777" w:rsidR="00197A74" w:rsidRDefault="00197A74" w:rsidP="00197A74">
      <w:pPr>
        <w:pStyle w:val="af7"/>
      </w:pPr>
      <w:r>
        <w:t xml:space="preserve">  public setViewMode(mode: ViewMode): void {</w:t>
      </w:r>
    </w:p>
    <w:p w14:paraId="08259E13" w14:textId="77777777" w:rsidR="00197A74" w:rsidRDefault="00197A74" w:rsidP="00197A74">
      <w:pPr>
        <w:pStyle w:val="af7"/>
      </w:pPr>
      <w:r>
        <w:t xml:space="preserve">    this.selectedViewMode.set(mode);</w:t>
      </w:r>
    </w:p>
    <w:p w14:paraId="262DFCF2" w14:textId="77777777" w:rsidR="00197A74" w:rsidRDefault="00197A74" w:rsidP="00197A74">
      <w:pPr>
        <w:pStyle w:val="af7"/>
      </w:pPr>
      <w:r>
        <w:t xml:space="preserve">  }</w:t>
      </w:r>
    </w:p>
    <w:p w14:paraId="4D4D92AD" w14:textId="77777777" w:rsidR="00197A74" w:rsidRDefault="00197A74" w:rsidP="00197A74">
      <w:pPr>
        <w:pStyle w:val="af7"/>
      </w:pPr>
    </w:p>
    <w:p w14:paraId="3400CA9E" w14:textId="77777777" w:rsidR="00197A74" w:rsidRDefault="00197A74" w:rsidP="00197A74">
      <w:pPr>
        <w:pStyle w:val="af7"/>
      </w:pPr>
      <w:r>
        <w:t xml:space="preserve">  public openBookInfoDialog(book: BookDto): void {</w:t>
      </w:r>
    </w:p>
    <w:p w14:paraId="1D69EC16" w14:textId="77777777" w:rsidR="00197A74" w:rsidRDefault="00197A74" w:rsidP="00197A74">
      <w:pPr>
        <w:pStyle w:val="af7"/>
      </w:pPr>
      <w:r>
        <w:t xml:space="preserve">    this._dialog.open(BookInfoDialogComponent, {</w:t>
      </w:r>
    </w:p>
    <w:p w14:paraId="0392D5EC" w14:textId="77777777" w:rsidR="00197A74" w:rsidRDefault="00197A74" w:rsidP="00197A74">
      <w:pPr>
        <w:pStyle w:val="af7"/>
      </w:pPr>
      <w:r>
        <w:t xml:space="preserve">      width: '100vw',</w:t>
      </w:r>
    </w:p>
    <w:p w14:paraId="33256E9D" w14:textId="77777777" w:rsidR="00197A74" w:rsidRDefault="00197A74" w:rsidP="00197A74">
      <w:pPr>
        <w:pStyle w:val="af7"/>
      </w:pPr>
      <w:r>
        <w:t xml:space="preserve">      maxWidth: '100vw',</w:t>
      </w:r>
    </w:p>
    <w:p w14:paraId="3E11597F" w14:textId="77777777" w:rsidR="00197A74" w:rsidRDefault="00197A74" w:rsidP="00197A74">
      <w:pPr>
        <w:pStyle w:val="af7"/>
      </w:pPr>
      <w:r>
        <w:t xml:space="preserve">      height: '100vh',</w:t>
      </w:r>
    </w:p>
    <w:p w14:paraId="3AA33C85" w14:textId="77777777" w:rsidR="00197A74" w:rsidRDefault="00197A74" w:rsidP="00197A74">
      <w:pPr>
        <w:pStyle w:val="af7"/>
      </w:pPr>
      <w:r>
        <w:t xml:space="preserve">      maxHeight: '100vh',</w:t>
      </w:r>
    </w:p>
    <w:p w14:paraId="23559CED" w14:textId="77777777" w:rsidR="00197A74" w:rsidRDefault="00197A74" w:rsidP="00197A74">
      <w:pPr>
        <w:pStyle w:val="af7"/>
      </w:pPr>
      <w:r>
        <w:t xml:space="preserve">      panelClass: 'fullscreen',</w:t>
      </w:r>
    </w:p>
    <w:p w14:paraId="2671E513" w14:textId="77777777" w:rsidR="00197A74" w:rsidRDefault="00197A74" w:rsidP="00197A74">
      <w:pPr>
        <w:pStyle w:val="af7"/>
      </w:pPr>
      <w:r>
        <w:t xml:space="preserve">      data: {</w:t>
      </w:r>
    </w:p>
    <w:p w14:paraId="7A6DCD7C" w14:textId="77777777" w:rsidR="00197A74" w:rsidRDefault="00197A74" w:rsidP="00197A74">
      <w:pPr>
        <w:pStyle w:val="af7"/>
      </w:pPr>
      <w:r>
        <w:t xml:space="preserve">        book,</w:t>
      </w:r>
    </w:p>
    <w:p w14:paraId="6171081A" w14:textId="77777777" w:rsidR="00197A74" w:rsidRDefault="00197A74" w:rsidP="00197A74">
      <w:pPr>
        <w:pStyle w:val="af7"/>
      </w:pPr>
      <w:r>
        <w:t xml:space="preserve">      },</w:t>
      </w:r>
    </w:p>
    <w:p w14:paraId="4850C99A" w14:textId="77777777" w:rsidR="00197A74" w:rsidRDefault="00197A74" w:rsidP="00197A74">
      <w:pPr>
        <w:pStyle w:val="af7"/>
      </w:pPr>
      <w:r>
        <w:t xml:space="preserve">    });</w:t>
      </w:r>
    </w:p>
    <w:p w14:paraId="5E52F1F5" w14:textId="77777777" w:rsidR="00197A74" w:rsidRDefault="00197A74" w:rsidP="00197A74">
      <w:pPr>
        <w:pStyle w:val="af7"/>
      </w:pPr>
      <w:r>
        <w:t xml:space="preserve">  }</w:t>
      </w:r>
    </w:p>
    <w:p w14:paraId="2F193C1E" w14:textId="77777777" w:rsidR="00197A74" w:rsidRDefault="00197A74" w:rsidP="00197A74">
      <w:pPr>
        <w:pStyle w:val="af7"/>
      </w:pPr>
    </w:p>
    <w:p w14:paraId="762404E4" w14:textId="77777777" w:rsidR="00197A74" w:rsidRDefault="00197A74" w:rsidP="00197A74">
      <w:pPr>
        <w:pStyle w:val="af7"/>
      </w:pPr>
      <w:r>
        <w:t xml:space="preserve">  public openBookAddDialog(file: File): void {</w:t>
      </w:r>
    </w:p>
    <w:p w14:paraId="5EDC8F4B" w14:textId="77777777" w:rsidR="00197A74" w:rsidRDefault="00197A74" w:rsidP="00197A74">
      <w:pPr>
        <w:pStyle w:val="af7"/>
      </w:pPr>
      <w:r>
        <w:t xml:space="preserve">    this._dialog</w:t>
      </w:r>
    </w:p>
    <w:p w14:paraId="4E7222D0" w14:textId="77777777" w:rsidR="00197A74" w:rsidRDefault="00197A74" w:rsidP="00197A74">
      <w:pPr>
        <w:pStyle w:val="af7"/>
      </w:pPr>
      <w:r>
        <w:t xml:space="preserve">      .open(BookEditDialogComponent, { minWidth: CONSTANTS.SIZE.DIALOG_MIN_WIDTH })</w:t>
      </w:r>
    </w:p>
    <w:p w14:paraId="0BAE54FD" w14:textId="77777777" w:rsidR="00197A74" w:rsidRDefault="00197A74" w:rsidP="00197A74">
      <w:pPr>
        <w:pStyle w:val="af7"/>
      </w:pPr>
      <w:r>
        <w:t xml:space="preserve">      .afterClosed()</w:t>
      </w:r>
    </w:p>
    <w:p w14:paraId="39FF3611" w14:textId="77777777" w:rsidR="00197A74" w:rsidRDefault="00197A74" w:rsidP="00197A74">
      <w:pPr>
        <w:pStyle w:val="af7"/>
      </w:pPr>
      <w:r>
        <w:t xml:space="preserve">      .pipe(</w:t>
      </w:r>
    </w:p>
    <w:p w14:paraId="0ECA00F2" w14:textId="77777777" w:rsidR="00197A74" w:rsidRDefault="00197A74" w:rsidP="00197A74">
      <w:pPr>
        <w:pStyle w:val="af7"/>
      </w:pPr>
      <w:r>
        <w:t xml:space="preserve">        mergeMap((data: BookEditDialogData | undefined) =&gt; {</w:t>
      </w:r>
    </w:p>
    <w:p w14:paraId="7693046D" w14:textId="77777777" w:rsidR="00197A74" w:rsidRDefault="00197A74" w:rsidP="00197A74">
      <w:pPr>
        <w:pStyle w:val="af7"/>
      </w:pPr>
      <w:r>
        <w:t xml:space="preserve">          this.isLoading.set(true);</w:t>
      </w:r>
    </w:p>
    <w:p w14:paraId="011DB280" w14:textId="77777777" w:rsidR="00197A74" w:rsidRDefault="00197A74" w:rsidP="00197A74">
      <w:pPr>
        <w:pStyle w:val="af7"/>
      </w:pPr>
      <w:r>
        <w:t xml:space="preserve">          if (!data) return of(null);</w:t>
      </w:r>
    </w:p>
    <w:p w14:paraId="6B55975D" w14:textId="77777777" w:rsidR="00197A74" w:rsidRDefault="00197A74" w:rsidP="00197A74">
      <w:pPr>
        <w:pStyle w:val="af7"/>
      </w:pPr>
      <w:r>
        <w:t xml:space="preserve">          const bookMetadata: BookMetadataDto = {</w:t>
      </w:r>
    </w:p>
    <w:p w14:paraId="4D9CB3D6" w14:textId="77777777" w:rsidR="00197A74" w:rsidRDefault="00197A74" w:rsidP="00197A74">
      <w:pPr>
        <w:pStyle w:val="af7"/>
      </w:pPr>
      <w:r>
        <w:t xml:space="preserve">            ...data.bookDetails,</w:t>
      </w:r>
    </w:p>
    <w:p w14:paraId="0FABF116" w14:textId="77777777" w:rsidR="00197A74" w:rsidRDefault="00197A74" w:rsidP="00197A74">
      <w:pPr>
        <w:pStyle w:val="af7"/>
      </w:pPr>
      <w:r>
        <w:t xml:space="preserve">            filename: file.name,</w:t>
      </w:r>
    </w:p>
    <w:p w14:paraId="524C9263" w14:textId="77777777" w:rsidR="00197A74" w:rsidRDefault="00197A74" w:rsidP="00197A74">
      <w:pPr>
        <w:pStyle w:val="af7"/>
      </w:pPr>
      <w:r>
        <w:t xml:space="preserve">            fileSizeInBytes: file.size,</w:t>
      </w:r>
    </w:p>
    <w:p w14:paraId="5E98BF0C" w14:textId="77777777" w:rsidR="00197A74" w:rsidRDefault="00197A74" w:rsidP="00197A74">
      <w:pPr>
        <w:pStyle w:val="af7"/>
      </w:pPr>
      <w:r>
        <w:t xml:space="preserve">            fileType: getBookFileType(file.type),</w:t>
      </w:r>
    </w:p>
    <w:p w14:paraId="24E61C75" w14:textId="77777777" w:rsidR="00197A74" w:rsidRDefault="00197A74" w:rsidP="00197A74">
      <w:pPr>
        <w:pStyle w:val="af7"/>
      </w:pPr>
      <w:r>
        <w:t xml:space="preserve">          };</w:t>
      </w:r>
    </w:p>
    <w:p w14:paraId="2ADE79F7" w14:textId="77777777" w:rsidR="00197A74" w:rsidRDefault="00197A74" w:rsidP="00197A74">
      <w:pPr>
        <w:pStyle w:val="af7"/>
      </w:pPr>
      <w:r>
        <w:t xml:space="preserve">          return this._bookService.addBook(bookMetadata, file);</w:t>
      </w:r>
    </w:p>
    <w:p w14:paraId="33F9BAD1" w14:textId="77777777" w:rsidR="00197A74" w:rsidRDefault="00197A74" w:rsidP="00197A74">
      <w:pPr>
        <w:pStyle w:val="af7"/>
      </w:pPr>
      <w:r>
        <w:t xml:space="preserve">        }),</w:t>
      </w:r>
    </w:p>
    <w:p w14:paraId="0E80C5B6" w14:textId="77777777" w:rsidR="00197A74" w:rsidRDefault="00197A74" w:rsidP="00197A74">
      <w:pPr>
        <w:pStyle w:val="af7"/>
      </w:pPr>
      <w:r>
        <w:t xml:space="preserve">        finalize(() =&gt; {</w:t>
      </w:r>
    </w:p>
    <w:p w14:paraId="7D2D8C2A" w14:textId="77777777" w:rsidR="00197A74" w:rsidRDefault="00197A74" w:rsidP="00197A74">
      <w:pPr>
        <w:pStyle w:val="af7"/>
      </w:pPr>
      <w:r>
        <w:t xml:space="preserve">          this._resetFileInput();</w:t>
      </w:r>
    </w:p>
    <w:p w14:paraId="5767182C" w14:textId="77777777" w:rsidR="00197A74" w:rsidRDefault="00197A74" w:rsidP="00197A74">
      <w:pPr>
        <w:pStyle w:val="af7"/>
      </w:pPr>
      <w:r>
        <w:t xml:space="preserve">          this.isLoading.set(false);</w:t>
      </w:r>
    </w:p>
    <w:p w14:paraId="29174600" w14:textId="77777777" w:rsidR="00197A74" w:rsidRDefault="00197A74" w:rsidP="00197A74">
      <w:pPr>
        <w:pStyle w:val="af7"/>
      </w:pPr>
      <w:r>
        <w:lastRenderedPageBreak/>
        <w:t xml:space="preserve">        }),</w:t>
      </w:r>
    </w:p>
    <w:p w14:paraId="7CE524B2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7DBDB16D" w14:textId="77777777" w:rsidR="00197A74" w:rsidRDefault="00197A74" w:rsidP="00197A74">
      <w:pPr>
        <w:pStyle w:val="af7"/>
      </w:pPr>
      <w:r>
        <w:t xml:space="preserve">      )</w:t>
      </w:r>
    </w:p>
    <w:p w14:paraId="714CB109" w14:textId="77777777" w:rsidR="00197A74" w:rsidRDefault="00197A74" w:rsidP="00197A74">
      <w:pPr>
        <w:pStyle w:val="af7"/>
      </w:pPr>
      <w:r>
        <w:t xml:space="preserve">      .subscribe((book) =&gt; {</w:t>
      </w:r>
    </w:p>
    <w:p w14:paraId="26308BA6" w14:textId="77777777" w:rsidR="00197A74" w:rsidRDefault="00197A74" w:rsidP="00197A74">
      <w:pPr>
        <w:pStyle w:val="af7"/>
      </w:pPr>
      <w:r>
        <w:t xml:space="preserve">        if (!book) return;</w:t>
      </w:r>
    </w:p>
    <w:p w14:paraId="2F6A3001" w14:textId="77777777" w:rsidR="00197A74" w:rsidRDefault="00197A74" w:rsidP="00197A74">
      <w:pPr>
        <w:pStyle w:val="af7"/>
      </w:pPr>
      <w:r>
        <w:t xml:space="preserve">        this._loadPageOfBookList(1, this.pageSize() * this.currentPageNumber());</w:t>
      </w:r>
    </w:p>
    <w:p w14:paraId="17C061E5" w14:textId="77777777" w:rsidR="00197A74" w:rsidRDefault="00197A74" w:rsidP="00197A74">
      <w:pPr>
        <w:pStyle w:val="af7"/>
      </w:pPr>
      <w:r>
        <w:t xml:space="preserve">        this._snackBar.open(</w:t>
      </w:r>
    </w:p>
    <w:p w14:paraId="4A784543" w14:textId="77777777" w:rsidR="00197A74" w:rsidRDefault="00197A74" w:rsidP="00197A74">
      <w:pPr>
        <w:pStyle w:val="af7"/>
      </w:pPr>
      <w:r>
        <w:t xml:space="preserve">          `Добавлена новая книга "${book.documentDetails.title}"`,</w:t>
      </w:r>
    </w:p>
    <w:p w14:paraId="03060897" w14:textId="77777777" w:rsidR="00197A74" w:rsidRDefault="00197A74" w:rsidP="00197A74">
      <w:pPr>
        <w:pStyle w:val="af7"/>
      </w:pPr>
      <w:r>
        <w:t xml:space="preserve">          'OK',</w:t>
      </w:r>
    </w:p>
    <w:p w14:paraId="198435E4" w14:textId="77777777" w:rsidR="00197A74" w:rsidRDefault="00197A74" w:rsidP="00197A74">
      <w:pPr>
        <w:pStyle w:val="af7"/>
      </w:pPr>
      <w:r>
        <w:t xml:space="preserve">          { duration: 3000 },</w:t>
      </w:r>
    </w:p>
    <w:p w14:paraId="001425AE" w14:textId="77777777" w:rsidR="00197A74" w:rsidRDefault="00197A74" w:rsidP="00197A74">
      <w:pPr>
        <w:pStyle w:val="af7"/>
      </w:pPr>
      <w:r>
        <w:t xml:space="preserve">        );</w:t>
      </w:r>
    </w:p>
    <w:p w14:paraId="1FF63105" w14:textId="77777777" w:rsidR="00197A74" w:rsidRDefault="00197A74" w:rsidP="00197A74">
      <w:pPr>
        <w:pStyle w:val="af7"/>
      </w:pPr>
      <w:r>
        <w:t xml:space="preserve">      });</w:t>
      </w:r>
    </w:p>
    <w:p w14:paraId="42C3581F" w14:textId="77777777" w:rsidR="00197A74" w:rsidRDefault="00197A74" w:rsidP="00197A74">
      <w:pPr>
        <w:pStyle w:val="af7"/>
      </w:pPr>
      <w:r>
        <w:t xml:space="preserve">  }</w:t>
      </w:r>
    </w:p>
    <w:p w14:paraId="5B18736E" w14:textId="77777777" w:rsidR="00197A74" w:rsidRDefault="00197A74" w:rsidP="00197A74">
      <w:pPr>
        <w:pStyle w:val="af7"/>
      </w:pPr>
    </w:p>
    <w:p w14:paraId="54111874" w14:textId="77777777" w:rsidR="00197A74" w:rsidRDefault="00197A74" w:rsidP="00197A74">
      <w:pPr>
        <w:pStyle w:val="af7"/>
      </w:pPr>
      <w:r>
        <w:t xml:space="preserve">  public editBook(book: BookDto): void {</w:t>
      </w:r>
    </w:p>
    <w:p w14:paraId="2EE3FDA6" w14:textId="77777777" w:rsidR="00197A74" w:rsidRDefault="00197A74" w:rsidP="00197A74">
      <w:pPr>
        <w:pStyle w:val="af7"/>
      </w:pPr>
      <w:r>
        <w:t xml:space="preserve">    const details = book.documentDetails;</w:t>
      </w:r>
    </w:p>
    <w:p w14:paraId="7B86852B" w14:textId="77777777" w:rsidR="00197A74" w:rsidRDefault="00197A74" w:rsidP="00197A74">
      <w:pPr>
        <w:pStyle w:val="af7"/>
      </w:pPr>
      <w:r>
        <w:t xml:space="preserve">    const data: BookEditDialogData = {</w:t>
      </w:r>
    </w:p>
    <w:p w14:paraId="72AFC7D7" w14:textId="77777777" w:rsidR="00197A74" w:rsidRDefault="00197A74" w:rsidP="00197A74">
      <w:pPr>
        <w:pStyle w:val="af7"/>
      </w:pPr>
      <w:r>
        <w:t xml:space="preserve">      mode: 'update',</w:t>
      </w:r>
    </w:p>
    <w:p w14:paraId="5C9281CF" w14:textId="77777777" w:rsidR="00197A74" w:rsidRDefault="00197A74" w:rsidP="00197A74">
      <w:pPr>
        <w:pStyle w:val="af7"/>
      </w:pPr>
      <w:r>
        <w:t xml:space="preserve">      bookDetails: {</w:t>
      </w:r>
    </w:p>
    <w:p w14:paraId="7B8AC207" w14:textId="77777777" w:rsidR="00197A74" w:rsidRDefault="00197A74" w:rsidP="00197A74">
      <w:pPr>
        <w:pStyle w:val="af7"/>
      </w:pPr>
      <w:r>
        <w:t xml:space="preserve">        title: details.title,</w:t>
      </w:r>
    </w:p>
    <w:p w14:paraId="154292F6" w14:textId="77777777" w:rsidR="00197A74" w:rsidRDefault="00197A74" w:rsidP="00197A74">
      <w:pPr>
        <w:pStyle w:val="af7"/>
      </w:pPr>
      <w:r>
        <w:t xml:space="preserve">        description: details.description,</w:t>
      </w:r>
    </w:p>
    <w:p w14:paraId="360CAA21" w14:textId="77777777" w:rsidR="00197A74" w:rsidRDefault="00197A74" w:rsidP="00197A74">
      <w:pPr>
        <w:pStyle w:val="af7"/>
      </w:pPr>
      <w:r>
        <w:t xml:space="preserve">        isbn: details.isbn,</w:t>
      </w:r>
    </w:p>
    <w:p w14:paraId="1EE787C3" w14:textId="77777777" w:rsidR="00197A74" w:rsidRDefault="00197A74" w:rsidP="00197A74">
      <w:pPr>
        <w:pStyle w:val="af7"/>
      </w:pPr>
      <w:r>
        <w:t xml:space="preserve">        publisherName: details.publisherName,</w:t>
      </w:r>
    </w:p>
    <w:p w14:paraId="334FFA2A" w14:textId="77777777" w:rsidR="00197A74" w:rsidRDefault="00197A74" w:rsidP="00197A74">
      <w:pPr>
        <w:pStyle w:val="af7"/>
      </w:pPr>
      <w:r>
        <w:t xml:space="preserve">        authors: details.authors,</w:t>
      </w:r>
    </w:p>
    <w:p w14:paraId="1E3CEB30" w14:textId="77777777" w:rsidR="00197A74" w:rsidRDefault="00197A74" w:rsidP="00197A74">
      <w:pPr>
        <w:pStyle w:val="af7"/>
      </w:pPr>
      <w:r>
        <w:t xml:space="preserve">        tags: details.tags,</w:t>
      </w:r>
    </w:p>
    <w:p w14:paraId="22174052" w14:textId="77777777" w:rsidR="00197A74" w:rsidRDefault="00197A74" w:rsidP="00197A74">
      <w:pPr>
        <w:pStyle w:val="af7"/>
      </w:pPr>
      <w:r>
        <w:t xml:space="preserve">      },</w:t>
      </w:r>
    </w:p>
    <w:p w14:paraId="710B3FE2" w14:textId="77777777" w:rsidR="00197A74" w:rsidRDefault="00197A74" w:rsidP="00197A74">
      <w:pPr>
        <w:pStyle w:val="af7"/>
      </w:pPr>
      <w:r>
        <w:t xml:space="preserve">    };</w:t>
      </w:r>
    </w:p>
    <w:p w14:paraId="579EC6D9" w14:textId="77777777" w:rsidR="00197A74" w:rsidRDefault="00197A74" w:rsidP="00197A74">
      <w:pPr>
        <w:pStyle w:val="af7"/>
      </w:pPr>
      <w:r>
        <w:t xml:space="preserve">    this._dialog</w:t>
      </w:r>
    </w:p>
    <w:p w14:paraId="013F5584" w14:textId="77777777" w:rsidR="00197A74" w:rsidRDefault="00197A74" w:rsidP="00197A74">
      <w:pPr>
        <w:pStyle w:val="af7"/>
      </w:pPr>
      <w:r>
        <w:t xml:space="preserve">      .open(BookEditDialogComponent, {</w:t>
      </w:r>
    </w:p>
    <w:p w14:paraId="75C064E5" w14:textId="77777777" w:rsidR="00197A74" w:rsidRDefault="00197A74" w:rsidP="00197A74">
      <w:pPr>
        <w:pStyle w:val="af7"/>
      </w:pPr>
      <w:r>
        <w:t xml:space="preserve">        data,</w:t>
      </w:r>
    </w:p>
    <w:p w14:paraId="70EB8B04" w14:textId="77777777" w:rsidR="00197A74" w:rsidRDefault="00197A74" w:rsidP="00197A74">
      <w:pPr>
        <w:pStyle w:val="af7"/>
      </w:pPr>
      <w:r>
        <w:t xml:space="preserve">        minWidth: CONSTANTS.SIZE.DIALOG_MIN_WIDTH,</w:t>
      </w:r>
    </w:p>
    <w:p w14:paraId="17411E81" w14:textId="77777777" w:rsidR="00197A74" w:rsidRDefault="00197A74" w:rsidP="00197A74">
      <w:pPr>
        <w:pStyle w:val="af7"/>
      </w:pPr>
      <w:r>
        <w:t xml:space="preserve">      })</w:t>
      </w:r>
    </w:p>
    <w:p w14:paraId="383BECB1" w14:textId="77777777" w:rsidR="00197A74" w:rsidRDefault="00197A74" w:rsidP="00197A74">
      <w:pPr>
        <w:pStyle w:val="af7"/>
      </w:pPr>
      <w:r>
        <w:t xml:space="preserve">      .afterClosed()</w:t>
      </w:r>
    </w:p>
    <w:p w14:paraId="6DF4141F" w14:textId="77777777" w:rsidR="00197A74" w:rsidRDefault="00197A74" w:rsidP="00197A74">
      <w:pPr>
        <w:pStyle w:val="af7"/>
      </w:pPr>
      <w:r>
        <w:t xml:space="preserve">      .pipe(</w:t>
      </w:r>
    </w:p>
    <w:p w14:paraId="47B4D096" w14:textId="77777777" w:rsidR="00197A74" w:rsidRDefault="00197A74" w:rsidP="00197A74">
      <w:pPr>
        <w:pStyle w:val="af7"/>
      </w:pPr>
      <w:r>
        <w:t xml:space="preserve">        mergeMap((dialogReturnData: BookEditDialogData) =&gt; {</w:t>
      </w:r>
    </w:p>
    <w:p w14:paraId="7EB2F6E9" w14:textId="77777777" w:rsidR="00197A74" w:rsidRDefault="00197A74" w:rsidP="00197A74">
      <w:pPr>
        <w:pStyle w:val="af7"/>
      </w:pPr>
      <w:r>
        <w:t xml:space="preserve">          this.isLoading.set(true);</w:t>
      </w:r>
    </w:p>
    <w:p w14:paraId="32B7427B" w14:textId="77777777" w:rsidR="00197A74" w:rsidRDefault="00197A74" w:rsidP="00197A74">
      <w:pPr>
        <w:pStyle w:val="af7"/>
      </w:pPr>
      <w:r>
        <w:t xml:space="preserve">          if (!dialogReturnData) return of(null);</w:t>
      </w:r>
    </w:p>
    <w:p w14:paraId="3B7E29A6" w14:textId="77777777" w:rsidR="00197A74" w:rsidRDefault="00197A74" w:rsidP="00197A74">
      <w:pPr>
        <w:pStyle w:val="af7"/>
      </w:pPr>
      <w:r>
        <w:t xml:space="preserve">          const modifiedDetails = dialogReturnData.bookDetails;</w:t>
      </w:r>
    </w:p>
    <w:p w14:paraId="72108B49" w14:textId="77777777" w:rsidR="00197A74" w:rsidRDefault="00197A74" w:rsidP="00197A74">
      <w:pPr>
        <w:pStyle w:val="af7"/>
      </w:pPr>
      <w:r>
        <w:t xml:space="preserve">          const request: BookDetailsUpdateDto = {</w:t>
      </w:r>
    </w:p>
    <w:p w14:paraId="7FBC6262" w14:textId="77777777" w:rsidR="00197A74" w:rsidRDefault="00197A74" w:rsidP="00197A74">
      <w:pPr>
        <w:pStyle w:val="af7"/>
      </w:pPr>
      <w:r>
        <w:t xml:space="preserve">            title: modifiedDetails.title,</w:t>
      </w:r>
    </w:p>
    <w:p w14:paraId="791734F8" w14:textId="77777777" w:rsidR="00197A74" w:rsidRDefault="00197A74" w:rsidP="00197A74">
      <w:pPr>
        <w:pStyle w:val="af7"/>
      </w:pPr>
      <w:r>
        <w:t xml:space="preserve">            isbn: modifiedDetails.isbn,</w:t>
      </w:r>
    </w:p>
    <w:p w14:paraId="0A58198A" w14:textId="77777777" w:rsidR="00197A74" w:rsidRDefault="00197A74" w:rsidP="00197A74">
      <w:pPr>
        <w:pStyle w:val="af7"/>
      </w:pPr>
      <w:r>
        <w:t xml:space="preserve">            description: modifiedDetails.description,</w:t>
      </w:r>
    </w:p>
    <w:p w14:paraId="70D877F4" w14:textId="77777777" w:rsidR="00197A74" w:rsidRDefault="00197A74" w:rsidP="00197A74">
      <w:pPr>
        <w:pStyle w:val="af7"/>
      </w:pPr>
      <w:r>
        <w:t xml:space="preserve">            publisherName: modifiedDetails.publisherName,</w:t>
      </w:r>
    </w:p>
    <w:p w14:paraId="3B7ECE04" w14:textId="77777777" w:rsidR="00197A74" w:rsidRDefault="00197A74" w:rsidP="00197A74">
      <w:pPr>
        <w:pStyle w:val="af7"/>
      </w:pPr>
      <w:r>
        <w:t xml:space="preserve">            authors: modifiedDetails.authors,</w:t>
      </w:r>
    </w:p>
    <w:p w14:paraId="0AB24B65" w14:textId="77777777" w:rsidR="00197A74" w:rsidRDefault="00197A74" w:rsidP="00197A74">
      <w:pPr>
        <w:pStyle w:val="af7"/>
      </w:pPr>
      <w:r>
        <w:t xml:space="preserve">            tags: modifiedDetails.tags,</w:t>
      </w:r>
    </w:p>
    <w:p w14:paraId="7503104B" w14:textId="77777777" w:rsidR="00197A74" w:rsidRDefault="00197A74" w:rsidP="00197A74">
      <w:pPr>
        <w:pStyle w:val="af7"/>
      </w:pPr>
      <w:r>
        <w:t xml:space="preserve">          };</w:t>
      </w:r>
    </w:p>
    <w:p w14:paraId="11950CB4" w14:textId="77777777" w:rsidR="00197A74" w:rsidRDefault="00197A74" w:rsidP="00197A74">
      <w:pPr>
        <w:pStyle w:val="af7"/>
      </w:pPr>
      <w:r>
        <w:t xml:space="preserve">          return this._bookService.updateBookDetails(</w:t>
      </w:r>
    </w:p>
    <w:p w14:paraId="1E1507D2" w14:textId="77777777" w:rsidR="00197A74" w:rsidRDefault="00197A74" w:rsidP="00197A74">
      <w:pPr>
        <w:pStyle w:val="af7"/>
      </w:pPr>
      <w:r>
        <w:t xml:space="preserve">            book.documentDetails.id,</w:t>
      </w:r>
    </w:p>
    <w:p w14:paraId="27D9C022" w14:textId="77777777" w:rsidR="00197A74" w:rsidRDefault="00197A74" w:rsidP="00197A74">
      <w:pPr>
        <w:pStyle w:val="af7"/>
      </w:pPr>
      <w:r>
        <w:t xml:space="preserve">            request,</w:t>
      </w:r>
    </w:p>
    <w:p w14:paraId="67AC9EB5" w14:textId="77777777" w:rsidR="00197A74" w:rsidRDefault="00197A74" w:rsidP="00197A74">
      <w:pPr>
        <w:pStyle w:val="af7"/>
      </w:pPr>
      <w:r>
        <w:t xml:space="preserve">          );</w:t>
      </w:r>
    </w:p>
    <w:p w14:paraId="64517518" w14:textId="77777777" w:rsidR="00197A74" w:rsidRDefault="00197A74" w:rsidP="00197A74">
      <w:pPr>
        <w:pStyle w:val="af7"/>
      </w:pPr>
      <w:r>
        <w:t xml:space="preserve">        }),</w:t>
      </w:r>
    </w:p>
    <w:p w14:paraId="240616C7" w14:textId="77777777" w:rsidR="00197A74" w:rsidRDefault="00197A74" w:rsidP="00197A74">
      <w:pPr>
        <w:pStyle w:val="af7"/>
      </w:pPr>
      <w:r>
        <w:t xml:space="preserve">        finalize(() =&gt; {</w:t>
      </w:r>
    </w:p>
    <w:p w14:paraId="18A489D7" w14:textId="77777777" w:rsidR="00197A74" w:rsidRDefault="00197A74" w:rsidP="00197A74">
      <w:pPr>
        <w:pStyle w:val="af7"/>
      </w:pPr>
      <w:r>
        <w:t xml:space="preserve">          this._resetFileInput();</w:t>
      </w:r>
    </w:p>
    <w:p w14:paraId="7B48C3C2" w14:textId="77777777" w:rsidR="00197A74" w:rsidRDefault="00197A74" w:rsidP="00197A74">
      <w:pPr>
        <w:pStyle w:val="af7"/>
      </w:pPr>
      <w:r>
        <w:t xml:space="preserve">          this.isLoading.set(false);</w:t>
      </w:r>
    </w:p>
    <w:p w14:paraId="318AF4B2" w14:textId="77777777" w:rsidR="00197A74" w:rsidRDefault="00197A74" w:rsidP="00197A74">
      <w:pPr>
        <w:pStyle w:val="af7"/>
      </w:pPr>
      <w:r>
        <w:t xml:space="preserve">        }),</w:t>
      </w:r>
    </w:p>
    <w:p w14:paraId="3ADA1706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5BB20A29" w14:textId="77777777" w:rsidR="00197A74" w:rsidRDefault="00197A74" w:rsidP="00197A74">
      <w:pPr>
        <w:pStyle w:val="af7"/>
      </w:pPr>
      <w:r>
        <w:t xml:space="preserve">      )</w:t>
      </w:r>
    </w:p>
    <w:p w14:paraId="583C9D96" w14:textId="77777777" w:rsidR="00197A74" w:rsidRDefault="00197A74" w:rsidP="00197A74">
      <w:pPr>
        <w:pStyle w:val="af7"/>
      </w:pPr>
      <w:r>
        <w:t xml:space="preserve">      .subscribe((book) =&gt; {</w:t>
      </w:r>
    </w:p>
    <w:p w14:paraId="28766367" w14:textId="77777777" w:rsidR="00197A74" w:rsidRDefault="00197A74" w:rsidP="00197A74">
      <w:pPr>
        <w:pStyle w:val="af7"/>
      </w:pPr>
      <w:r>
        <w:t xml:space="preserve">        if (!book) return;</w:t>
      </w:r>
    </w:p>
    <w:p w14:paraId="60D02D13" w14:textId="77777777" w:rsidR="00197A74" w:rsidRDefault="00197A74" w:rsidP="00197A74">
      <w:pPr>
        <w:pStyle w:val="af7"/>
      </w:pPr>
      <w:r>
        <w:t xml:space="preserve">        this._loadPageOfBookList(1, this.pageSize() * this.currentPageNumber());</w:t>
      </w:r>
    </w:p>
    <w:p w14:paraId="2D5E16C2" w14:textId="77777777" w:rsidR="00197A74" w:rsidRDefault="00197A74" w:rsidP="00197A74">
      <w:pPr>
        <w:pStyle w:val="af7"/>
      </w:pPr>
      <w:r>
        <w:t xml:space="preserve">        this._snackBar.open(</w:t>
      </w:r>
    </w:p>
    <w:p w14:paraId="0D9BD6B0" w14:textId="77777777" w:rsidR="00197A74" w:rsidRDefault="00197A74" w:rsidP="00197A74">
      <w:pPr>
        <w:pStyle w:val="af7"/>
      </w:pPr>
      <w:r>
        <w:t xml:space="preserve">          `Обновлены данные о книге "${book.documentDetails.title}"`,</w:t>
      </w:r>
    </w:p>
    <w:p w14:paraId="2E87D8FB" w14:textId="77777777" w:rsidR="00197A74" w:rsidRDefault="00197A74" w:rsidP="00197A74">
      <w:pPr>
        <w:pStyle w:val="af7"/>
      </w:pPr>
      <w:r>
        <w:t xml:space="preserve">          'OK',</w:t>
      </w:r>
    </w:p>
    <w:p w14:paraId="2C9BF41F" w14:textId="77777777" w:rsidR="00197A74" w:rsidRDefault="00197A74" w:rsidP="00197A74">
      <w:pPr>
        <w:pStyle w:val="af7"/>
      </w:pPr>
      <w:r>
        <w:t xml:space="preserve">          { duration: 3000 },</w:t>
      </w:r>
    </w:p>
    <w:p w14:paraId="75F1020E" w14:textId="77777777" w:rsidR="00197A74" w:rsidRDefault="00197A74" w:rsidP="00197A74">
      <w:pPr>
        <w:pStyle w:val="af7"/>
      </w:pPr>
      <w:r>
        <w:t xml:space="preserve">        );</w:t>
      </w:r>
    </w:p>
    <w:p w14:paraId="39E8C727" w14:textId="77777777" w:rsidR="00197A74" w:rsidRDefault="00197A74" w:rsidP="00197A74">
      <w:pPr>
        <w:pStyle w:val="af7"/>
      </w:pPr>
      <w:r>
        <w:t xml:space="preserve">      });</w:t>
      </w:r>
    </w:p>
    <w:p w14:paraId="322CE495" w14:textId="77777777" w:rsidR="00197A74" w:rsidRDefault="00197A74" w:rsidP="00197A74">
      <w:pPr>
        <w:pStyle w:val="af7"/>
      </w:pPr>
      <w:r>
        <w:t xml:space="preserve">  }</w:t>
      </w:r>
    </w:p>
    <w:p w14:paraId="7F49F18E" w14:textId="77777777" w:rsidR="00197A74" w:rsidRDefault="00197A74" w:rsidP="00197A74">
      <w:pPr>
        <w:pStyle w:val="af7"/>
      </w:pPr>
    </w:p>
    <w:p w14:paraId="52C4D516" w14:textId="77777777" w:rsidR="00197A74" w:rsidRDefault="00197A74" w:rsidP="00197A74">
      <w:pPr>
        <w:pStyle w:val="af7"/>
      </w:pPr>
      <w:r>
        <w:t xml:space="preserve">  public deleteBook(book: BookDto): void {</w:t>
      </w:r>
    </w:p>
    <w:p w14:paraId="642F9A9C" w14:textId="77777777" w:rsidR="00197A74" w:rsidRDefault="00197A74" w:rsidP="00197A74">
      <w:pPr>
        <w:pStyle w:val="af7"/>
      </w:pPr>
      <w:r>
        <w:t xml:space="preserve">    const dialogRef = this._dialog.open(</w:t>
      </w:r>
    </w:p>
    <w:p w14:paraId="114B48E9" w14:textId="77777777" w:rsidR="00197A74" w:rsidRDefault="00197A74" w:rsidP="00197A74">
      <w:pPr>
        <w:pStyle w:val="af7"/>
      </w:pPr>
      <w:r>
        <w:t xml:space="preserve">      DeleteConfirmationDialogComponent,</w:t>
      </w:r>
    </w:p>
    <w:p w14:paraId="1038DE40" w14:textId="77777777" w:rsidR="00197A74" w:rsidRDefault="00197A74" w:rsidP="00197A74">
      <w:pPr>
        <w:pStyle w:val="af7"/>
      </w:pPr>
      <w:r>
        <w:t xml:space="preserve">      {</w:t>
      </w:r>
    </w:p>
    <w:p w14:paraId="70B2FB4A" w14:textId="77777777" w:rsidR="00197A74" w:rsidRDefault="00197A74" w:rsidP="00197A74">
      <w:pPr>
        <w:pStyle w:val="af7"/>
      </w:pPr>
      <w:r>
        <w:t xml:space="preserve">        data: {</w:t>
      </w:r>
    </w:p>
    <w:p w14:paraId="1D5F2F02" w14:textId="77777777" w:rsidR="00197A74" w:rsidRDefault="00197A74" w:rsidP="00197A74">
      <w:pPr>
        <w:pStyle w:val="af7"/>
      </w:pPr>
      <w:r>
        <w:t xml:space="preserve">          message: CONSTANTS.TEXTS.BOOK_DELETE_CONFIRMATION_MESSAGE,</w:t>
      </w:r>
    </w:p>
    <w:p w14:paraId="679B3392" w14:textId="77777777" w:rsidR="00197A74" w:rsidRDefault="00197A74" w:rsidP="00197A74">
      <w:pPr>
        <w:pStyle w:val="af7"/>
      </w:pPr>
      <w:r>
        <w:t xml:space="preserve">        },</w:t>
      </w:r>
    </w:p>
    <w:p w14:paraId="48164BB2" w14:textId="77777777" w:rsidR="00197A74" w:rsidRDefault="00197A74" w:rsidP="00197A74">
      <w:pPr>
        <w:pStyle w:val="af7"/>
      </w:pPr>
      <w:r>
        <w:t xml:space="preserve">      },</w:t>
      </w:r>
    </w:p>
    <w:p w14:paraId="1A62B579" w14:textId="77777777" w:rsidR="00197A74" w:rsidRDefault="00197A74" w:rsidP="00197A74">
      <w:pPr>
        <w:pStyle w:val="af7"/>
      </w:pPr>
      <w:r>
        <w:t xml:space="preserve">    );</w:t>
      </w:r>
    </w:p>
    <w:p w14:paraId="57D89336" w14:textId="77777777" w:rsidR="00197A74" w:rsidRDefault="00197A74" w:rsidP="00197A74">
      <w:pPr>
        <w:pStyle w:val="af7"/>
      </w:pPr>
      <w:r>
        <w:t xml:space="preserve">    dialogRef</w:t>
      </w:r>
    </w:p>
    <w:p w14:paraId="2A94578F" w14:textId="77777777" w:rsidR="00197A74" w:rsidRDefault="00197A74" w:rsidP="00197A74">
      <w:pPr>
        <w:pStyle w:val="af7"/>
      </w:pPr>
      <w:r>
        <w:lastRenderedPageBreak/>
        <w:t xml:space="preserve">      .afterClosed()</w:t>
      </w:r>
    </w:p>
    <w:p w14:paraId="17EFD3BB" w14:textId="77777777" w:rsidR="00197A74" w:rsidRDefault="00197A74" w:rsidP="00197A74">
      <w:pPr>
        <w:pStyle w:val="af7"/>
      </w:pPr>
      <w:r>
        <w:t xml:space="preserve">      .pipe(</w:t>
      </w:r>
    </w:p>
    <w:p w14:paraId="669A6B0C" w14:textId="77777777" w:rsidR="00197A74" w:rsidRDefault="00197A74" w:rsidP="00197A74">
      <w:pPr>
        <w:pStyle w:val="af7"/>
      </w:pPr>
      <w:r>
        <w:t xml:space="preserve">        mergeMap((isConfirmed: boolean) =&gt; {</w:t>
      </w:r>
    </w:p>
    <w:p w14:paraId="4D099B74" w14:textId="77777777" w:rsidR="00197A74" w:rsidRDefault="00197A74" w:rsidP="00197A74">
      <w:pPr>
        <w:pStyle w:val="af7"/>
      </w:pPr>
      <w:r>
        <w:t xml:space="preserve">          if (!isConfirmed) return of(null);</w:t>
      </w:r>
    </w:p>
    <w:p w14:paraId="049D80CB" w14:textId="77777777" w:rsidR="00197A74" w:rsidRDefault="00197A74" w:rsidP="00197A74">
      <w:pPr>
        <w:pStyle w:val="af7"/>
      </w:pPr>
      <w:r>
        <w:t xml:space="preserve">          return this._bookService.deleteBook(book.documentDetails.id);</w:t>
      </w:r>
    </w:p>
    <w:p w14:paraId="2962A272" w14:textId="77777777" w:rsidR="00197A74" w:rsidRDefault="00197A74" w:rsidP="00197A74">
      <w:pPr>
        <w:pStyle w:val="af7"/>
      </w:pPr>
      <w:r>
        <w:t xml:space="preserve">        }),</w:t>
      </w:r>
    </w:p>
    <w:p w14:paraId="47FEB9D1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122B6EEE" w14:textId="77777777" w:rsidR="00197A74" w:rsidRDefault="00197A74" w:rsidP="00197A74">
      <w:pPr>
        <w:pStyle w:val="af7"/>
      </w:pPr>
      <w:r>
        <w:t xml:space="preserve">      )</w:t>
      </w:r>
    </w:p>
    <w:p w14:paraId="274B586F" w14:textId="77777777" w:rsidR="00197A74" w:rsidRDefault="00197A74" w:rsidP="00197A74">
      <w:pPr>
        <w:pStyle w:val="af7"/>
      </w:pPr>
      <w:r>
        <w:t xml:space="preserve">      .subscribe(() =&gt; {</w:t>
      </w:r>
    </w:p>
    <w:p w14:paraId="108C681A" w14:textId="77777777" w:rsidR="00197A74" w:rsidRDefault="00197A74" w:rsidP="00197A74">
      <w:pPr>
        <w:pStyle w:val="af7"/>
      </w:pPr>
      <w:r>
        <w:t xml:space="preserve">        this._loadPageOfBookList(1, this.pageSize() * this.currentPageNumber());</w:t>
      </w:r>
    </w:p>
    <w:p w14:paraId="758275C0" w14:textId="77777777" w:rsidR="00197A74" w:rsidRDefault="00197A74" w:rsidP="00197A74">
      <w:pPr>
        <w:pStyle w:val="af7"/>
      </w:pPr>
      <w:r>
        <w:t xml:space="preserve">        this._snackBar.open(</w:t>
      </w:r>
    </w:p>
    <w:p w14:paraId="28EC2B75" w14:textId="77777777" w:rsidR="00197A74" w:rsidRDefault="00197A74" w:rsidP="00197A74">
      <w:pPr>
        <w:pStyle w:val="af7"/>
      </w:pPr>
      <w:r>
        <w:t xml:space="preserve">          `Книга "${book.documentDetails.title} успешно удалена."`,</w:t>
      </w:r>
    </w:p>
    <w:p w14:paraId="074BDFC7" w14:textId="77777777" w:rsidR="00197A74" w:rsidRDefault="00197A74" w:rsidP="00197A74">
      <w:pPr>
        <w:pStyle w:val="af7"/>
      </w:pPr>
      <w:r>
        <w:t xml:space="preserve">          'OK',</w:t>
      </w:r>
    </w:p>
    <w:p w14:paraId="04D49895" w14:textId="77777777" w:rsidR="00197A74" w:rsidRDefault="00197A74" w:rsidP="00197A74">
      <w:pPr>
        <w:pStyle w:val="af7"/>
      </w:pPr>
      <w:r>
        <w:t xml:space="preserve">          { duration: 3000 },</w:t>
      </w:r>
    </w:p>
    <w:p w14:paraId="6AEE43F3" w14:textId="77777777" w:rsidR="00197A74" w:rsidRDefault="00197A74" w:rsidP="00197A74">
      <w:pPr>
        <w:pStyle w:val="af7"/>
      </w:pPr>
      <w:r>
        <w:t xml:space="preserve">        );</w:t>
      </w:r>
    </w:p>
    <w:p w14:paraId="51B1A77B" w14:textId="77777777" w:rsidR="00197A74" w:rsidRDefault="00197A74" w:rsidP="00197A74">
      <w:pPr>
        <w:pStyle w:val="af7"/>
      </w:pPr>
      <w:r>
        <w:t xml:space="preserve">      });</w:t>
      </w:r>
    </w:p>
    <w:p w14:paraId="2772EA3C" w14:textId="77777777" w:rsidR="00197A74" w:rsidRDefault="00197A74" w:rsidP="00197A74">
      <w:pPr>
        <w:pStyle w:val="af7"/>
      </w:pPr>
      <w:r>
        <w:t xml:space="preserve">  }</w:t>
      </w:r>
    </w:p>
    <w:p w14:paraId="7E90BD62" w14:textId="77777777" w:rsidR="00197A74" w:rsidRDefault="00197A74" w:rsidP="00197A74">
      <w:pPr>
        <w:pStyle w:val="af7"/>
      </w:pPr>
    </w:p>
    <w:p w14:paraId="11BE64A5" w14:textId="77777777" w:rsidR="00197A74" w:rsidRDefault="00197A74" w:rsidP="00197A74">
      <w:pPr>
        <w:pStyle w:val="af7"/>
      </w:pPr>
      <w:r>
        <w:t xml:space="preserve">  public async openBook(book: BookDto): Promise&lt;void&gt; {</w:t>
      </w:r>
    </w:p>
    <w:p w14:paraId="5027D426" w14:textId="77777777" w:rsidR="00197A74" w:rsidRDefault="00197A74" w:rsidP="00197A74">
      <w:pPr>
        <w:pStyle w:val="af7"/>
      </w:pPr>
      <w:r>
        <w:t xml:space="preserve">    await this._router.navigate(['viewer', book.documentDetails.id]);</w:t>
      </w:r>
    </w:p>
    <w:p w14:paraId="23029737" w14:textId="77777777" w:rsidR="00197A74" w:rsidRDefault="00197A74" w:rsidP="00197A74">
      <w:pPr>
        <w:pStyle w:val="af7"/>
      </w:pPr>
      <w:r>
        <w:t xml:space="preserve">  }</w:t>
      </w:r>
    </w:p>
    <w:p w14:paraId="356FD18D" w14:textId="77777777" w:rsidR="00197A74" w:rsidRDefault="00197A74" w:rsidP="00197A74">
      <w:pPr>
        <w:pStyle w:val="af7"/>
      </w:pPr>
    </w:p>
    <w:p w14:paraId="1DC6ED62" w14:textId="77777777" w:rsidR="00197A74" w:rsidRDefault="00197A74" w:rsidP="00197A74">
      <w:pPr>
        <w:pStyle w:val="af7"/>
      </w:pPr>
      <w:r>
        <w:t xml:space="preserve">  public loadNextPage(): void {</w:t>
      </w:r>
    </w:p>
    <w:p w14:paraId="738D964D" w14:textId="77777777" w:rsidR="00197A74" w:rsidRDefault="00197A74" w:rsidP="00197A74">
      <w:pPr>
        <w:pStyle w:val="af7"/>
      </w:pPr>
      <w:r>
        <w:t xml:space="preserve">    if (this.currentPageNumber() &gt; this._pageCount - 1) return;</w:t>
      </w:r>
    </w:p>
    <w:p w14:paraId="19CBEFAD" w14:textId="77777777" w:rsidR="00197A74" w:rsidRDefault="00197A74" w:rsidP="00197A74">
      <w:pPr>
        <w:pStyle w:val="af7"/>
      </w:pPr>
      <w:r>
        <w:t xml:space="preserve">    const nextPage = this.currentPageNumber() + 1;</w:t>
      </w:r>
    </w:p>
    <w:p w14:paraId="3FB6824F" w14:textId="77777777" w:rsidR="00197A74" w:rsidRDefault="00197A74" w:rsidP="00197A74">
      <w:pPr>
        <w:pStyle w:val="af7"/>
      </w:pPr>
      <w:r>
        <w:t xml:space="preserve">    this.currentPageNumber.set(nextPage);</w:t>
      </w:r>
    </w:p>
    <w:p w14:paraId="57B1EEF5" w14:textId="77777777" w:rsidR="00197A74" w:rsidRDefault="00197A74" w:rsidP="00197A74">
      <w:pPr>
        <w:pStyle w:val="af7"/>
      </w:pPr>
      <w:r>
        <w:t xml:space="preserve">    this._loadPageOfBookList(nextPage, this.pageSize(), false);</w:t>
      </w:r>
    </w:p>
    <w:p w14:paraId="60291A2C" w14:textId="77777777" w:rsidR="00197A74" w:rsidRDefault="00197A74" w:rsidP="00197A74">
      <w:pPr>
        <w:pStyle w:val="af7"/>
      </w:pPr>
      <w:r>
        <w:t xml:space="preserve">  }</w:t>
      </w:r>
    </w:p>
    <w:p w14:paraId="23DDFCC7" w14:textId="77777777" w:rsidR="00197A74" w:rsidRDefault="00197A74" w:rsidP="00197A74">
      <w:pPr>
        <w:pStyle w:val="af7"/>
      </w:pPr>
    </w:p>
    <w:p w14:paraId="16371C43" w14:textId="77777777" w:rsidR="00197A74" w:rsidRDefault="00197A74" w:rsidP="00197A74">
      <w:pPr>
        <w:pStyle w:val="af7"/>
      </w:pPr>
      <w:r>
        <w:t xml:space="preserve">  private _loadPageOfBookList(</w:t>
      </w:r>
    </w:p>
    <w:p w14:paraId="5B43F222" w14:textId="77777777" w:rsidR="00197A74" w:rsidRDefault="00197A74" w:rsidP="00197A74">
      <w:pPr>
        <w:pStyle w:val="af7"/>
      </w:pPr>
      <w:r>
        <w:t xml:space="preserve">    pageNumber: number,</w:t>
      </w:r>
    </w:p>
    <w:p w14:paraId="58ACDA3E" w14:textId="77777777" w:rsidR="00197A74" w:rsidRDefault="00197A74" w:rsidP="00197A74">
      <w:pPr>
        <w:pStyle w:val="af7"/>
      </w:pPr>
      <w:r>
        <w:t xml:space="preserve">    pageSize: number = this.pageSize(),</w:t>
      </w:r>
    </w:p>
    <w:p w14:paraId="7A3D58D5" w14:textId="77777777" w:rsidR="00197A74" w:rsidRDefault="00197A74" w:rsidP="00197A74">
      <w:pPr>
        <w:pStyle w:val="af7"/>
      </w:pPr>
      <w:r>
        <w:t xml:space="preserve">    shouldReset: boolean = true,</w:t>
      </w:r>
    </w:p>
    <w:p w14:paraId="1E85DB31" w14:textId="77777777" w:rsidR="00197A74" w:rsidRDefault="00197A74" w:rsidP="00197A74">
      <w:pPr>
        <w:pStyle w:val="af7"/>
      </w:pPr>
      <w:r>
        <w:t xml:space="preserve">  ): void {</w:t>
      </w:r>
    </w:p>
    <w:p w14:paraId="1036AB5D" w14:textId="77777777" w:rsidR="00197A74" w:rsidRDefault="00197A74" w:rsidP="00197A74">
      <w:pPr>
        <w:pStyle w:val="af7"/>
      </w:pPr>
      <w:r>
        <w:t xml:space="preserve">    this.isLoading.set(true);</w:t>
      </w:r>
    </w:p>
    <w:p w14:paraId="1C58C9FB" w14:textId="77777777" w:rsidR="00197A74" w:rsidRDefault="00197A74" w:rsidP="00197A74">
      <w:pPr>
        <w:pStyle w:val="af7"/>
      </w:pPr>
      <w:r>
        <w:t xml:space="preserve">    const searchValue = this.searchFormControl.value;</w:t>
      </w:r>
    </w:p>
    <w:p w14:paraId="154968B2" w14:textId="77777777" w:rsidR="00197A74" w:rsidRDefault="00197A74" w:rsidP="00197A74">
      <w:pPr>
        <w:pStyle w:val="af7"/>
      </w:pPr>
      <w:r>
        <w:t xml:space="preserve">    const page$ = !searchValue ?</w:t>
      </w:r>
    </w:p>
    <w:p w14:paraId="3C422538" w14:textId="77777777" w:rsidR="00197A74" w:rsidRDefault="00197A74" w:rsidP="00197A74">
      <w:pPr>
        <w:pStyle w:val="af7"/>
      </w:pPr>
      <w:r>
        <w:t xml:space="preserve">      this._bookService.getPage(</w:t>
      </w:r>
    </w:p>
    <w:p w14:paraId="509AA3CB" w14:textId="77777777" w:rsidR="00197A74" w:rsidRDefault="00197A74" w:rsidP="00197A74">
      <w:pPr>
        <w:pStyle w:val="af7"/>
      </w:pPr>
      <w:r>
        <w:t xml:space="preserve">        pageNumber,</w:t>
      </w:r>
    </w:p>
    <w:p w14:paraId="578A8367" w14:textId="77777777" w:rsidR="00197A74" w:rsidRDefault="00197A74" w:rsidP="00197A74">
      <w:pPr>
        <w:pStyle w:val="af7"/>
      </w:pPr>
      <w:r>
        <w:t xml:space="preserve">        pageSize,</w:t>
      </w:r>
    </w:p>
    <w:p w14:paraId="77DFEC64" w14:textId="77777777" w:rsidR="00197A74" w:rsidRDefault="00197A74" w:rsidP="00197A74">
      <w:pPr>
        <w:pStyle w:val="af7"/>
      </w:pPr>
      <w:r>
        <w:t xml:space="preserve">        this.selectedSortOption.value,</w:t>
      </w:r>
    </w:p>
    <w:p w14:paraId="647CC0B2" w14:textId="77777777" w:rsidR="00197A74" w:rsidRDefault="00197A74" w:rsidP="00197A74">
      <w:pPr>
        <w:pStyle w:val="af7"/>
      </w:pPr>
      <w:r>
        <w:t xml:space="preserve">        this.selectedSortOrder,</w:t>
      </w:r>
    </w:p>
    <w:p w14:paraId="20F95CFC" w14:textId="77777777" w:rsidR="00197A74" w:rsidRDefault="00197A74" w:rsidP="00197A74">
      <w:pPr>
        <w:pStyle w:val="af7"/>
      </w:pPr>
      <w:r>
        <w:t xml:space="preserve">      )</w:t>
      </w:r>
    </w:p>
    <w:p w14:paraId="1970EDBD" w14:textId="77777777" w:rsidR="00197A74" w:rsidRDefault="00197A74" w:rsidP="00197A74">
      <w:pPr>
        <w:pStyle w:val="af7"/>
      </w:pPr>
      <w:r>
        <w:t xml:space="preserve">      : this._bookService.searchByBookDetails(this._createSearchRequest(pageNumber, pageSize, searchValue));</w:t>
      </w:r>
    </w:p>
    <w:p w14:paraId="1C5D3C5C" w14:textId="77777777" w:rsidR="00197A74" w:rsidRDefault="00197A74" w:rsidP="00197A74">
      <w:pPr>
        <w:pStyle w:val="af7"/>
      </w:pPr>
      <w:r>
        <w:t xml:space="preserve">    page$</w:t>
      </w:r>
    </w:p>
    <w:p w14:paraId="3FE160F3" w14:textId="77777777" w:rsidR="00197A74" w:rsidRDefault="00197A74" w:rsidP="00197A74">
      <w:pPr>
        <w:pStyle w:val="af7"/>
      </w:pPr>
      <w:r>
        <w:t xml:space="preserve">      .pipe(</w:t>
      </w:r>
    </w:p>
    <w:p w14:paraId="445127B7" w14:textId="77777777" w:rsidR="00197A74" w:rsidRDefault="00197A74" w:rsidP="00197A74">
      <w:pPr>
        <w:pStyle w:val="af7"/>
      </w:pPr>
      <w:r>
        <w:t xml:space="preserve">        tap((page) =&gt; (this._pageCount = page.pageCount)),</w:t>
      </w:r>
    </w:p>
    <w:p w14:paraId="786D5E5C" w14:textId="77777777" w:rsidR="00197A74" w:rsidRDefault="00197A74" w:rsidP="00197A74">
      <w:pPr>
        <w:pStyle w:val="af7"/>
      </w:pPr>
      <w:r>
        <w:t xml:space="preserve">        finalize(() =&gt; this.isLoading.set(false)),</w:t>
      </w:r>
    </w:p>
    <w:p w14:paraId="16C9E92F" w14:textId="77777777" w:rsidR="00197A74" w:rsidRDefault="00197A74" w:rsidP="00197A74">
      <w:pPr>
        <w:pStyle w:val="af7"/>
      </w:pPr>
      <w:r>
        <w:t xml:space="preserve">      )</w:t>
      </w:r>
    </w:p>
    <w:p w14:paraId="5B0369FE" w14:textId="77777777" w:rsidR="00197A74" w:rsidRDefault="00197A74" w:rsidP="00197A74">
      <w:pPr>
        <w:pStyle w:val="af7"/>
      </w:pPr>
      <w:r>
        <w:t xml:space="preserve">      .subscribe((page) =&gt; {</w:t>
      </w:r>
    </w:p>
    <w:p w14:paraId="2D061EC6" w14:textId="77777777" w:rsidR="00197A74" w:rsidRDefault="00197A74" w:rsidP="00197A74">
      <w:pPr>
        <w:pStyle w:val="af7"/>
      </w:pPr>
      <w:r>
        <w:t xml:space="preserve">        if (!shouldReset) {</w:t>
      </w:r>
    </w:p>
    <w:p w14:paraId="5ED7622D" w14:textId="77777777" w:rsidR="00197A74" w:rsidRDefault="00197A74" w:rsidP="00197A74">
      <w:pPr>
        <w:pStyle w:val="af7"/>
      </w:pPr>
      <w:r>
        <w:t xml:space="preserve">          this.books.update((prevItems) =&gt; [...prevItems, ...page.items]);</w:t>
      </w:r>
    </w:p>
    <w:p w14:paraId="07DE46CC" w14:textId="77777777" w:rsidR="00197A74" w:rsidRDefault="00197A74" w:rsidP="00197A74">
      <w:pPr>
        <w:pStyle w:val="af7"/>
      </w:pPr>
      <w:r>
        <w:t xml:space="preserve">        } else {</w:t>
      </w:r>
    </w:p>
    <w:p w14:paraId="754EA98B" w14:textId="77777777" w:rsidR="00197A74" w:rsidRDefault="00197A74" w:rsidP="00197A74">
      <w:pPr>
        <w:pStyle w:val="af7"/>
      </w:pPr>
      <w:r>
        <w:t xml:space="preserve">          this.books.set(page.items);</w:t>
      </w:r>
    </w:p>
    <w:p w14:paraId="65CB247E" w14:textId="77777777" w:rsidR="00197A74" w:rsidRDefault="00197A74" w:rsidP="00197A74">
      <w:pPr>
        <w:pStyle w:val="af7"/>
      </w:pPr>
      <w:r>
        <w:t xml:space="preserve">        }</w:t>
      </w:r>
    </w:p>
    <w:p w14:paraId="3D43DE4D" w14:textId="77777777" w:rsidR="00197A74" w:rsidRDefault="00197A74" w:rsidP="00197A74">
      <w:pPr>
        <w:pStyle w:val="af7"/>
      </w:pPr>
      <w:r>
        <w:t xml:space="preserve">      });</w:t>
      </w:r>
    </w:p>
    <w:p w14:paraId="6FB3F25B" w14:textId="77777777" w:rsidR="00197A74" w:rsidRDefault="00197A74" w:rsidP="00197A74">
      <w:pPr>
        <w:pStyle w:val="af7"/>
      </w:pPr>
      <w:r>
        <w:t xml:space="preserve">  }</w:t>
      </w:r>
    </w:p>
    <w:p w14:paraId="65658AB6" w14:textId="77777777" w:rsidR="00197A74" w:rsidRDefault="00197A74" w:rsidP="00197A74">
      <w:pPr>
        <w:pStyle w:val="af7"/>
      </w:pPr>
    </w:p>
    <w:p w14:paraId="0387597D" w14:textId="77777777" w:rsidR="00197A74" w:rsidRDefault="00197A74" w:rsidP="00197A74">
      <w:pPr>
        <w:pStyle w:val="af7"/>
      </w:pPr>
      <w:r>
        <w:t xml:space="preserve">  private _subscribeToSearchChanges(): void {</w:t>
      </w:r>
    </w:p>
    <w:p w14:paraId="7A80BD10" w14:textId="77777777" w:rsidR="00197A74" w:rsidRDefault="00197A74" w:rsidP="00197A74">
      <w:pPr>
        <w:pStyle w:val="af7"/>
      </w:pPr>
      <w:r>
        <w:t xml:space="preserve">    this.searchFormControl.valueChanges</w:t>
      </w:r>
    </w:p>
    <w:p w14:paraId="37E218E8" w14:textId="77777777" w:rsidR="00197A74" w:rsidRDefault="00197A74" w:rsidP="00197A74">
      <w:pPr>
        <w:pStyle w:val="af7"/>
      </w:pPr>
      <w:r>
        <w:t xml:space="preserve">      .pipe(</w:t>
      </w:r>
    </w:p>
    <w:p w14:paraId="77E24D20" w14:textId="77777777" w:rsidR="00197A74" w:rsidRDefault="00197A74" w:rsidP="00197A74">
      <w:pPr>
        <w:pStyle w:val="af7"/>
      </w:pPr>
      <w:r>
        <w:t xml:space="preserve">        tap(() =&gt; this.searchFormControl.markAsTouched()),</w:t>
      </w:r>
    </w:p>
    <w:p w14:paraId="3FB5C474" w14:textId="77777777" w:rsidR="00197A74" w:rsidRDefault="00197A74" w:rsidP="00197A74">
      <w:pPr>
        <w:pStyle w:val="af7"/>
      </w:pPr>
      <w:r>
        <w:t xml:space="preserve">        debounceTime(500),</w:t>
      </w:r>
    </w:p>
    <w:p w14:paraId="3B3E6B7C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64AE499D" w14:textId="77777777" w:rsidR="00197A74" w:rsidRDefault="00197A74" w:rsidP="00197A74">
      <w:pPr>
        <w:pStyle w:val="af7"/>
      </w:pPr>
      <w:r>
        <w:t xml:space="preserve">      )</w:t>
      </w:r>
    </w:p>
    <w:p w14:paraId="0D4AF683" w14:textId="77777777" w:rsidR="00197A74" w:rsidRDefault="00197A74" w:rsidP="00197A74">
      <w:pPr>
        <w:pStyle w:val="af7"/>
      </w:pPr>
      <w:r>
        <w:t xml:space="preserve">      .subscribe(() =&gt; {</w:t>
      </w:r>
    </w:p>
    <w:p w14:paraId="0FDFB757" w14:textId="77777777" w:rsidR="00197A74" w:rsidRDefault="00197A74" w:rsidP="00197A74">
      <w:pPr>
        <w:pStyle w:val="af7"/>
      </w:pPr>
      <w:r>
        <w:t xml:space="preserve">        if (this.searchFormControl.invalid) return;</w:t>
      </w:r>
    </w:p>
    <w:p w14:paraId="14893D7B" w14:textId="77777777" w:rsidR="00197A74" w:rsidRDefault="00197A74" w:rsidP="00197A74">
      <w:pPr>
        <w:pStyle w:val="af7"/>
      </w:pPr>
      <w:r>
        <w:t xml:space="preserve">        this.currentPageNumber.set(1);</w:t>
      </w:r>
    </w:p>
    <w:p w14:paraId="700845FD" w14:textId="77777777" w:rsidR="00197A74" w:rsidRDefault="00197A74" w:rsidP="00197A74">
      <w:pPr>
        <w:pStyle w:val="af7"/>
      </w:pPr>
      <w:r>
        <w:t xml:space="preserve">        this._loadPageOfBookList(1, this.pageSize());</w:t>
      </w:r>
    </w:p>
    <w:p w14:paraId="0871DE7E" w14:textId="77777777" w:rsidR="00197A74" w:rsidRDefault="00197A74" w:rsidP="00197A74">
      <w:pPr>
        <w:pStyle w:val="af7"/>
      </w:pPr>
      <w:r>
        <w:t xml:space="preserve">      });</w:t>
      </w:r>
    </w:p>
    <w:p w14:paraId="13714AB0" w14:textId="77777777" w:rsidR="00197A74" w:rsidRDefault="00197A74" w:rsidP="00197A74">
      <w:pPr>
        <w:pStyle w:val="af7"/>
      </w:pPr>
      <w:r>
        <w:t xml:space="preserve">  }</w:t>
      </w:r>
    </w:p>
    <w:p w14:paraId="7C4AFD47" w14:textId="77777777" w:rsidR="00197A74" w:rsidRDefault="00197A74" w:rsidP="00197A74">
      <w:pPr>
        <w:pStyle w:val="af7"/>
      </w:pPr>
    </w:p>
    <w:p w14:paraId="63E38799" w14:textId="77777777" w:rsidR="00197A74" w:rsidRDefault="00197A74" w:rsidP="00197A74">
      <w:pPr>
        <w:pStyle w:val="af7"/>
      </w:pPr>
      <w:r>
        <w:t xml:space="preserve">  private _loadViewSettings(): void {</w:t>
      </w:r>
    </w:p>
    <w:p w14:paraId="2AD5EDB2" w14:textId="77777777" w:rsidR="00197A74" w:rsidRDefault="00197A74" w:rsidP="00197A74">
      <w:pPr>
        <w:pStyle w:val="af7"/>
      </w:pPr>
      <w:r>
        <w:t xml:space="preserve">    const sortOptionName = sessionStorage.getItem(this.SORT_OPTION_KEY);</w:t>
      </w:r>
    </w:p>
    <w:p w14:paraId="6C0C9BD4" w14:textId="77777777" w:rsidR="00197A74" w:rsidRDefault="00197A74" w:rsidP="00197A74">
      <w:pPr>
        <w:pStyle w:val="af7"/>
      </w:pPr>
      <w:r>
        <w:t xml:space="preserve">    const sortOption = this.SORT_OPTIONS.find(</w:t>
      </w:r>
    </w:p>
    <w:p w14:paraId="3AC30FDF" w14:textId="77777777" w:rsidR="00197A74" w:rsidRDefault="00197A74" w:rsidP="00197A74">
      <w:pPr>
        <w:pStyle w:val="af7"/>
      </w:pPr>
      <w:r>
        <w:t xml:space="preserve">      (option) =&gt; option.name === sortOptionName,</w:t>
      </w:r>
    </w:p>
    <w:p w14:paraId="6844C197" w14:textId="77777777" w:rsidR="00197A74" w:rsidRDefault="00197A74" w:rsidP="00197A74">
      <w:pPr>
        <w:pStyle w:val="af7"/>
      </w:pPr>
      <w:r>
        <w:t xml:space="preserve">    );</w:t>
      </w:r>
    </w:p>
    <w:p w14:paraId="30C3A70E" w14:textId="77777777" w:rsidR="00197A74" w:rsidRDefault="00197A74" w:rsidP="00197A74">
      <w:pPr>
        <w:pStyle w:val="af7"/>
      </w:pPr>
      <w:r>
        <w:t xml:space="preserve">    if (sortOption) this._selectedSortOption = sortOption;</w:t>
      </w:r>
    </w:p>
    <w:p w14:paraId="5CEC9ED3" w14:textId="77777777" w:rsidR="00197A74" w:rsidRDefault="00197A74" w:rsidP="00197A74">
      <w:pPr>
        <w:pStyle w:val="af7"/>
      </w:pPr>
    </w:p>
    <w:p w14:paraId="7C95DD37" w14:textId="77777777" w:rsidR="00197A74" w:rsidRDefault="00197A74" w:rsidP="00197A74">
      <w:pPr>
        <w:pStyle w:val="af7"/>
      </w:pPr>
      <w:r>
        <w:t xml:space="preserve">    const sortOrderStringNumber = sessionStorage.getItem(this.SORT_ORDER_KEY);</w:t>
      </w:r>
    </w:p>
    <w:p w14:paraId="1C547BA5" w14:textId="77777777" w:rsidR="00197A74" w:rsidRDefault="00197A74" w:rsidP="00197A74">
      <w:pPr>
        <w:pStyle w:val="af7"/>
      </w:pPr>
      <w:r>
        <w:t xml:space="preserve">    if (sortOrderStringNumber)</w:t>
      </w:r>
    </w:p>
    <w:p w14:paraId="70183BBC" w14:textId="77777777" w:rsidR="00197A74" w:rsidRDefault="00197A74" w:rsidP="00197A74">
      <w:pPr>
        <w:pStyle w:val="af7"/>
      </w:pPr>
      <w:r>
        <w:t xml:space="preserve">      this._selectedSortOrder = parseInt(sortOrderStringNumber);</w:t>
      </w:r>
    </w:p>
    <w:p w14:paraId="6CB8907B" w14:textId="77777777" w:rsidR="00197A74" w:rsidRDefault="00197A74" w:rsidP="00197A74">
      <w:pPr>
        <w:pStyle w:val="af7"/>
      </w:pPr>
    </w:p>
    <w:p w14:paraId="7F8BC22E" w14:textId="77777777" w:rsidR="00197A74" w:rsidRDefault="00197A74" w:rsidP="00197A74">
      <w:pPr>
        <w:pStyle w:val="af7"/>
      </w:pPr>
      <w:r>
        <w:t xml:space="preserve">    const viewModeStringNumber = sessionStorage.getItem(this.VIEW_MODE_KEY);</w:t>
      </w:r>
    </w:p>
    <w:p w14:paraId="2FA55686" w14:textId="77777777" w:rsidR="00197A74" w:rsidRDefault="00197A74" w:rsidP="00197A74">
      <w:pPr>
        <w:pStyle w:val="af7"/>
      </w:pPr>
      <w:r>
        <w:t xml:space="preserve">    if (viewModeStringNumber)</w:t>
      </w:r>
    </w:p>
    <w:p w14:paraId="74F5173C" w14:textId="77777777" w:rsidR="00197A74" w:rsidRDefault="00197A74" w:rsidP="00197A74">
      <w:pPr>
        <w:pStyle w:val="af7"/>
      </w:pPr>
      <w:r>
        <w:t xml:space="preserve">      this.selectedViewMode.set(parseInt(viewModeStringNumber));</w:t>
      </w:r>
    </w:p>
    <w:p w14:paraId="798960B7" w14:textId="77777777" w:rsidR="00197A74" w:rsidRDefault="00197A74" w:rsidP="00197A74">
      <w:pPr>
        <w:pStyle w:val="af7"/>
      </w:pPr>
      <w:r>
        <w:t xml:space="preserve">  }</w:t>
      </w:r>
    </w:p>
    <w:p w14:paraId="26503981" w14:textId="77777777" w:rsidR="00197A74" w:rsidRDefault="00197A74" w:rsidP="00197A74">
      <w:pPr>
        <w:pStyle w:val="af7"/>
      </w:pPr>
    </w:p>
    <w:p w14:paraId="6EBAC86D" w14:textId="77777777" w:rsidR="00197A74" w:rsidRDefault="00197A74" w:rsidP="00197A74">
      <w:pPr>
        <w:pStyle w:val="af7"/>
      </w:pPr>
      <w:r>
        <w:t xml:space="preserve">  private _saveViewSettings(): void {</w:t>
      </w:r>
    </w:p>
    <w:p w14:paraId="0EA7F124" w14:textId="77777777" w:rsidR="00197A74" w:rsidRDefault="00197A74" w:rsidP="00197A74">
      <w:pPr>
        <w:pStyle w:val="af7"/>
      </w:pPr>
      <w:r>
        <w:t xml:space="preserve">    sessionStorage.setItem(this.SORT_OPTION_KEY, this.selectedSortOption.name);</w:t>
      </w:r>
    </w:p>
    <w:p w14:paraId="5BDAA926" w14:textId="77777777" w:rsidR="00197A74" w:rsidRDefault="00197A74" w:rsidP="00197A74">
      <w:pPr>
        <w:pStyle w:val="af7"/>
      </w:pPr>
      <w:r>
        <w:t xml:space="preserve">    sessionStorage.setItem(this.SORT_ORDER_KEY, `${this._selectedSortOrder}`);</w:t>
      </w:r>
    </w:p>
    <w:p w14:paraId="6E98040C" w14:textId="77777777" w:rsidR="00197A74" w:rsidRDefault="00197A74" w:rsidP="00197A74">
      <w:pPr>
        <w:pStyle w:val="af7"/>
      </w:pPr>
      <w:r>
        <w:t xml:space="preserve">    sessionStorage.setItem(this.VIEW_MODE_KEY, `${this.selectedViewMode()}`);</w:t>
      </w:r>
    </w:p>
    <w:p w14:paraId="58E03A1E" w14:textId="77777777" w:rsidR="00197A74" w:rsidRDefault="00197A74" w:rsidP="00197A74">
      <w:pPr>
        <w:pStyle w:val="af7"/>
      </w:pPr>
      <w:r>
        <w:t xml:space="preserve">  }</w:t>
      </w:r>
    </w:p>
    <w:p w14:paraId="2D22712F" w14:textId="77777777" w:rsidR="00197A74" w:rsidRDefault="00197A74" w:rsidP="00197A74">
      <w:pPr>
        <w:pStyle w:val="af7"/>
      </w:pPr>
    </w:p>
    <w:p w14:paraId="1D5CDB36" w14:textId="77777777" w:rsidR="00197A74" w:rsidRDefault="00197A74" w:rsidP="00197A74">
      <w:pPr>
        <w:pStyle w:val="af7"/>
      </w:pPr>
      <w:r>
        <w:t xml:space="preserve">  private _resetFileInput(): void {</w:t>
      </w:r>
    </w:p>
    <w:p w14:paraId="0E5276DE" w14:textId="77777777" w:rsidR="00197A74" w:rsidRDefault="00197A74" w:rsidP="00197A74">
      <w:pPr>
        <w:pStyle w:val="af7"/>
      </w:pPr>
      <w:r>
        <w:t xml:space="preserve">    this.fileInputElement()!.nativeElement.value = '';</w:t>
      </w:r>
    </w:p>
    <w:p w14:paraId="0CA6EABC" w14:textId="77777777" w:rsidR="00197A74" w:rsidRDefault="00197A74" w:rsidP="00197A74">
      <w:pPr>
        <w:pStyle w:val="af7"/>
      </w:pPr>
      <w:r>
        <w:t xml:space="preserve">  }</w:t>
      </w:r>
    </w:p>
    <w:p w14:paraId="7A87D7BB" w14:textId="77777777" w:rsidR="00197A74" w:rsidRDefault="00197A74" w:rsidP="00197A74">
      <w:pPr>
        <w:pStyle w:val="af7"/>
      </w:pPr>
    </w:p>
    <w:p w14:paraId="486C0BEE" w14:textId="77777777" w:rsidR="00197A74" w:rsidRDefault="00197A74" w:rsidP="00197A74">
      <w:pPr>
        <w:pStyle w:val="af7"/>
      </w:pPr>
      <w:r>
        <w:t xml:space="preserve">  private _createSearchRequest(pageNumber: number, pageSize: number, value: string): SearchRequestDto {</w:t>
      </w:r>
    </w:p>
    <w:p w14:paraId="741291FC" w14:textId="77777777" w:rsidR="00197A74" w:rsidRDefault="00197A74" w:rsidP="00197A74">
      <w:pPr>
        <w:pStyle w:val="af7"/>
      </w:pPr>
      <w:r>
        <w:t xml:space="preserve">    return {</w:t>
      </w:r>
    </w:p>
    <w:p w14:paraId="0777594D" w14:textId="77777777" w:rsidR="00197A74" w:rsidRDefault="00197A74" w:rsidP="00197A74">
      <w:pPr>
        <w:pStyle w:val="af7"/>
      </w:pPr>
      <w:r>
        <w:t xml:space="preserve">      pageNumber,</w:t>
      </w:r>
    </w:p>
    <w:p w14:paraId="08A9900E" w14:textId="77777777" w:rsidR="00197A74" w:rsidRDefault="00197A74" w:rsidP="00197A74">
      <w:pPr>
        <w:pStyle w:val="af7"/>
      </w:pPr>
      <w:r>
        <w:t xml:space="preserve">      pageSize,</w:t>
      </w:r>
    </w:p>
    <w:p w14:paraId="6C081B96" w14:textId="77777777" w:rsidR="00197A74" w:rsidRDefault="00197A74" w:rsidP="00197A74">
      <w:pPr>
        <w:pStyle w:val="af7"/>
      </w:pPr>
      <w:r>
        <w:t xml:space="preserve">      sortProperty: this._selectedSortOption.value,</w:t>
      </w:r>
    </w:p>
    <w:p w14:paraId="0E1733AB" w14:textId="77777777" w:rsidR="00197A74" w:rsidRDefault="00197A74" w:rsidP="00197A74">
      <w:pPr>
        <w:pStyle w:val="af7"/>
      </w:pPr>
      <w:r>
        <w:t xml:space="preserve">      sortOrder: this._selectedSortOrder,</w:t>
      </w:r>
    </w:p>
    <w:p w14:paraId="2B25E96F" w14:textId="77777777" w:rsidR="00197A74" w:rsidRDefault="00197A74" w:rsidP="00197A74">
      <w:pPr>
        <w:pStyle w:val="af7"/>
      </w:pPr>
      <w:r>
        <w:t xml:space="preserve">      title: value,</w:t>
      </w:r>
    </w:p>
    <w:p w14:paraId="687917A5" w14:textId="77777777" w:rsidR="00197A74" w:rsidRDefault="00197A74" w:rsidP="00197A74">
      <w:pPr>
        <w:pStyle w:val="af7"/>
      </w:pPr>
      <w:r>
        <w:t xml:space="preserve">      description: value,</w:t>
      </w:r>
    </w:p>
    <w:p w14:paraId="088D0A5C" w14:textId="77777777" w:rsidR="00197A74" w:rsidRDefault="00197A74" w:rsidP="00197A74">
      <w:pPr>
        <w:pStyle w:val="af7"/>
      </w:pPr>
      <w:r>
        <w:t xml:space="preserve">      publisherName: value,</w:t>
      </w:r>
    </w:p>
    <w:p w14:paraId="25D310BD" w14:textId="77777777" w:rsidR="00197A74" w:rsidRDefault="00197A74" w:rsidP="00197A74">
      <w:pPr>
        <w:pStyle w:val="af7"/>
      </w:pPr>
      <w:r>
        <w:t xml:space="preserve">      authors: [value],</w:t>
      </w:r>
    </w:p>
    <w:p w14:paraId="2D35E7AC" w14:textId="77777777" w:rsidR="00197A74" w:rsidRDefault="00197A74" w:rsidP="00197A74">
      <w:pPr>
        <w:pStyle w:val="af7"/>
      </w:pPr>
      <w:r>
        <w:t xml:space="preserve">    };</w:t>
      </w:r>
    </w:p>
    <w:p w14:paraId="08057021" w14:textId="77777777" w:rsidR="00197A74" w:rsidRDefault="00197A74" w:rsidP="00197A74">
      <w:pPr>
        <w:pStyle w:val="af7"/>
      </w:pPr>
      <w:r>
        <w:t xml:space="preserve">  }</w:t>
      </w:r>
    </w:p>
    <w:p w14:paraId="53AB4FC5" w14:textId="77777777" w:rsidR="00197A74" w:rsidRDefault="00197A74" w:rsidP="00197A74">
      <w:pPr>
        <w:pStyle w:val="af7"/>
      </w:pPr>
    </w:p>
    <w:p w14:paraId="48A6BB83" w14:textId="6E2011BB" w:rsidR="00197A74" w:rsidRDefault="00197A74" w:rsidP="00197A74">
      <w:pPr>
        <w:pStyle w:val="af7"/>
      </w:pPr>
      <w:r>
        <w:t>}</w:t>
      </w:r>
    </w:p>
    <w:p w14:paraId="3F747897" w14:textId="77777777" w:rsidR="00197A74" w:rsidRDefault="00197A74" w:rsidP="00AA3514">
      <w:pPr>
        <w:pStyle w:val="affc"/>
      </w:pPr>
      <w:r>
        <w:t>Файл login.component.html:</w:t>
      </w:r>
    </w:p>
    <w:p w14:paraId="72431730" w14:textId="77777777" w:rsidR="00197A74" w:rsidRDefault="00197A74" w:rsidP="00197A74">
      <w:pPr>
        <w:pStyle w:val="af7"/>
      </w:pPr>
      <w:r>
        <w:t>&lt;div class="login-form" [formGroup]="loginForm"&gt;</w:t>
      </w:r>
    </w:p>
    <w:p w14:paraId="12DD8094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</w:t>
      </w:r>
      <w:r w:rsidRPr="00197A74">
        <w:rPr>
          <w:lang w:val="ru-RU"/>
        </w:rPr>
        <w:t>&lt;</w:t>
      </w:r>
      <w:r>
        <w:t>h</w:t>
      </w:r>
      <w:r w:rsidRPr="00197A74">
        <w:rPr>
          <w:lang w:val="ru-RU"/>
        </w:rPr>
        <w:t>2&gt;Вход в персональную библиотеку&lt;/</w:t>
      </w:r>
      <w:r>
        <w:t>h</w:t>
      </w:r>
      <w:r w:rsidRPr="00197A74">
        <w:rPr>
          <w:lang w:val="ru-RU"/>
        </w:rPr>
        <w:t>2&gt;</w:t>
      </w:r>
    </w:p>
    <w:p w14:paraId="569A7638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</w:t>
      </w:r>
      <w:r>
        <w:t>&lt;mat-form-field&gt;</w:t>
      </w:r>
    </w:p>
    <w:p w14:paraId="7EB634FB" w14:textId="77777777" w:rsidR="00197A74" w:rsidRDefault="00197A74" w:rsidP="00197A74">
      <w:pPr>
        <w:pStyle w:val="af7"/>
      </w:pPr>
      <w:r>
        <w:t xml:space="preserve">    &lt;mat-label&gt;Пользователь&lt;/mat-label&gt;</w:t>
      </w:r>
    </w:p>
    <w:p w14:paraId="2F1B7DF1" w14:textId="77777777" w:rsidR="00197A74" w:rsidRDefault="00197A74" w:rsidP="00197A74">
      <w:pPr>
        <w:pStyle w:val="af7"/>
      </w:pPr>
      <w:r>
        <w:t xml:space="preserve">    &lt;mat-select formControlName="selectedUser"&gt;</w:t>
      </w:r>
    </w:p>
    <w:p w14:paraId="4CBB4AA9" w14:textId="77777777" w:rsidR="00197A74" w:rsidRDefault="00197A74" w:rsidP="00197A74">
      <w:pPr>
        <w:pStyle w:val="af7"/>
      </w:pPr>
      <w:r>
        <w:t xml:space="preserve">      @for (user of users(); track $index) {</w:t>
      </w:r>
    </w:p>
    <w:p w14:paraId="482C1381" w14:textId="77777777" w:rsidR="00197A74" w:rsidRDefault="00197A74" w:rsidP="00197A74">
      <w:pPr>
        <w:pStyle w:val="af7"/>
      </w:pPr>
      <w:r>
        <w:t xml:space="preserve">        &lt;mat-option [value]="user"&gt;{{ user.name }}&lt;/mat-option&gt;</w:t>
      </w:r>
    </w:p>
    <w:p w14:paraId="5DF51B18" w14:textId="77777777" w:rsidR="00197A74" w:rsidRDefault="00197A74" w:rsidP="00197A74">
      <w:pPr>
        <w:pStyle w:val="af7"/>
      </w:pPr>
      <w:r>
        <w:t xml:space="preserve">      }</w:t>
      </w:r>
    </w:p>
    <w:p w14:paraId="1F1D62C1" w14:textId="77777777" w:rsidR="00197A74" w:rsidRDefault="00197A74" w:rsidP="00197A74">
      <w:pPr>
        <w:pStyle w:val="af7"/>
      </w:pPr>
      <w:r>
        <w:t xml:space="preserve">    &lt;/mat-select&gt;</w:t>
      </w:r>
    </w:p>
    <w:p w14:paraId="45624354" w14:textId="77777777" w:rsidR="00197A74" w:rsidRDefault="00197A74" w:rsidP="00197A74">
      <w:pPr>
        <w:pStyle w:val="af7"/>
      </w:pPr>
      <w:r>
        <w:t xml:space="preserve">  &lt;/mat-form-field&gt;</w:t>
      </w:r>
    </w:p>
    <w:p w14:paraId="65BDD6B7" w14:textId="77777777" w:rsidR="00197A74" w:rsidRDefault="00197A74" w:rsidP="00197A74">
      <w:pPr>
        <w:pStyle w:val="af7"/>
      </w:pPr>
      <w:r>
        <w:t xml:space="preserve">  &lt;mat-form-field&gt;</w:t>
      </w:r>
    </w:p>
    <w:p w14:paraId="3EE30538" w14:textId="77777777" w:rsidR="00197A74" w:rsidRDefault="00197A74" w:rsidP="00197A74">
      <w:pPr>
        <w:pStyle w:val="af7"/>
      </w:pPr>
      <w:r>
        <w:t xml:space="preserve">    &lt;mat-label&gt;ПИН-код&lt;/mat-label&gt;</w:t>
      </w:r>
    </w:p>
    <w:p w14:paraId="264C0DE9" w14:textId="77777777" w:rsidR="00197A74" w:rsidRDefault="00197A74" w:rsidP="00197A74">
      <w:pPr>
        <w:pStyle w:val="af7"/>
      </w:pPr>
      <w:r>
        <w:t xml:space="preserve">    &lt;input</w:t>
      </w:r>
    </w:p>
    <w:p w14:paraId="4EBE71F2" w14:textId="77777777" w:rsidR="00197A74" w:rsidRDefault="00197A74" w:rsidP="00197A74">
      <w:pPr>
        <w:pStyle w:val="af7"/>
      </w:pPr>
      <w:r>
        <w:t xml:space="preserve">      matInput</w:t>
      </w:r>
    </w:p>
    <w:p w14:paraId="7B2623A2" w14:textId="77777777" w:rsidR="00197A74" w:rsidRDefault="00197A74" w:rsidP="00197A74">
      <w:pPr>
        <w:pStyle w:val="af7"/>
      </w:pPr>
      <w:r>
        <w:t xml:space="preserve">      type="password"</w:t>
      </w:r>
    </w:p>
    <w:p w14:paraId="0131EC13" w14:textId="77777777" w:rsidR="00197A74" w:rsidRDefault="00197A74" w:rsidP="00197A74">
      <w:pPr>
        <w:pStyle w:val="af7"/>
      </w:pPr>
      <w:r>
        <w:t xml:space="preserve">      formControlName="pinCode"</w:t>
      </w:r>
    </w:p>
    <w:p w14:paraId="733A4FDE" w14:textId="77777777" w:rsidR="00197A74" w:rsidRDefault="00197A74" w:rsidP="00197A74">
      <w:pPr>
        <w:pStyle w:val="af7"/>
      </w:pPr>
      <w:r>
        <w:t xml:space="preserve">      inputmode="numeric"</w:t>
      </w:r>
    </w:p>
    <w:p w14:paraId="1F16F5FB" w14:textId="77777777" w:rsidR="00197A74" w:rsidRDefault="00197A74" w:rsidP="00197A74">
      <w:pPr>
        <w:pStyle w:val="af7"/>
      </w:pPr>
      <w:r>
        <w:t xml:space="preserve">      minlength="4"</w:t>
      </w:r>
    </w:p>
    <w:p w14:paraId="4EE766A3" w14:textId="77777777" w:rsidR="00197A74" w:rsidRDefault="00197A74" w:rsidP="00197A74">
      <w:pPr>
        <w:pStyle w:val="af7"/>
      </w:pPr>
      <w:r>
        <w:t xml:space="preserve">      maxlength="16"</w:t>
      </w:r>
    </w:p>
    <w:p w14:paraId="1E596DDC" w14:textId="77777777" w:rsidR="00197A74" w:rsidRDefault="00197A74" w:rsidP="00197A74">
      <w:pPr>
        <w:pStyle w:val="af7"/>
      </w:pPr>
      <w:r>
        <w:t xml:space="preserve">      digitOnly</w:t>
      </w:r>
    </w:p>
    <w:p w14:paraId="67D840F3" w14:textId="77777777" w:rsidR="00197A74" w:rsidRDefault="00197A74" w:rsidP="00197A74">
      <w:pPr>
        <w:pStyle w:val="af7"/>
      </w:pPr>
      <w:r>
        <w:t xml:space="preserve">    /&gt;</w:t>
      </w:r>
    </w:p>
    <w:p w14:paraId="6E4094AC" w14:textId="77777777" w:rsidR="00197A74" w:rsidRDefault="00197A74" w:rsidP="00197A74">
      <w:pPr>
        <w:pStyle w:val="af7"/>
      </w:pPr>
      <w:r>
        <w:t xml:space="preserve">  &lt;/mat-form-field&gt;</w:t>
      </w:r>
    </w:p>
    <w:p w14:paraId="3E9487FD" w14:textId="77777777" w:rsidR="00197A74" w:rsidRDefault="00197A74" w:rsidP="00197A74">
      <w:pPr>
        <w:pStyle w:val="af7"/>
      </w:pPr>
      <w:r>
        <w:t xml:space="preserve">  &lt;button</w:t>
      </w:r>
    </w:p>
    <w:p w14:paraId="6331D857" w14:textId="77777777" w:rsidR="00197A74" w:rsidRDefault="00197A74" w:rsidP="00197A74">
      <w:pPr>
        <w:pStyle w:val="af7"/>
      </w:pPr>
      <w:r>
        <w:t xml:space="preserve">    mat-flat-button</w:t>
      </w:r>
    </w:p>
    <w:p w14:paraId="0A455CDF" w14:textId="77777777" w:rsidR="00197A74" w:rsidRDefault="00197A74" w:rsidP="00197A74">
      <w:pPr>
        <w:pStyle w:val="af7"/>
      </w:pPr>
      <w:r>
        <w:t xml:space="preserve">    color="primary"</w:t>
      </w:r>
    </w:p>
    <w:p w14:paraId="220893A2" w14:textId="77777777" w:rsidR="00197A74" w:rsidRDefault="00197A74" w:rsidP="00197A74">
      <w:pPr>
        <w:pStyle w:val="af7"/>
      </w:pPr>
      <w:r>
        <w:t xml:space="preserve">    [disabled]="loginForm.invalid || loginForm.pristine"</w:t>
      </w:r>
    </w:p>
    <w:p w14:paraId="3E145F4E" w14:textId="77777777" w:rsidR="00197A74" w:rsidRDefault="00197A74" w:rsidP="00197A74">
      <w:pPr>
        <w:pStyle w:val="af7"/>
      </w:pPr>
      <w:r>
        <w:t xml:space="preserve">    (click)="login()"</w:t>
      </w:r>
    </w:p>
    <w:p w14:paraId="2E9908AE" w14:textId="77777777" w:rsidR="00197A74" w:rsidRDefault="00197A74" w:rsidP="00197A74">
      <w:pPr>
        <w:pStyle w:val="af7"/>
      </w:pPr>
      <w:r>
        <w:t xml:space="preserve">  &gt;</w:t>
      </w:r>
    </w:p>
    <w:p w14:paraId="3FEED0C8" w14:textId="77777777" w:rsidR="00197A74" w:rsidRDefault="00197A74" w:rsidP="00197A74">
      <w:pPr>
        <w:pStyle w:val="af7"/>
      </w:pPr>
      <w:r>
        <w:t xml:space="preserve">    &lt;mat-icon&gt;login&lt;/mat-icon&gt;</w:t>
      </w:r>
    </w:p>
    <w:p w14:paraId="47CC4CC4" w14:textId="77777777" w:rsidR="00197A74" w:rsidRDefault="00197A74" w:rsidP="00197A74">
      <w:pPr>
        <w:pStyle w:val="af7"/>
      </w:pPr>
      <w:r>
        <w:t xml:space="preserve">    Войти</w:t>
      </w:r>
    </w:p>
    <w:p w14:paraId="03A9D951" w14:textId="77777777" w:rsidR="00197A74" w:rsidRDefault="00197A74" w:rsidP="00197A74">
      <w:pPr>
        <w:pStyle w:val="af7"/>
      </w:pPr>
      <w:r>
        <w:t xml:space="preserve">  &lt;/button&gt;</w:t>
      </w:r>
    </w:p>
    <w:p w14:paraId="2602B14C" w14:textId="77777777" w:rsidR="00197A74" w:rsidRDefault="00197A74" w:rsidP="00197A74">
      <w:pPr>
        <w:pStyle w:val="af7"/>
      </w:pPr>
      <w:r>
        <w:t xml:space="preserve">  &lt;button mat-flat-button color="accent" (click)="createUser()"&gt;</w:t>
      </w:r>
    </w:p>
    <w:p w14:paraId="50588547" w14:textId="77777777" w:rsidR="00197A74" w:rsidRDefault="00197A74" w:rsidP="00197A74">
      <w:pPr>
        <w:pStyle w:val="af7"/>
      </w:pPr>
      <w:r>
        <w:t xml:space="preserve">    &lt;mat-icon&gt;add&lt;/mat-icon&gt;</w:t>
      </w:r>
    </w:p>
    <w:p w14:paraId="6EFDD85F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</w:t>
      </w:r>
      <w:r w:rsidRPr="00197A74">
        <w:rPr>
          <w:lang w:val="ru-RU"/>
        </w:rPr>
        <w:t>Создать нового пользователя</w:t>
      </w:r>
    </w:p>
    <w:p w14:paraId="1B629DB7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&lt;/</w:t>
      </w:r>
      <w:r>
        <w:t>button</w:t>
      </w:r>
      <w:r w:rsidRPr="00197A74">
        <w:rPr>
          <w:lang w:val="ru-RU"/>
        </w:rPr>
        <w:t>&gt;</w:t>
      </w:r>
    </w:p>
    <w:p w14:paraId="314929DB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&lt;/</w:t>
      </w:r>
      <w:r>
        <w:t>div</w:t>
      </w:r>
      <w:r w:rsidRPr="00197A74">
        <w:rPr>
          <w:lang w:val="ru-RU"/>
        </w:rPr>
        <w:t>&gt;</w:t>
      </w:r>
    </w:p>
    <w:p w14:paraId="5ED78F1F" w14:textId="77777777" w:rsidR="00197A74" w:rsidRPr="00197A74" w:rsidRDefault="00197A74" w:rsidP="00197A74">
      <w:pPr>
        <w:pStyle w:val="af7"/>
        <w:rPr>
          <w:lang w:val="ru-RU"/>
        </w:rPr>
      </w:pPr>
    </w:p>
    <w:p w14:paraId="0E9A8CEE" w14:textId="77777777" w:rsidR="00197A74" w:rsidRDefault="00197A74" w:rsidP="00AA3514">
      <w:pPr>
        <w:pStyle w:val="affc"/>
      </w:pPr>
      <w:r>
        <w:t>Файл login.component.scss:</w:t>
      </w:r>
    </w:p>
    <w:p w14:paraId="5A1D32D1" w14:textId="77777777" w:rsidR="00197A74" w:rsidRDefault="00197A74" w:rsidP="00197A74">
      <w:pPr>
        <w:pStyle w:val="af7"/>
      </w:pPr>
      <w:r>
        <w:lastRenderedPageBreak/>
        <w:t>:host {</w:t>
      </w:r>
    </w:p>
    <w:p w14:paraId="2D336A26" w14:textId="77777777" w:rsidR="00197A74" w:rsidRDefault="00197A74" w:rsidP="00197A74">
      <w:pPr>
        <w:pStyle w:val="af7"/>
      </w:pPr>
      <w:r>
        <w:t xml:space="preserve">  display: flex;</w:t>
      </w:r>
    </w:p>
    <w:p w14:paraId="287BEEB3" w14:textId="77777777" w:rsidR="00197A74" w:rsidRDefault="00197A74" w:rsidP="00197A74">
      <w:pPr>
        <w:pStyle w:val="af7"/>
      </w:pPr>
      <w:r>
        <w:t xml:space="preserve">  align-items: center;</w:t>
      </w:r>
    </w:p>
    <w:p w14:paraId="35811A07" w14:textId="77777777" w:rsidR="00197A74" w:rsidRDefault="00197A74" w:rsidP="00197A74">
      <w:pPr>
        <w:pStyle w:val="af7"/>
      </w:pPr>
      <w:r>
        <w:t xml:space="preserve">  justify-content: center;</w:t>
      </w:r>
    </w:p>
    <w:p w14:paraId="34D03F95" w14:textId="77777777" w:rsidR="00197A74" w:rsidRDefault="00197A74" w:rsidP="00197A74">
      <w:pPr>
        <w:pStyle w:val="af7"/>
      </w:pPr>
      <w:r>
        <w:t xml:space="preserve">  min-height: 0;</w:t>
      </w:r>
    </w:p>
    <w:p w14:paraId="34240415" w14:textId="77777777" w:rsidR="00197A74" w:rsidRDefault="00197A74" w:rsidP="00197A74">
      <w:pPr>
        <w:pStyle w:val="af7"/>
      </w:pPr>
      <w:r>
        <w:t xml:space="preserve">  height: 100%;</w:t>
      </w:r>
    </w:p>
    <w:p w14:paraId="64BD6202" w14:textId="77777777" w:rsidR="00197A74" w:rsidRDefault="00197A74" w:rsidP="00197A74">
      <w:pPr>
        <w:pStyle w:val="af7"/>
      </w:pPr>
      <w:r>
        <w:t>}</w:t>
      </w:r>
    </w:p>
    <w:p w14:paraId="5065D266" w14:textId="77777777" w:rsidR="00197A74" w:rsidRDefault="00197A74" w:rsidP="00197A74">
      <w:pPr>
        <w:pStyle w:val="af7"/>
      </w:pPr>
    </w:p>
    <w:p w14:paraId="6D456D91" w14:textId="77777777" w:rsidR="00197A74" w:rsidRDefault="00197A74" w:rsidP="00197A74">
      <w:pPr>
        <w:pStyle w:val="af7"/>
      </w:pPr>
      <w:r>
        <w:t>.login-form {</w:t>
      </w:r>
    </w:p>
    <w:p w14:paraId="1B893DB4" w14:textId="77777777" w:rsidR="00197A74" w:rsidRDefault="00197A74" w:rsidP="00197A74">
      <w:pPr>
        <w:pStyle w:val="af7"/>
      </w:pPr>
      <w:r>
        <w:t xml:space="preserve">  display: inline-flex;</w:t>
      </w:r>
    </w:p>
    <w:p w14:paraId="7B10D6C3" w14:textId="77777777" w:rsidR="00197A74" w:rsidRDefault="00197A74" w:rsidP="00197A74">
      <w:pPr>
        <w:pStyle w:val="af7"/>
      </w:pPr>
      <w:r>
        <w:t xml:space="preserve">  flex-direction: column;</w:t>
      </w:r>
    </w:p>
    <w:p w14:paraId="500BF5C5" w14:textId="77777777" w:rsidR="00197A74" w:rsidRDefault="00197A74" w:rsidP="00197A74">
      <w:pPr>
        <w:pStyle w:val="af7"/>
      </w:pPr>
      <w:r>
        <w:t xml:space="preserve">  min-width: 320px;</w:t>
      </w:r>
    </w:p>
    <w:p w14:paraId="75E05503" w14:textId="77777777" w:rsidR="00197A74" w:rsidRDefault="00197A74" w:rsidP="00197A74">
      <w:pPr>
        <w:pStyle w:val="af7"/>
      </w:pPr>
      <w:r>
        <w:t xml:space="preserve">  border-radius: 1em;</w:t>
      </w:r>
    </w:p>
    <w:p w14:paraId="3A2A5B1C" w14:textId="77777777" w:rsidR="00197A74" w:rsidRDefault="00197A74" w:rsidP="00197A74">
      <w:pPr>
        <w:pStyle w:val="af7"/>
      </w:pPr>
      <w:r>
        <w:t xml:space="preserve">  padding: 4em 2em;</w:t>
      </w:r>
    </w:p>
    <w:p w14:paraId="05F6274E" w14:textId="77777777" w:rsidR="00197A74" w:rsidRDefault="00197A74" w:rsidP="00197A74">
      <w:pPr>
        <w:pStyle w:val="af7"/>
      </w:pPr>
      <w:r>
        <w:t xml:space="preserve">  gap: 0.5em;</w:t>
      </w:r>
    </w:p>
    <w:p w14:paraId="4F4E7E8D" w14:textId="77777777" w:rsidR="00197A74" w:rsidRDefault="00197A74" w:rsidP="00197A74">
      <w:pPr>
        <w:pStyle w:val="af7"/>
      </w:pPr>
      <w:r>
        <w:t xml:space="preserve">  box-shadow: 2px 2px 4px 0px rgba(0, 0, 0, 0.75);</w:t>
      </w:r>
    </w:p>
    <w:p w14:paraId="3D727BEA" w14:textId="5C7FE1B4" w:rsidR="00197A74" w:rsidRDefault="00197A74" w:rsidP="00197A74">
      <w:pPr>
        <w:pStyle w:val="af7"/>
      </w:pPr>
      <w:r>
        <w:t>}</w:t>
      </w:r>
    </w:p>
    <w:p w14:paraId="6C0889A9" w14:textId="77777777" w:rsidR="00197A74" w:rsidRDefault="00197A74" w:rsidP="00AA3514">
      <w:pPr>
        <w:pStyle w:val="affc"/>
      </w:pPr>
      <w:r>
        <w:t>Файл login.component.ts:</w:t>
      </w:r>
    </w:p>
    <w:p w14:paraId="1E960771" w14:textId="77777777" w:rsidR="00197A74" w:rsidRDefault="00197A74" w:rsidP="00197A74">
      <w:pPr>
        <w:pStyle w:val="af7"/>
      </w:pPr>
      <w:r>
        <w:t>import { HttpErrorResponse } from '@angular/common/http';</w:t>
      </w:r>
    </w:p>
    <w:p w14:paraId="7CA83504" w14:textId="77777777" w:rsidR="00197A74" w:rsidRDefault="00197A74" w:rsidP="00197A74">
      <w:pPr>
        <w:pStyle w:val="af7"/>
      </w:pPr>
      <w:r>
        <w:t>import { ChangeDetectionStrategy, Component, DestroyRef, OnInit, signal } from '@angular/core';</w:t>
      </w:r>
    </w:p>
    <w:p w14:paraId="5C06D8C8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0DB75417" w14:textId="77777777" w:rsidR="00197A74" w:rsidRDefault="00197A74" w:rsidP="00197A74">
      <w:pPr>
        <w:pStyle w:val="af7"/>
      </w:pPr>
      <w:r>
        <w:t>import { NonNullableFormBuilder, ReactiveFormsModule, Validators } from '@angular/forms';</w:t>
      </w:r>
    </w:p>
    <w:p w14:paraId="4D21AB41" w14:textId="77777777" w:rsidR="00197A74" w:rsidRDefault="00197A74" w:rsidP="00197A74">
      <w:pPr>
        <w:pStyle w:val="af7"/>
      </w:pPr>
      <w:r>
        <w:t>import { MatDialog } from '@angular/material/dialog';</w:t>
      </w:r>
    </w:p>
    <w:p w14:paraId="1FB3BF99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4DCA0209" w14:textId="77777777" w:rsidR="00197A74" w:rsidRDefault="00197A74" w:rsidP="00197A74">
      <w:pPr>
        <w:pStyle w:val="af7"/>
      </w:pPr>
      <w:r>
        <w:t>import { Router } from '@angular/router';</w:t>
      </w:r>
    </w:p>
    <w:p w14:paraId="59BCE89D" w14:textId="77777777" w:rsidR="00197A74" w:rsidRDefault="00197A74" w:rsidP="00197A74">
      <w:pPr>
        <w:pStyle w:val="af7"/>
      </w:pPr>
      <w:r>
        <w:t>import { CONSTANTS } from '@core/constants';</w:t>
      </w:r>
    </w:p>
    <w:p w14:paraId="3F34A49B" w14:textId="77777777" w:rsidR="00197A74" w:rsidRDefault="00197A74" w:rsidP="00197A74">
      <w:pPr>
        <w:pStyle w:val="af7"/>
      </w:pPr>
      <w:r>
        <w:t>import { UserRegistrationDialogComponent } from '@core/dialogs/user-registration-dialog/user-registration-dialog.component';</w:t>
      </w:r>
    </w:p>
    <w:p w14:paraId="619B926B" w14:textId="77777777" w:rsidR="00197A74" w:rsidRDefault="00197A74" w:rsidP="00197A74">
      <w:pPr>
        <w:pStyle w:val="af7"/>
      </w:pPr>
      <w:r>
        <w:t>import { UserAddRequest, UserDto } from '@core/dtos/BookManager.Application.Common.DTOs';</w:t>
      </w:r>
    </w:p>
    <w:p w14:paraId="284CF0FC" w14:textId="77777777" w:rsidR="00197A74" w:rsidRDefault="00197A74" w:rsidP="00197A74">
      <w:pPr>
        <w:pStyle w:val="af7"/>
      </w:pPr>
      <w:r>
        <w:t>import { AuthService } from '@core/services/auth.service';</w:t>
      </w:r>
    </w:p>
    <w:p w14:paraId="2AC5AC6B" w14:textId="77777777" w:rsidR="00197A74" w:rsidRDefault="00197A74" w:rsidP="00197A74">
      <w:pPr>
        <w:pStyle w:val="af7"/>
      </w:pPr>
      <w:r>
        <w:t>import { UserService } from '@core/services/user.service';</w:t>
      </w:r>
    </w:p>
    <w:p w14:paraId="7C745989" w14:textId="77777777" w:rsidR="00197A74" w:rsidRDefault="00197A74" w:rsidP="00197A74">
      <w:pPr>
        <w:pStyle w:val="af7"/>
      </w:pPr>
      <w:r>
        <w:t>import { AuthState } from '@core/stores/auth.state';</w:t>
      </w:r>
    </w:p>
    <w:p w14:paraId="169BE6B7" w14:textId="77777777" w:rsidR="00197A74" w:rsidRDefault="00197A74" w:rsidP="00197A74">
      <w:pPr>
        <w:pStyle w:val="af7"/>
      </w:pPr>
      <w:r>
        <w:t>import { catchError, mergeMap, NEVER, Observable, throwError } from 'rxjs';</w:t>
      </w:r>
    </w:p>
    <w:p w14:paraId="75EEBD63" w14:textId="77777777" w:rsidR="00197A74" w:rsidRDefault="00197A74" w:rsidP="00197A74">
      <w:pPr>
        <w:pStyle w:val="af7"/>
      </w:pPr>
      <w:r>
        <w:t>import { DigitOnlyModule } from '@uiowa/digit-only';</w:t>
      </w:r>
    </w:p>
    <w:p w14:paraId="62E48708" w14:textId="77777777" w:rsidR="00197A74" w:rsidRDefault="00197A74" w:rsidP="00197A74">
      <w:pPr>
        <w:pStyle w:val="af7"/>
      </w:pPr>
      <w:r>
        <w:t>import { MatOption } from '@angular/material/core';</w:t>
      </w:r>
    </w:p>
    <w:p w14:paraId="741D38B6" w14:textId="77777777" w:rsidR="00197A74" w:rsidRDefault="00197A74" w:rsidP="00197A74">
      <w:pPr>
        <w:pStyle w:val="af7"/>
      </w:pPr>
      <w:r>
        <w:t>import { MatFormField, MatLabel, MatSelect } from '@angular/material/select';</w:t>
      </w:r>
    </w:p>
    <w:p w14:paraId="20159328" w14:textId="77777777" w:rsidR="00197A74" w:rsidRDefault="00197A74" w:rsidP="00197A74">
      <w:pPr>
        <w:pStyle w:val="af7"/>
      </w:pPr>
      <w:r>
        <w:t>import { MatInput } from '@angular/material/input';</w:t>
      </w:r>
    </w:p>
    <w:p w14:paraId="76BB34E1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06E8834B" w14:textId="77777777" w:rsidR="00197A74" w:rsidRDefault="00197A74" w:rsidP="00197A74">
      <w:pPr>
        <w:pStyle w:val="af7"/>
      </w:pPr>
      <w:r>
        <w:t>import { MatIcon } from '@angular/material/icon';</w:t>
      </w:r>
    </w:p>
    <w:p w14:paraId="210188EC" w14:textId="77777777" w:rsidR="00197A74" w:rsidRDefault="00197A74" w:rsidP="00197A74">
      <w:pPr>
        <w:pStyle w:val="af7"/>
      </w:pPr>
    </w:p>
    <w:p w14:paraId="52EE93CF" w14:textId="77777777" w:rsidR="00197A74" w:rsidRDefault="00197A74" w:rsidP="00197A74">
      <w:pPr>
        <w:pStyle w:val="af7"/>
      </w:pPr>
      <w:r>
        <w:t>@Component({</w:t>
      </w:r>
    </w:p>
    <w:p w14:paraId="25A95061" w14:textId="77777777" w:rsidR="00197A74" w:rsidRDefault="00197A74" w:rsidP="00197A74">
      <w:pPr>
        <w:pStyle w:val="af7"/>
      </w:pPr>
      <w:r>
        <w:t xml:space="preserve">  selector: 'app-login',</w:t>
      </w:r>
    </w:p>
    <w:p w14:paraId="6B7D6D75" w14:textId="77777777" w:rsidR="00197A74" w:rsidRDefault="00197A74" w:rsidP="00197A74">
      <w:pPr>
        <w:pStyle w:val="af7"/>
      </w:pPr>
      <w:r>
        <w:t xml:space="preserve">  templateUrl: './login.component.html',</w:t>
      </w:r>
    </w:p>
    <w:p w14:paraId="45DD01A3" w14:textId="77777777" w:rsidR="00197A74" w:rsidRDefault="00197A74" w:rsidP="00197A74">
      <w:pPr>
        <w:pStyle w:val="af7"/>
      </w:pPr>
      <w:r>
        <w:t xml:space="preserve">  styleUrl: './login.component.scss',</w:t>
      </w:r>
    </w:p>
    <w:p w14:paraId="4A94A5DA" w14:textId="77777777" w:rsidR="00197A74" w:rsidRDefault="00197A74" w:rsidP="00197A74">
      <w:pPr>
        <w:pStyle w:val="af7"/>
      </w:pPr>
      <w:r>
        <w:t xml:space="preserve">  standalone: true,</w:t>
      </w:r>
    </w:p>
    <w:p w14:paraId="43AB7BA7" w14:textId="77777777" w:rsidR="00197A74" w:rsidRDefault="00197A74" w:rsidP="00197A74">
      <w:pPr>
        <w:pStyle w:val="af7"/>
      </w:pPr>
      <w:r>
        <w:t xml:space="preserve">  imports: [</w:t>
      </w:r>
    </w:p>
    <w:p w14:paraId="24B39F3E" w14:textId="77777777" w:rsidR="00197A74" w:rsidRDefault="00197A74" w:rsidP="00197A74">
      <w:pPr>
        <w:pStyle w:val="af7"/>
      </w:pPr>
      <w:r>
        <w:t xml:space="preserve">    DigitOnlyModule,</w:t>
      </w:r>
    </w:p>
    <w:p w14:paraId="19F0E4BE" w14:textId="77777777" w:rsidR="00197A74" w:rsidRDefault="00197A74" w:rsidP="00197A74">
      <w:pPr>
        <w:pStyle w:val="af7"/>
      </w:pPr>
      <w:r>
        <w:t xml:space="preserve">    MatButton,</w:t>
      </w:r>
    </w:p>
    <w:p w14:paraId="498410FC" w14:textId="77777777" w:rsidR="00197A74" w:rsidRDefault="00197A74" w:rsidP="00197A74">
      <w:pPr>
        <w:pStyle w:val="af7"/>
      </w:pPr>
      <w:r>
        <w:t xml:space="preserve">    MatFormField,</w:t>
      </w:r>
    </w:p>
    <w:p w14:paraId="6A8C63B8" w14:textId="77777777" w:rsidR="00197A74" w:rsidRDefault="00197A74" w:rsidP="00197A74">
      <w:pPr>
        <w:pStyle w:val="af7"/>
      </w:pPr>
      <w:r>
        <w:t xml:space="preserve">    MatInput,</w:t>
      </w:r>
    </w:p>
    <w:p w14:paraId="26DA7152" w14:textId="77777777" w:rsidR="00197A74" w:rsidRDefault="00197A74" w:rsidP="00197A74">
      <w:pPr>
        <w:pStyle w:val="af7"/>
      </w:pPr>
      <w:r>
        <w:t xml:space="preserve">    MatLabel,</w:t>
      </w:r>
    </w:p>
    <w:p w14:paraId="253A2AB6" w14:textId="77777777" w:rsidR="00197A74" w:rsidRDefault="00197A74" w:rsidP="00197A74">
      <w:pPr>
        <w:pStyle w:val="af7"/>
      </w:pPr>
      <w:r>
        <w:t xml:space="preserve">    MatOption,</w:t>
      </w:r>
    </w:p>
    <w:p w14:paraId="43854C61" w14:textId="77777777" w:rsidR="00197A74" w:rsidRDefault="00197A74" w:rsidP="00197A74">
      <w:pPr>
        <w:pStyle w:val="af7"/>
      </w:pPr>
      <w:r>
        <w:t xml:space="preserve">    MatSelect,</w:t>
      </w:r>
    </w:p>
    <w:p w14:paraId="6BCFEAEB" w14:textId="77777777" w:rsidR="00197A74" w:rsidRDefault="00197A74" w:rsidP="00197A74">
      <w:pPr>
        <w:pStyle w:val="af7"/>
      </w:pPr>
      <w:r>
        <w:t xml:space="preserve">    MatIcon,</w:t>
      </w:r>
    </w:p>
    <w:p w14:paraId="227436BA" w14:textId="77777777" w:rsidR="00197A74" w:rsidRDefault="00197A74" w:rsidP="00197A74">
      <w:pPr>
        <w:pStyle w:val="af7"/>
      </w:pPr>
      <w:r>
        <w:t xml:space="preserve">    ReactiveFormsModule,</w:t>
      </w:r>
    </w:p>
    <w:p w14:paraId="5F645310" w14:textId="77777777" w:rsidR="00197A74" w:rsidRDefault="00197A74" w:rsidP="00197A74">
      <w:pPr>
        <w:pStyle w:val="af7"/>
      </w:pPr>
      <w:r>
        <w:t xml:space="preserve">    UserRegistrationDialogComponent,</w:t>
      </w:r>
    </w:p>
    <w:p w14:paraId="26D37052" w14:textId="77777777" w:rsidR="00197A74" w:rsidRDefault="00197A74" w:rsidP="00197A74">
      <w:pPr>
        <w:pStyle w:val="af7"/>
      </w:pPr>
      <w:r>
        <w:t xml:space="preserve">  ],</w:t>
      </w:r>
    </w:p>
    <w:p w14:paraId="1888B5A9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4FADCCE4" w14:textId="77777777" w:rsidR="00197A74" w:rsidRDefault="00197A74" w:rsidP="00197A74">
      <w:pPr>
        <w:pStyle w:val="af7"/>
      </w:pPr>
      <w:r>
        <w:t>})</w:t>
      </w:r>
    </w:p>
    <w:p w14:paraId="599A1F04" w14:textId="77777777" w:rsidR="00197A74" w:rsidRDefault="00197A74" w:rsidP="00197A74">
      <w:pPr>
        <w:pStyle w:val="af7"/>
      </w:pPr>
      <w:r>
        <w:t>export class LoginComponent implements OnInit {</w:t>
      </w:r>
    </w:p>
    <w:p w14:paraId="08A4D4A4" w14:textId="77777777" w:rsidR="00197A74" w:rsidRDefault="00197A74" w:rsidP="00197A74">
      <w:pPr>
        <w:pStyle w:val="af7"/>
      </w:pPr>
    </w:p>
    <w:p w14:paraId="367E588B" w14:textId="77777777" w:rsidR="00197A74" w:rsidRDefault="00197A74" w:rsidP="00197A74">
      <w:pPr>
        <w:pStyle w:val="af7"/>
      </w:pPr>
      <w:r>
        <w:t xml:space="preserve">  public users = signal&lt;UserDto[]&gt;([]);</w:t>
      </w:r>
    </w:p>
    <w:p w14:paraId="2817927B" w14:textId="77777777" w:rsidR="00197A74" w:rsidRDefault="00197A74" w:rsidP="00197A74">
      <w:pPr>
        <w:pStyle w:val="af7"/>
      </w:pPr>
    </w:p>
    <w:p w14:paraId="2B5B4530" w14:textId="77777777" w:rsidR="00197A74" w:rsidRDefault="00197A74" w:rsidP="00197A74">
      <w:pPr>
        <w:pStyle w:val="af7"/>
      </w:pPr>
      <w:r>
        <w:t xml:space="preserve">  public loginForm = this._fb.group({</w:t>
      </w:r>
    </w:p>
    <w:p w14:paraId="677A075F" w14:textId="77777777" w:rsidR="00197A74" w:rsidRDefault="00197A74" w:rsidP="00197A74">
      <w:pPr>
        <w:pStyle w:val="af7"/>
      </w:pPr>
      <w:r>
        <w:t xml:space="preserve">    selectedUser: this._fb.control&lt;UserDto | null&gt;(null, [Validators.required]),</w:t>
      </w:r>
    </w:p>
    <w:p w14:paraId="4F79A58C" w14:textId="77777777" w:rsidR="00197A74" w:rsidRDefault="00197A74" w:rsidP="00197A74">
      <w:pPr>
        <w:pStyle w:val="af7"/>
      </w:pPr>
      <w:r>
        <w:t xml:space="preserve">    pinCode: this._fb.control&lt;string | null&gt;(null, [</w:t>
      </w:r>
    </w:p>
    <w:p w14:paraId="08D0C421" w14:textId="77777777" w:rsidR="00197A74" w:rsidRDefault="00197A74" w:rsidP="00197A74">
      <w:pPr>
        <w:pStyle w:val="af7"/>
      </w:pPr>
      <w:r>
        <w:t xml:space="preserve">      Validators.required,</w:t>
      </w:r>
    </w:p>
    <w:p w14:paraId="4C00D86A" w14:textId="77777777" w:rsidR="00197A74" w:rsidRDefault="00197A74" w:rsidP="00197A74">
      <w:pPr>
        <w:pStyle w:val="af7"/>
      </w:pPr>
      <w:r>
        <w:t xml:space="preserve">      Validators.pattern(CONSTANTS.REGEX_PATTERN.PIN_CODE),</w:t>
      </w:r>
    </w:p>
    <w:p w14:paraId="577B3DB6" w14:textId="77777777" w:rsidR="00197A74" w:rsidRDefault="00197A74" w:rsidP="00197A74">
      <w:pPr>
        <w:pStyle w:val="af7"/>
      </w:pPr>
      <w:r>
        <w:t xml:space="preserve">    ]),</w:t>
      </w:r>
    </w:p>
    <w:p w14:paraId="2DFB5BD7" w14:textId="77777777" w:rsidR="00197A74" w:rsidRDefault="00197A74" w:rsidP="00197A74">
      <w:pPr>
        <w:pStyle w:val="af7"/>
      </w:pPr>
      <w:r>
        <w:t xml:space="preserve">  });</w:t>
      </w:r>
    </w:p>
    <w:p w14:paraId="1EFF1017" w14:textId="77777777" w:rsidR="00197A74" w:rsidRDefault="00197A74" w:rsidP="00197A74">
      <w:pPr>
        <w:pStyle w:val="af7"/>
      </w:pPr>
    </w:p>
    <w:p w14:paraId="3A18F2AF" w14:textId="77777777" w:rsidR="00197A74" w:rsidRDefault="00197A74" w:rsidP="00197A74">
      <w:pPr>
        <w:pStyle w:val="af7"/>
      </w:pPr>
      <w:r>
        <w:t xml:space="preserve">  constructor(</w:t>
      </w:r>
    </w:p>
    <w:p w14:paraId="6A23037B" w14:textId="77777777" w:rsidR="00197A74" w:rsidRDefault="00197A74" w:rsidP="00197A74">
      <w:pPr>
        <w:pStyle w:val="af7"/>
      </w:pPr>
      <w:r>
        <w:t xml:space="preserve">    private readonly _service: UserService,</w:t>
      </w:r>
    </w:p>
    <w:p w14:paraId="5C4972B4" w14:textId="77777777" w:rsidR="00197A74" w:rsidRDefault="00197A74" w:rsidP="00197A74">
      <w:pPr>
        <w:pStyle w:val="af7"/>
      </w:pPr>
      <w:r>
        <w:t xml:space="preserve">    private readonly _authState: AuthState,</w:t>
      </w:r>
    </w:p>
    <w:p w14:paraId="08C2483F" w14:textId="77777777" w:rsidR="00197A74" w:rsidRDefault="00197A74" w:rsidP="00197A74">
      <w:pPr>
        <w:pStyle w:val="af7"/>
      </w:pPr>
      <w:r>
        <w:t xml:space="preserve">    private readonly _authService: AuthService,</w:t>
      </w:r>
    </w:p>
    <w:p w14:paraId="205A5F19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45FEFD20" w14:textId="77777777" w:rsidR="00197A74" w:rsidRDefault="00197A74" w:rsidP="00197A74">
      <w:pPr>
        <w:pStyle w:val="af7"/>
      </w:pPr>
      <w:r>
        <w:lastRenderedPageBreak/>
        <w:t xml:space="preserve">    private readonly _dialog: MatDialog,</w:t>
      </w:r>
    </w:p>
    <w:p w14:paraId="6241938F" w14:textId="77777777" w:rsidR="00197A74" w:rsidRDefault="00197A74" w:rsidP="00197A74">
      <w:pPr>
        <w:pStyle w:val="af7"/>
      </w:pPr>
      <w:r>
        <w:t xml:space="preserve">    private readonly _fb: NonNullableFormBuilder,</w:t>
      </w:r>
    </w:p>
    <w:p w14:paraId="08C6B41D" w14:textId="77777777" w:rsidR="00197A74" w:rsidRDefault="00197A74" w:rsidP="00197A74">
      <w:pPr>
        <w:pStyle w:val="af7"/>
      </w:pPr>
      <w:r>
        <w:t xml:space="preserve">    private readonly _router: Router,</w:t>
      </w:r>
    </w:p>
    <w:p w14:paraId="49F863DF" w14:textId="77777777" w:rsidR="00197A74" w:rsidRDefault="00197A74" w:rsidP="00197A74">
      <w:pPr>
        <w:pStyle w:val="af7"/>
      </w:pPr>
      <w:r>
        <w:t xml:space="preserve">    private readonly _destroyRef: DestroyRef</w:t>
      </w:r>
    </w:p>
    <w:p w14:paraId="591C49B6" w14:textId="77777777" w:rsidR="00197A74" w:rsidRDefault="00197A74" w:rsidP="00197A74">
      <w:pPr>
        <w:pStyle w:val="af7"/>
      </w:pPr>
      <w:r>
        <w:t xml:space="preserve">  ) {}</w:t>
      </w:r>
    </w:p>
    <w:p w14:paraId="2D44B3F1" w14:textId="77777777" w:rsidR="00197A74" w:rsidRDefault="00197A74" w:rsidP="00197A74">
      <w:pPr>
        <w:pStyle w:val="af7"/>
      </w:pPr>
    </w:p>
    <w:p w14:paraId="3FB802D0" w14:textId="77777777" w:rsidR="00197A74" w:rsidRDefault="00197A74" w:rsidP="00197A74">
      <w:pPr>
        <w:pStyle w:val="af7"/>
      </w:pPr>
      <w:r>
        <w:t xml:space="preserve">  public ngOnInit(): void {</w:t>
      </w:r>
    </w:p>
    <w:p w14:paraId="1150AC5F" w14:textId="77777777" w:rsidR="00197A74" w:rsidRDefault="00197A74" w:rsidP="00197A74">
      <w:pPr>
        <w:pStyle w:val="af7"/>
      </w:pPr>
      <w:r>
        <w:t xml:space="preserve">    if (this._authState.isSignedIn()) {</w:t>
      </w:r>
    </w:p>
    <w:p w14:paraId="5EF184F0" w14:textId="77777777" w:rsidR="00197A74" w:rsidRDefault="00197A74" w:rsidP="00197A74">
      <w:pPr>
        <w:pStyle w:val="af7"/>
      </w:pPr>
      <w:r>
        <w:t xml:space="preserve">      this._routeToMainPage();</w:t>
      </w:r>
    </w:p>
    <w:p w14:paraId="7285CF84" w14:textId="77777777" w:rsidR="00197A74" w:rsidRDefault="00197A74" w:rsidP="00197A74">
      <w:pPr>
        <w:pStyle w:val="af7"/>
      </w:pPr>
      <w:r>
        <w:t xml:space="preserve">    }</w:t>
      </w:r>
    </w:p>
    <w:p w14:paraId="1276DD1D" w14:textId="77777777" w:rsidR="00197A74" w:rsidRDefault="00197A74" w:rsidP="00197A74">
      <w:pPr>
        <w:pStyle w:val="af7"/>
      </w:pPr>
      <w:r>
        <w:t xml:space="preserve">    this.loadUsers();</w:t>
      </w:r>
    </w:p>
    <w:p w14:paraId="750D5336" w14:textId="77777777" w:rsidR="00197A74" w:rsidRDefault="00197A74" w:rsidP="00197A74">
      <w:pPr>
        <w:pStyle w:val="af7"/>
      </w:pPr>
      <w:r>
        <w:t xml:space="preserve">  }</w:t>
      </w:r>
    </w:p>
    <w:p w14:paraId="1B3E28DE" w14:textId="77777777" w:rsidR="00197A74" w:rsidRDefault="00197A74" w:rsidP="00197A74">
      <w:pPr>
        <w:pStyle w:val="af7"/>
      </w:pPr>
    </w:p>
    <w:p w14:paraId="3AB29601" w14:textId="77777777" w:rsidR="00197A74" w:rsidRDefault="00197A74" w:rsidP="00197A74">
      <w:pPr>
        <w:pStyle w:val="af7"/>
      </w:pPr>
      <w:r>
        <w:t xml:space="preserve">  public loadUsers(): void {</w:t>
      </w:r>
    </w:p>
    <w:p w14:paraId="70317788" w14:textId="77777777" w:rsidR="00197A74" w:rsidRDefault="00197A74" w:rsidP="00197A74">
      <w:pPr>
        <w:pStyle w:val="af7"/>
      </w:pPr>
      <w:r>
        <w:t xml:space="preserve">    this._service</w:t>
      </w:r>
    </w:p>
    <w:p w14:paraId="34C38E13" w14:textId="77777777" w:rsidR="00197A74" w:rsidRDefault="00197A74" w:rsidP="00197A74">
      <w:pPr>
        <w:pStyle w:val="af7"/>
      </w:pPr>
      <w:r>
        <w:t xml:space="preserve">      .getUsers()</w:t>
      </w:r>
    </w:p>
    <w:p w14:paraId="4D2E3782" w14:textId="77777777" w:rsidR="00197A74" w:rsidRDefault="00197A74" w:rsidP="00197A74">
      <w:pPr>
        <w:pStyle w:val="af7"/>
      </w:pPr>
      <w:r>
        <w:t xml:space="preserve">      .pipe(</w:t>
      </w:r>
    </w:p>
    <w:p w14:paraId="01145072" w14:textId="77777777" w:rsidR="00197A74" w:rsidRDefault="00197A74" w:rsidP="00197A74">
      <w:pPr>
        <w:pStyle w:val="af7"/>
      </w:pPr>
      <w:r>
        <w:t xml:space="preserve">        catchError((err) =&gt; {</w:t>
      </w:r>
    </w:p>
    <w:p w14:paraId="035ECD34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  this</w:t>
      </w:r>
      <w:r w:rsidRPr="00197A74">
        <w:rPr>
          <w:lang w:val="ru-RU"/>
        </w:rPr>
        <w:t>._</w:t>
      </w:r>
      <w:r>
        <w:t>snackBar</w:t>
      </w:r>
      <w:r w:rsidRPr="00197A74">
        <w:rPr>
          <w:lang w:val="ru-RU"/>
        </w:rPr>
        <w:t>.</w:t>
      </w:r>
      <w:r>
        <w:t>open</w:t>
      </w:r>
      <w:r w:rsidRPr="00197A74">
        <w:rPr>
          <w:lang w:val="ru-RU"/>
        </w:rPr>
        <w:t>(</w:t>
      </w:r>
    </w:p>
    <w:p w14:paraId="66F308AD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    'Не удалось загрузить список пользователей.',</w:t>
      </w:r>
    </w:p>
    <w:p w14:paraId="14A0B072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    </w:t>
      </w:r>
      <w:r>
        <w:t>'OK'</w:t>
      </w:r>
    </w:p>
    <w:p w14:paraId="739DC699" w14:textId="77777777" w:rsidR="00197A74" w:rsidRDefault="00197A74" w:rsidP="00197A74">
      <w:pPr>
        <w:pStyle w:val="af7"/>
      </w:pPr>
      <w:r>
        <w:t xml:space="preserve">          );</w:t>
      </w:r>
    </w:p>
    <w:p w14:paraId="06D8DCD6" w14:textId="77777777" w:rsidR="00197A74" w:rsidRDefault="00197A74" w:rsidP="00197A74">
      <w:pPr>
        <w:pStyle w:val="af7"/>
      </w:pPr>
      <w:r>
        <w:t xml:space="preserve">          return throwError(() =&gt; err);</w:t>
      </w:r>
    </w:p>
    <w:p w14:paraId="489CBDF5" w14:textId="77777777" w:rsidR="00197A74" w:rsidRDefault="00197A74" w:rsidP="00197A74">
      <w:pPr>
        <w:pStyle w:val="af7"/>
      </w:pPr>
      <w:r>
        <w:t xml:space="preserve">        })</w:t>
      </w:r>
    </w:p>
    <w:p w14:paraId="40302D08" w14:textId="77777777" w:rsidR="00197A74" w:rsidRDefault="00197A74" w:rsidP="00197A74">
      <w:pPr>
        <w:pStyle w:val="af7"/>
      </w:pPr>
      <w:r>
        <w:t xml:space="preserve">      )</w:t>
      </w:r>
    </w:p>
    <w:p w14:paraId="133C5B42" w14:textId="77777777" w:rsidR="00197A74" w:rsidRDefault="00197A74" w:rsidP="00197A74">
      <w:pPr>
        <w:pStyle w:val="af7"/>
      </w:pPr>
      <w:r>
        <w:t xml:space="preserve">      .subscribe((users) =&gt; {</w:t>
      </w:r>
    </w:p>
    <w:p w14:paraId="0D85B42B" w14:textId="77777777" w:rsidR="00197A74" w:rsidRDefault="00197A74" w:rsidP="00197A74">
      <w:pPr>
        <w:pStyle w:val="af7"/>
      </w:pPr>
      <w:r>
        <w:t xml:space="preserve">        this.users.set(users);</w:t>
      </w:r>
    </w:p>
    <w:p w14:paraId="5D5D8A25" w14:textId="77777777" w:rsidR="00197A74" w:rsidRDefault="00197A74" w:rsidP="00197A74">
      <w:pPr>
        <w:pStyle w:val="af7"/>
      </w:pPr>
      <w:r>
        <w:t xml:space="preserve">      });</w:t>
      </w:r>
    </w:p>
    <w:p w14:paraId="688993F1" w14:textId="77777777" w:rsidR="00197A74" w:rsidRDefault="00197A74" w:rsidP="00197A74">
      <w:pPr>
        <w:pStyle w:val="af7"/>
      </w:pPr>
      <w:r>
        <w:t xml:space="preserve">  }</w:t>
      </w:r>
    </w:p>
    <w:p w14:paraId="00FD70FA" w14:textId="77777777" w:rsidR="00197A74" w:rsidRDefault="00197A74" w:rsidP="00197A74">
      <w:pPr>
        <w:pStyle w:val="af7"/>
      </w:pPr>
    </w:p>
    <w:p w14:paraId="15E3D3EE" w14:textId="77777777" w:rsidR="00197A74" w:rsidRDefault="00197A74" w:rsidP="00197A74">
      <w:pPr>
        <w:pStyle w:val="af7"/>
      </w:pPr>
      <w:r>
        <w:t xml:space="preserve">  public login(): void {</w:t>
      </w:r>
    </w:p>
    <w:p w14:paraId="60461246" w14:textId="77777777" w:rsidR="00197A74" w:rsidRDefault="00197A74" w:rsidP="00197A74">
      <w:pPr>
        <w:pStyle w:val="af7"/>
      </w:pPr>
      <w:r>
        <w:t xml:space="preserve">    const values = this.loginForm.value;</w:t>
      </w:r>
    </w:p>
    <w:p w14:paraId="7B37F156" w14:textId="77777777" w:rsidR="00197A74" w:rsidRDefault="00197A74" w:rsidP="00197A74">
      <w:pPr>
        <w:pStyle w:val="af7"/>
      </w:pPr>
      <w:r>
        <w:t xml:space="preserve">    const username = values.selectedUser?.name;</w:t>
      </w:r>
    </w:p>
    <w:p w14:paraId="2C3279F6" w14:textId="77777777" w:rsidR="00197A74" w:rsidRDefault="00197A74" w:rsidP="00197A74">
      <w:pPr>
        <w:pStyle w:val="af7"/>
      </w:pPr>
      <w:r>
        <w:t xml:space="preserve">    const password = values.pinCode;</w:t>
      </w:r>
    </w:p>
    <w:p w14:paraId="277DA6D0" w14:textId="77777777" w:rsidR="00197A74" w:rsidRDefault="00197A74" w:rsidP="00197A74">
      <w:pPr>
        <w:pStyle w:val="af7"/>
      </w:pPr>
    </w:p>
    <w:p w14:paraId="1A75483D" w14:textId="77777777" w:rsidR="00197A74" w:rsidRDefault="00197A74" w:rsidP="00197A74">
      <w:pPr>
        <w:pStyle w:val="af7"/>
      </w:pPr>
      <w:r>
        <w:t xml:space="preserve">    if (this.loginForm.invalid) {</w:t>
      </w:r>
    </w:p>
    <w:p w14:paraId="20611B5D" w14:textId="77777777" w:rsidR="00197A74" w:rsidRDefault="00197A74" w:rsidP="00197A74">
      <w:pPr>
        <w:pStyle w:val="af7"/>
      </w:pPr>
      <w:r>
        <w:t xml:space="preserve">      this._snackBar.open('The username or password field is empty!', 'OK');</w:t>
      </w:r>
    </w:p>
    <w:p w14:paraId="48637209" w14:textId="77777777" w:rsidR="00197A74" w:rsidRDefault="00197A74" w:rsidP="00197A74">
      <w:pPr>
        <w:pStyle w:val="af7"/>
      </w:pPr>
      <w:r>
        <w:t xml:space="preserve">      return;</w:t>
      </w:r>
    </w:p>
    <w:p w14:paraId="2A1AA667" w14:textId="77777777" w:rsidR="00197A74" w:rsidRDefault="00197A74" w:rsidP="00197A74">
      <w:pPr>
        <w:pStyle w:val="af7"/>
      </w:pPr>
      <w:r>
        <w:t xml:space="preserve">    }</w:t>
      </w:r>
    </w:p>
    <w:p w14:paraId="5B6E7CCE" w14:textId="77777777" w:rsidR="00197A74" w:rsidRDefault="00197A74" w:rsidP="00197A74">
      <w:pPr>
        <w:pStyle w:val="af7"/>
      </w:pPr>
    </w:p>
    <w:p w14:paraId="38B6DE4D" w14:textId="77777777" w:rsidR="00197A74" w:rsidRDefault="00197A74" w:rsidP="00197A74">
      <w:pPr>
        <w:pStyle w:val="af7"/>
      </w:pPr>
      <w:r>
        <w:t xml:space="preserve">    if (!!username &amp;&amp; !!password) {</w:t>
      </w:r>
    </w:p>
    <w:p w14:paraId="5A7B064A" w14:textId="77777777" w:rsidR="00197A74" w:rsidRDefault="00197A74" w:rsidP="00197A74">
      <w:pPr>
        <w:pStyle w:val="af7"/>
      </w:pPr>
      <w:r>
        <w:t xml:space="preserve">      this._authService</w:t>
      </w:r>
    </w:p>
    <w:p w14:paraId="3CAD2850" w14:textId="77777777" w:rsidR="00197A74" w:rsidRDefault="00197A74" w:rsidP="00197A74">
      <w:pPr>
        <w:pStyle w:val="af7"/>
      </w:pPr>
      <w:r>
        <w:t xml:space="preserve">        .signIn(username, password)</w:t>
      </w:r>
    </w:p>
    <w:p w14:paraId="59F06053" w14:textId="77777777" w:rsidR="00197A74" w:rsidRDefault="00197A74" w:rsidP="00197A74">
      <w:pPr>
        <w:pStyle w:val="af7"/>
      </w:pPr>
      <w:r>
        <w:t xml:space="preserve">        .pipe(catchError((err) =&gt; this._handleSignInError(err)))</w:t>
      </w:r>
    </w:p>
    <w:p w14:paraId="75AC3321" w14:textId="77777777" w:rsidR="00197A74" w:rsidRDefault="00197A74" w:rsidP="00197A74">
      <w:pPr>
        <w:pStyle w:val="af7"/>
      </w:pPr>
      <w:r>
        <w:t xml:space="preserve">        .subscribe(() =&gt; {</w:t>
      </w:r>
    </w:p>
    <w:p w14:paraId="6A32772A" w14:textId="77777777" w:rsidR="00197A74" w:rsidRDefault="00197A74" w:rsidP="00197A74">
      <w:pPr>
        <w:pStyle w:val="af7"/>
      </w:pPr>
      <w:r>
        <w:t xml:space="preserve">          this._routeToMainPage();</w:t>
      </w:r>
    </w:p>
    <w:p w14:paraId="2D1281F7" w14:textId="77777777" w:rsidR="00197A74" w:rsidRDefault="00197A74" w:rsidP="00197A74">
      <w:pPr>
        <w:pStyle w:val="af7"/>
      </w:pPr>
      <w:r>
        <w:t xml:space="preserve">        });</w:t>
      </w:r>
    </w:p>
    <w:p w14:paraId="3A10B64D" w14:textId="77777777" w:rsidR="00197A74" w:rsidRDefault="00197A74" w:rsidP="00197A74">
      <w:pPr>
        <w:pStyle w:val="af7"/>
      </w:pPr>
      <w:r>
        <w:t xml:space="preserve">    }</w:t>
      </w:r>
    </w:p>
    <w:p w14:paraId="2E2E6C15" w14:textId="77777777" w:rsidR="00197A74" w:rsidRDefault="00197A74" w:rsidP="00197A74">
      <w:pPr>
        <w:pStyle w:val="af7"/>
      </w:pPr>
      <w:r>
        <w:t xml:space="preserve">  }</w:t>
      </w:r>
    </w:p>
    <w:p w14:paraId="45F53FBD" w14:textId="77777777" w:rsidR="00197A74" w:rsidRDefault="00197A74" w:rsidP="00197A74">
      <w:pPr>
        <w:pStyle w:val="af7"/>
      </w:pPr>
    </w:p>
    <w:p w14:paraId="6C9B14E4" w14:textId="77777777" w:rsidR="00197A74" w:rsidRDefault="00197A74" w:rsidP="00197A74">
      <w:pPr>
        <w:pStyle w:val="af7"/>
      </w:pPr>
      <w:r>
        <w:t xml:space="preserve">  public createUser(): void {</w:t>
      </w:r>
    </w:p>
    <w:p w14:paraId="147D69DD" w14:textId="77777777" w:rsidR="00197A74" w:rsidRDefault="00197A74" w:rsidP="00197A74">
      <w:pPr>
        <w:pStyle w:val="af7"/>
      </w:pPr>
      <w:r>
        <w:t xml:space="preserve">    const dialogRef = this._dialog.open(UserRegistrationDialogComponent);</w:t>
      </w:r>
    </w:p>
    <w:p w14:paraId="2A5300A7" w14:textId="77777777" w:rsidR="00197A74" w:rsidRDefault="00197A74" w:rsidP="00197A74">
      <w:pPr>
        <w:pStyle w:val="af7"/>
      </w:pPr>
      <w:r>
        <w:t xml:space="preserve">    dialogRef</w:t>
      </w:r>
    </w:p>
    <w:p w14:paraId="4D4CD771" w14:textId="77777777" w:rsidR="00197A74" w:rsidRDefault="00197A74" w:rsidP="00197A74">
      <w:pPr>
        <w:pStyle w:val="af7"/>
      </w:pPr>
      <w:r>
        <w:t xml:space="preserve">      .afterClosed()</w:t>
      </w:r>
    </w:p>
    <w:p w14:paraId="17F1DC8D" w14:textId="77777777" w:rsidR="00197A74" w:rsidRDefault="00197A74" w:rsidP="00197A74">
      <w:pPr>
        <w:pStyle w:val="af7"/>
      </w:pPr>
      <w:r>
        <w:t xml:space="preserve">      .pipe(</w:t>
      </w:r>
    </w:p>
    <w:p w14:paraId="34A6C02D" w14:textId="77777777" w:rsidR="00197A74" w:rsidRDefault="00197A74" w:rsidP="00197A74">
      <w:pPr>
        <w:pStyle w:val="af7"/>
      </w:pPr>
      <w:r>
        <w:t xml:space="preserve">        mergeMap((newUser: UserAddRequest | undefined) =&gt; {</w:t>
      </w:r>
    </w:p>
    <w:p w14:paraId="7C27459A" w14:textId="77777777" w:rsidR="00197A74" w:rsidRDefault="00197A74" w:rsidP="00197A74">
      <w:pPr>
        <w:pStyle w:val="af7"/>
      </w:pPr>
      <w:r>
        <w:t xml:space="preserve">          if (!newUser) return NEVER;</w:t>
      </w:r>
    </w:p>
    <w:p w14:paraId="09A61B30" w14:textId="77777777" w:rsidR="00197A74" w:rsidRDefault="00197A74" w:rsidP="00197A74">
      <w:pPr>
        <w:pStyle w:val="af7"/>
      </w:pPr>
      <w:r>
        <w:t xml:space="preserve">          return this._service.addUser(newUser);</w:t>
      </w:r>
    </w:p>
    <w:p w14:paraId="446DA5D4" w14:textId="77777777" w:rsidR="00197A74" w:rsidRDefault="00197A74" w:rsidP="00197A74">
      <w:pPr>
        <w:pStyle w:val="af7"/>
      </w:pPr>
      <w:r>
        <w:t xml:space="preserve">        }),</w:t>
      </w:r>
    </w:p>
    <w:p w14:paraId="3D7F81FE" w14:textId="77777777" w:rsidR="00197A74" w:rsidRDefault="00197A74" w:rsidP="00197A74">
      <w:pPr>
        <w:pStyle w:val="af7"/>
      </w:pPr>
      <w:r>
        <w:t xml:space="preserve">        catchError((err) =&gt; {</w:t>
      </w:r>
    </w:p>
    <w:p w14:paraId="5FAACE27" w14:textId="77777777" w:rsidR="00197A74" w:rsidRDefault="00197A74" w:rsidP="00197A74">
      <w:pPr>
        <w:pStyle w:val="af7"/>
      </w:pPr>
      <w:r>
        <w:t xml:space="preserve">          console.error(`Failed to create user: ${err}`);</w:t>
      </w:r>
    </w:p>
    <w:p w14:paraId="36B3A90D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  this</w:t>
      </w:r>
      <w:r w:rsidRPr="00197A74">
        <w:rPr>
          <w:lang w:val="ru-RU"/>
        </w:rPr>
        <w:t>._</w:t>
      </w:r>
      <w:r>
        <w:t>snackBar</w:t>
      </w:r>
      <w:r w:rsidRPr="00197A74">
        <w:rPr>
          <w:lang w:val="ru-RU"/>
        </w:rPr>
        <w:t>.</w:t>
      </w:r>
      <w:r>
        <w:t>open</w:t>
      </w:r>
      <w:r w:rsidRPr="00197A74">
        <w:rPr>
          <w:lang w:val="ru-RU"/>
        </w:rPr>
        <w:t>(</w:t>
      </w:r>
    </w:p>
    <w:p w14:paraId="25692D5E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    `Произошла ошибка при создании пользователя: ${</w:t>
      </w:r>
      <w:r>
        <w:t>err</w:t>
      </w:r>
      <w:r w:rsidRPr="00197A74">
        <w:rPr>
          <w:lang w:val="ru-RU"/>
        </w:rPr>
        <w:t>}`</w:t>
      </w:r>
    </w:p>
    <w:p w14:paraId="4EFE3A3A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  </w:t>
      </w:r>
      <w:r>
        <w:t>);</w:t>
      </w:r>
    </w:p>
    <w:p w14:paraId="0A0C9D10" w14:textId="77777777" w:rsidR="00197A74" w:rsidRDefault="00197A74" w:rsidP="00197A74">
      <w:pPr>
        <w:pStyle w:val="af7"/>
      </w:pPr>
      <w:r>
        <w:t xml:space="preserve">          return throwError(() =&gt; err);</w:t>
      </w:r>
    </w:p>
    <w:p w14:paraId="20F2280F" w14:textId="77777777" w:rsidR="00197A74" w:rsidRDefault="00197A74" w:rsidP="00197A74">
      <w:pPr>
        <w:pStyle w:val="af7"/>
      </w:pPr>
      <w:r>
        <w:t xml:space="preserve">        }),</w:t>
      </w:r>
    </w:p>
    <w:p w14:paraId="04F7989A" w14:textId="77777777" w:rsidR="00197A74" w:rsidRDefault="00197A74" w:rsidP="00197A74">
      <w:pPr>
        <w:pStyle w:val="af7"/>
      </w:pPr>
      <w:r>
        <w:t xml:space="preserve">        takeUntilDestroyed(this._destroyRef)</w:t>
      </w:r>
    </w:p>
    <w:p w14:paraId="29A5F48F" w14:textId="77777777" w:rsidR="00197A74" w:rsidRDefault="00197A74" w:rsidP="00197A74">
      <w:pPr>
        <w:pStyle w:val="af7"/>
      </w:pPr>
      <w:r>
        <w:t xml:space="preserve">      )</w:t>
      </w:r>
    </w:p>
    <w:p w14:paraId="5EA3D6A8" w14:textId="77777777" w:rsidR="00197A74" w:rsidRDefault="00197A74" w:rsidP="00197A74">
      <w:pPr>
        <w:pStyle w:val="af7"/>
      </w:pPr>
      <w:r>
        <w:t xml:space="preserve">      .subscribe((user) =&gt; {</w:t>
      </w:r>
    </w:p>
    <w:p w14:paraId="4E6EDA86" w14:textId="77777777" w:rsidR="00197A74" w:rsidRDefault="00197A74" w:rsidP="00197A74">
      <w:pPr>
        <w:pStyle w:val="af7"/>
      </w:pPr>
      <w:r>
        <w:t xml:space="preserve">        this._snackBar.open(`Пользователь ${user.name} создан!`, 'OK');</w:t>
      </w:r>
    </w:p>
    <w:p w14:paraId="0DC22B50" w14:textId="77777777" w:rsidR="00197A74" w:rsidRDefault="00197A74" w:rsidP="00197A74">
      <w:pPr>
        <w:pStyle w:val="af7"/>
      </w:pPr>
      <w:r>
        <w:t xml:space="preserve">        this.loadUsers();</w:t>
      </w:r>
    </w:p>
    <w:p w14:paraId="6D044D5D" w14:textId="77777777" w:rsidR="00197A74" w:rsidRDefault="00197A74" w:rsidP="00197A74">
      <w:pPr>
        <w:pStyle w:val="af7"/>
      </w:pPr>
      <w:r>
        <w:t xml:space="preserve">      });</w:t>
      </w:r>
    </w:p>
    <w:p w14:paraId="5918D68E" w14:textId="77777777" w:rsidR="00197A74" w:rsidRDefault="00197A74" w:rsidP="00197A74">
      <w:pPr>
        <w:pStyle w:val="af7"/>
      </w:pPr>
      <w:r>
        <w:t xml:space="preserve">  }</w:t>
      </w:r>
    </w:p>
    <w:p w14:paraId="28EBE379" w14:textId="77777777" w:rsidR="00197A74" w:rsidRDefault="00197A74" w:rsidP="00197A74">
      <w:pPr>
        <w:pStyle w:val="af7"/>
      </w:pPr>
    </w:p>
    <w:p w14:paraId="7C826348" w14:textId="77777777" w:rsidR="00197A74" w:rsidRDefault="00197A74" w:rsidP="00197A74">
      <w:pPr>
        <w:pStyle w:val="af7"/>
      </w:pPr>
      <w:r>
        <w:t xml:space="preserve">  private _routeToMainPage() {</w:t>
      </w:r>
    </w:p>
    <w:p w14:paraId="3127C88E" w14:textId="77777777" w:rsidR="00197A74" w:rsidRDefault="00197A74" w:rsidP="00197A74">
      <w:pPr>
        <w:pStyle w:val="af7"/>
      </w:pPr>
      <w:r>
        <w:t xml:space="preserve">    this._router.navigate([CONSTANTS.ENDPOINTS.RECENT_BOOKS]);</w:t>
      </w:r>
    </w:p>
    <w:p w14:paraId="5E45ABC0" w14:textId="77777777" w:rsidR="00197A74" w:rsidRDefault="00197A74" w:rsidP="00197A74">
      <w:pPr>
        <w:pStyle w:val="af7"/>
      </w:pPr>
      <w:r>
        <w:t xml:space="preserve">  }</w:t>
      </w:r>
    </w:p>
    <w:p w14:paraId="31DADF7C" w14:textId="77777777" w:rsidR="00197A74" w:rsidRDefault="00197A74" w:rsidP="00197A74">
      <w:pPr>
        <w:pStyle w:val="af7"/>
      </w:pPr>
    </w:p>
    <w:p w14:paraId="34BC5FC1" w14:textId="77777777" w:rsidR="00197A74" w:rsidRDefault="00197A74" w:rsidP="00197A74">
      <w:pPr>
        <w:pStyle w:val="af7"/>
      </w:pPr>
      <w:r>
        <w:lastRenderedPageBreak/>
        <w:t xml:space="preserve">  private _handleSignInError(err: unknown): Observable&lt;never&gt; {</w:t>
      </w:r>
    </w:p>
    <w:p w14:paraId="39B2426F" w14:textId="77777777" w:rsidR="00197A74" w:rsidRDefault="00197A74" w:rsidP="00197A74">
      <w:pPr>
        <w:pStyle w:val="af7"/>
      </w:pPr>
      <w:r>
        <w:t xml:space="preserve">    if (err instanceof HttpErrorResponse &amp;&amp; err.status === 401) {</w:t>
      </w:r>
    </w:p>
    <w:p w14:paraId="06AB7591" w14:textId="77777777" w:rsidR="00197A74" w:rsidRDefault="00197A74" w:rsidP="00197A74">
      <w:pPr>
        <w:pStyle w:val="af7"/>
      </w:pPr>
      <w:r>
        <w:t xml:space="preserve">      const errorMessage = (err.error as Record&lt;string, string&gt;)['message'];</w:t>
      </w:r>
    </w:p>
    <w:p w14:paraId="7AC9FBF6" w14:textId="77777777" w:rsidR="00197A74" w:rsidRDefault="00197A74" w:rsidP="00197A74">
      <w:pPr>
        <w:pStyle w:val="af7"/>
      </w:pPr>
      <w:r>
        <w:t xml:space="preserve">      this.loginForm.setErrors({</w:t>
      </w:r>
    </w:p>
    <w:p w14:paraId="31D406BA" w14:textId="77777777" w:rsidR="00197A74" w:rsidRDefault="00197A74" w:rsidP="00197A74">
      <w:pPr>
        <w:pStyle w:val="af7"/>
      </w:pPr>
      <w:r>
        <w:t xml:space="preserve">        invalidUsernameOrPassword: errorMessage,</w:t>
      </w:r>
    </w:p>
    <w:p w14:paraId="2E12D8E0" w14:textId="77777777" w:rsidR="00197A74" w:rsidRDefault="00197A74" w:rsidP="00197A74">
      <w:pPr>
        <w:pStyle w:val="af7"/>
      </w:pPr>
      <w:r>
        <w:t xml:space="preserve">      });</w:t>
      </w:r>
    </w:p>
    <w:p w14:paraId="2416D1E8" w14:textId="77777777" w:rsidR="00197A74" w:rsidRDefault="00197A74" w:rsidP="00197A74">
      <w:pPr>
        <w:pStyle w:val="af7"/>
      </w:pPr>
      <w:r>
        <w:t xml:space="preserve">      this._snackBar.open(errorMessage, 'OK');</w:t>
      </w:r>
    </w:p>
    <w:p w14:paraId="1A7F8487" w14:textId="77777777" w:rsidR="00197A74" w:rsidRDefault="00197A74" w:rsidP="00197A74">
      <w:pPr>
        <w:pStyle w:val="af7"/>
      </w:pPr>
      <w:r>
        <w:t xml:space="preserve">    }</w:t>
      </w:r>
    </w:p>
    <w:p w14:paraId="290C0151" w14:textId="77777777" w:rsidR="00197A74" w:rsidRDefault="00197A74" w:rsidP="00197A74">
      <w:pPr>
        <w:pStyle w:val="af7"/>
      </w:pPr>
      <w:r>
        <w:t xml:space="preserve">    return throwError(() =&gt; err);</w:t>
      </w:r>
    </w:p>
    <w:p w14:paraId="4C9B44D6" w14:textId="77777777" w:rsidR="00197A74" w:rsidRDefault="00197A74" w:rsidP="00197A74">
      <w:pPr>
        <w:pStyle w:val="af7"/>
      </w:pPr>
      <w:r>
        <w:t xml:space="preserve">  }</w:t>
      </w:r>
    </w:p>
    <w:p w14:paraId="7BAC995C" w14:textId="77777777" w:rsidR="00197A74" w:rsidRDefault="00197A74" w:rsidP="00197A74">
      <w:pPr>
        <w:pStyle w:val="af7"/>
      </w:pPr>
    </w:p>
    <w:p w14:paraId="1A858504" w14:textId="38776083" w:rsidR="00197A74" w:rsidRDefault="00197A74" w:rsidP="00197A74">
      <w:pPr>
        <w:pStyle w:val="af7"/>
      </w:pPr>
      <w:r>
        <w:t>}</w:t>
      </w:r>
    </w:p>
    <w:p w14:paraId="0F4CA08E" w14:textId="77777777" w:rsidR="00197A74" w:rsidRPr="00AA3514" w:rsidRDefault="00197A74" w:rsidP="00AA3514">
      <w:pPr>
        <w:pStyle w:val="affc"/>
      </w:pPr>
      <w:r>
        <w:t>Файл</w:t>
      </w:r>
      <w:r w:rsidRPr="00AA3514">
        <w:t xml:space="preserve"> no-connection.component.html:</w:t>
      </w:r>
    </w:p>
    <w:p w14:paraId="09B8209C" w14:textId="77777777" w:rsidR="00197A74" w:rsidRDefault="00197A74" w:rsidP="00197A74">
      <w:pPr>
        <w:pStyle w:val="af7"/>
      </w:pPr>
      <w:r>
        <w:t>&lt;h2&gt;No connection&lt;/h2&gt;</w:t>
      </w:r>
    </w:p>
    <w:p w14:paraId="44A73858" w14:textId="11785F56" w:rsidR="00197A74" w:rsidRDefault="00197A74" w:rsidP="00197A74">
      <w:pPr>
        <w:pStyle w:val="af7"/>
      </w:pPr>
      <w:r>
        <w:t>&lt;p&gt;Please, check a network connection or server availability&lt;/p&gt;</w:t>
      </w:r>
    </w:p>
    <w:p w14:paraId="5E2971FE" w14:textId="77777777" w:rsidR="00197A74" w:rsidRPr="00AA3514" w:rsidRDefault="00197A74" w:rsidP="00AA3514">
      <w:pPr>
        <w:pStyle w:val="affc"/>
      </w:pPr>
      <w:r>
        <w:t>Файл</w:t>
      </w:r>
      <w:r w:rsidRPr="00AA3514">
        <w:t xml:space="preserve"> no-connection.component.scss:</w:t>
      </w:r>
    </w:p>
    <w:p w14:paraId="7706F7EF" w14:textId="77777777" w:rsidR="00197A74" w:rsidRDefault="00197A74" w:rsidP="00197A74">
      <w:pPr>
        <w:pStyle w:val="af7"/>
      </w:pPr>
      <w:r>
        <w:t>:host {</w:t>
      </w:r>
    </w:p>
    <w:p w14:paraId="616283C8" w14:textId="77777777" w:rsidR="00197A74" w:rsidRDefault="00197A74" w:rsidP="00197A74">
      <w:pPr>
        <w:pStyle w:val="af7"/>
      </w:pPr>
      <w:r>
        <w:t xml:space="preserve">  display: flex;</w:t>
      </w:r>
    </w:p>
    <w:p w14:paraId="1B668885" w14:textId="77777777" w:rsidR="00197A74" w:rsidRDefault="00197A74" w:rsidP="00197A74">
      <w:pPr>
        <w:pStyle w:val="af7"/>
      </w:pPr>
      <w:r>
        <w:t xml:space="preserve">  flex-direction: column;</w:t>
      </w:r>
    </w:p>
    <w:p w14:paraId="47900944" w14:textId="77777777" w:rsidR="00197A74" w:rsidRDefault="00197A74" w:rsidP="00197A74">
      <w:pPr>
        <w:pStyle w:val="af7"/>
      </w:pPr>
      <w:r>
        <w:t xml:space="preserve">  align-items: center;</w:t>
      </w:r>
    </w:p>
    <w:p w14:paraId="7BC06352" w14:textId="77777777" w:rsidR="00197A74" w:rsidRDefault="00197A74" w:rsidP="00197A74">
      <w:pPr>
        <w:pStyle w:val="af7"/>
      </w:pPr>
      <w:r>
        <w:t xml:space="preserve">  justify-content: center;</w:t>
      </w:r>
    </w:p>
    <w:p w14:paraId="42DED34C" w14:textId="04B43C42" w:rsidR="00197A74" w:rsidRDefault="00197A74" w:rsidP="00197A74">
      <w:pPr>
        <w:pStyle w:val="af7"/>
      </w:pPr>
      <w:r>
        <w:t>}</w:t>
      </w:r>
    </w:p>
    <w:p w14:paraId="795CD695" w14:textId="77777777" w:rsidR="00197A74" w:rsidRPr="00AA3514" w:rsidRDefault="00197A74" w:rsidP="00AA3514">
      <w:pPr>
        <w:pStyle w:val="affc"/>
      </w:pPr>
      <w:r>
        <w:t>Файл</w:t>
      </w:r>
      <w:r w:rsidRPr="00AA3514">
        <w:t xml:space="preserve"> no-connection.component.ts:</w:t>
      </w:r>
    </w:p>
    <w:p w14:paraId="79A1195F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34574C78" w14:textId="77777777" w:rsidR="00197A74" w:rsidRDefault="00197A74" w:rsidP="00197A74">
      <w:pPr>
        <w:pStyle w:val="af7"/>
      </w:pPr>
    </w:p>
    <w:p w14:paraId="141D7448" w14:textId="77777777" w:rsidR="00197A74" w:rsidRDefault="00197A74" w:rsidP="00197A74">
      <w:pPr>
        <w:pStyle w:val="af7"/>
      </w:pPr>
      <w:r>
        <w:t>@Component({</w:t>
      </w:r>
    </w:p>
    <w:p w14:paraId="4902BC15" w14:textId="77777777" w:rsidR="00197A74" w:rsidRDefault="00197A74" w:rsidP="00197A74">
      <w:pPr>
        <w:pStyle w:val="af7"/>
      </w:pPr>
      <w:r>
        <w:t xml:space="preserve">  selector: 'app-no-connection',</w:t>
      </w:r>
    </w:p>
    <w:p w14:paraId="08F647E0" w14:textId="77777777" w:rsidR="00197A74" w:rsidRDefault="00197A74" w:rsidP="00197A74">
      <w:pPr>
        <w:pStyle w:val="af7"/>
      </w:pPr>
      <w:r>
        <w:t xml:space="preserve">  standalone: true,</w:t>
      </w:r>
    </w:p>
    <w:p w14:paraId="6B301279" w14:textId="77777777" w:rsidR="00197A74" w:rsidRDefault="00197A74" w:rsidP="00197A74">
      <w:pPr>
        <w:pStyle w:val="af7"/>
      </w:pPr>
      <w:r>
        <w:t xml:space="preserve">  imports: [],</w:t>
      </w:r>
    </w:p>
    <w:p w14:paraId="2E418B58" w14:textId="77777777" w:rsidR="00197A74" w:rsidRDefault="00197A74" w:rsidP="00197A74">
      <w:pPr>
        <w:pStyle w:val="af7"/>
      </w:pPr>
      <w:r>
        <w:t xml:space="preserve">  templateUrl: './no-connection.component.html',</w:t>
      </w:r>
    </w:p>
    <w:p w14:paraId="238B6B4A" w14:textId="77777777" w:rsidR="00197A74" w:rsidRDefault="00197A74" w:rsidP="00197A74">
      <w:pPr>
        <w:pStyle w:val="af7"/>
      </w:pPr>
      <w:r>
        <w:t xml:space="preserve">  styleUrl: './no-connection.component.scss',</w:t>
      </w:r>
    </w:p>
    <w:p w14:paraId="369FB1D4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775D17B" w14:textId="77777777" w:rsidR="00197A74" w:rsidRDefault="00197A74" w:rsidP="00197A74">
      <w:pPr>
        <w:pStyle w:val="af7"/>
      </w:pPr>
      <w:r>
        <w:t>})</w:t>
      </w:r>
    </w:p>
    <w:p w14:paraId="6DF22FC0" w14:textId="77777777" w:rsidR="00197A74" w:rsidRDefault="00197A74" w:rsidP="00197A74">
      <w:pPr>
        <w:pStyle w:val="af7"/>
      </w:pPr>
      <w:r>
        <w:t>export class NoConnectionComponent {}</w:t>
      </w:r>
    </w:p>
    <w:p w14:paraId="7F1ED14E" w14:textId="77777777" w:rsidR="00197A74" w:rsidRDefault="00197A74" w:rsidP="00197A74">
      <w:pPr>
        <w:pStyle w:val="af7"/>
      </w:pPr>
    </w:p>
    <w:p w14:paraId="5C50A794" w14:textId="77777777" w:rsidR="00197A74" w:rsidRDefault="00197A74" w:rsidP="00197A74">
      <w:pPr>
        <w:pStyle w:val="af7"/>
      </w:pPr>
      <w:r>
        <w:t>Файл recent-books.component.html:</w:t>
      </w:r>
    </w:p>
    <w:p w14:paraId="1D39B78D" w14:textId="77777777" w:rsidR="00197A74" w:rsidRDefault="00197A74" w:rsidP="00197A74">
      <w:pPr>
        <w:pStyle w:val="af7"/>
      </w:pPr>
      <w:r>
        <w:t>&lt;h1&gt;Недавние&lt;/h1&gt;</w:t>
      </w:r>
    </w:p>
    <w:p w14:paraId="4A436D72" w14:textId="77777777" w:rsidR="00197A74" w:rsidRDefault="00197A74" w:rsidP="00197A74">
      <w:pPr>
        <w:pStyle w:val="af7"/>
      </w:pPr>
      <w:r>
        <w:t>@if (mostRecentBook()) {</w:t>
      </w:r>
    </w:p>
    <w:p w14:paraId="17CA845C" w14:textId="77777777" w:rsidR="00197A74" w:rsidRDefault="00197A74" w:rsidP="00197A74">
      <w:pPr>
        <w:pStyle w:val="af7"/>
      </w:pPr>
      <w:r>
        <w:t xml:space="preserve">  &lt;div class="most-recent-book"&gt;</w:t>
      </w:r>
    </w:p>
    <w:p w14:paraId="4F447E02" w14:textId="77777777" w:rsidR="00197A74" w:rsidRDefault="00197A74" w:rsidP="00197A74">
      <w:pPr>
        <w:pStyle w:val="af7"/>
      </w:pPr>
      <w:r>
        <w:t xml:space="preserve">    &lt;div class="item"&gt;</w:t>
      </w:r>
    </w:p>
    <w:p w14:paraId="11A30299" w14:textId="77777777" w:rsidR="00197A74" w:rsidRDefault="00197A74" w:rsidP="00197A74">
      <w:pPr>
        <w:pStyle w:val="af7"/>
      </w:pPr>
      <w:r>
        <w:t xml:space="preserve">      &lt;div class="thumbnail-container"&gt;</w:t>
      </w:r>
    </w:p>
    <w:p w14:paraId="35A76254" w14:textId="77777777" w:rsidR="00197A74" w:rsidRDefault="00197A74" w:rsidP="00197A74">
      <w:pPr>
        <w:pStyle w:val="af7"/>
      </w:pPr>
      <w:r>
        <w:t xml:space="preserve">        &lt;img [src]="mostRecentBook()!.documentDetails.thumbnailUrl" alt="no-image" /&gt;</w:t>
      </w:r>
    </w:p>
    <w:p w14:paraId="7173F393" w14:textId="77777777" w:rsidR="00197A74" w:rsidRDefault="00197A74" w:rsidP="00197A74">
      <w:pPr>
        <w:pStyle w:val="af7"/>
      </w:pPr>
      <w:r>
        <w:t xml:space="preserve">      &lt;/div&gt;</w:t>
      </w:r>
    </w:p>
    <w:p w14:paraId="08543E0D" w14:textId="77777777" w:rsidR="00197A74" w:rsidRDefault="00197A74" w:rsidP="00197A74">
      <w:pPr>
        <w:pStyle w:val="af7"/>
      </w:pPr>
      <w:r>
        <w:t xml:space="preserve">      &lt;div class="info"&gt;</w:t>
      </w:r>
    </w:p>
    <w:p w14:paraId="22DD1EB7" w14:textId="77777777" w:rsidR="00197A74" w:rsidRDefault="00197A74" w:rsidP="00197A74">
      <w:pPr>
        <w:pStyle w:val="af7"/>
      </w:pPr>
      <w:r>
        <w:t xml:space="preserve">        &lt;h2 class="title"&gt;</w:t>
      </w:r>
    </w:p>
    <w:p w14:paraId="17F0097B" w14:textId="77777777" w:rsidR="00197A74" w:rsidRDefault="00197A74" w:rsidP="00197A74">
      <w:pPr>
        <w:pStyle w:val="af7"/>
      </w:pPr>
      <w:r>
        <w:t xml:space="preserve">          {{ mostRecentBook()!.documentDetails.title }}</w:t>
      </w:r>
    </w:p>
    <w:p w14:paraId="6EA87398" w14:textId="77777777" w:rsidR="00197A74" w:rsidRDefault="00197A74" w:rsidP="00197A74">
      <w:pPr>
        <w:pStyle w:val="af7"/>
      </w:pPr>
      <w:r>
        <w:t xml:space="preserve">        &lt;/h2&gt;</w:t>
      </w:r>
    </w:p>
    <w:p w14:paraId="4F678C19" w14:textId="77777777" w:rsidR="00197A74" w:rsidRDefault="00197A74" w:rsidP="00197A74">
      <w:pPr>
        <w:pStyle w:val="af7"/>
      </w:pPr>
      <w:r>
        <w:t xml:space="preserve">        @if (mostRecentBook()!.stats?.lastViewedPage) {</w:t>
      </w:r>
    </w:p>
    <w:p w14:paraId="52767AEA" w14:textId="77777777" w:rsidR="00197A74" w:rsidRDefault="00197A74" w:rsidP="00197A74">
      <w:pPr>
        <w:pStyle w:val="af7"/>
      </w:pPr>
      <w:r>
        <w:t xml:space="preserve">          &lt;div&gt;</w:t>
      </w:r>
    </w:p>
    <w:p w14:paraId="26564910" w14:textId="77777777" w:rsidR="00197A74" w:rsidRDefault="00197A74" w:rsidP="00197A74">
      <w:pPr>
        <w:pStyle w:val="af7"/>
      </w:pPr>
      <w:r>
        <w:t xml:space="preserve">            Вы остановились на странице</w:t>
      </w:r>
    </w:p>
    <w:p w14:paraId="573DAD6C" w14:textId="77777777" w:rsidR="00197A74" w:rsidRDefault="00197A74" w:rsidP="00197A74">
      <w:pPr>
        <w:pStyle w:val="af7"/>
      </w:pPr>
      <w:r>
        <w:t xml:space="preserve">            {{ mostRecentBook()!.stats?.lastViewedPage }} /</w:t>
      </w:r>
    </w:p>
    <w:p w14:paraId="7432F46E" w14:textId="77777777" w:rsidR="00197A74" w:rsidRDefault="00197A74" w:rsidP="00197A74">
      <w:pPr>
        <w:pStyle w:val="af7"/>
      </w:pPr>
      <w:r>
        <w:t xml:space="preserve">            {{ mostRecentBook()!.documentDetails.pageCount }}</w:t>
      </w:r>
    </w:p>
    <w:p w14:paraId="61D804E3" w14:textId="77777777" w:rsidR="00197A74" w:rsidRDefault="00197A74" w:rsidP="00197A74">
      <w:pPr>
        <w:pStyle w:val="af7"/>
      </w:pPr>
      <w:r>
        <w:t xml:space="preserve">          &lt;/div&gt;</w:t>
      </w:r>
    </w:p>
    <w:p w14:paraId="37406C14" w14:textId="77777777" w:rsidR="00197A74" w:rsidRDefault="00197A74" w:rsidP="00197A74">
      <w:pPr>
        <w:pStyle w:val="af7"/>
      </w:pPr>
      <w:r>
        <w:t xml:space="preserve">        }</w:t>
      </w:r>
    </w:p>
    <w:p w14:paraId="3D7F1F85" w14:textId="77777777" w:rsidR="00197A74" w:rsidRDefault="00197A74" w:rsidP="00197A74">
      <w:pPr>
        <w:pStyle w:val="af7"/>
      </w:pPr>
      <w:r>
        <w:t xml:space="preserve">      &lt;/div&gt;</w:t>
      </w:r>
    </w:p>
    <w:p w14:paraId="50E90C81" w14:textId="77777777" w:rsidR="00197A74" w:rsidRDefault="00197A74" w:rsidP="00197A74">
      <w:pPr>
        <w:pStyle w:val="af7"/>
      </w:pPr>
      <w:r>
        <w:t xml:space="preserve">      &lt;div class="spacer"&gt;&lt;/div&gt;</w:t>
      </w:r>
    </w:p>
    <w:p w14:paraId="17918CE1" w14:textId="77777777" w:rsidR="00197A74" w:rsidRDefault="00197A74" w:rsidP="00197A74">
      <w:pPr>
        <w:pStyle w:val="af7"/>
      </w:pPr>
      <w:r>
        <w:t xml:space="preserve">      &lt;button mat-flat-button (click)="openBook(mostRecentBook()!)"&gt;</w:t>
      </w:r>
    </w:p>
    <w:p w14:paraId="45D64950" w14:textId="77777777" w:rsidR="00197A74" w:rsidRDefault="00197A74" w:rsidP="00197A74">
      <w:pPr>
        <w:pStyle w:val="af7"/>
      </w:pPr>
      <w:r>
        <w:t xml:space="preserve">        Продолжить</w:t>
      </w:r>
    </w:p>
    <w:p w14:paraId="48C75708" w14:textId="77777777" w:rsidR="00197A74" w:rsidRDefault="00197A74" w:rsidP="00197A74">
      <w:pPr>
        <w:pStyle w:val="af7"/>
      </w:pPr>
      <w:r>
        <w:t xml:space="preserve">      &lt;/button&gt;</w:t>
      </w:r>
    </w:p>
    <w:p w14:paraId="2262A700" w14:textId="77777777" w:rsidR="00197A74" w:rsidRDefault="00197A74" w:rsidP="00197A74">
      <w:pPr>
        <w:pStyle w:val="af7"/>
      </w:pPr>
      <w:r>
        <w:t xml:space="preserve">    &lt;/div&gt;</w:t>
      </w:r>
    </w:p>
    <w:p w14:paraId="3DAD5D5A" w14:textId="77777777" w:rsidR="00197A74" w:rsidRDefault="00197A74" w:rsidP="00197A74">
      <w:pPr>
        <w:pStyle w:val="af7"/>
      </w:pPr>
      <w:r>
        <w:t xml:space="preserve">    @if (mostRecentBookProgressValue()) {</w:t>
      </w:r>
    </w:p>
    <w:p w14:paraId="3EE321EF" w14:textId="77777777" w:rsidR="00197A74" w:rsidRDefault="00197A74" w:rsidP="00197A74">
      <w:pPr>
        <w:pStyle w:val="af7"/>
      </w:pPr>
      <w:r>
        <w:t xml:space="preserve">      &lt;mat-progress-bar</w:t>
      </w:r>
    </w:p>
    <w:p w14:paraId="2A99984E" w14:textId="77777777" w:rsidR="00197A74" w:rsidRDefault="00197A74" w:rsidP="00197A74">
      <w:pPr>
        <w:pStyle w:val="af7"/>
      </w:pPr>
      <w:r>
        <w:t xml:space="preserve">        [value]="mostRecentBookProgressValue()"</w:t>
      </w:r>
    </w:p>
    <w:p w14:paraId="6174B0F1" w14:textId="77777777" w:rsidR="00197A74" w:rsidRDefault="00197A74" w:rsidP="00197A74">
      <w:pPr>
        <w:pStyle w:val="af7"/>
      </w:pPr>
      <w:r>
        <w:t xml:space="preserve">      &gt;&lt;/mat-progress-bar&gt;</w:t>
      </w:r>
    </w:p>
    <w:p w14:paraId="54B4E7C3" w14:textId="77777777" w:rsidR="00197A74" w:rsidRDefault="00197A74" w:rsidP="00197A74">
      <w:pPr>
        <w:pStyle w:val="af7"/>
      </w:pPr>
      <w:r>
        <w:t xml:space="preserve">    }</w:t>
      </w:r>
    </w:p>
    <w:p w14:paraId="3B2C185B" w14:textId="77777777" w:rsidR="00197A74" w:rsidRDefault="00197A74" w:rsidP="00197A74">
      <w:pPr>
        <w:pStyle w:val="af7"/>
      </w:pPr>
      <w:r>
        <w:t xml:space="preserve">  &lt;/div&gt;</w:t>
      </w:r>
    </w:p>
    <w:p w14:paraId="25AF1FD8" w14:textId="77777777" w:rsidR="00197A74" w:rsidRDefault="00197A74" w:rsidP="00197A74">
      <w:pPr>
        <w:pStyle w:val="af7"/>
      </w:pPr>
      <w:r>
        <w:t>}</w:t>
      </w:r>
    </w:p>
    <w:p w14:paraId="4A657191" w14:textId="77777777" w:rsidR="00197A74" w:rsidRDefault="00197A74" w:rsidP="00197A74">
      <w:pPr>
        <w:pStyle w:val="af7"/>
      </w:pPr>
      <w:r>
        <w:t>@if (isBooksEmpty()) {</w:t>
      </w:r>
    </w:p>
    <w:p w14:paraId="30C2A82F" w14:textId="77777777" w:rsidR="00197A74" w:rsidRDefault="00197A74" w:rsidP="00197A74">
      <w:pPr>
        <w:pStyle w:val="af7"/>
      </w:pPr>
      <w:r>
        <w:t xml:space="preserve">  &lt;span class="no-items"&gt;Пусто&lt;/span&gt;</w:t>
      </w:r>
    </w:p>
    <w:p w14:paraId="36BAEB1E" w14:textId="77777777" w:rsidR="00197A74" w:rsidRDefault="00197A74" w:rsidP="00197A74">
      <w:pPr>
        <w:pStyle w:val="af7"/>
      </w:pPr>
      <w:r>
        <w:t>}</w:t>
      </w:r>
    </w:p>
    <w:p w14:paraId="3BDAA1C9" w14:textId="77777777" w:rsidR="00197A74" w:rsidRDefault="00197A74" w:rsidP="00197A74">
      <w:pPr>
        <w:pStyle w:val="af7"/>
      </w:pPr>
      <w:r>
        <w:t>&lt;app-book-list-view</w:t>
      </w:r>
    </w:p>
    <w:p w14:paraId="4D7D6539" w14:textId="77777777" w:rsidR="00197A74" w:rsidRDefault="00197A74" w:rsidP="00197A74">
      <w:pPr>
        <w:pStyle w:val="af7"/>
      </w:pPr>
      <w:r>
        <w:lastRenderedPageBreak/>
        <w:t xml:space="preserve">  [books]="otherBooks()"</w:t>
      </w:r>
    </w:p>
    <w:p w14:paraId="5EA1274D" w14:textId="77777777" w:rsidR="00197A74" w:rsidRDefault="00197A74" w:rsidP="00197A74">
      <w:pPr>
        <w:pStyle w:val="af7"/>
      </w:pPr>
      <w:r>
        <w:t xml:space="preserve">  [showEditButton]="false"</w:t>
      </w:r>
    </w:p>
    <w:p w14:paraId="676DAEE1" w14:textId="77777777" w:rsidR="00197A74" w:rsidRDefault="00197A74" w:rsidP="00197A74">
      <w:pPr>
        <w:pStyle w:val="af7"/>
      </w:pPr>
      <w:r>
        <w:t xml:space="preserve">  [showDeleteButton]="false"</w:t>
      </w:r>
    </w:p>
    <w:p w14:paraId="75DADBE1" w14:textId="77777777" w:rsidR="00197A74" w:rsidRDefault="00197A74" w:rsidP="00197A74">
      <w:pPr>
        <w:pStyle w:val="af7"/>
      </w:pPr>
      <w:r>
        <w:t xml:space="preserve">  (openItemEvent)="openBook($event)"</w:t>
      </w:r>
    </w:p>
    <w:p w14:paraId="6BE99C85" w14:textId="638BCF05" w:rsidR="00197A74" w:rsidRDefault="00197A74" w:rsidP="00197A74">
      <w:pPr>
        <w:pStyle w:val="af7"/>
      </w:pPr>
      <w:r>
        <w:t>&gt;&lt;/app-book-list-view&gt;</w:t>
      </w:r>
    </w:p>
    <w:p w14:paraId="7C26884F" w14:textId="77777777" w:rsidR="00197A74" w:rsidRPr="00AA3514" w:rsidRDefault="00197A74" w:rsidP="00AA3514">
      <w:pPr>
        <w:pStyle w:val="affc"/>
      </w:pPr>
      <w:r>
        <w:t>Файл</w:t>
      </w:r>
      <w:r w:rsidRPr="00AA3514">
        <w:t xml:space="preserve"> recent-books.component.scss:</w:t>
      </w:r>
    </w:p>
    <w:p w14:paraId="6D483169" w14:textId="77777777" w:rsidR="00197A74" w:rsidRDefault="00197A74" w:rsidP="00197A74">
      <w:pPr>
        <w:pStyle w:val="af7"/>
      </w:pPr>
      <w:r>
        <w:t>$most-recent-book-thumbnail-width: 120px;</w:t>
      </w:r>
    </w:p>
    <w:p w14:paraId="059C8CF3" w14:textId="77777777" w:rsidR="00197A74" w:rsidRDefault="00197A74" w:rsidP="00197A74">
      <w:pPr>
        <w:pStyle w:val="af7"/>
      </w:pPr>
      <w:r>
        <w:t>$most-recent-book-thumbnail-height: 160px;</w:t>
      </w:r>
    </w:p>
    <w:p w14:paraId="61D7E6DF" w14:textId="77777777" w:rsidR="00197A74" w:rsidRDefault="00197A74" w:rsidP="00197A74">
      <w:pPr>
        <w:pStyle w:val="af7"/>
      </w:pPr>
    </w:p>
    <w:p w14:paraId="32C0D360" w14:textId="77777777" w:rsidR="00197A74" w:rsidRDefault="00197A74" w:rsidP="00197A74">
      <w:pPr>
        <w:pStyle w:val="af7"/>
      </w:pPr>
      <w:r>
        <w:t>:host {</w:t>
      </w:r>
    </w:p>
    <w:p w14:paraId="2A79E5F7" w14:textId="77777777" w:rsidR="00197A74" w:rsidRDefault="00197A74" w:rsidP="00197A74">
      <w:pPr>
        <w:pStyle w:val="af7"/>
      </w:pPr>
      <w:r>
        <w:t xml:space="preserve">  display: flex;</w:t>
      </w:r>
    </w:p>
    <w:p w14:paraId="2177F146" w14:textId="77777777" w:rsidR="00197A74" w:rsidRDefault="00197A74" w:rsidP="00197A74">
      <w:pPr>
        <w:pStyle w:val="af7"/>
      </w:pPr>
      <w:r>
        <w:t xml:space="preserve">  flex-direction: column;</w:t>
      </w:r>
    </w:p>
    <w:p w14:paraId="116FDB48" w14:textId="77777777" w:rsidR="00197A74" w:rsidRDefault="00197A74" w:rsidP="00197A74">
      <w:pPr>
        <w:pStyle w:val="af7"/>
      </w:pPr>
      <w:r>
        <w:t xml:space="preserve">  padding: 0 10vw;</w:t>
      </w:r>
    </w:p>
    <w:p w14:paraId="0B3C0C43" w14:textId="77777777" w:rsidR="00197A74" w:rsidRDefault="00197A74" w:rsidP="00197A74">
      <w:pPr>
        <w:pStyle w:val="af7"/>
      </w:pPr>
      <w:r>
        <w:t xml:space="preserve">  h1 {</w:t>
      </w:r>
    </w:p>
    <w:p w14:paraId="19AF152C" w14:textId="77777777" w:rsidR="00197A74" w:rsidRDefault="00197A74" w:rsidP="00197A74">
      <w:pPr>
        <w:pStyle w:val="af7"/>
      </w:pPr>
      <w:r>
        <w:t xml:space="preserve">    font-style: italic;</w:t>
      </w:r>
    </w:p>
    <w:p w14:paraId="6CCC009D" w14:textId="77777777" w:rsidR="00197A74" w:rsidRDefault="00197A74" w:rsidP="00197A74">
      <w:pPr>
        <w:pStyle w:val="af7"/>
      </w:pPr>
      <w:r>
        <w:t xml:space="preserve">  }</w:t>
      </w:r>
    </w:p>
    <w:p w14:paraId="694079C0" w14:textId="77777777" w:rsidR="00197A74" w:rsidRDefault="00197A74" w:rsidP="00197A74">
      <w:pPr>
        <w:pStyle w:val="af7"/>
      </w:pPr>
      <w:r>
        <w:t>}</w:t>
      </w:r>
    </w:p>
    <w:p w14:paraId="698B982F" w14:textId="77777777" w:rsidR="00197A74" w:rsidRDefault="00197A74" w:rsidP="00197A74">
      <w:pPr>
        <w:pStyle w:val="af7"/>
      </w:pPr>
    </w:p>
    <w:p w14:paraId="2B5A3052" w14:textId="77777777" w:rsidR="00197A74" w:rsidRDefault="00197A74" w:rsidP="00197A74">
      <w:pPr>
        <w:pStyle w:val="af7"/>
      </w:pPr>
      <w:r>
        <w:t>.most-recent-book {</w:t>
      </w:r>
    </w:p>
    <w:p w14:paraId="3DFC8D2F" w14:textId="77777777" w:rsidR="00197A74" w:rsidRDefault="00197A74" w:rsidP="00197A74">
      <w:pPr>
        <w:pStyle w:val="af7"/>
      </w:pPr>
      <w:r>
        <w:t xml:space="preserve">  position: relative;</w:t>
      </w:r>
    </w:p>
    <w:p w14:paraId="1CC12449" w14:textId="77777777" w:rsidR="00197A74" w:rsidRDefault="00197A74" w:rsidP="00197A74">
      <w:pPr>
        <w:pStyle w:val="af7"/>
      </w:pPr>
      <w:r>
        <w:t xml:space="preserve">  display: inline-flex;</w:t>
      </w:r>
    </w:p>
    <w:p w14:paraId="3899C0B0" w14:textId="77777777" w:rsidR="00197A74" w:rsidRDefault="00197A74" w:rsidP="00197A74">
      <w:pPr>
        <w:pStyle w:val="af7"/>
      </w:pPr>
      <w:r>
        <w:t xml:space="preserve">  flex-direction: column;</w:t>
      </w:r>
    </w:p>
    <w:p w14:paraId="7D81F44E" w14:textId="77777777" w:rsidR="00197A74" w:rsidRDefault="00197A74" w:rsidP="00197A74">
      <w:pPr>
        <w:pStyle w:val="af7"/>
      </w:pPr>
    </w:p>
    <w:p w14:paraId="7D864267" w14:textId="77777777" w:rsidR="00197A74" w:rsidRDefault="00197A74" w:rsidP="00197A74">
      <w:pPr>
        <w:pStyle w:val="af7"/>
      </w:pPr>
      <w:r>
        <w:t xml:space="preserve">  .item {</w:t>
      </w:r>
    </w:p>
    <w:p w14:paraId="22AE632E" w14:textId="77777777" w:rsidR="00197A74" w:rsidRDefault="00197A74" w:rsidP="00197A74">
      <w:pPr>
        <w:pStyle w:val="af7"/>
      </w:pPr>
      <w:r>
        <w:t xml:space="preserve">    display: flex;</w:t>
      </w:r>
    </w:p>
    <w:p w14:paraId="171F95A2" w14:textId="77777777" w:rsidR="00197A74" w:rsidRDefault="00197A74" w:rsidP="00197A74">
      <w:pPr>
        <w:pStyle w:val="af7"/>
      </w:pPr>
      <w:r>
        <w:t xml:space="preserve">    flex-direction: row;</w:t>
      </w:r>
    </w:p>
    <w:p w14:paraId="31BC2AFD" w14:textId="77777777" w:rsidR="00197A74" w:rsidRDefault="00197A74" w:rsidP="00197A74">
      <w:pPr>
        <w:pStyle w:val="af7"/>
      </w:pPr>
      <w:r>
        <w:t xml:space="preserve">    align-items: center;</w:t>
      </w:r>
    </w:p>
    <w:p w14:paraId="1AC9FC29" w14:textId="77777777" w:rsidR="00197A74" w:rsidRDefault="00197A74" w:rsidP="00197A74">
      <w:pPr>
        <w:pStyle w:val="af7"/>
      </w:pPr>
      <w:r>
        <w:t xml:space="preserve">    gap: 4em;</w:t>
      </w:r>
    </w:p>
    <w:p w14:paraId="51DB78FA" w14:textId="77777777" w:rsidR="00197A74" w:rsidRDefault="00197A74" w:rsidP="00197A74">
      <w:pPr>
        <w:pStyle w:val="af7"/>
      </w:pPr>
    </w:p>
    <w:p w14:paraId="6BBCDE9E" w14:textId="77777777" w:rsidR="00197A74" w:rsidRDefault="00197A74" w:rsidP="00197A74">
      <w:pPr>
        <w:pStyle w:val="af7"/>
      </w:pPr>
      <w:r>
        <w:t xml:space="preserve">    .info {</w:t>
      </w:r>
    </w:p>
    <w:p w14:paraId="47B53E65" w14:textId="77777777" w:rsidR="00197A74" w:rsidRDefault="00197A74" w:rsidP="00197A74">
      <w:pPr>
        <w:pStyle w:val="af7"/>
      </w:pPr>
      <w:r>
        <w:t xml:space="preserve">      display: flex;</w:t>
      </w:r>
    </w:p>
    <w:p w14:paraId="0F279138" w14:textId="77777777" w:rsidR="00197A74" w:rsidRDefault="00197A74" w:rsidP="00197A74">
      <w:pPr>
        <w:pStyle w:val="af7"/>
      </w:pPr>
      <w:r>
        <w:t xml:space="preserve">      flex-direction: column;</w:t>
      </w:r>
    </w:p>
    <w:p w14:paraId="7BFAD3BA" w14:textId="77777777" w:rsidR="00197A74" w:rsidRDefault="00197A74" w:rsidP="00197A74">
      <w:pPr>
        <w:pStyle w:val="af7"/>
      </w:pPr>
      <w:r>
        <w:t xml:space="preserve">    }</w:t>
      </w:r>
    </w:p>
    <w:p w14:paraId="60998439" w14:textId="77777777" w:rsidR="00197A74" w:rsidRDefault="00197A74" w:rsidP="00197A74">
      <w:pPr>
        <w:pStyle w:val="af7"/>
      </w:pPr>
    </w:p>
    <w:p w14:paraId="7C727012" w14:textId="77777777" w:rsidR="00197A74" w:rsidRDefault="00197A74" w:rsidP="00197A74">
      <w:pPr>
        <w:pStyle w:val="af7"/>
      </w:pPr>
      <w:r>
        <w:t xml:space="preserve">    .thumbnail-container {</w:t>
      </w:r>
    </w:p>
    <w:p w14:paraId="4D425BEC" w14:textId="77777777" w:rsidR="00197A74" w:rsidRDefault="00197A74" w:rsidP="00197A74">
      <w:pPr>
        <w:pStyle w:val="af7"/>
      </w:pPr>
      <w:r>
        <w:t xml:space="preserve">      min-width: $most-recent-book-thumbnail-width;</w:t>
      </w:r>
    </w:p>
    <w:p w14:paraId="05CD5078" w14:textId="77777777" w:rsidR="00197A74" w:rsidRDefault="00197A74" w:rsidP="00197A74">
      <w:pPr>
        <w:pStyle w:val="af7"/>
      </w:pPr>
      <w:r>
        <w:t xml:space="preserve">      min-height: $most-recent-book-thumbnail-height;</w:t>
      </w:r>
    </w:p>
    <w:p w14:paraId="3094B601" w14:textId="77777777" w:rsidR="00197A74" w:rsidRDefault="00197A74" w:rsidP="00197A74">
      <w:pPr>
        <w:pStyle w:val="af7"/>
      </w:pPr>
      <w:r>
        <w:t xml:space="preserve">      width: $most-recent-book-thumbnail-width;</w:t>
      </w:r>
    </w:p>
    <w:p w14:paraId="541716DC" w14:textId="77777777" w:rsidR="00197A74" w:rsidRDefault="00197A74" w:rsidP="00197A74">
      <w:pPr>
        <w:pStyle w:val="af7"/>
      </w:pPr>
      <w:r>
        <w:t xml:space="preserve">      height: $most-recent-book-thumbnail-height;</w:t>
      </w:r>
    </w:p>
    <w:p w14:paraId="14D4CF3D" w14:textId="77777777" w:rsidR="00197A74" w:rsidRDefault="00197A74" w:rsidP="00197A74">
      <w:pPr>
        <w:pStyle w:val="af7"/>
      </w:pPr>
      <w:r>
        <w:t xml:space="preserve">      overflow: hidden;</w:t>
      </w:r>
    </w:p>
    <w:p w14:paraId="431F1E6B" w14:textId="77777777" w:rsidR="00197A74" w:rsidRDefault="00197A74" w:rsidP="00197A74">
      <w:pPr>
        <w:pStyle w:val="af7"/>
      </w:pPr>
    </w:p>
    <w:p w14:paraId="1BDEBEBF" w14:textId="77777777" w:rsidR="00197A74" w:rsidRDefault="00197A74" w:rsidP="00197A74">
      <w:pPr>
        <w:pStyle w:val="af7"/>
      </w:pPr>
      <w:r>
        <w:t xml:space="preserve">      img {</w:t>
      </w:r>
    </w:p>
    <w:p w14:paraId="4B4870FD" w14:textId="77777777" w:rsidR="00197A74" w:rsidRDefault="00197A74" w:rsidP="00197A74">
      <w:pPr>
        <w:pStyle w:val="af7"/>
      </w:pPr>
      <w:r>
        <w:t xml:space="preserve">        width: 100%;</w:t>
      </w:r>
    </w:p>
    <w:p w14:paraId="35237E51" w14:textId="77777777" w:rsidR="00197A74" w:rsidRDefault="00197A74" w:rsidP="00197A74">
      <w:pPr>
        <w:pStyle w:val="af7"/>
      </w:pPr>
      <w:r>
        <w:t xml:space="preserve">        height: auto;</w:t>
      </w:r>
    </w:p>
    <w:p w14:paraId="2DB1AC30" w14:textId="77777777" w:rsidR="00197A74" w:rsidRDefault="00197A74" w:rsidP="00197A74">
      <w:pPr>
        <w:pStyle w:val="af7"/>
      </w:pPr>
      <w:r>
        <w:t xml:space="preserve">      }</w:t>
      </w:r>
    </w:p>
    <w:p w14:paraId="14278136" w14:textId="77777777" w:rsidR="00197A74" w:rsidRDefault="00197A74" w:rsidP="00197A74">
      <w:pPr>
        <w:pStyle w:val="af7"/>
      </w:pPr>
      <w:r>
        <w:t xml:space="preserve">    }</w:t>
      </w:r>
    </w:p>
    <w:p w14:paraId="4A94AAF1" w14:textId="77777777" w:rsidR="00197A74" w:rsidRDefault="00197A74" w:rsidP="00197A74">
      <w:pPr>
        <w:pStyle w:val="af7"/>
      </w:pPr>
      <w:r>
        <w:t xml:space="preserve">  }</w:t>
      </w:r>
    </w:p>
    <w:p w14:paraId="446EAD7A" w14:textId="77777777" w:rsidR="00197A74" w:rsidRDefault="00197A74" w:rsidP="00197A74">
      <w:pPr>
        <w:pStyle w:val="af7"/>
      </w:pPr>
    </w:p>
    <w:p w14:paraId="6501F790" w14:textId="77777777" w:rsidR="00197A74" w:rsidRDefault="00197A74" w:rsidP="00197A74">
      <w:pPr>
        <w:pStyle w:val="af7"/>
      </w:pPr>
      <w:r>
        <w:t xml:space="preserve">  .mat-progress-bar {</w:t>
      </w:r>
    </w:p>
    <w:p w14:paraId="17832BC7" w14:textId="77777777" w:rsidR="00197A74" w:rsidRDefault="00197A74" w:rsidP="00197A74">
      <w:pPr>
        <w:pStyle w:val="af7"/>
      </w:pPr>
      <w:r>
        <w:t xml:space="preserve">    position: absolute;</w:t>
      </w:r>
    </w:p>
    <w:p w14:paraId="1E332A51" w14:textId="77777777" w:rsidR="00197A74" w:rsidRDefault="00197A74" w:rsidP="00197A74">
      <w:pPr>
        <w:pStyle w:val="af7"/>
      </w:pPr>
      <w:r>
        <w:t xml:space="preserve">    bottom: 0;</w:t>
      </w:r>
    </w:p>
    <w:p w14:paraId="2BEB21AB" w14:textId="77777777" w:rsidR="00197A74" w:rsidRDefault="00197A74" w:rsidP="00197A74">
      <w:pPr>
        <w:pStyle w:val="af7"/>
      </w:pPr>
      <w:r>
        <w:t xml:space="preserve">    left: 0;</w:t>
      </w:r>
    </w:p>
    <w:p w14:paraId="76777875" w14:textId="77777777" w:rsidR="00197A74" w:rsidRDefault="00197A74" w:rsidP="00197A74">
      <w:pPr>
        <w:pStyle w:val="af7"/>
      </w:pPr>
      <w:r>
        <w:t xml:space="preserve">    right: 0;</w:t>
      </w:r>
    </w:p>
    <w:p w14:paraId="60550A73" w14:textId="77777777" w:rsidR="00197A74" w:rsidRDefault="00197A74" w:rsidP="00197A74">
      <w:pPr>
        <w:pStyle w:val="af7"/>
      </w:pPr>
      <w:r>
        <w:t xml:space="preserve">  }</w:t>
      </w:r>
    </w:p>
    <w:p w14:paraId="397ED7FC" w14:textId="77777777" w:rsidR="00197A74" w:rsidRDefault="00197A74" w:rsidP="00197A74">
      <w:pPr>
        <w:pStyle w:val="af7"/>
      </w:pPr>
      <w:r>
        <w:t xml:space="preserve">  margin-bottom: 1em;</w:t>
      </w:r>
    </w:p>
    <w:p w14:paraId="33970EB2" w14:textId="488A25E0" w:rsidR="00197A74" w:rsidRDefault="00197A74" w:rsidP="00197A74">
      <w:pPr>
        <w:pStyle w:val="af7"/>
      </w:pPr>
      <w:r>
        <w:t>}</w:t>
      </w:r>
    </w:p>
    <w:p w14:paraId="451B9948" w14:textId="77777777" w:rsidR="00197A74" w:rsidRPr="00AA3514" w:rsidRDefault="00197A74" w:rsidP="00AA3514">
      <w:pPr>
        <w:pStyle w:val="affc"/>
      </w:pPr>
      <w:r>
        <w:t>Файл</w:t>
      </w:r>
      <w:r w:rsidRPr="00AA3514">
        <w:t xml:space="preserve"> recent-books.component.ts:</w:t>
      </w:r>
    </w:p>
    <w:p w14:paraId="4ED43818" w14:textId="77777777" w:rsidR="00197A74" w:rsidRDefault="00197A74" w:rsidP="00197A74">
      <w:pPr>
        <w:pStyle w:val="af7"/>
      </w:pPr>
      <w:r>
        <w:t>import {</w:t>
      </w:r>
    </w:p>
    <w:p w14:paraId="3E78E1DC" w14:textId="77777777" w:rsidR="00197A74" w:rsidRDefault="00197A74" w:rsidP="00197A74">
      <w:pPr>
        <w:pStyle w:val="af7"/>
      </w:pPr>
      <w:r>
        <w:t xml:space="preserve">  ChangeDetectionStrategy,</w:t>
      </w:r>
    </w:p>
    <w:p w14:paraId="3E7D9967" w14:textId="77777777" w:rsidR="00197A74" w:rsidRDefault="00197A74" w:rsidP="00197A74">
      <w:pPr>
        <w:pStyle w:val="af7"/>
      </w:pPr>
      <w:r>
        <w:t xml:space="preserve">  Component,</w:t>
      </w:r>
    </w:p>
    <w:p w14:paraId="7372CE25" w14:textId="77777777" w:rsidR="00197A74" w:rsidRDefault="00197A74" w:rsidP="00197A74">
      <w:pPr>
        <w:pStyle w:val="af7"/>
      </w:pPr>
      <w:r>
        <w:t xml:space="preserve">  OnInit,</w:t>
      </w:r>
    </w:p>
    <w:p w14:paraId="165B5775" w14:textId="77777777" w:rsidR="00197A74" w:rsidRDefault="00197A74" w:rsidP="00197A74">
      <w:pPr>
        <w:pStyle w:val="af7"/>
      </w:pPr>
      <w:r>
        <w:t xml:space="preserve">  computed,</w:t>
      </w:r>
    </w:p>
    <w:p w14:paraId="4936DA47" w14:textId="77777777" w:rsidR="00197A74" w:rsidRDefault="00197A74" w:rsidP="00197A74">
      <w:pPr>
        <w:pStyle w:val="af7"/>
      </w:pPr>
      <w:r>
        <w:t xml:space="preserve">  signal,</w:t>
      </w:r>
    </w:p>
    <w:p w14:paraId="5860A72A" w14:textId="77777777" w:rsidR="00197A74" w:rsidRDefault="00197A74" w:rsidP="00197A74">
      <w:pPr>
        <w:pStyle w:val="af7"/>
      </w:pPr>
      <w:r>
        <w:t>} from '@angular/core';</w:t>
      </w:r>
    </w:p>
    <w:p w14:paraId="0EF9DA24" w14:textId="77777777" w:rsidR="00197A74" w:rsidRDefault="00197A74" w:rsidP="00197A74">
      <w:pPr>
        <w:pStyle w:val="af7"/>
      </w:pPr>
      <w:r>
        <w:t>import { Router } from '@angular/router';</w:t>
      </w:r>
    </w:p>
    <w:p w14:paraId="22324F6D" w14:textId="77777777" w:rsidR="00197A74" w:rsidRDefault="00197A74" w:rsidP="00197A74">
      <w:pPr>
        <w:pStyle w:val="af7"/>
      </w:pPr>
      <w:r>
        <w:t>import {</w:t>
      </w:r>
    </w:p>
    <w:p w14:paraId="7F1DD2D9" w14:textId="77777777" w:rsidR="00197A74" w:rsidRDefault="00197A74" w:rsidP="00197A74">
      <w:pPr>
        <w:pStyle w:val="af7"/>
      </w:pPr>
      <w:r>
        <w:t xml:space="preserve">  BookDto,</w:t>
      </w:r>
    </w:p>
    <w:p w14:paraId="362ECF43" w14:textId="77777777" w:rsidR="00197A74" w:rsidRDefault="00197A74" w:rsidP="00197A74">
      <w:pPr>
        <w:pStyle w:val="af7"/>
      </w:pPr>
      <w:r>
        <w:t xml:space="preserve">  SortOrder,</w:t>
      </w:r>
    </w:p>
    <w:p w14:paraId="3CD1FDB4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5EFEBD5A" w14:textId="77777777" w:rsidR="00197A74" w:rsidRDefault="00197A74" w:rsidP="00197A74">
      <w:pPr>
        <w:pStyle w:val="af7"/>
      </w:pPr>
      <w:r>
        <w:t>import { BookService } from '@core/services/book.service';</w:t>
      </w:r>
    </w:p>
    <w:p w14:paraId="6DB3132A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09F31A90" w14:textId="77777777" w:rsidR="00197A74" w:rsidRDefault="00197A74" w:rsidP="00197A74">
      <w:pPr>
        <w:pStyle w:val="af7"/>
      </w:pPr>
      <w:r>
        <w:t>import { MatProgressBar } from '@angular/material/progress-bar';</w:t>
      </w:r>
    </w:p>
    <w:p w14:paraId="4E4EB3CB" w14:textId="77777777" w:rsidR="00197A74" w:rsidRDefault="00197A74" w:rsidP="00197A74">
      <w:pPr>
        <w:pStyle w:val="af7"/>
      </w:pPr>
      <w:r>
        <w:t>import { NgOptimizedImage } from '@angular/common';</w:t>
      </w:r>
    </w:p>
    <w:p w14:paraId="3C545667" w14:textId="77777777" w:rsidR="00197A74" w:rsidRDefault="00197A74" w:rsidP="00197A74">
      <w:pPr>
        <w:pStyle w:val="af7"/>
      </w:pPr>
      <w:r>
        <w:lastRenderedPageBreak/>
        <w:t>import { BookListViewComponent } from '@core/components/book-list-view/book-list-view.component';</w:t>
      </w:r>
    </w:p>
    <w:p w14:paraId="0A83773A" w14:textId="77777777" w:rsidR="00197A74" w:rsidRDefault="00197A74" w:rsidP="00197A74">
      <w:pPr>
        <w:pStyle w:val="af7"/>
      </w:pPr>
    </w:p>
    <w:p w14:paraId="70819C52" w14:textId="77777777" w:rsidR="00197A74" w:rsidRDefault="00197A74" w:rsidP="00197A74">
      <w:pPr>
        <w:pStyle w:val="af7"/>
      </w:pPr>
      <w:r>
        <w:t>@Component({</w:t>
      </w:r>
    </w:p>
    <w:p w14:paraId="3756F518" w14:textId="77777777" w:rsidR="00197A74" w:rsidRDefault="00197A74" w:rsidP="00197A74">
      <w:pPr>
        <w:pStyle w:val="af7"/>
      </w:pPr>
      <w:r>
        <w:t xml:space="preserve">  selector: 'app-recent-books',</w:t>
      </w:r>
    </w:p>
    <w:p w14:paraId="1E056493" w14:textId="77777777" w:rsidR="00197A74" w:rsidRDefault="00197A74" w:rsidP="00197A74">
      <w:pPr>
        <w:pStyle w:val="af7"/>
      </w:pPr>
      <w:r>
        <w:t xml:space="preserve">  templateUrl: './recent-books.component.html',</w:t>
      </w:r>
    </w:p>
    <w:p w14:paraId="4FF0207C" w14:textId="77777777" w:rsidR="00197A74" w:rsidRDefault="00197A74" w:rsidP="00197A74">
      <w:pPr>
        <w:pStyle w:val="af7"/>
      </w:pPr>
      <w:r>
        <w:t xml:space="preserve">  styleUrl: './recent-books.component.scss',</w:t>
      </w:r>
    </w:p>
    <w:p w14:paraId="4A1B2105" w14:textId="77777777" w:rsidR="00197A74" w:rsidRDefault="00197A74" w:rsidP="00197A74">
      <w:pPr>
        <w:pStyle w:val="af7"/>
      </w:pPr>
      <w:r>
        <w:t xml:space="preserve">  standalone: true,</w:t>
      </w:r>
    </w:p>
    <w:p w14:paraId="0DCE8CD8" w14:textId="77777777" w:rsidR="00197A74" w:rsidRDefault="00197A74" w:rsidP="00197A74">
      <w:pPr>
        <w:pStyle w:val="af7"/>
      </w:pPr>
      <w:r>
        <w:t xml:space="preserve">  imports: [</w:t>
      </w:r>
    </w:p>
    <w:p w14:paraId="47FDEDA5" w14:textId="77777777" w:rsidR="00197A74" w:rsidRDefault="00197A74" w:rsidP="00197A74">
      <w:pPr>
        <w:pStyle w:val="af7"/>
      </w:pPr>
      <w:r>
        <w:t xml:space="preserve">    MatButton,</w:t>
      </w:r>
    </w:p>
    <w:p w14:paraId="7392AF1A" w14:textId="77777777" w:rsidR="00197A74" w:rsidRDefault="00197A74" w:rsidP="00197A74">
      <w:pPr>
        <w:pStyle w:val="af7"/>
      </w:pPr>
      <w:r>
        <w:t xml:space="preserve">    MatProgressBar,</w:t>
      </w:r>
    </w:p>
    <w:p w14:paraId="5D546251" w14:textId="77777777" w:rsidR="00197A74" w:rsidRDefault="00197A74" w:rsidP="00197A74">
      <w:pPr>
        <w:pStyle w:val="af7"/>
      </w:pPr>
      <w:r>
        <w:t xml:space="preserve">    NgOptimizedImage,</w:t>
      </w:r>
    </w:p>
    <w:p w14:paraId="094CB098" w14:textId="77777777" w:rsidR="00197A74" w:rsidRDefault="00197A74" w:rsidP="00197A74">
      <w:pPr>
        <w:pStyle w:val="af7"/>
      </w:pPr>
      <w:r>
        <w:t xml:space="preserve">    BookListViewComponent,</w:t>
      </w:r>
    </w:p>
    <w:p w14:paraId="5E1F71A9" w14:textId="77777777" w:rsidR="00197A74" w:rsidRDefault="00197A74" w:rsidP="00197A74">
      <w:pPr>
        <w:pStyle w:val="af7"/>
      </w:pPr>
      <w:r>
        <w:t xml:space="preserve">  ],</w:t>
      </w:r>
    </w:p>
    <w:p w14:paraId="7758544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12A73477" w14:textId="77777777" w:rsidR="00197A74" w:rsidRDefault="00197A74" w:rsidP="00197A74">
      <w:pPr>
        <w:pStyle w:val="af7"/>
      </w:pPr>
      <w:r>
        <w:t>})</w:t>
      </w:r>
    </w:p>
    <w:p w14:paraId="33948416" w14:textId="77777777" w:rsidR="00197A74" w:rsidRDefault="00197A74" w:rsidP="00197A74">
      <w:pPr>
        <w:pStyle w:val="af7"/>
      </w:pPr>
      <w:r>
        <w:t>export class RecentBooksComponent implements OnInit {</w:t>
      </w:r>
    </w:p>
    <w:p w14:paraId="639C0513" w14:textId="77777777" w:rsidR="00197A74" w:rsidRDefault="00197A74" w:rsidP="00197A74">
      <w:pPr>
        <w:pStyle w:val="af7"/>
      </w:pPr>
    </w:p>
    <w:p w14:paraId="737B95DF" w14:textId="77777777" w:rsidR="00197A74" w:rsidRDefault="00197A74" w:rsidP="00197A74">
      <w:pPr>
        <w:pStyle w:val="af7"/>
      </w:pPr>
      <w:r>
        <w:t xml:space="preserve">  public otherBooks = signal&lt;BookDto[]&gt;([]);</w:t>
      </w:r>
    </w:p>
    <w:p w14:paraId="67318265" w14:textId="77777777" w:rsidR="00197A74" w:rsidRDefault="00197A74" w:rsidP="00197A74">
      <w:pPr>
        <w:pStyle w:val="af7"/>
      </w:pPr>
      <w:r>
        <w:t xml:space="preserve">  public mostRecentBook = signal&lt;BookDto | null&gt;(null);</w:t>
      </w:r>
    </w:p>
    <w:p w14:paraId="71645C97" w14:textId="77777777" w:rsidR="00197A74" w:rsidRDefault="00197A74" w:rsidP="00197A74">
      <w:pPr>
        <w:pStyle w:val="af7"/>
      </w:pPr>
      <w:r>
        <w:t xml:space="preserve">  public isBooksEmpty = computed(() =&gt; {</w:t>
      </w:r>
    </w:p>
    <w:p w14:paraId="32410F62" w14:textId="77777777" w:rsidR="00197A74" w:rsidRDefault="00197A74" w:rsidP="00197A74">
      <w:pPr>
        <w:pStyle w:val="af7"/>
      </w:pPr>
      <w:r>
        <w:t xml:space="preserve">    return this.otherBooks().length === 0;</w:t>
      </w:r>
    </w:p>
    <w:p w14:paraId="04F7E644" w14:textId="77777777" w:rsidR="00197A74" w:rsidRDefault="00197A74" w:rsidP="00197A74">
      <w:pPr>
        <w:pStyle w:val="af7"/>
      </w:pPr>
      <w:r>
        <w:t xml:space="preserve">  })</w:t>
      </w:r>
    </w:p>
    <w:p w14:paraId="35497301" w14:textId="77777777" w:rsidR="00197A74" w:rsidRDefault="00197A74" w:rsidP="00197A74">
      <w:pPr>
        <w:pStyle w:val="af7"/>
      </w:pPr>
    </w:p>
    <w:p w14:paraId="5DCDBEF5" w14:textId="77777777" w:rsidR="00197A74" w:rsidRDefault="00197A74" w:rsidP="00197A74">
      <w:pPr>
        <w:pStyle w:val="af7"/>
      </w:pPr>
      <w:r>
        <w:t xml:space="preserve">  protected readonly DEFAULT_PAGE_SIZE = 5;</w:t>
      </w:r>
    </w:p>
    <w:p w14:paraId="3923B5CA" w14:textId="77777777" w:rsidR="00197A74" w:rsidRDefault="00197A74" w:rsidP="00197A74">
      <w:pPr>
        <w:pStyle w:val="af7"/>
      </w:pPr>
      <w:r>
        <w:t xml:space="preserve">  protected readonly DEFAULT_PAGE_NUMBER = 0;</w:t>
      </w:r>
    </w:p>
    <w:p w14:paraId="2A01D8BB" w14:textId="77777777" w:rsidR="00197A74" w:rsidRDefault="00197A74" w:rsidP="00197A74">
      <w:pPr>
        <w:pStyle w:val="af7"/>
      </w:pPr>
      <w:r>
        <w:t xml:space="preserve">  protected readonly SORT_BY = 'recent_access';</w:t>
      </w:r>
    </w:p>
    <w:p w14:paraId="23E44950" w14:textId="77777777" w:rsidR="00197A74" w:rsidRDefault="00197A74" w:rsidP="00197A74">
      <w:pPr>
        <w:pStyle w:val="af7"/>
      </w:pPr>
      <w:r>
        <w:t xml:space="preserve">  protected readonly SORT_ORDER = SortOrder.Desc;</w:t>
      </w:r>
    </w:p>
    <w:p w14:paraId="07DD5191" w14:textId="77777777" w:rsidR="00197A74" w:rsidRDefault="00197A74" w:rsidP="00197A74">
      <w:pPr>
        <w:pStyle w:val="af7"/>
      </w:pPr>
    </w:p>
    <w:p w14:paraId="508ED070" w14:textId="77777777" w:rsidR="00197A74" w:rsidRDefault="00197A74" w:rsidP="00197A74">
      <w:pPr>
        <w:pStyle w:val="af7"/>
      </w:pPr>
      <w:r>
        <w:t xml:space="preserve">  public mostRecentBookProgressValue = computed(() =&gt; {</w:t>
      </w:r>
    </w:p>
    <w:p w14:paraId="11DF2B56" w14:textId="77777777" w:rsidR="00197A74" w:rsidRDefault="00197A74" w:rsidP="00197A74">
      <w:pPr>
        <w:pStyle w:val="af7"/>
      </w:pPr>
      <w:r>
        <w:t xml:space="preserve">    const mostRecentBook = this.mostRecentBook();</w:t>
      </w:r>
    </w:p>
    <w:p w14:paraId="398E4321" w14:textId="77777777" w:rsidR="00197A74" w:rsidRDefault="00197A74" w:rsidP="00197A74">
      <w:pPr>
        <w:pStyle w:val="af7"/>
      </w:pPr>
      <w:r>
        <w:t xml:space="preserve">    if (!mostRecentBook) return 0;</w:t>
      </w:r>
    </w:p>
    <w:p w14:paraId="21B22E5E" w14:textId="77777777" w:rsidR="00197A74" w:rsidRDefault="00197A74" w:rsidP="00197A74">
      <w:pPr>
        <w:pStyle w:val="af7"/>
      </w:pPr>
      <w:r>
        <w:t xml:space="preserve">    const pageCount = mostRecentBook?.documentDetails.pageCount ?? 0;</w:t>
      </w:r>
    </w:p>
    <w:p w14:paraId="4BA99CC5" w14:textId="77777777" w:rsidR="00197A74" w:rsidRDefault="00197A74" w:rsidP="00197A74">
      <w:pPr>
        <w:pStyle w:val="af7"/>
      </w:pPr>
      <w:r>
        <w:t xml:space="preserve">    const pageNumber = mostRecentBook.stats?.lastViewedPage ?? 0;</w:t>
      </w:r>
    </w:p>
    <w:p w14:paraId="44F01C7D" w14:textId="77777777" w:rsidR="00197A74" w:rsidRDefault="00197A74" w:rsidP="00197A74">
      <w:pPr>
        <w:pStyle w:val="af7"/>
      </w:pPr>
      <w:r>
        <w:t xml:space="preserve">    return Math.round((pageNumber / pageCount) * 100);</w:t>
      </w:r>
    </w:p>
    <w:p w14:paraId="4A81C8F7" w14:textId="77777777" w:rsidR="00197A74" w:rsidRDefault="00197A74" w:rsidP="00197A74">
      <w:pPr>
        <w:pStyle w:val="af7"/>
      </w:pPr>
      <w:r>
        <w:t xml:space="preserve">  });</w:t>
      </w:r>
    </w:p>
    <w:p w14:paraId="70079899" w14:textId="77777777" w:rsidR="00197A74" w:rsidRDefault="00197A74" w:rsidP="00197A74">
      <w:pPr>
        <w:pStyle w:val="af7"/>
      </w:pPr>
    </w:p>
    <w:p w14:paraId="6E7622DC" w14:textId="77777777" w:rsidR="00197A74" w:rsidRDefault="00197A74" w:rsidP="00197A74">
      <w:pPr>
        <w:pStyle w:val="af7"/>
      </w:pPr>
      <w:r>
        <w:t xml:space="preserve">  constructor(</w:t>
      </w:r>
    </w:p>
    <w:p w14:paraId="452446BC" w14:textId="77777777" w:rsidR="00197A74" w:rsidRDefault="00197A74" w:rsidP="00197A74">
      <w:pPr>
        <w:pStyle w:val="af7"/>
      </w:pPr>
      <w:r>
        <w:t xml:space="preserve">    private readonly _service: BookService,</w:t>
      </w:r>
    </w:p>
    <w:p w14:paraId="1BBA7B08" w14:textId="77777777" w:rsidR="00197A74" w:rsidRDefault="00197A74" w:rsidP="00197A74">
      <w:pPr>
        <w:pStyle w:val="af7"/>
      </w:pPr>
      <w:r>
        <w:t xml:space="preserve">    private readonly _router: Router</w:t>
      </w:r>
    </w:p>
    <w:p w14:paraId="5C0EA87D" w14:textId="77777777" w:rsidR="00197A74" w:rsidRDefault="00197A74" w:rsidP="00197A74">
      <w:pPr>
        <w:pStyle w:val="af7"/>
      </w:pPr>
      <w:r>
        <w:t xml:space="preserve">  ) {}</w:t>
      </w:r>
    </w:p>
    <w:p w14:paraId="3962A14C" w14:textId="77777777" w:rsidR="00197A74" w:rsidRDefault="00197A74" w:rsidP="00197A74">
      <w:pPr>
        <w:pStyle w:val="af7"/>
      </w:pPr>
    </w:p>
    <w:p w14:paraId="17D2AAF1" w14:textId="77777777" w:rsidR="00197A74" w:rsidRDefault="00197A74" w:rsidP="00197A74">
      <w:pPr>
        <w:pStyle w:val="af7"/>
      </w:pPr>
      <w:r>
        <w:t xml:space="preserve">  public ngOnInit(): void {</w:t>
      </w:r>
    </w:p>
    <w:p w14:paraId="07F49A39" w14:textId="77777777" w:rsidR="00197A74" w:rsidRDefault="00197A74" w:rsidP="00197A74">
      <w:pPr>
        <w:pStyle w:val="af7"/>
      </w:pPr>
      <w:r>
        <w:t xml:space="preserve">    this._loadBooks();</w:t>
      </w:r>
    </w:p>
    <w:p w14:paraId="4DCD38CD" w14:textId="77777777" w:rsidR="00197A74" w:rsidRDefault="00197A74" w:rsidP="00197A74">
      <w:pPr>
        <w:pStyle w:val="af7"/>
      </w:pPr>
      <w:r>
        <w:t xml:space="preserve">  }</w:t>
      </w:r>
    </w:p>
    <w:p w14:paraId="5508DDDF" w14:textId="77777777" w:rsidR="00197A74" w:rsidRDefault="00197A74" w:rsidP="00197A74">
      <w:pPr>
        <w:pStyle w:val="af7"/>
      </w:pPr>
    </w:p>
    <w:p w14:paraId="5034A634" w14:textId="77777777" w:rsidR="00197A74" w:rsidRDefault="00197A74" w:rsidP="00197A74">
      <w:pPr>
        <w:pStyle w:val="af7"/>
      </w:pPr>
      <w:r>
        <w:t xml:space="preserve">  public openBook(book: BookDto): void {</w:t>
      </w:r>
    </w:p>
    <w:p w14:paraId="0ED8EBD7" w14:textId="77777777" w:rsidR="00197A74" w:rsidRDefault="00197A74" w:rsidP="00197A74">
      <w:pPr>
        <w:pStyle w:val="af7"/>
      </w:pPr>
      <w:r>
        <w:t xml:space="preserve">    this._router.navigate(['viewer', book.documentDetails.id]);</w:t>
      </w:r>
    </w:p>
    <w:p w14:paraId="32DC4D81" w14:textId="77777777" w:rsidR="00197A74" w:rsidRDefault="00197A74" w:rsidP="00197A74">
      <w:pPr>
        <w:pStyle w:val="af7"/>
      </w:pPr>
      <w:r>
        <w:t xml:space="preserve">  }</w:t>
      </w:r>
    </w:p>
    <w:p w14:paraId="489622C2" w14:textId="77777777" w:rsidR="00197A74" w:rsidRDefault="00197A74" w:rsidP="00197A74">
      <w:pPr>
        <w:pStyle w:val="af7"/>
      </w:pPr>
    </w:p>
    <w:p w14:paraId="42C03E99" w14:textId="77777777" w:rsidR="00197A74" w:rsidRDefault="00197A74" w:rsidP="00197A74">
      <w:pPr>
        <w:pStyle w:val="af7"/>
      </w:pPr>
      <w:r>
        <w:t xml:space="preserve">  private _loadBooks(): void {</w:t>
      </w:r>
    </w:p>
    <w:p w14:paraId="642E506B" w14:textId="77777777" w:rsidR="00197A74" w:rsidRDefault="00197A74" w:rsidP="00197A74">
      <w:pPr>
        <w:pStyle w:val="af7"/>
      </w:pPr>
      <w:r>
        <w:t xml:space="preserve">    this._service</w:t>
      </w:r>
    </w:p>
    <w:p w14:paraId="5FCFF4BB" w14:textId="77777777" w:rsidR="00197A74" w:rsidRDefault="00197A74" w:rsidP="00197A74">
      <w:pPr>
        <w:pStyle w:val="af7"/>
      </w:pPr>
      <w:r>
        <w:t xml:space="preserve">      .getPage(</w:t>
      </w:r>
    </w:p>
    <w:p w14:paraId="47EC9E4C" w14:textId="77777777" w:rsidR="00197A74" w:rsidRDefault="00197A74" w:rsidP="00197A74">
      <w:pPr>
        <w:pStyle w:val="af7"/>
      </w:pPr>
      <w:r>
        <w:t xml:space="preserve">        this.DEFAULT_PAGE_NUMBER,</w:t>
      </w:r>
    </w:p>
    <w:p w14:paraId="5B81A6D2" w14:textId="77777777" w:rsidR="00197A74" w:rsidRDefault="00197A74" w:rsidP="00197A74">
      <w:pPr>
        <w:pStyle w:val="af7"/>
      </w:pPr>
      <w:r>
        <w:t xml:space="preserve">        this.DEFAULT_PAGE_SIZE,</w:t>
      </w:r>
    </w:p>
    <w:p w14:paraId="17E99EA2" w14:textId="77777777" w:rsidR="00197A74" w:rsidRDefault="00197A74" w:rsidP="00197A74">
      <w:pPr>
        <w:pStyle w:val="af7"/>
      </w:pPr>
      <w:r>
        <w:t xml:space="preserve">        this.SORT_BY,</w:t>
      </w:r>
    </w:p>
    <w:p w14:paraId="7877663E" w14:textId="77777777" w:rsidR="00197A74" w:rsidRDefault="00197A74" w:rsidP="00197A74">
      <w:pPr>
        <w:pStyle w:val="af7"/>
      </w:pPr>
      <w:r>
        <w:t xml:space="preserve">        this.SORT_ORDER</w:t>
      </w:r>
    </w:p>
    <w:p w14:paraId="179A5DF9" w14:textId="77777777" w:rsidR="00197A74" w:rsidRDefault="00197A74" w:rsidP="00197A74">
      <w:pPr>
        <w:pStyle w:val="af7"/>
      </w:pPr>
      <w:r>
        <w:t xml:space="preserve">      )</w:t>
      </w:r>
    </w:p>
    <w:p w14:paraId="1813E044" w14:textId="77777777" w:rsidR="00197A74" w:rsidRDefault="00197A74" w:rsidP="00197A74">
      <w:pPr>
        <w:pStyle w:val="af7"/>
      </w:pPr>
      <w:r>
        <w:t xml:space="preserve">      .subscribe((page) =&gt; {</w:t>
      </w:r>
    </w:p>
    <w:p w14:paraId="4D8F5D21" w14:textId="77777777" w:rsidR="00197A74" w:rsidRDefault="00197A74" w:rsidP="00197A74">
      <w:pPr>
        <w:pStyle w:val="af7"/>
      </w:pPr>
      <w:r>
        <w:t xml:space="preserve">        this.otherBooks.set(page.items.slice(1));</w:t>
      </w:r>
    </w:p>
    <w:p w14:paraId="0FF49F52" w14:textId="77777777" w:rsidR="00197A74" w:rsidRDefault="00197A74" w:rsidP="00197A74">
      <w:pPr>
        <w:pStyle w:val="af7"/>
      </w:pPr>
      <w:r>
        <w:t xml:space="preserve">        this.mostRecentBook.set(page.items[0]);</w:t>
      </w:r>
    </w:p>
    <w:p w14:paraId="3690C895" w14:textId="77777777" w:rsidR="00197A74" w:rsidRDefault="00197A74" w:rsidP="00197A74">
      <w:pPr>
        <w:pStyle w:val="af7"/>
      </w:pPr>
      <w:r>
        <w:t xml:space="preserve">      });</w:t>
      </w:r>
    </w:p>
    <w:p w14:paraId="6B6BD404" w14:textId="77777777" w:rsidR="00197A74" w:rsidRDefault="00197A74" w:rsidP="00197A74">
      <w:pPr>
        <w:pStyle w:val="af7"/>
      </w:pPr>
      <w:r>
        <w:t xml:space="preserve">  }</w:t>
      </w:r>
    </w:p>
    <w:p w14:paraId="22B1A021" w14:textId="77777777" w:rsidR="00197A74" w:rsidRDefault="00197A74" w:rsidP="00197A74">
      <w:pPr>
        <w:pStyle w:val="af7"/>
      </w:pPr>
    </w:p>
    <w:p w14:paraId="541A042C" w14:textId="1122ED09" w:rsidR="00197A74" w:rsidRDefault="00197A74" w:rsidP="00197A74">
      <w:pPr>
        <w:pStyle w:val="af7"/>
      </w:pPr>
      <w:r>
        <w:t>}</w:t>
      </w:r>
    </w:p>
    <w:p w14:paraId="051EE694" w14:textId="77777777" w:rsidR="00197A74" w:rsidRDefault="00197A74" w:rsidP="00AA3514">
      <w:pPr>
        <w:pStyle w:val="affc"/>
      </w:pPr>
      <w:r>
        <w:t>Файл auth-http-client.ts:</w:t>
      </w:r>
    </w:p>
    <w:p w14:paraId="0D806009" w14:textId="77777777" w:rsidR="00197A74" w:rsidRDefault="00197A74" w:rsidP="00197A74">
      <w:pPr>
        <w:pStyle w:val="af7"/>
      </w:pPr>
      <w:r>
        <w:t>import { HttpBackend, HttpClient } from '@angular/common/http';</w:t>
      </w:r>
    </w:p>
    <w:p w14:paraId="10F0E974" w14:textId="77777777" w:rsidR="00197A74" w:rsidRDefault="00197A74" w:rsidP="00197A74">
      <w:pPr>
        <w:pStyle w:val="af7"/>
      </w:pPr>
      <w:r>
        <w:t>import { InjectionToken, Provider } from '@angular/core';</w:t>
      </w:r>
    </w:p>
    <w:p w14:paraId="0538B2C1" w14:textId="77777777" w:rsidR="00197A74" w:rsidRDefault="00197A74" w:rsidP="00197A74">
      <w:pPr>
        <w:pStyle w:val="af7"/>
      </w:pPr>
    </w:p>
    <w:p w14:paraId="6B2E3EA6" w14:textId="77777777" w:rsidR="00197A74" w:rsidRDefault="00197A74" w:rsidP="00197A74">
      <w:pPr>
        <w:pStyle w:val="af7"/>
      </w:pPr>
      <w:r>
        <w:t>export const AUTH_HTTP_CLIENT = new InjectionToken&lt;HttpClient&gt;(</w:t>
      </w:r>
    </w:p>
    <w:p w14:paraId="68264A68" w14:textId="77777777" w:rsidR="00197A74" w:rsidRDefault="00197A74" w:rsidP="00197A74">
      <w:pPr>
        <w:pStyle w:val="af7"/>
      </w:pPr>
      <w:r>
        <w:t xml:space="preserve">  'A http client without interceptors'</w:t>
      </w:r>
    </w:p>
    <w:p w14:paraId="20016B66" w14:textId="77777777" w:rsidR="00197A74" w:rsidRDefault="00197A74" w:rsidP="00197A74">
      <w:pPr>
        <w:pStyle w:val="af7"/>
      </w:pPr>
      <w:r>
        <w:t>);</w:t>
      </w:r>
    </w:p>
    <w:p w14:paraId="7181E5F1" w14:textId="77777777" w:rsidR="00197A74" w:rsidRDefault="00197A74" w:rsidP="00197A74">
      <w:pPr>
        <w:pStyle w:val="af7"/>
      </w:pPr>
    </w:p>
    <w:p w14:paraId="1F5F501B" w14:textId="77777777" w:rsidR="00197A74" w:rsidRDefault="00197A74" w:rsidP="00197A74">
      <w:pPr>
        <w:pStyle w:val="af7"/>
      </w:pPr>
      <w:r>
        <w:t>export function provideAuthHttpClient(): Provider {</w:t>
      </w:r>
    </w:p>
    <w:p w14:paraId="2690D189" w14:textId="77777777" w:rsidR="00197A74" w:rsidRDefault="00197A74" w:rsidP="00197A74">
      <w:pPr>
        <w:pStyle w:val="af7"/>
      </w:pPr>
      <w:r>
        <w:t xml:space="preserve">  return {</w:t>
      </w:r>
    </w:p>
    <w:p w14:paraId="1CC33150" w14:textId="77777777" w:rsidR="00197A74" w:rsidRDefault="00197A74" w:rsidP="00197A74">
      <w:pPr>
        <w:pStyle w:val="af7"/>
      </w:pPr>
      <w:r>
        <w:t xml:space="preserve">    provide: AUTH_HTTP_CLIENT,</w:t>
      </w:r>
    </w:p>
    <w:p w14:paraId="07479AEA" w14:textId="77777777" w:rsidR="00197A74" w:rsidRDefault="00197A74" w:rsidP="00197A74">
      <w:pPr>
        <w:pStyle w:val="af7"/>
      </w:pPr>
      <w:r>
        <w:lastRenderedPageBreak/>
        <w:t xml:space="preserve">    deps: [HttpBackend],</w:t>
      </w:r>
    </w:p>
    <w:p w14:paraId="610EB61B" w14:textId="77777777" w:rsidR="00197A74" w:rsidRDefault="00197A74" w:rsidP="00197A74">
      <w:pPr>
        <w:pStyle w:val="af7"/>
      </w:pPr>
      <w:r>
        <w:t xml:space="preserve">    useFactory: (httpBackend: HttpBackend) =&gt; new HttpClient(httpBackend),</w:t>
      </w:r>
    </w:p>
    <w:p w14:paraId="0C6D255E" w14:textId="77777777" w:rsidR="00197A74" w:rsidRDefault="00197A74" w:rsidP="00197A74">
      <w:pPr>
        <w:pStyle w:val="af7"/>
      </w:pPr>
      <w:r>
        <w:t xml:space="preserve">  };</w:t>
      </w:r>
    </w:p>
    <w:p w14:paraId="61BE1B02" w14:textId="3FF4130F" w:rsidR="00197A74" w:rsidRDefault="00197A74" w:rsidP="00197A74">
      <w:pPr>
        <w:pStyle w:val="af7"/>
      </w:pPr>
      <w:r>
        <w:t>}</w:t>
      </w:r>
    </w:p>
    <w:p w14:paraId="551EF916" w14:textId="77777777" w:rsidR="00197A74" w:rsidRDefault="00197A74" w:rsidP="00AA3514">
      <w:pPr>
        <w:pStyle w:val="affc"/>
      </w:pPr>
      <w:r>
        <w:t>Файл auth.service.ts:</w:t>
      </w:r>
    </w:p>
    <w:p w14:paraId="2046A746" w14:textId="77777777" w:rsidR="00197A74" w:rsidRDefault="00197A74" w:rsidP="00197A74">
      <w:pPr>
        <w:pStyle w:val="af7"/>
      </w:pPr>
      <w:r>
        <w:t>import { HttpClient, HttpErrorResponse } from '@angular/common/http';</w:t>
      </w:r>
    </w:p>
    <w:p w14:paraId="518BD995" w14:textId="77777777" w:rsidR="00197A74" w:rsidRDefault="00197A74" w:rsidP="00197A74">
      <w:pPr>
        <w:pStyle w:val="af7"/>
      </w:pPr>
      <w:r>
        <w:t>import { Inject, Injectable } from '@angular/core';</w:t>
      </w:r>
    </w:p>
    <w:p w14:paraId="7D2708F5" w14:textId="77777777" w:rsidR="00197A74" w:rsidRDefault="00197A74" w:rsidP="00197A74">
      <w:pPr>
        <w:pStyle w:val="af7"/>
      </w:pPr>
      <w:r>
        <w:t>import { CONSTANTS } from '@core/constants';</w:t>
      </w:r>
    </w:p>
    <w:p w14:paraId="5D8FAB6B" w14:textId="77777777" w:rsidR="00197A74" w:rsidRDefault="00197A74" w:rsidP="00197A74">
      <w:pPr>
        <w:pStyle w:val="af7"/>
      </w:pPr>
      <w:r>
        <w:t>import {</w:t>
      </w:r>
    </w:p>
    <w:p w14:paraId="6BB010FE" w14:textId="77777777" w:rsidR="00197A74" w:rsidRDefault="00197A74" w:rsidP="00197A74">
      <w:pPr>
        <w:pStyle w:val="af7"/>
      </w:pPr>
      <w:r>
        <w:t xml:space="preserve">  AuthenticationResponseDto,</w:t>
      </w:r>
    </w:p>
    <w:p w14:paraId="5C88DA68" w14:textId="77777777" w:rsidR="00197A74" w:rsidRDefault="00197A74" w:rsidP="00197A74">
      <w:pPr>
        <w:pStyle w:val="af7"/>
      </w:pPr>
      <w:r>
        <w:t xml:space="preserve">  AuthenticationStatus,</w:t>
      </w:r>
    </w:p>
    <w:p w14:paraId="092FA49F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03CB1D44" w14:textId="77777777" w:rsidR="00197A74" w:rsidRDefault="00197A74" w:rsidP="00197A74">
      <w:pPr>
        <w:pStyle w:val="af7"/>
      </w:pPr>
      <w:r>
        <w:t>import { AUTH_HTTP_CLIENT } from '@core/providers/auth-http-client';</w:t>
      </w:r>
    </w:p>
    <w:p w14:paraId="222E6158" w14:textId="77777777" w:rsidR="00197A74" w:rsidRDefault="00197A74" w:rsidP="00197A74">
      <w:pPr>
        <w:pStyle w:val="af7"/>
      </w:pPr>
      <w:r>
        <w:t>import { AuthState } from '@core/stores/auth.state';</w:t>
      </w:r>
    </w:p>
    <w:p w14:paraId="685923D0" w14:textId="77777777" w:rsidR="00197A74" w:rsidRDefault="00197A74" w:rsidP="00197A74">
      <w:pPr>
        <w:pStyle w:val="af7"/>
      </w:pPr>
      <w:r>
        <w:t>import { BehaviorSubject, Observable, catchError, map, of, tap } from 'rxjs';</w:t>
      </w:r>
    </w:p>
    <w:p w14:paraId="3EBFE144" w14:textId="77777777" w:rsidR="00197A74" w:rsidRDefault="00197A74" w:rsidP="00197A74">
      <w:pPr>
        <w:pStyle w:val="af7"/>
      </w:pPr>
      <w:r>
        <w:t>import { environment } from '../../../environments/environment';</w:t>
      </w:r>
    </w:p>
    <w:p w14:paraId="6231CD76" w14:textId="77777777" w:rsidR="00197A74" w:rsidRDefault="00197A74" w:rsidP="00197A74">
      <w:pPr>
        <w:pStyle w:val="af7"/>
      </w:pPr>
    </w:p>
    <w:p w14:paraId="2BA406F4" w14:textId="77777777" w:rsidR="00197A74" w:rsidRDefault="00197A74" w:rsidP="00197A74">
      <w:pPr>
        <w:pStyle w:val="af7"/>
      </w:pPr>
      <w:r>
        <w:t>@Injectable({</w:t>
      </w:r>
    </w:p>
    <w:p w14:paraId="4EAB855F" w14:textId="77777777" w:rsidR="00197A74" w:rsidRDefault="00197A74" w:rsidP="00197A74">
      <w:pPr>
        <w:pStyle w:val="af7"/>
      </w:pPr>
      <w:r>
        <w:t xml:space="preserve">  providedIn: 'root',</w:t>
      </w:r>
    </w:p>
    <w:p w14:paraId="25287956" w14:textId="77777777" w:rsidR="00197A74" w:rsidRDefault="00197A74" w:rsidP="00197A74">
      <w:pPr>
        <w:pStyle w:val="af7"/>
      </w:pPr>
      <w:r>
        <w:t>})</w:t>
      </w:r>
    </w:p>
    <w:p w14:paraId="1CC39A55" w14:textId="77777777" w:rsidR="00197A74" w:rsidRDefault="00197A74" w:rsidP="00197A74">
      <w:pPr>
        <w:pStyle w:val="af7"/>
      </w:pPr>
      <w:r>
        <w:t>export class AuthService {</w:t>
      </w:r>
    </w:p>
    <w:p w14:paraId="17046A4D" w14:textId="77777777" w:rsidR="00197A74" w:rsidRDefault="00197A74" w:rsidP="00197A74">
      <w:pPr>
        <w:pStyle w:val="af7"/>
      </w:pPr>
    </w:p>
    <w:p w14:paraId="1F6EC106" w14:textId="77777777" w:rsidR="00197A74" w:rsidRDefault="00197A74" w:rsidP="00197A74">
      <w:pPr>
        <w:pStyle w:val="af7"/>
      </w:pPr>
      <w:r>
        <w:t xml:space="preserve">  private static readonly URL =</w:t>
      </w:r>
    </w:p>
    <w:p w14:paraId="76EFCDBB" w14:textId="77777777" w:rsidR="00197A74" w:rsidRDefault="00197A74" w:rsidP="00197A74">
      <w:pPr>
        <w:pStyle w:val="af7"/>
      </w:pPr>
      <w:r>
        <w:t xml:space="preserve">    environment.BASE_URL + '/' + CONSTANTS.SERVER_URL.AUTH.PATH;</w:t>
      </w:r>
    </w:p>
    <w:p w14:paraId="68B474DE" w14:textId="77777777" w:rsidR="00197A74" w:rsidRDefault="00197A74" w:rsidP="00197A74">
      <w:pPr>
        <w:pStyle w:val="af7"/>
      </w:pPr>
    </w:p>
    <w:p w14:paraId="6DF46540" w14:textId="77777777" w:rsidR="00197A74" w:rsidRDefault="00197A74" w:rsidP="00197A74">
      <w:pPr>
        <w:pStyle w:val="af7"/>
      </w:pPr>
      <w:r>
        <w:t xml:space="preserve">  public isSignedIn$ = new BehaviorSubject&lt;boolean&gt;(false);</w:t>
      </w:r>
    </w:p>
    <w:p w14:paraId="53DD4B13" w14:textId="77777777" w:rsidR="00197A74" w:rsidRDefault="00197A74" w:rsidP="00197A74">
      <w:pPr>
        <w:pStyle w:val="af7"/>
      </w:pPr>
    </w:p>
    <w:p w14:paraId="6B95F76F" w14:textId="77777777" w:rsidR="00197A74" w:rsidRDefault="00197A74" w:rsidP="00197A74">
      <w:pPr>
        <w:pStyle w:val="af7"/>
      </w:pPr>
      <w:r>
        <w:t xml:space="preserve">  constructor(</w:t>
      </w:r>
    </w:p>
    <w:p w14:paraId="73424DDD" w14:textId="77777777" w:rsidR="00197A74" w:rsidRDefault="00197A74" w:rsidP="00197A74">
      <w:pPr>
        <w:pStyle w:val="af7"/>
      </w:pPr>
      <w:r>
        <w:t xml:space="preserve">    private readonly _state: AuthState,</w:t>
      </w:r>
    </w:p>
    <w:p w14:paraId="51B210E5" w14:textId="77777777" w:rsidR="00197A74" w:rsidRDefault="00197A74" w:rsidP="00197A74">
      <w:pPr>
        <w:pStyle w:val="af7"/>
      </w:pPr>
      <w:r>
        <w:t xml:space="preserve">    private readonly _httpClient: HttpClient,</w:t>
      </w:r>
    </w:p>
    <w:p w14:paraId="373EF38A" w14:textId="77777777" w:rsidR="00197A74" w:rsidRDefault="00197A74" w:rsidP="00197A74">
      <w:pPr>
        <w:pStyle w:val="af7"/>
      </w:pPr>
      <w:r>
        <w:t xml:space="preserve">    @Inject(AUTH_HTTP_CLIENT) private readonly _authHttpClient: HttpClient</w:t>
      </w:r>
    </w:p>
    <w:p w14:paraId="0511C084" w14:textId="77777777" w:rsidR="00197A74" w:rsidRDefault="00197A74" w:rsidP="00197A74">
      <w:pPr>
        <w:pStyle w:val="af7"/>
      </w:pPr>
      <w:r>
        <w:t xml:space="preserve">  ) {}</w:t>
      </w:r>
    </w:p>
    <w:p w14:paraId="15133117" w14:textId="77777777" w:rsidR="00197A74" w:rsidRDefault="00197A74" w:rsidP="00197A74">
      <w:pPr>
        <w:pStyle w:val="af7"/>
      </w:pPr>
    </w:p>
    <w:p w14:paraId="1C4F0E7B" w14:textId="77777777" w:rsidR="00197A74" w:rsidRDefault="00197A74" w:rsidP="00197A74">
      <w:pPr>
        <w:pStyle w:val="af7"/>
      </w:pPr>
      <w:r>
        <w:t xml:space="preserve">  public signIn(name: string, pinCode: string): Observable&lt;void&gt; {</w:t>
      </w:r>
    </w:p>
    <w:p w14:paraId="1FEB5755" w14:textId="77777777" w:rsidR="00197A74" w:rsidRDefault="00197A74" w:rsidP="00197A74">
      <w:pPr>
        <w:pStyle w:val="af7"/>
      </w:pPr>
      <w:r>
        <w:t xml:space="preserve">    return this._authHttpClient</w:t>
      </w:r>
    </w:p>
    <w:p w14:paraId="228218C5" w14:textId="77777777" w:rsidR="00197A74" w:rsidRDefault="00197A74" w:rsidP="00197A74">
      <w:pPr>
        <w:pStyle w:val="af7"/>
      </w:pPr>
      <w:r>
        <w:t xml:space="preserve">      .post&lt;AuthenticationResponseDto&gt;(</w:t>
      </w:r>
    </w:p>
    <w:p w14:paraId="73FCFC94" w14:textId="77777777" w:rsidR="00197A74" w:rsidRDefault="00197A74" w:rsidP="00197A74">
      <w:pPr>
        <w:pStyle w:val="af7"/>
      </w:pPr>
      <w:r>
        <w:t xml:space="preserve">        AuthService.URL + '/' + CONSTANTS.SERVER_URL.AUTH.SIGN_IN,</w:t>
      </w:r>
    </w:p>
    <w:p w14:paraId="4B72B0C0" w14:textId="77777777" w:rsidR="00197A74" w:rsidRDefault="00197A74" w:rsidP="00197A74">
      <w:pPr>
        <w:pStyle w:val="af7"/>
      </w:pPr>
      <w:r>
        <w:t xml:space="preserve">        {</w:t>
      </w:r>
    </w:p>
    <w:p w14:paraId="09F3A0AD" w14:textId="77777777" w:rsidR="00197A74" w:rsidRDefault="00197A74" w:rsidP="00197A74">
      <w:pPr>
        <w:pStyle w:val="af7"/>
      </w:pPr>
      <w:r>
        <w:t xml:space="preserve">          name,</w:t>
      </w:r>
    </w:p>
    <w:p w14:paraId="6267C80A" w14:textId="77777777" w:rsidR="00197A74" w:rsidRDefault="00197A74" w:rsidP="00197A74">
      <w:pPr>
        <w:pStyle w:val="af7"/>
      </w:pPr>
      <w:r>
        <w:t xml:space="preserve">          pinCode,</w:t>
      </w:r>
    </w:p>
    <w:p w14:paraId="42721481" w14:textId="77777777" w:rsidR="00197A74" w:rsidRDefault="00197A74" w:rsidP="00197A74">
      <w:pPr>
        <w:pStyle w:val="af7"/>
      </w:pPr>
      <w:r>
        <w:t xml:space="preserve">        },</w:t>
      </w:r>
    </w:p>
    <w:p w14:paraId="2D896FC8" w14:textId="77777777" w:rsidR="00197A74" w:rsidRDefault="00197A74" w:rsidP="00197A74">
      <w:pPr>
        <w:pStyle w:val="af7"/>
      </w:pPr>
      <w:r>
        <w:t xml:space="preserve">        { withCredentials: true }</w:t>
      </w:r>
    </w:p>
    <w:p w14:paraId="0C921A1C" w14:textId="77777777" w:rsidR="00197A74" w:rsidRDefault="00197A74" w:rsidP="00197A74">
      <w:pPr>
        <w:pStyle w:val="af7"/>
      </w:pPr>
      <w:r>
        <w:t xml:space="preserve">      )</w:t>
      </w:r>
    </w:p>
    <w:p w14:paraId="5C005E77" w14:textId="77777777" w:rsidR="00197A74" w:rsidRDefault="00197A74" w:rsidP="00197A74">
      <w:pPr>
        <w:pStyle w:val="af7"/>
      </w:pPr>
      <w:r>
        <w:t xml:space="preserve">      .pipe(</w:t>
      </w:r>
    </w:p>
    <w:p w14:paraId="1534E136" w14:textId="77777777" w:rsidR="00197A74" w:rsidRDefault="00197A74" w:rsidP="00197A74">
      <w:pPr>
        <w:pStyle w:val="af7"/>
      </w:pPr>
      <w:r>
        <w:t xml:space="preserve">        map((token) =&gt; {</w:t>
      </w:r>
    </w:p>
    <w:p w14:paraId="28B09043" w14:textId="77777777" w:rsidR="00197A74" w:rsidRDefault="00197A74" w:rsidP="00197A74">
      <w:pPr>
        <w:pStyle w:val="af7"/>
      </w:pPr>
      <w:r>
        <w:t xml:space="preserve">          if (token.accessToken) {</w:t>
      </w:r>
    </w:p>
    <w:p w14:paraId="189B244C" w14:textId="77777777" w:rsidR="00197A74" w:rsidRDefault="00197A74" w:rsidP="00197A74">
      <w:pPr>
        <w:pStyle w:val="af7"/>
      </w:pPr>
      <w:r>
        <w:t xml:space="preserve">            this._state.accessToken = token.accessToken;</w:t>
      </w:r>
    </w:p>
    <w:p w14:paraId="12CC35CE" w14:textId="77777777" w:rsidR="00197A74" w:rsidRDefault="00197A74" w:rsidP="00197A74">
      <w:pPr>
        <w:pStyle w:val="af7"/>
      </w:pPr>
      <w:r>
        <w:t xml:space="preserve">            this.isSignedIn$.next(true);</w:t>
      </w:r>
    </w:p>
    <w:p w14:paraId="3F38CA2C" w14:textId="77777777" w:rsidR="00197A74" w:rsidRDefault="00197A74" w:rsidP="00197A74">
      <w:pPr>
        <w:pStyle w:val="af7"/>
      </w:pPr>
      <w:r>
        <w:t xml:space="preserve">          }</w:t>
      </w:r>
    </w:p>
    <w:p w14:paraId="00B0C584" w14:textId="77777777" w:rsidR="00197A74" w:rsidRDefault="00197A74" w:rsidP="00197A74">
      <w:pPr>
        <w:pStyle w:val="af7"/>
      </w:pPr>
      <w:r>
        <w:t xml:space="preserve">        })</w:t>
      </w:r>
    </w:p>
    <w:p w14:paraId="18961007" w14:textId="77777777" w:rsidR="00197A74" w:rsidRDefault="00197A74" w:rsidP="00197A74">
      <w:pPr>
        <w:pStyle w:val="af7"/>
      </w:pPr>
      <w:r>
        <w:t xml:space="preserve">      );</w:t>
      </w:r>
    </w:p>
    <w:p w14:paraId="4FF1A36D" w14:textId="77777777" w:rsidR="00197A74" w:rsidRDefault="00197A74" w:rsidP="00197A74">
      <w:pPr>
        <w:pStyle w:val="af7"/>
      </w:pPr>
      <w:r>
        <w:t xml:space="preserve">  }</w:t>
      </w:r>
    </w:p>
    <w:p w14:paraId="04176B80" w14:textId="77777777" w:rsidR="00197A74" w:rsidRDefault="00197A74" w:rsidP="00197A74">
      <w:pPr>
        <w:pStyle w:val="af7"/>
      </w:pPr>
    </w:p>
    <w:p w14:paraId="1183AFAC" w14:textId="77777777" w:rsidR="00197A74" w:rsidRDefault="00197A74" w:rsidP="00197A74">
      <w:pPr>
        <w:pStyle w:val="af7"/>
      </w:pPr>
      <w:r>
        <w:t xml:space="preserve">  public refreshToken(): Observable&lt;boolean&gt; {</w:t>
      </w:r>
    </w:p>
    <w:p w14:paraId="03F7065F" w14:textId="77777777" w:rsidR="00197A74" w:rsidRDefault="00197A74" w:rsidP="00197A74">
      <w:pPr>
        <w:pStyle w:val="af7"/>
      </w:pPr>
      <w:r>
        <w:t xml:space="preserve">    return this._authHttpClient</w:t>
      </w:r>
    </w:p>
    <w:p w14:paraId="36BC166C" w14:textId="77777777" w:rsidR="00197A74" w:rsidRDefault="00197A74" w:rsidP="00197A74">
      <w:pPr>
        <w:pStyle w:val="af7"/>
      </w:pPr>
      <w:r>
        <w:t xml:space="preserve">      .post&lt;AuthenticationResponseDto&gt;(</w:t>
      </w:r>
    </w:p>
    <w:p w14:paraId="68B4F1A4" w14:textId="77777777" w:rsidR="00197A74" w:rsidRDefault="00197A74" w:rsidP="00197A74">
      <w:pPr>
        <w:pStyle w:val="af7"/>
      </w:pPr>
      <w:r>
        <w:t xml:space="preserve">        AuthService.URL + '/' + CONSTANTS.SERVER_URL.AUTH.REFRESH_TOKEN,</w:t>
      </w:r>
    </w:p>
    <w:p w14:paraId="00A71A91" w14:textId="77777777" w:rsidR="00197A74" w:rsidRDefault="00197A74" w:rsidP="00197A74">
      <w:pPr>
        <w:pStyle w:val="af7"/>
      </w:pPr>
      <w:r>
        <w:t xml:space="preserve">        undefined,</w:t>
      </w:r>
    </w:p>
    <w:p w14:paraId="25B2D510" w14:textId="77777777" w:rsidR="00197A74" w:rsidRDefault="00197A74" w:rsidP="00197A74">
      <w:pPr>
        <w:pStyle w:val="af7"/>
      </w:pPr>
      <w:r>
        <w:t xml:space="preserve">        {</w:t>
      </w:r>
    </w:p>
    <w:p w14:paraId="58A49CFB" w14:textId="77777777" w:rsidR="00197A74" w:rsidRDefault="00197A74" w:rsidP="00197A74">
      <w:pPr>
        <w:pStyle w:val="af7"/>
      </w:pPr>
      <w:r>
        <w:t xml:space="preserve">          // A refreshToken is stored in http only cookie</w:t>
      </w:r>
    </w:p>
    <w:p w14:paraId="3E272A2E" w14:textId="77777777" w:rsidR="00197A74" w:rsidRDefault="00197A74" w:rsidP="00197A74">
      <w:pPr>
        <w:pStyle w:val="af7"/>
      </w:pPr>
      <w:r>
        <w:t xml:space="preserve">          withCredentials: true,</w:t>
      </w:r>
    </w:p>
    <w:p w14:paraId="7F89F289" w14:textId="77777777" w:rsidR="00197A74" w:rsidRDefault="00197A74" w:rsidP="00197A74">
      <w:pPr>
        <w:pStyle w:val="af7"/>
      </w:pPr>
      <w:r>
        <w:t xml:space="preserve">        }</w:t>
      </w:r>
    </w:p>
    <w:p w14:paraId="6A2A6B14" w14:textId="77777777" w:rsidR="00197A74" w:rsidRDefault="00197A74" w:rsidP="00197A74">
      <w:pPr>
        <w:pStyle w:val="af7"/>
      </w:pPr>
      <w:r>
        <w:t xml:space="preserve">      )</w:t>
      </w:r>
    </w:p>
    <w:p w14:paraId="785ABB19" w14:textId="77777777" w:rsidR="00197A74" w:rsidRDefault="00197A74" w:rsidP="00197A74">
      <w:pPr>
        <w:pStyle w:val="af7"/>
      </w:pPr>
      <w:r>
        <w:t xml:space="preserve">      .pipe(</w:t>
      </w:r>
    </w:p>
    <w:p w14:paraId="4BC8B04F" w14:textId="77777777" w:rsidR="00197A74" w:rsidRDefault="00197A74" w:rsidP="00197A74">
      <w:pPr>
        <w:pStyle w:val="af7"/>
      </w:pPr>
      <w:r>
        <w:t xml:space="preserve">        map((response) =&gt; {</w:t>
      </w:r>
    </w:p>
    <w:p w14:paraId="6D2094D9" w14:textId="77777777" w:rsidR="00197A74" w:rsidRDefault="00197A74" w:rsidP="00197A74">
      <w:pPr>
        <w:pStyle w:val="af7"/>
      </w:pPr>
      <w:r>
        <w:t xml:space="preserve">          if (</w:t>
      </w:r>
    </w:p>
    <w:p w14:paraId="15FB33FB" w14:textId="77777777" w:rsidR="00197A74" w:rsidRDefault="00197A74" w:rsidP="00197A74">
      <w:pPr>
        <w:pStyle w:val="af7"/>
      </w:pPr>
      <w:r>
        <w:t xml:space="preserve">            response.status === AuthenticationStatus.Success &amp;&amp;</w:t>
      </w:r>
    </w:p>
    <w:p w14:paraId="6105F46E" w14:textId="77777777" w:rsidR="00197A74" w:rsidRDefault="00197A74" w:rsidP="00197A74">
      <w:pPr>
        <w:pStyle w:val="af7"/>
      </w:pPr>
      <w:r>
        <w:t xml:space="preserve">            response.accessToken</w:t>
      </w:r>
    </w:p>
    <w:p w14:paraId="3C7F0E68" w14:textId="77777777" w:rsidR="00197A74" w:rsidRDefault="00197A74" w:rsidP="00197A74">
      <w:pPr>
        <w:pStyle w:val="af7"/>
      </w:pPr>
      <w:r>
        <w:t xml:space="preserve">          ) {</w:t>
      </w:r>
    </w:p>
    <w:p w14:paraId="71587B94" w14:textId="77777777" w:rsidR="00197A74" w:rsidRDefault="00197A74" w:rsidP="00197A74">
      <w:pPr>
        <w:pStyle w:val="af7"/>
      </w:pPr>
      <w:r>
        <w:t xml:space="preserve">            this._state.accessToken = response.accessToken;</w:t>
      </w:r>
    </w:p>
    <w:p w14:paraId="6A89C7C3" w14:textId="77777777" w:rsidR="00197A74" w:rsidRDefault="00197A74" w:rsidP="00197A74">
      <w:pPr>
        <w:pStyle w:val="af7"/>
      </w:pPr>
      <w:r>
        <w:t xml:space="preserve">            this.isSignedIn$.next(true);</w:t>
      </w:r>
    </w:p>
    <w:p w14:paraId="42C16C5D" w14:textId="77777777" w:rsidR="00197A74" w:rsidRDefault="00197A74" w:rsidP="00197A74">
      <w:pPr>
        <w:pStyle w:val="af7"/>
      </w:pPr>
      <w:r>
        <w:t xml:space="preserve">          }</w:t>
      </w:r>
    </w:p>
    <w:p w14:paraId="1167148A" w14:textId="77777777" w:rsidR="00197A74" w:rsidRDefault="00197A74" w:rsidP="00197A74">
      <w:pPr>
        <w:pStyle w:val="af7"/>
      </w:pPr>
      <w:r>
        <w:t xml:space="preserve">          return response.status === AuthenticationStatus.Success;</w:t>
      </w:r>
    </w:p>
    <w:p w14:paraId="3A8BA310" w14:textId="77777777" w:rsidR="00197A74" w:rsidRDefault="00197A74" w:rsidP="00197A74">
      <w:pPr>
        <w:pStyle w:val="af7"/>
      </w:pPr>
      <w:r>
        <w:t xml:space="preserve">        }),</w:t>
      </w:r>
    </w:p>
    <w:p w14:paraId="19FB67BE" w14:textId="77777777" w:rsidR="00197A74" w:rsidRDefault="00197A74" w:rsidP="00197A74">
      <w:pPr>
        <w:pStyle w:val="af7"/>
      </w:pPr>
      <w:r>
        <w:t xml:space="preserve">        catchError((err) =&gt; {</w:t>
      </w:r>
    </w:p>
    <w:p w14:paraId="5CC7B013" w14:textId="77777777" w:rsidR="00197A74" w:rsidRDefault="00197A74" w:rsidP="00197A74">
      <w:pPr>
        <w:pStyle w:val="af7"/>
      </w:pPr>
      <w:r>
        <w:lastRenderedPageBreak/>
        <w:t xml:space="preserve">          if (err instanceof HttpErrorResponse) {</w:t>
      </w:r>
    </w:p>
    <w:p w14:paraId="73BAB0C0" w14:textId="77777777" w:rsidR="00197A74" w:rsidRDefault="00197A74" w:rsidP="00197A74">
      <w:pPr>
        <w:pStyle w:val="af7"/>
      </w:pPr>
      <w:r>
        <w:t xml:space="preserve">            console.log(err.message);</w:t>
      </w:r>
    </w:p>
    <w:p w14:paraId="5C1BAC83" w14:textId="77777777" w:rsidR="00197A74" w:rsidRDefault="00197A74" w:rsidP="00197A74">
      <w:pPr>
        <w:pStyle w:val="af7"/>
      </w:pPr>
      <w:r>
        <w:t xml:space="preserve">          }</w:t>
      </w:r>
    </w:p>
    <w:p w14:paraId="2CB5F3AF" w14:textId="77777777" w:rsidR="00197A74" w:rsidRDefault="00197A74" w:rsidP="00197A74">
      <w:pPr>
        <w:pStyle w:val="af7"/>
      </w:pPr>
      <w:r>
        <w:t xml:space="preserve">          return of(false);</w:t>
      </w:r>
    </w:p>
    <w:p w14:paraId="5B524F19" w14:textId="77777777" w:rsidR="00197A74" w:rsidRDefault="00197A74" w:rsidP="00197A74">
      <w:pPr>
        <w:pStyle w:val="af7"/>
      </w:pPr>
      <w:r>
        <w:t xml:space="preserve">        })</w:t>
      </w:r>
    </w:p>
    <w:p w14:paraId="7FB159B4" w14:textId="77777777" w:rsidR="00197A74" w:rsidRDefault="00197A74" w:rsidP="00197A74">
      <w:pPr>
        <w:pStyle w:val="af7"/>
      </w:pPr>
      <w:r>
        <w:t xml:space="preserve">      );</w:t>
      </w:r>
    </w:p>
    <w:p w14:paraId="51CB569C" w14:textId="77777777" w:rsidR="00197A74" w:rsidRDefault="00197A74" w:rsidP="00197A74">
      <w:pPr>
        <w:pStyle w:val="af7"/>
      </w:pPr>
      <w:r>
        <w:t xml:space="preserve">  }</w:t>
      </w:r>
    </w:p>
    <w:p w14:paraId="00C68135" w14:textId="77777777" w:rsidR="00197A74" w:rsidRDefault="00197A74" w:rsidP="00197A74">
      <w:pPr>
        <w:pStyle w:val="af7"/>
      </w:pPr>
    </w:p>
    <w:p w14:paraId="5A577C42" w14:textId="77777777" w:rsidR="00197A74" w:rsidRDefault="00197A74" w:rsidP="00197A74">
      <w:pPr>
        <w:pStyle w:val="af7"/>
      </w:pPr>
      <w:r>
        <w:t xml:space="preserve">  public signOut(): Observable&lt;void&gt; {</w:t>
      </w:r>
    </w:p>
    <w:p w14:paraId="6946DE0C" w14:textId="77777777" w:rsidR="00197A74" w:rsidRDefault="00197A74" w:rsidP="00197A74">
      <w:pPr>
        <w:pStyle w:val="af7"/>
      </w:pPr>
      <w:r>
        <w:t xml:space="preserve">    return this._httpClient</w:t>
      </w:r>
    </w:p>
    <w:p w14:paraId="5EC15124" w14:textId="77777777" w:rsidR="00197A74" w:rsidRDefault="00197A74" w:rsidP="00197A74">
      <w:pPr>
        <w:pStyle w:val="af7"/>
      </w:pPr>
      <w:r>
        <w:t xml:space="preserve">      .post&lt;void&gt;(</w:t>
      </w:r>
    </w:p>
    <w:p w14:paraId="3952C9AA" w14:textId="77777777" w:rsidR="00197A74" w:rsidRDefault="00197A74" w:rsidP="00197A74">
      <w:pPr>
        <w:pStyle w:val="af7"/>
      </w:pPr>
      <w:r>
        <w:t xml:space="preserve">        AuthService.URL + '/' + CONSTANTS.SERVER_URL.AUTH.SIGN_OUT,</w:t>
      </w:r>
    </w:p>
    <w:p w14:paraId="380F54B4" w14:textId="77777777" w:rsidR="00197A74" w:rsidRDefault="00197A74" w:rsidP="00197A74">
      <w:pPr>
        <w:pStyle w:val="af7"/>
      </w:pPr>
      <w:r>
        <w:t xml:space="preserve">        undefined,</w:t>
      </w:r>
    </w:p>
    <w:p w14:paraId="3F313DFB" w14:textId="77777777" w:rsidR="00197A74" w:rsidRDefault="00197A74" w:rsidP="00197A74">
      <w:pPr>
        <w:pStyle w:val="af7"/>
      </w:pPr>
      <w:r>
        <w:t xml:space="preserve">        {</w:t>
      </w:r>
    </w:p>
    <w:p w14:paraId="5F238FB0" w14:textId="77777777" w:rsidR="00197A74" w:rsidRDefault="00197A74" w:rsidP="00197A74">
      <w:pPr>
        <w:pStyle w:val="af7"/>
      </w:pPr>
      <w:r>
        <w:t xml:space="preserve">          withCredentials: true,</w:t>
      </w:r>
    </w:p>
    <w:p w14:paraId="724C340B" w14:textId="77777777" w:rsidR="00197A74" w:rsidRDefault="00197A74" w:rsidP="00197A74">
      <w:pPr>
        <w:pStyle w:val="af7"/>
      </w:pPr>
      <w:r>
        <w:t xml:space="preserve">        }</w:t>
      </w:r>
    </w:p>
    <w:p w14:paraId="7075736B" w14:textId="77777777" w:rsidR="00197A74" w:rsidRDefault="00197A74" w:rsidP="00197A74">
      <w:pPr>
        <w:pStyle w:val="af7"/>
      </w:pPr>
      <w:r>
        <w:t xml:space="preserve">      )</w:t>
      </w:r>
    </w:p>
    <w:p w14:paraId="64D9BF96" w14:textId="77777777" w:rsidR="00197A74" w:rsidRDefault="00197A74" w:rsidP="00197A74">
      <w:pPr>
        <w:pStyle w:val="af7"/>
      </w:pPr>
      <w:r>
        <w:t xml:space="preserve">      .pipe(</w:t>
      </w:r>
    </w:p>
    <w:p w14:paraId="1097D71B" w14:textId="77777777" w:rsidR="00197A74" w:rsidRDefault="00197A74" w:rsidP="00197A74">
      <w:pPr>
        <w:pStyle w:val="af7"/>
      </w:pPr>
      <w:r>
        <w:t xml:space="preserve">        tap(() =&gt; {</w:t>
      </w:r>
    </w:p>
    <w:p w14:paraId="2C23D2B8" w14:textId="77777777" w:rsidR="00197A74" w:rsidRDefault="00197A74" w:rsidP="00197A74">
      <w:pPr>
        <w:pStyle w:val="af7"/>
      </w:pPr>
      <w:r>
        <w:t xml:space="preserve">          this.clearAccessToken();</w:t>
      </w:r>
    </w:p>
    <w:p w14:paraId="7557A140" w14:textId="77777777" w:rsidR="00197A74" w:rsidRDefault="00197A74" w:rsidP="00197A74">
      <w:pPr>
        <w:pStyle w:val="af7"/>
      </w:pPr>
      <w:r>
        <w:t xml:space="preserve">        })</w:t>
      </w:r>
    </w:p>
    <w:p w14:paraId="3DD20E3C" w14:textId="77777777" w:rsidR="00197A74" w:rsidRDefault="00197A74" w:rsidP="00197A74">
      <w:pPr>
        <w:pStyle w:val="af7"/>
      </w:pPr>
      <w:r>
        <w:t xml:space="preserve">      );</w:t>
      </w:r>
    </w:p>
    <w:p w14:paraId="3E78E28C" w14:textId="77777777" w:rsidR="00197A74" w:rsidRDefault="00197A74" w:rsidP="00197A74">
      <w:pPr>
        <w:pStyle w:val="af7"/>
      </w:pPr>
      <w:r>
        <w:t xml:space="preserve">  }</w:t>
      </w:r>
    </w:p>
    <w:p w14:paraId="3E97EB07" w14:textId="77777777" w:rsidR="00197A74" w:rsidRDefault="00197A74" w:rsidP="00197A74">
      <w:pPr>
        <w:pStyle w:val="af7"/>
      </w:pPr>
    </w:p>
    <w:p w14:paraId="65204109" w14:textId="77777777" w:rsidR="00197A74" w:rsidRDefault="00197A74" w:rsidP="00197A74">
      <w:pPr>
        <w:pStyle w:val="af7"/>
      </w:pPr>
      <w:r>
        <w:t xml:space="preserve">  public clearAccessToken(): void {</w:t>
      </w:r>
    </w:p>
    <w:p w14:paraId="216BD9C7" w14:textId="77777777" w:rsidR="00197A74" w:rsidRDefault="00197A74" w:rsidP="00197A74">
      <w:pPr>
        <w:pStyle w:val="af7"/>
      </w:pPr>
      <w:r>
        <w:t xml:space="preserve">    this._state.accessToken = null;</w:t>
      </w:r>
    </w:p>
    <w:p w14:paraId="418E6329" w14:textId="77777777" w:rsidR="00197A74" w:rsidRDefault="00197A74" w:rsidP="00197A74">
      <w:pPr>
        <w:pStyle w:val="af7"/>
      </w:pPr>
      <w:r>
        <w:t xml:space="preserve">  }</w:t>
      </w:r>
    </w:p>
    <w:p w14:paraId="0E7EFAC2" w14:textId="77777777" w:rsidR="00197A74" w:rsidRDefault="00197A74" w:rsidP="00197A74">
      <w:pPr>
        <w:pStyle w:val="af7"/>
      </w:pPr>
    </w:p>
    <w:p w14:paraId="52A10028" w14:textId="3FF46011" w:rsidR="00197A74" w:rsidRDefault="00197A74" w:rsidP="00197A74">
      <w:pPr>
        <w:pStyle w:val="af7"/>
      </w:pPr>
      <w:r>
        <w:t>}</w:t>
      </w:r>
    </w:p>
    <w:p w14:paraId="058FE5DC" w14:textId="77777777" w:rsidR="00197A74" w:rsidRPr="00AA3514" w:rsidRDefault="00197A74" w:rsidP="00AA3514">
      <w:pPr>
        <w:pStyle w:val="affc"/>
      </w:pPr>
      <w:r>
        <w:t>Файл</w:t>
      </w:r>
      <w:r w:rsidRPr="00AA3514">
        <w:t xml:space="preserve"> book-collection.service.ts:</w:t>
      </w:r>
    </w:p>
    <w:p w14:paraId="7C71EEE7" w14:textId="77777777" w:rsidR="00197A74" w:rsidRDefault="00197A74" w:rsidP="00197A74">
      <w:pPr>
        <w:pStyle w:val="af7"/>
      </w:pPr>
      <w:r>
        <w:t>import { Injectable } from '@angular/core';</w:t>
      </w:r>
    </w:p>
    <w:p w14:paraId="39E706C9" w14:textId="77777777" w:rsidR="00197A74" w:rsidRDefault="00197A74" w:rsidP="00197A74">
      <w:pPr>
        <w:pStyle w:val="af7"/>
      </w:pPr>
      <w:r>
        <w:t>import { HttpClient } from '@angular/common/http';</w:t>
      </w:r>
    </w:p>
    <w:p w14:paraId="6EFC1207" w14:textId="77777777" w:rsidR="00197A74" w:rsidRDefault="00197A74" w:rsidP="00197A74">
      <w:pPr>
        <w:pStyle w:val="af7"/>
      </w:pPr>
      <w:r>
        <w:t>import { environment } from '../../../environments/environment.development';</w:t>
      </w:r>
    </w:p>
    <w:p w14:paraId="574C7B8C" w14:textId="77777777" w:rsidR="00197A74" w:rsidRDefault="00197A74" w:rsidP="00197A74">
      <w:pPr>
        <w:pStyle w:val="af7"/>
      </w:pPr>
      <w:r>
        <w:t>import { Observable } from 'rxjs';</w:t>
      </w:r>
    </w:p>
    <w:p w14:paraId="2C2C7E01" w14:textId="77777777" w:rsidR="00197A74" w:rsidRDefault="00197A74" w:rsidP="00197A74">
      <w:pPr>
        <w:pStyle w:val="af7"/>
      </w:pPr>
      <w:r>
        <w:t>import { BookCollectionDto, BookCollectionModRequest } from '@core/dtos/BookManager.Application.Common.DTOs';</w:t>
      </w:r>
    </w:p>
    <w:p w14:paraId="41EAC587" w14:textId="77777777" w:rsidR="00197A74" w:rsidRDefault="00197A74" w:rsidP="00197A74">
      <w:pPr>
        <w:pStyle w:val="af7"/>
      </w:pPr>
    </w:p>
    <w:p w14:paraId="66A8ABB9" w14:textId="77777777" w:rsidR="00197A74" w:rsidRDefault="00197A74" w:rsidP="00197A74">
      <w:pPr>
        <w:pStyle w:val="af7"/>
      </w:pPr>
      <w:r>
        <w:t>@Injectable({</w:t>
      </w:r>
    </w:p>
    <w:p w14:paraId="6FD0D6AF" w14:textId="77777777" w:rsidR="00197A74" w:rsidRDefault="00197A74" w:rsidP="00197A74">
      <w:pPr>
        <w:pStyle w:val="af7"/>
      </w:pPr>
      <w:r>
        <w:t xml:space="preserve">  providedIn: 'root',</w:t>
      </w:r>
    </w:p>
    <w:p w14:paraId="39C8E8CB" w14:textId="77777777" w:rsidR="00197A74" w:rsidRDefault="00197A74" w:rsidP="00197A74">
      <w:pPr>
        <w:pStyle w:val="af7"/>
      </w:pPr>
      <w:r>
        <w:t>})</w:t>
      </w:r>
    </w:p>
    <w:p w14:paraId="6B9778E7" w14:textId="77777777" w:rsidR="00197A74" w:rsidRDefault="00197A74" w:rsidP="00197A74">
      <w:pPr>
        <w:pStyle w:val="af7"/>
      </w:pPr>
      <w:r>
        <w:t>export class BookCollectionService {</w:t>
      </w:r>
    </w:p>
    <w:p w14:paraId="2D0628DC" w14:textId="77777777" w:rsidR="00197A74" w:rsidRDefault="00197A74" w:rsidP="00197A74">
      <w:pPr>
        <w:pStyle w:val="af7"/>
      </w:pPr>
    </w:p>
    <w:p w14:paraId="605A4BF9" w14:textId="77777777" w:rsidR="00197A74" w:rsidRDefault="00197A74" w:rsidP="00197A74">
      <w:pPr>
        <w:pStyle w:val="af7"/>
      </w:pPr>
      <w:r>
        <w:t xml:space="preserve">  private readonly _url: string = `${environment.BASE_URL}/book-collections`;</w:t>
      </w:r>
    </w:p>
    <w:p w14:paraId="03217750" w14:textId="77777777" w:rsidR="00197A74" w:rsidRDefault="00197A74" w:rsidP="00197A74">
      <w:pPr>
        <w:pStyle w:val="af7"/>
      </w:pPr>
    </w:p>
    <w:p w14:paraId="35EAE219" w14:textId="77777777" w:rsidR="00197A74" w:rsidRDefault="00197A74" w:rsidP="00197A74">
      <w:pPr>
        <w:pStyle w:val="af7"/>
      </w:pPr>
      <w:r>
        <w:t xml:space="preserve">  constructor(</w:t>
      </w:r>
    </w:p>
    <w:p w14:paraId="0EF0AF1B" w14:textId="77777777" w:rsidR="00197A74" w:rsidRDefault="00197A74" w:rsidP="00197A74">
      <w:pPr>
        <w:pStyle w:val="af7"/>
      </w:pPr>
      <w:r>
        <w:t xml:space="preserve">    private readonly _httpClient: HttpClient,</w:t>
      </w:r>
    </w:p>
    <w:p w14:paraId="427A5701" w14:textId="77777777" w:rsidR="00197A74" w:rsidRDefault="00197A74" w:rsidP="00197A74">
      <w:pPr>
        <w:pStyle w:val="af7"/>
      </w:pPr>
      <w:r>
        <w:t xml:space="preserve">  ) {</w:t>
      </w:r>
    </w:p>
    <w:p w14:paraId="6A68A40B" w14:textId="77777777" w:rsidR="00197A74" w:rsidRDefault="00197A74" w:rsidP="00197A74">
      <w:pPr>
        <w:pStyle w:val="af7"/>
      </w:pPr>
      <w:r>
        <w:t xml:space="preserve">  }</w:t>
      </w:r>
    </w:p>
    <w:p w14:paraId="4B6A1C4D" w14:textId="77777777" w:rsidR="00197A74" w:rsidRDefault="00197A74" w:rsidP="00197A74">
      <w:pPr>
        <w:pStyle w:val="af7"/>
      </w:pPr>
    </w:p>
    <w:p w14:paraId="40CC9BCD" w14:textId="77777777" w:rsidR="00197A74" w:rsidRDefault="00197A74" w:rsidP="00197A74">
      <w:pPr>
        <w:pStyle w:val="af7"/>
      </w:pPr>
      <w:r>
        <w:t xml:space="preserve">  public getAll(): Observable&lt;BookCollectionDto[]&gt; {</w:t>
      </w:r>
    </w:p>
    <w:p w14:paraId="0481DB8C" w14:textId="77777777" w:rsidR="00197A74" w:rsidRDefault="00197A74" w:rsidP="00197A74">
      <w:pPr>
        <w:pStyle w:val="af7"/>
      </w:pPr>
      <w:r>
        <w:t xml:space="preserve">    return this._httpClient.get&lt;BookCollectionDto[]&gt;(this._url);</w:t>
      </w:r>
    </w:p>
    <w:p w14:paraId="04D035B2" w14:textId="77777777" w:rsidR="00197A74" w:rsidRDefault="00197A74" w:rsidP="00197A74">
      <w:pPr>
        <w:pStyle w:val="af7"/>
      </w:pPr>
      <w:r>
        <w:t xml:space="preserve">  }</w:t>
      </w:r>
    </w:p>
    <w:p w14:paraId="42A8AB1B" w14:textId="77777777" w:rsidR="00197A74" w:rsidRDefault="00197A74" w:rsidP="00197A74">
      <w:pPr>
        <w:pStyle w:val="af7"/>
      </w:pPr>
    </w:p>
    <w:p w14:paraId="5BB9028C" w14:textId="77777777" w:rsidR="00197A74" w:rsidRDefault="00197A74" w:rsidP="00197A74">
      <w:pPr>
        <w:pStyle w:val="af7"/>
      </w:pPr>
      <w:r>
        <w:t xml:space="preserve">  public create(request: BookCollectionModRequest): Observable&lt;BookCollectionDto&gt; {</w:t>
      </w:r>
    </w:p>
    <w:p w14:paraId="63A3A999" w14:textId="77777777" w:rsidR="00197A74" w:rsidRDefault="00197A74" w:rsidP="00197A74">
      <w:pPr>
        <w:pStyle w:val="af7"/>
      </w:pPr>
      <w:r>
        <w:t xml:space="preserve">    return this._httpClient.post&lt;BookCollectionDto&gt;(this._url, request);</w:t>
      </w:r>
    </w:p>
    <w:p w14:paraId="18AE2C46" w14:textId="77777777" w:rsidR="00197A74" w:rsidRDefault="00197A74" w:rsidP="00197A74">
      <w:pPr>
        <w:pStyle w:val="af7"/>
      </w:pPr>
      <w:r>
        <w:t xml:space="preserve">  }</w:t>
      </w:r>
    </w:p>
    <w:p w14:paraId="6CE53D2A" w14:textId="77777777" w:rsidR="00197A74" w:rsidRDefault="00197A74" w:rsidP="00197A74">
      <w:pPr>
        <w:pStyle w:val="af7"/>
      </w:pPr>
    </w:p>
    <w:p w14:paraId="316855E4" w14:textId="77777777" w:rsidR="00197A74" w:rsidRDefault="00197A74" w:rsidP="00197A74">
      <w:pPr>
        <w:pStyle w:val="af7"/>
      </w:pPr>
      <w:r>
        <w:t xml:space="preserve">  public update(id: string, request: BookCollectionModRequest): Observable&lt;BookCollectionDto&gt; {</w:t>
      </w:r>
    </w:p>
    <w:p w14:paraId="0AB3D962" w14:textId="77777777" w:rsidR="00197A74" w:rsidRDefault="00197A74" w:rsidP="00197A74">
      <w:pPr>
        <w:pStyle w:val="af7"/>
      </w:pPr>
      <w:r>
        <w:t xml:space="preserve">    return this._httpClient.put&lt;BookCollectionDto&gt;(`${this._url}/${id}`, request);</w:t>
      </w:r>
    </w:p>
    <w:p w14:paraId="30A73801" w14:textId="77777777" w:rsidR="00197A74" w:rsidRDefault="00197A74" w:rsidP="00197A74">
      <w:pPr>
        <w:pStyle w:val="af7"/>
      </w:pPr>
      <w:r>
        <w:t xml:space="preserve">  }</w:t>
      </w:r>
    </w:p>
    <w:p w14:paraId="1A1C4912" w14:textId="77777777" w:rsidR="00197A74" w:rsidRDefault="00197A74" w:rsidP="00197A74">
      <w:pPr>
        <w:pStyle w:val="af7"/>
      </w:pPr>
    </w:p>
    <w:p w14:paraId="4A2BEEB0" w14:textId="77777777" w:rsidR="00197A74" w:rsidRDefault="00197A74" w:rsidP="00197A74">
      <w:pPr>
        <w:pStyle w:val="af7"/>
      </w:pPr>
      <w:r>
        <w:t xml:space="preserve">  public delete(id: string): Observable&lt;void&gt; {</w:t>
      </w:r>
    </w:p>
    <w:p w14:paraId="1270A3CB" w14:textId="77777777" w:rsidR="00197A74" w:rsidRDefault="00197A74" w:rsidP="00197A74">
      <w:pPr>
        <w:pStyle w:val="af7"/>
      </w:pPr>
      <w:r>
        <w:t xml:space="preserve">    return this._httpClient.delete&lt;void&gt;(`${this._url}/${id}`);</w:t>
      </w:r>
    </w:p>
    <w:p w14:paraId="06484BA9" w14:textId="77777777" w:rsidR="00197A74" w:rsidRDefault="00197A74" w:rsidP="00197A74">
      <w:pPr>
        <w:pStyle w:val="af7"/>
      </w:pPr>
      <w:r>
        <w:t xml:space="preserve">  }</w:t>
      </w:r>
    </w:p>
    <w:p w14:paraId="1E8B4C9E" w14:textId="77777777" w:rsidR="00197A74" w:rsidRDefault="00197A74" w:rsidP="00197A74">
      <w:pPr>
        <w:pStyle w:val="af7"/>
      </w:pPr>
    </w:p>
    <w:p w14:paraId="64E6461F" w14:textId="75D5F9E9" w:rsidR="00197A74" w:rsidRDefault="00197A74" w:rsidP="00197A74">
      <w:pPr>
        <w:pStyle w:val="af7"/>
      </w:pPr>
      <w:r>
        <w:t>}</w:t>
      </w:r>
    </w:p>
    <w:p w14:paraId="711D0334" w14:textId="77777777" w:rsidR="00197A74" w:rsidRDefault="00197A74" w:rsidP="00AA3514">
      <w:pPr>
        <w:pStyle w:val="affc"/>
      </w:pPr>
      <w:r>
        <w:t>Файл book.service.ts:</w:t>
      </w:r>
    </w:p>
    <w:p w14:paraId="0110C9F8" w14:textId="77777777" w:rsidR="00197A74" w:rsidRDefault="00197A74" w:rsidP="00197A74">
      <w:pPr>
        <w:pStyle w:val="af7"/>
      </w:pPr>
      <w:r>
        <w:t>import { HttpClient, HttpParams } from '@angular/common/http';</w:t>
      </w:r>
    </w:p>
    <w:p w14:paraId="7C20EE1B" w14:textId="77777777" w:rsidR="00197A74" w:rsidRDefault="00197A74" w:rsidP="00197A74">
      <w:pPr>
        <w:pStyle w:val="af7"/>
      </w:pPr>
      <w:r>
        <w:t>import { Injectable } from '@angular/core';</w:t>
      </w:r>
    </w:p>
    <w:p w14:paraId="165B78CC" w14:textId="77777777" w:rsidR="00197A74" w:rsidRDefault="00197A74" w:rsidP="00197A74">
      <w:pPr>
        <w:pStyle w:val="af7"/>
      </w:pPr>
      <w:r>
        <w:t>import {</w:t>
      </w:r>
    </w:p>
    <w:p w14:paraId="4E35FA35" w14:textId="77777777" w:rsidR="00197A74" w:rsidRDefault="00197A74" w:rsidP="00197A74">
      <w:pPr>
        <w:pStyle w:val="af7"/>
      </w:pPr>
      <w:r>
        <w:t xml:space="preserve">  BookDetailsUpdateDto,</w:t>
      </w:r>
    </w:p>
    <w:p w14:paraId="07CCA3C4" w14:textId="77777777" w:rsidR="00197A74" w:rsidRDefault="00197A74" w:rsidP="00197A74">
      <w:pPr>
        <w:pStyle w:val="af7"/>
      </w:pPr>
      <w:r>
        <w:t xml:space="preserve">  BookDto,</w:t>
      </w:r>
    </w:p>
    <w:p w14:paraId="50B347E1" w14:textId="77777777" w:rsidR="00197A74" w:rsidRDefault="00197A74" w:rsidP="00197A74">
      <w:pPr>
        <w:pStyle w:val="af7"/>
      </w:pPr>
      <w:r>
        <w:t xml:space="preserve">  BookMetadataDto,</w:t>
      </w:r>
    </w:p>
    <w:p w14:paraId="08D96CFE" w14:textId="77777777" w:rsidR="00197A74" w:rsidRDefault="00197A74" w:rsidP="00197A74">
      <w:pPr>
        <w:pStyle w:val="af7"/>
      </w:pPr>
      <w:r>
        <w:t xml:space="preserve">  LastViewedPageUpdateRequest,</w:t>
      </w:r>
    </w:p>
    <w:p w14:paraId="1836EF1E" w14:textId="77777777" w:rsidR="00197A74" w:rsidRDefault="00197A74" w:rsidP="00197A74">
      <w:pPr>
        <w:pStyle w:val="af7"/>
      </w:pPr>
      <w:r>
        <w:lastRenderedPageBreak/>
        <w:t xml:space="preserve">  PageDto,</w:t>
      </w:r>
    </w:p>
    <w:p w14:paraId="0E801723" w14:textId="77777777" w:rsidR="00197A74" w:rsidRDefault="00197A74" w:rsidP="00197A74">
      <w:pPr>
        <w:pStyle w:val="af7"/>
      </w:pPr>
      <w:r>
        <w:t xml:space="preserve">  SearchRequestDto,</w:t>
      </w:r>
    </w:p>
    <w:p w14:paraId="630446E5" w14:textId="77777777" w:rsidR="00197A74" w:rsidRDefault="00197A74" w:rsidP="00197A74">
      <w:pPr>
        <w:pStyle w:val="af7"/>
      </w:pPr>
      <w:r>
        <w:t xml:space="preserve">  SortOrder,</w:t>
      </w:r>
    </w:p>
    <w:p w14:paraId="3620AD56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1EA69688" w14:textId="77777777" w:rsidR="00197A74" w:rsidRDefault="00197A74" w:rsidP="00197A74">
      <w:pPr>
        <w:pStyle w:val="af7"/>
      </w:pPr>
      <w:r>
        <w:t>import { Observable } from 'rxjs';</w:t>
      </w:r>
    </w:p>
    <w:p w14:paraId="77E9B486" w14:textId="77777777" w:rsidR="00197A74" w:rsidRDefault="00197A74" w:rsidP="00197A74">
      <w:pPr>
        <w:pStyle w:val="af7"/>
      </w:pPr>
      <w:r>
        <w:t>import { environment } from '../../../environments/environment.development';</w:t>
      </w:r>
    </w:p>
    <w:p w14:paraId="5BBF5FB4" w14:textId="77777777" w:rsidR="00197A74" w:rsidRDefault="00197A74" w:rsidP="00197A74">
      <w:pPr>
        <w:pStyle w:val="af7"/>
      </w:pPr>
    </w:p>
    <w:p w14:paraId="57C7734D" w14:textId="77777777" w:rsidR="00197A74" w:rsidRDefault="00197A74" w:rsidP="00197A74">
      <w:pPr>
        <w:pStyle w:val="af7"/>
      </w:pPr>
      <w:r>
        <w:t>@Injectable({</w:t>
      </w:r>
    </w:p>
    <w:p w14:paraId="199F34EE" w14:textId="77777777" w:rsidR="00197A74" w:rsidRDefault="00197A74" w:rsidP="00197A74">
      <w:pPr>
        <w:pStyle w:val="af7"/>
      </w:pPr>
      <w:r>
        <w:t xml:space="preserve">  providedIn: 'root',</w:t>
      </w:r>
    </w:p>
    <w:p w14:paraId="0BBE4DC7" w14:textId="77777777" w:rsidR="00197A74" w:rsidRDefault="00197A74" w:rsidP="00197A74">
      <w:pPr>
        <w:pStyle w:val="af7"/>
      </w:pPr>
      <w:r>
        <w:t>})</w:t>
      </w:r>
    </w:p>
    <w:p w14:paraId="1EBA916E" w14:textId="77777777" w:rsidR="00197A74" w:rsidRDefault="00197A74" w:rsidP="00197A74">
      <w:pPr>
        <w:pStyle w:val="af7"/>
      </w:pPr>
      <w:r>
        <w:t>export class BookService {</w:t>
      </w:r>
    </w:p>
    <w:p w14:paraId="7669DD08" w14:textId="77777777" w:rsidR="00197A74" w:rsidRDefault="00197A74" w:rsidP="00197A74">
      <w:pPr>
        <w:pStyle w:val="af7"/>
      </w:pPr>
    </w:p>
    <w:p w14:paraId="56518553" w14:textId="77777777" w:rsidR="00197A74" w:rsidRDefault="00197A74" w:rsidP="00197A74">
      <w:pPr>
        <w:pStyle w:val="af7"/>
      </w:pPr>
      <w:r>
        <w:t xml:space="preserve">  private readonly _url: string = `${environment.BASE_URL}/books`;</w:t>
      </w:r>
    </w:p>
    <w:p w14:paraId="1074A017" w14:textId="77777777" w:rsidR="00197A74" w:rsidRDefault="00197A74" w:rsidP="00197A74">
      <w:pPr>
        <w:pStyle w:val="af7"/>
      </w:pPr>
    </w:p>
    <w:p w14:paraId="652E4B26" w14:textId="77777777" w:rsidR="00197A74" w:rsidRDefault="00197A74" w:rsidP="00197A74">
      <w:pPr>
        <w:pStyle w:val="af7"/>
      </w:pPr>
      <w:r>
        <w:t xml:space="preserve">  constructor(private readonly _httpClient: HttpClient) {</w:t>
      </w:r>
    </w:p>
    <w:p w14:paraId="3C05E4DF" w14:textId="77777777" w:rsidR="00197A74" w:rsidRDefault="00197A74" w:rsidP="00197A74">
      <w:pPr>
        <w:pStyle w:val="af7"/>
      </w:pPr>
      <w:r>
        <w:t xml:space="preserve">  }</w:t>
      </w:r>
    </w:p>
    <w:p w14:paraId="492A0059" w14:textId="77777777" w:rsidR="00197A74" w:rsidRDefault="00197A74" w:rsidP="00197A74">
      <w:pPr>
        <w:pStyle w:val="af7"/>
      </w:pPr>
    </w:p>
    <w:p w14:paraId="6B5C3F28" w14:textId="77777777" w:rsidR="00197A74" w:rsidRDefault="00197A74" w:rsidP="00197A74">
      <w:pPr>
        <w:pStyle w:val="af7"/>
      </w:pPr>
      <w:r>
        <w:t xml:space="preserve">  public getPage(</w:t>
      </w:r>
    </w:p>
    <w:p w14:paraId="4CEFBFCA" w14:textId="77777777" w:rsidR="00197A74" w:rsidRDefault="00197A74" w:rsidP="00197A74">
      <w:pPr>
        <w:pStyle w:val="af7"/>
      </w:pPr>
      <w:r>
        <w:t xml:space="preserve">    pageNumber: number,</w:t>
      </w:r>
    </w:p>
    <w:p w14:paraId="249D95B5" w14:textId="77777777" w:rsidR="00197A74" w:rsidRDefault="00197A74" w:rsidP="00197A74">
      <w:pPr>
        <w:pStyle w:val="af7"/>
      </w:pPr>
      <w:r>
        <w:t xml:space="preserve">    pageSize: number,</w:t>
      </w:r>
    </w:p>
    <w:p w14:paraId="4C84F4C1" w14:textId="77777777" w:rsidR="00197A74" w:rsidRDefault="00197A74" w:rsidP="00197A74">
      <w:pPr>
        <w:pStyle w:val="af7"/>
      </w:pPr>
      <w:r>
        <w:t xml:space="preserve">    sortBy?: string,</w:t>
      </w:r>
    </w:p>
    <w:p w14:paraId="23AE6C34" w14:textId="77777777" w:rsidR="00197A74" w:rsidRDefault="00197A74" w:rsidP="00197A74">
      <w:pPr>
        <w:pStyle w:val="af7"/>
      </w:pPr>
      <w:r>
        <w:t xml:space="preserve">    sortOrder?: SortOrder,</w:t>
      </w:r>
    </w:p>
    <w:p w14:paraId="7579C36E" w14:textId="77777777" w:rsidR="00197A74" w:rsidRDefault="00197A74" w:rsidP="00197A74">
      <w:pPr>
        <w:pStyle w:val="af7"/>
      </w:pPr>
      <w:r>
        <w:t xml:space="preserve">  ): Observable&lt;PageDto&lt;BookDto&gt;&gt; {</w:t>
      </w:r>
    </w:p>
    <w:p w14:paraId="5B4B4A2C" w14:textId="77777777" w:rsidR="00197A74" w:rsidRDefault="00197A74" w:rsidP="00197A74">
      <w:pPr>
        <w:pStyle w:val="af7"/>
      </w:pPr>
      <w:r>
        <w:t xml:space="preserve">    let queryParams = new HttpParams({ fromObject: { pageNumber, pageSize } });</w:t>
      </w:r>
    </w:p>
    <w:p w14:paraId="72695385" w14:textId="77777777" w:rsidR="00197A74" w:rsidRDefault="00197A74" w:rsidP="00197A74">
      <w:pPr>
        <w:pStyle w:val="af7"/>
      </w:pPr>
      <w:r>
        <w:t xml:space="preserve">    if (sortBy) queryParams = queryParams.append('sortBy', sortBy);</w:t>
      </w:r>
    </w:p>
    <w:p w14:paraId="4DB617D7" w14:textId="77777777" w:rsidR="00197A74" w:rsidRDefault="00197A74" w:rsidP="00197A74">
      <w:pPr>
        <w:pStyle w:val="af7"/>
      </w:pPr>
      <w:r>
        <w:t xml:space="preserve">    if (sortOrder) queryParams = queryParams.append('sortOrder', sortOrder);</w:t>
      </w:r>
    </w:p>
    <w:p w14:paraId="5DBD7D21" w14:textId="77777777" w:rsidR="00197A74" w:rsidRDefault="00197A74" w:rsidP="00197A74">
      <w:pPr>
        <w:pStyle w:val="af7"/>
      </w:pPr>
      <w:r>
        <w:t xml:space="preserve">    return this._httpClient.get&lt;PageDto&lt;BookDto&gt;&gt;(this._url, {</w:t>
      </w:r>
    </w:p>
    <w:p w14:paraId="497635A7" w14:textId="77777777" w:rsidR="00197A74" w:rsidRDefault="00197A74" w:rsidP="00197A74">
      <w:pPr>
        <w:pStyle w:val="af7"/>
      </w:pPr>
      <w:r>
        <w:t xml:space="preserve">      params: queryParams,</w:t>
      </w:r>
    </w:p>
    <w:p w14:paraId="56F51944" w14:textId="77777777" w:rsidR="00197A74" w:rsidRDefault="00197A74" w:rsidP="00197A74">
      <w:pPr>
        <w:pStyle w:val="af7"/>
      </w:pPr>
      <w:r>
        <w:t xml:space="preserve">    });</w:t>
      </w:r>
    </w:p>
    <w:p w14:paraId="13D71821" w14:textId="77777777" w:rsidR="00197A74" w:rsidRDefault="00197A74" w:rsidP="00197A74">
      <w:pPr>
        <w:pStyle w:val="af7"/>
      </w:pPr>
      <w:r>
        <w:t xml:space="preserve">  }</w:t>
      </w:r>
    </w:p>
    <w:p w14:paraId="3DC555F9" w14:textId="77777777" w:rsidR="00197A74" w:rsidRDefault="00197A74" w:rsidP="00197A74">
      <w:pPr>
        <w:pStyle w:val="af7"/>
      </w:pPr>
    </w:p>
    <w:p w14:paraId="567FFCD5" w14:textId="77777777" w:rsidR="00197A74" w:rsidRDefault="00197A74" w:rsidP="00197A74">
      <w:pPr>
        <w:pStyle w:val="af7"/>
      </w:pPr>
      <w:r>
        <w:t xml:space="preserve">  public getBookById(id: string): Observable&lt;BookDto&gt; {</w:t>
      </w:r>
    </w:p>
    <w:p w14:paraId="07136D3F" w14:textId="77777777" w:rsidR="00197A74" w:rsidRDefault="00197A74" w:rsidP="00197A74">
      <w:pPr>
        <w:pStyle w:val="af7"/>
      </w:pPr>
      <w:r>
        <w:t xml:space="preserve">    return this._httpClient.get&lt;BookDto&gt;(`${this._url}/${id}`);</w:t>
      </w:r>
    </w:p>
    <w:p w14:paraId="0F52B2A7" w14:textId="77777777" w:rsidR="00197A74" w:rsidRDefault="00197A74" w:rsidP="00197A74">
      <w:pPr>
        <w:pStyle w:val="af7"/>
      </w:pPr>
      <w:r>
        <w:t xml:space="preserve">  }</w:t>
      </w:r>
    </w:p>
    <w:p w14:paraId="729C5CF3" w14:textId="77777777" w:rsidR="00197A74" w:rsidRDefault="00197A74" w:rsidP="00197A74">
      <w:pPr>
        <w:pStyle w:val="af7"/>
      </w:pPr>
    </w:p>
    <w:p w14:paraId="73A6BD87" w14:textId="77777777" w:rsidR="00197A74" w:rsidRDefault="00197A74" w:rsidP="00197A74">
      <w:pPr>
        <w:pStyle w:val="af7"/>
      </w:pPr>
      <w:r>
        <w:t xml:space="preserve">  public addBook(</w:t>
      </w:r>
    </w:p>
    <w:p w14:paraId="5EC1C992" w14:textId="77777777" w:rsidR="00197A74" w:rsidRDefault="00197A74" w:rsidP="00197A74">
      <w:pPr>
        <w:pStyle w:val="af7"/>
      </w:pPr>
      <w:r>
        <w:t xml:space="preserve">    bookMetadata: BookMetadataDto,</w:t>
      </w:r>
    </w:p>
    <w:p w14:paraId="4B5EC4AC" w14:textId="77777777" w:rsidR="00197A74" w:rsidRDefault="00197A74" w:rsidP="00197A74">
      <w:pPr>
        <w:pStyle w:val="af7"/>
      </w:pPr>
      <w:r>
        <w:t xml:space="preserve">    file: File,</w:t>
      </w:r>
    </w:p>
    <w:p w14:paraId="0DABE423" w14:textId="77777777" w:rsidR="00197A74" w:rsidRDefault="00197A74" w:rsidP="00197A74">
      <w:pPr>
        <w:pStyle w:val="af7"/>
      </w:pPr>
      <w:r>
        <w:t xml:space="preserve">  ): Observable&lt;BookDto&gt; {</w:t>
      </w:r>
    </w:p>
    <w:p w14:paraId="165BCA8A" w14:textId="77777777" w:rsidR="00197A74" w:rsidRDefault="00197A74" w:rsidP="00197A74">
      <w:pPr>
        <w:pStyle w:val="af7"/>
      </w:pPr>
      <w:r>
        <w:t xml:space="preserve">    const formData = new FormData();</w:t>
      </w:r>
    </w:p>
    <w:p w14:paraId="5A75CFF8" w14:textId="77777777" w:rsidR="00197A74" w:rsidRDefault="00197A74" w:rsidP="00197A74">
      <w:pPr>
        <w:pStyle w:val="af7"/>
      </w:pPr>
      <w:r>
        <w:t xml:space="preserve">    formData.append('bookMetadata', JSON.stringify(bookMetadata));</w:t>
      </w:r>
    </w:p>
    <w:p w14:paraId="74B85401" w14:textId="77777777" w:rsidR="00197A74" w:rsidRDefault="00197A74" w:rsidP="00197A74">
      <w:pPr>
        <w:pStyle w:val="af7"/>
      </w:pPr>
      <w:r>
        <w:t xml:space="preserve">    formData.append('file', file);</w:t>
      </w:r>
    </w:p>
    <w:p w14:paraId="5E7B8E51" w14:textId="77777777" w:rsidR="00197A74" w:rsidRDefault="00197A74" w:rsidP="00197A74">
      <w:pPr>
        <w:pStyle w:val="af7"/>
      </w:pPr>
      <w:r>
        <w:t xml:space="preserve">    return this._httpClient.post&lt;BookDto&gt;(`${this._url}`, formData);</w:t>
      </w:r>
    </w:p>
    <w:p w14:paraId="450F9F41" w14:textId="77777777" w:rsidR="00197A74" w:rsidRDefault="00197A74" w:rsidP="00197A74">
      <w:pPr>
        <w:pStyle w:val="af7"/>
      </w:pPr>
      <w:r>
        <w:t xml:space="preserve">  }</w:t>
      </w:r>
    </w:p>
    <w:p w14:paraId="035D54B0" w14:textId="77777777" w:rsidR="00197A74" w:rsidRDefault="00197A74" w:rsidP="00197A74">
      <w:pPr>
        <w:pStyle w:val="af7"/>
      </w:pPr>
    </w:p>
    <w:p w14:paraId="2E868FC6" w14:textId="77777777" w:rsidR="00197A74" w:rsidRDefault="00197A74" w:rsidP="00197A74">
      <w:pPr>
        <w:pStyle w:val="af7"/>
      </w:pPr>
      <w:r>
        <w:t xml:space="preserve">  public updateBookDetails(</w:t>
      </w:r>
    </w:p>
    <w:p w14:paraId="7B465C5E" w14:textId="77777777" w:rsidR="00197A74" w:rsidRDefault="00197A74" w:rsidP="00197A74">
      <w:pPr>
        <w:pStyle w:val="af7"/>
      </w:pPr>
      <w:r>
        <w:t xml:space="preserve">    id: string,</w:t>
      </w:r>
    </w:p>
    <w:p w14:paraId="55528040" w14:textId="77777777" w:rsidR="00197A74" w:rsidRDefault="00197A74" w:rsidP="00197A74">
      <w:pPr>
        <w:pStyle w:val="af7"/>
      </w:pPr>
      <w:r>
        <w:t xml:space="preserve">    details: BookDetailsUpdateDto,</w:t>
      </w:r>
    </w:p>
    <w:p w14:paraId="590F0C10" w14:textId="77777777" w:rsidR="00197A74" w:rsidRDefault="00197A74" w:rsidP="00197A74">
      <w:pPr>
        <w:pStyle w:val="af7"/>
      </w:pPr>
      <w:r>
        <w:t xml:space="preserve">  ): Observable&lt;BookDto&gt; {</w:t>
      </w:r>
    </w:p>
    <w:p w14:paraId="314EA279" w14:textId="77777777" w:rsidR="00197A74" w:rsidRDefault="00197A74" w:rsidP="00197A74">
      <w:pPr>
        <w:pStyle w:val="af7"/>
      </w:pPr>
      <w:r>
        <w:t xml:space="preserve">    return this._httpClient.put&lt;BookDto&gt;(`${this._url}/${id}`, details);</w:t>
      </w:r>
    </w:p>
    <w:p w14:paraId="30BBBB93" w14:textId="77777777" w:rsidR="00197A74" w:rsidRDefault="00197A74" w:rsidP="00197A74">
      <w:pPr>
        <w:pStyle w:val="af7"/>
      </w:pPr>
      <w:r>
        <w:t xml:space="preserve">  }</w:t>
      </w:r>
    </w:p>
    <w:p w14:paraId="2D17B20C" w14:textId="77777777" w:rsidR="00197A74" w:rsidRDefault="00197A74" w:rsidP="00197A74">
      <w:pPr>
        <w:pStyle w:val="af7"/>
      </w:pPr>
    </w:p>
    <w:p w14:paraId="01164051" w14:textId="77777777" w:rsidR="00197A74" w:rsidRDefault="00197A74" w:rsidP="00197A74">
      <w:pPr>
        <w:pStyle w:val="af7"/>
      </w:pPr>
      <w:r>
        <w:t xml:space="preserve">  public updateTotalTime(</w:t>
      </w:r>
    </w:p>
    <w:p w14:paraId="4DAE219E" w14:textId="77777777" w:rsidR="00197A74" w:rsidRDefault="00197A74" w:rsidP="00197A74">
      <w:pPr>
        <w:pStyle w:val="af7"/>
      </w:pPr>
      <w:r>
        <w:t xml:space="preserve">    bookId: string,</w:t>
      </w:r>
    </w:p>
    <w:p w14:paraId="2C4C7B19" w14:textId="77777777" w:rsidR="00197A74" w:rsidRDefault="00197A74" w:rsidP="00197A74">
      <w:pPr>
        <w:pStyle w:val="af7"/>
      </w:pPr>
      <w:r>
        <w:t xml:space="preserve">    totalTimeSeconds: number,</w:t>
      </w:r>
    </w:p>
    <w:p w14:paraId="0D1B4514" w14:textId="77777777" w:rsidR="00197A74" w:rsidRDefault="00197A74" w:rsidP="00197A74">
      <w:pPr>
        <w:pStyle w:val="af7"/>
      </w:pPr>
      <w:r>
        <w:t xml:space="preserve">  ): Observable&lt;void&gt; {</w:t>
      </w:r>
    </w:p>
    <w:p w14:paraId="6A35BF51" w14:textId="77777777" w:rsidR="00197A74" w:rsidRDefault="00197A74" w:rsidP="00197A74">
      <w:pPr>
        <w:pStyle w:val="af7"/>
      </w:pPr>
      <w:r>
        <w:t xml:space="preserve">    return this._httpClient.post&lt;void&gt;(</w:t>
      </w:r>
    </w:p>
    <w:p w14:paraId="2AF98954" w14:textId="77777777" w:rsidR="00197A74" w:rsidRDefault="00197A74" w:rsidP="00197A74">
      <w:pPr>
        <w:pStyle w:val="af7"/>
      </w:pPr>
      <w:r>
        <w:t xml:space="preserve">      `${this._url}/${bookId}/update-total-time`,</w:t>
      </w:r>
    </w:p>
    <w:p w14:paraId="42161B81" w14:textId="77777777" w:rsidR="00197A74" w:rsidRDefault="00197A74" w:rsidP="00197A74">
      <w:pPr>
        <w:pStyle w:val="af7"/>
      </w:pPr>
      <w:r>
        <w:t xml:space="preserve">      { seconds: totalTimeSeconds },</w:t>
      </w:r>
    </w:p>
    <w:p w14:paraId="652A0259" w14:textId="77777777" w:rsidR="00197A74" w:rsidRDefault="00197A74" w:rsidP="00197A74">
      <w:pPr>
        <w:pStyle w:val="af7"/>
      </w:pPr>
      <w:r>
        <w:t xml:space="preserve">    );</w:t>
      </w:r>
    </w:p>
    <w:p w14:paraId="17A8EC0C" w14:textId="77777777" w:rsidR="00197A74" w:rsidRDefault="00197A74" w:rsidP="00197A74">
      <w:pPr>
        <w:pStyle w:val="af7"/>
      </w:pPr>
      <w:r>
        <w:t xml:space="preserve">  }</w:t>
      </w:r>
    </w:p>
    <w:p w14:paraId="4674486C" w14:textId="77777777" w:rsidR="00197A74" w:rsidRDefault="00197A74" w:rsidP="00197A74">
      <w:pPr>
        <w:pStyle w:val="af7"/>
      </w:pPr>
    </w:p>
    <w:p w14:paraId="760B3CAF" w14:textId="77777777" w:rsidR="00197A74" w:rsidRDefault="00197A74" w:rsidP="00197A74">
      <w:pPr>
        <w:pStyle w:val="af7"/>
      </w:pPr>
      <w:r>
        <w:t xml:space="preserve">  public deleteBook(id: string): Observable&lt;void&gt; {</w:t>
      </w:r>
    </w:p>
    <w:p w14:paraId="28240388" w14:textId="77777777" w:rsidR="00197A74" w:rsidRDefault="00197A74" w:rsidP="00197A74">
      <w:pPr>
        <w:pStyle w:val="af7"/>
      </w:pPr>
      <w:r>
        <w:t xml:space="preserve">    return this._httpClient.delete&lt;void&gt;(`${this._url}/${id}`);</w:t>
      </w:r>
    </w:p>
    <w:p w14:paraId="08A838EC" w14:textId="77777777" w:rsidR="00197A74" w:rsidRDefault="00197A74" w:rsidP="00197A74">
      <w:pPr>
        <w:pStyle w:val="af7"/>
      </w:pPr>
      <w:r>
        <w:t xml:space="preserve">  }</w:t>
      </w:r>
    </w:p>
    <w:p w14:paraId="389C7845" w14:textId="77777777" w:rsidR="00197A74" w:rsidRDefault="00197A74" w:rsidP="00197A74">
      <w:pPr>
        <w:pStyle w:val="af7"/>
      </w:pPr>
    </w:p>
    <w:p w14:paraId="65BED44B" w14:textId="77777777" w:rsidR="00197A74" w:rsidRDefault="00197A74" w:rsidP="00197A74">
      <w:pPr>
        <w:pStyle w:val="af7"/>
      </w:pPr>
      <w:r>
        <w:t xml:space="preserve">  public updateLastViewedPage(</w:t>
      </w:r>
    </w:p>
    <w:p w14:paraId="64E32A4B" w14:textId="77777777" w:rsidR="00197A74" w:rsidRDefault="00197A74" w:rsidP="00197A74">
      <w:pPr>
        <w:pStyle w:val="af7"/>
      </w:pPr>
      <w:r>
        <w:t xml:space="preserve">    id: string,</w:t>
      </w:r>
    </w:p>
    <w:p w14:paraId="79DA7268" w14:textId="77777777" w:rsidR="00197A74" w:rsidRDefault="00197A74" w:rsidP="00197A74">
      <w:pPr>
        <w:pStyle w:val="af7"/>
      </w:pPr>
      <w:r>
        <w:t xml:space="preserve">    pageNumber: number,</w:t>
      </w:r>
    </w:p>
    <w:p w14:paraId="4C6406F4" w14:textId="77777777" w:rsidR="00197A74" w:rsidRDefault="00197A74" w:rsidP="00197A74">
      <w:pPr>
        <w:pStyle w:val="af7"/>
      </w:pPr>
      <w:r>
        <w:t xml:space="preserve">  ): Observable&lt;void&gt; {</w:t>
      </w:r>
    </w:p>
    <w:p w14:paraId="346B8C31" w14:textId="77777777" w:rsidR="00197A74" w:rsidRDefault="00197A74" w:rsidP="00197A74">
      <w:pPr>
        <w:pStyle w:val="af7"/>
      </w:pPr>
      <w:r>
        <w:t xml:space="preserve">    return this._httpClient.post&lt;void&gt;(`${this._url}/${id}/last-viewed-page`, {</w:t>
      </w:r>
    </w:p>
    <w:p w14:paraId="1CEE0D91" w14:textId="77777777" w:rsidR="00197A74" w:rsidRDefault="00197A74" w:rsidP="00197A74">
      <w:pPr>
        <w:pStyle w:val="af7"/>
      </w:pPr>
      <w:r>
        <w:t xml:space="preserve">      pageNumber,</w:t>
      </w:r>
    </w:p>
    <w:p w14:paraId="738B3E60" w14:textId="77777777" w:rsidR="00197A74" w:rsidRDefault="00197A74" w:rsidP="00197A74">
      <w:pPr>
        <w:pStyle w:val="af7"/>
      </w:pPr>
      <w:r>
        <w:t xml:space="preserve">    } as LastViewedPageUpdateRequest);</w:t>
      </w:r>
    </w:p>
    <w:p w14:paraId="3FE4ECC0" w14:textId="77777777" w:rsidR="00197A74" w:rsidRDefault="00197A74" w:rsidP="00197A74">
      <w:pPr>
        <w:pStyle w:val="af7"/>
      </w:pPr>
      <w:r>
        <w:t xml:space="preserve">  }</w:t>
      </w:r>
    </w:p>
    <w:p w14:paraId="4C5B4F9A" w14:textId="77777777" w:rsidR="00197A74" w:rsidRDefault="00197A74" w:rsidP="00197A74">
      <w:pPr>
        <w:pStyle w:val="af7"/>
      </w:pPr>
    </w:p>
    <w:p w14:paraId="66099638" w14:textId="77777777" w:rsidR="00197A74" w:rsidRDefault="00197A74" w:rsidP="00197A74">
      <w:pPr>
        <w:pStyle w:val="af7"/>
      </w:pPr>
      <w:r>
        <w:t xml:space="preserve">  public getBookDownloadUrl(id: string): URL {</w:t>
      </w:r>
    </w:p>
    <w:p w14:paraId="18D4C2EE" w14:textId="77777777" w:rsidR="00197A74" w:rsidRDefault="00197A74" w:rsidP="00197A74">
      <w:pPr>
        <w:pStyle w:val="af7"/>
      </w:pPr>
      <w:r>
        <w:t xml:space="preserve">    return new URL(`${this._url}/download/${id}`);</w:t>
      </w:r>
    </w:p>
    <w:p w14:paraId="3546DD1C" w14:textId="77777777" w:rsidR="00197A74" w:rsidRDefault="00197A74" w:rsidP="00197A74">
      <w:pPr>
        <w:pStyle w:val="af7"/>
      </w:pPr>
      <w:r>
        <w:t xml:space="preserve">  }</w:t>
      </w:r>
    </w:p>
    <w:p w14:paraId="7A9D3AEF" w14:textId="77777777" w:rsidR="00197A74" w:rsidRDefault="00197A74" w:rsidP="00197A74">
      <w:pPr>
        <w:pStyle w:val="af7"/>
      </w:pPr>
    </w:p>
    <w:p w14:paraId="7CEAD2C4" w14:textId="77777777" w:rsidR="00197A74" w:rsidRDefault="00197A74" w:rsidP="00197A74">
      <w:pPr>
        <w:pStyle w:val="af7"/>
      </w:pPr>
      <w:r>
        <w:t xml:space="preserve">  public searchByBookDetails(request: SearchRequestDto): Observable&lt;PageDto&lt;BookDto&gt;&gt; {</w:t>
      </w:r>
    </w:p>
    <w:p w14:paraId="57A4916D" w14:textId="77777777" w:rsidR="00197A74" w:rsidRDefault="00197A74" w:rsidP="00197A74">
      <w:pPr>
        <w:pStyle w:val="af7"/>
      </w:pPr>
      <w:r>
        <w:t xml:space="preserve">    return this._httpClient.post&lt;PageDto&lt;BookDto&gt;&gt;(`${this._url}/search`, request);</w:t>
      </w:r>
    </w:p>
    <w:p w14:paraId="5F6BF5E9" w14:textId="77777777" w:rsidR="00197A74" w:rsidRDefault="00197A74" w:rsidP="00197A74">
      <w:pPr>
        <w:pStyle w:val="af7"/>
      </w:pPr>
      <w:r>
        <w:t xml:space="preserve">  }</w:t>
      </w:r>
    </w:p>
    <w:p w14:paraId="0057F3A4" w14:textId="2CE15283" w:rsidR="00197A74" w:rsidRDefault="00197A74" w:rsidP="00197A74">
      <w:pPr>
        <w:pStyle w:val="af7"/>
      </w:pPr>
      <w:r>
        <w:t>}</w:t>
      </w:r>
    </w:p>
    <w:p w14:paraId="492A8EBA" w14:textId="77777777" w:rsidR="00197A74" w:rsidRDefault="00197A74" w:rsidP="00AA3514">
      <w:pPr>
        <w:pStyle w:val="affc"/>
      </w:pPr>
      <w:r>
        <w:t>Файл dictionary.service.ts:</w:t>
      </w:r>
    </w:p>
    <w:p w14:paraId="00B25F99" w14:textId="77777777" w:rsidR="00197A74" w:rsidRDefault="00197A74" w:rsidP="00197A74">
      <w:pPr>
        <w:pStyle w:val="af7"/>
      </w:pPr>
      <w:r>
        <w:t>import { Injectable } from '@angular/core';</w:t>
      </w:r>
    </w:p>
    <w:p w14:paraId="560A3344" w14:textId="77777777" w:rsidR="00197A74" w:rsidRDefault="00197A74" w:rsidP="00197A74">
      <w:pPr>
        <w:pStyle w:val="af7"/>
      </w:pPr>
      <w:r>
        <w:t>import { HttpClient, HttpParams } from '@angular/common/http';</w:t>
      </w:r>
    </w:p>
    <w:p w14:paraId="605DAADE" w14:textId="77777777" w:rsidR="00197A74" w:rsidRDefault="00197A74" w:rsidP="00197A74">
      <w:pPr>
        <w:pStyle w:val="af7"/>
      </w:pPr>
      <w:r>
        <w:t>import { Observable } from 'rxjs';</w:t>
      </w:r>
    </w:p>
    <w:p w14:paraId="0470F2EC" w14:textId="77777777" w:rsidR="00197A74" w:rsidRDefault="00197A74" w:rsidP="00197A74">
      <w:pPr>
        <w:pStyle w:val="af7"/>
      </w:pPr>
      <w:r>
        <w:t>import { WordDto } from '@core/dtos/BookManager.Application.Common.DTOs';</w:t>
      </w:r>
    </w:p>
    <w:p w14:paraId="7C240D44" w14:textId="77777777" w:rsidR="00197A74" w:rsidRDefault="00197A74" w:rsidP="00197A74">
      <w:pPr>
        <w:pStyle w:val="af7"/>
      </w:pPr>
      <w:r>
        <w:t>import { environment } from '../../../environments/environment';</w:t>
      </w:r>
    </w:p>
    <w:p w14:paraId="0E1DD920" w14:textId="77777777" w:rsidR="00197A74" w:rsidRDefault="00197A74" w:rsidP="00197A74">
      <w:pPr>
        <w:pStyle w:val="af7"/>
      </w:pPr>
    </w:p>
    <w:p w14:paraId="2A1F5800" w14:textId="77777777" w:rsidR="00197A74" w:rsidRDefault="00197A74" w:rsidP="00197A74">
      <w:pPr>
        <w:pStyle w:val="af7"/>
      </w:pPr>
      <w:r>
        <w:t>@Injectable({</w:t>
      </w:r>
    </w:p>
    <w:p w14:paraId="0F7FB465" w14:textId="77777777" w:rsidR="00197A74" w:rsidRDefault="00197A74" w:rsidP="00197A74">
      <w:pPr>
        <w:pStyle w:val="af7"/>
      </w:pPr>
      <w:r>
        <w:t xml:space="preserve">  providedIn: 'root',</w:t>
      </w:r>
    </w:p>
    <w:p w14:paraId="3138499B" w14:textId="77777777" w:rsidR="00197A74" w:rsidRDefault="00197A74" w:rsidP="00197A74">
      <w:pPr>
        <w:pStyle w:val="af7"/>
      </w:pPr>
      <w:r>
        <w:t>})</w:t>
      </w:r>
    </w:p>
    <w:p w14:paraId="576C7AA7" w14:textId="77777777" w:rsidR="00197A74" w:rsidRDefault="00197A74" w:rsidP="00197A74">
      <w:pPr>
        <w:pStyle w:val="af7"/>
      </w:pPr>
      <w:r>
        <w:t>export class DictionaryService {</w:t>
      </w:r>
    </w:p>
    <w:p w14:paraId="77AA2D1C" w14:textId="77777777" w:rsidR="00197A74" w:rsidRDefault="00197A74" w:rsidP="00197A74">
      <w:pPr>
        <w:pStyle w:val="af7"/>
      </w:pPr>
    </w:p>
    <w:p w14:paraId="56918035" w14:textId="77777777" w:rsidR="00197A74" w:rsidRDefault="00197A74" w:rsidP="00197A74">
      <w:pPr>
        <w:pStyle w:val="af7"/>
      </w:pPr>
      <w:r>
        <w:t xml:space="preserve">  private readonly _url = `${environment.BASE_URL}/word-dictionary`;</w:t>
      </w:r>
    </w:p>
    <w:p w14:paraId="26F066F8" w14:textId="77777777" w:rsidR="00197A74" w:rsidRDefault="00197A74" w:rsidP="00197A74">
      <w:pPr>
        <w:pStyle w:val="af7"/>
      </w:pPr>
    </w:p>
    <w:p w14:paraId="6FAAF947" w14:textId="77777777" w:rsidR="00197A74" w:rsidRDefault="00197A74" w:rsidP="00197A74">
      <w:pPr>
        <w:pStyle w:val="af7"/>
      </w:pPr>
      <w:r>
        <w:t xml:space="preserve">  constructor(</w:t>
      </w:r>
    </w:p>
    <w:p w14:paraId="0D2A1A0C" w14:textId="77777777" w:rsidR="00197A74" w:rsidRDefault="00197A74" w:rsidP="00197A74">
      <w:pPr>
        <w:pStyle w:val="af7"/>
      </w:pPr>
      <w:r>
        <w:t xml:space="preserve">    private readonly _httpClient: HttpClient,</w:t>
      </w:r>
    </w:p>
    <w:p w14:paraId="2335FE93" w14:textId="77777777" w:rsidR="00197A74" w:rsidRDefault="00197A74" w:rsidP="00197A74">
      <w:pPr>
        <w:pStyle w:val="af7"/>
      </w:pPr>
      <w:r>
        <w:t xml:space="preserve">  ) {</w:t>
      </w:r>
    </w:p>
    <w:p w14:paraId="69741A6D" w14:textId="77777777" w:rsidR="00197A74" w:rsidRDefault="00197A74" w:rsidP="00197A74">
      <w:pPr>
        <w:pStyle w:val="af7"/>
      </w:pPr>
      <w:r>
        <w:t xml:space="preserve">  }</w:t>
      </w:r>
    </w:p>
    <w:p w14:paraId="2626BD50" w14:textId="77777777" w:rsidR="00197A74" w:rsidRDefault="00197A74" w:rsidP="00197A74">
      <w:pPr>
        <w:pStyle w:val="af7"/>
      </w:pPr>
    </w:p>
    <w:p w14:paraId="37396740" w14:textId="77777777" w:rsidR="00197A74" w:rsidRDefault="00197A74" w:rsidP="00197A74">
      <w:pPr>
        <w:pStyle w:val="af7"/>
      </w:pPr>
      <w:r>
        <w:t xml:space="preserve">  public listThirdPartyProviders(): Observable&lt;string[]&gt; {</w:t>
      </w:r>
    </w:p>
    <w:p w14:paraId="303ADD24" w14:textId="77777777" w:rsidR="00197A74" w:rsidRDefault="00197A74" w:rsidP="00197A74">
      <w:pPr>
        <w:pStyle w:val="af7"/>
      </w:pPr>
      <w:r>
        <w:t xml:space="preserve">    return this._httpClient.get&lt;string[]&gt;(`${this._url}/list-third-party-providers`);</w:t>
      </w:r>
    </w:p>
    <w:p w14:paraId="5D426E37" w14:textId="77777777" w:rsidR="00197A74" w:rsidRDefault="00197A74" w:rsidP="00197A74">
      <w:pPr>
        <w:pStyle w:val="af7"/>
      </w:pPr>
      <w:r>
        <w:t xml:space="preserve">  }</w:t>
      </w:r>
    </w:p>
    <w:p w14:paraId="588B2067" w14:textId="77777777" w:rsidR="00197A74" w:rsidRDefault="00197A74" w:rsidP="00197A74">
      <w:pPr>
        <w:pStyle w:val="af7"/>
      </w:pPr>
    </w:p>
    <w:p w14:paraId="6C66E2E3" w14:textId="77777777" w:rsidR="00197A74" w:rsidRDefault="00197A74" w:rsidP="00197A74">
      <w:pPr>
        <w:pStyle w:val="af7"/>
      </w:pPr>
      <w:r>
        <w:t xml:space="preserve">  public find(word: string): Observable&lt;WordDto[]&gt; {</w:t>
      </w:r>
    </w:p>
    <w:p w14:paraId="421B05A4" w14:textId="77777777" w:rsidR="00197A74" w:rsidRDefault="00197A74" w:rsidP="00197A74">
      <w:pPr>
        <w:pStyle w:val="af7"/>
      </w:pPr>
      <w:r>
        <w:t xml:space="preserve">    const url = `${this._url}/${word}`;</w:t>
      </w:r>
    </w:p>
    <w:p w14:paraId="21B44311" w14:textId="77777777" w:rsidR="00197A74" w:rsidRDefault="00197A74" w:rsidP="00197A74">
      <w:pPr>
        <w:pStyle w:val="af7"/>
      </w:pPr>
      <w:r>
        <w:t xml:space="preserve">    return this._httpClient.get&lt;WordDto[]&gt;(url);</w:t>
      </w:r>
    </w:p>
    <w:p w14:paraId="1B7D9887" w14:textId="77777777" w:rsidR="00197A74" w:rsidRDefault="00197A74" w:rsidP="00197A74">
      <w:pPr>
        <w:pStyle w:val="af7"/>
      </w:pPr>
      <w:r>
        <w:t xml:space="preserve">  }</w:t>
      </w:r>
    </w:p>
    <w:p w14:paraId="3C51331B" w14:textId="77777777" w:rsidR="00197A74" w:rsidRDefault="00197A74" w:rsidP="00197A74">
      <w:pPr>
        <w:pStyle w:val="af7"/>
      </w:pPr>
    </w:p>
    <w:p w14:paraId="12227844" w14:textId="77777777" w:rsidR="00197A74" w:rsidRDefault="00197A74" w:rsidP="00197A74">
      <w:pPr>
        <w:pStyle w:val="af7"/>
      </w:pPr>
      <w:r>
        <w:t xml:space="preserve">  public findInExtDict(word: string, providerName: string): Observable&lt;WordDto[]&gt; {</w:t>
      </w:r>
    </w:p>
    <w:p w14:paraId="4F6C79EE" w14:textId="77777777" w:rsidR="00197A74" w:rsidRDefault="00197A74" w:rsidP="00197A74">
      <w:pPr>
        <w:pStyle w:val="af7"/>
      </w:pPr>
      <w:r>
        <w:t xml:space="preserve">    const url = `${this._url}/third-party-dictionary/${word}`;</w:t>
      </w:r>
    </w:p>
    <w:p w14:paraId="0F8E8644" w14:textId="77777777" w:rsidR="00197A74" w:rsidRDefault="00197A74" w:rsidP="00197A74">
      <w:pPr>
        <w:pStyle w:val="af7"/>
      </w:pPr>
      <w:r>
        <w:t xml:space="preserve">    const params = new HttpParams().set('providerName', providerName);</w:t>
      </w:r>
    </w:p>
    <w:p w14:paraId="69C19A45" w14:textId="77777777" w:rsidR="00197A74" w:rsidRDefault="00197A74" w:rsidP="00197A74">
      <w:pPr>
        <w:pStyle w:val="af7"/>
      </w:pPr>
      <w:r>
        <w:t xml:space="preserve">    return this._httpClient.get&lt;WordDto[]&gt;(url, { params });</w:t>
      </w:r>
    </w:p>
    <w:p w14:paraId="4348326A" w14:textId="77777777" w:rsidR="00197A74" w:rsidRDefault="00197A74" w:rsidP="00197A74">
      <w:pPr>
        <w:pStyle w:val="af7"/>
      </w:pPr>
      <w:r>
        <w:t xml:space="preserve">  }</w:t>
      </w:r>
    </w:p>
    <w:p w14:paraId="43C2F52F" w14:textId="77777777" w:rsidR="00197A74" w:rsidRDefault="00197A74" w:rsidP="00197A74">
      <w:pPr>
        <w:pStyle w:val="af7"/>
      </w:pPr>
    </w:p>
    <w:p w14:paraId="2944DC66" w14:textId="77777777" w:rsidR="00197A74" w:rsidRDefault="00197A74" w:rsidP="00197A74">
      <w:pPr>
        <w:pStyle w:val="af7"/>
      </w:pPr>
      <w:r>
        <w:t xml:space="preserve">  public addWord(word: WordDto): Observable&lt;WordDto&gt; {</w:t>
      </w:r>
    </w:p>
    <w:p w14:paraId="51C8041A" w14:textId="77777777" w:rsidR="00197A74" w:rsidRDefault="00197A74" w:rsidP="00197A74">
      <w:pPr>
        <w:pStyle w:val="af7"/>
      </w:pPr>
      <w:r>
        <w:t xml:space="preserve">    return this._httpClient.post&lt;WordDto&gt;(this._url, word);</w:t>
      </w:r>
    </w:p>
    <w:p w14:paraId="01524B7E" w14:textId="77777777" w:rsidR="00197A74" w:rsidRDefault="00197A74" w:rsidP="00197A74">
      <w:pPr>
        <w:pStyle w:val="af7"/>
      </w:pPr>
      <w:r>
        <w:t xml:space="preserve">  }</w:t>
      </w:r>
    </w:p>
    <w:p w14:paraId="4D26BF6B" w14:textId="77777777" w:rsidR="00197A74" w:rsidRDefault="00197A74" w:rsidP="00197A74">
      <w:pPr>
        <w:pStyle w:val="af7"/>
      </w:pPr>
    </w:p>
    <w:p w14:paraId="628A50E0" w14:textId="77777777" w:rsidR="00197A74" w:rsidRDefault="00197A74" w:rsidP="00197A74">
      <w:pPr>
        <w:pStyle w:val="af7"/>
      </w:pPr>
      <w:r>
        <w:t xml:space="preserve">  public updateWord(word: string, updateRequest: WordDto): Observable&lt;WordDto&gt; {</w:t>
      </w:r>
    </w:p>
    <w:p w14:paraId="6F4D80FB" w14:textId="77777777" w:rsidR="00197A74" w:rsidRDefault="00197A74" w:rsidP="00197A74">
      <w:pPr>
        <w:pStyle w:val="af7"/>
      </w:pPr>
      <w:r>
        <w:t xml:space="preserve">    return this._httpClient.put&lt;WordDto&gt;(`${this._url}/${word}`, updateRequest);</w:t>
      </w:r>
    </w:p>
    <w:p w14:paraId="0B5A14B3" w14:textId="77777777" w:rsidR="00197A74" w:rsidRDefault="00197A74" w:rsidP="00197A74">
      <w:pPr>
        <w:pStyle w:val="af7"/>
      </w:pPr>
      <w:r>
        <w:t xml:space="preserve">  }</w:t>
      </w:r>
    </w:p>
    <w:p w14:paraId="19D8BFB7" w14:textId="77777777" w:rsidR="00197A74" w:rsidRDefault="00197A74" w:rsidP="00197A74">
      <w:pPr>
        <w:pStyle w:val="af7"/>
      </w:pPr>
    </w:p>
    <w:p w14:paraId="2B3F9B29" w14:textId="77777777" w:rsidR="00197A74" w:rsidRDefault="00197A74" w:rsidP="00197A74">
      <w:pPr>
        <w:pStyle w:val="af7"/>
      </w:pPr>
      <w:r>
        <w:t xml:space="preserve">  public deleteWord(word: string): Observable&lt;void&gt; {</w:t>
      </w:r>
    </w:p>
    <w:p w14:paraId="423038E7" w14:textId="77777777" w:rsidR="00197A74" w:rsidRDefault="00197A74" w:rsidP="00197A74">
      <w:pPr>
        <w:pStyle w:val="af7"/>
      </w:pPr>
      <w:r>
        <w:t xml:space="preserve">    return this._httpClient.delete&lt;void&gt;(`${this._url}/${word}`);</w:t>
      </w:r>
    </w:p>
    <w:p w14:paraId="4F03DAEC" w14:textId="77777777" w:rsidR="00197A74" w:rsidRDefault="00197A74" w:rsidP="00197A74">
      <w:pPr>
        <w:pStyle w:val="af7"/>
      </w:pPr>
      <w:r>
        <w:t xml:space="preserve">  }</w:t>
      </w:r>
    </w:p>
    <w:p w14:paraId="61F263E1" w14:textId="77777777" w:rsidR="00197A74" w:rsidRDefault="00197A74" w:rsidP="00197A74">
      <w:pPr>
        <w:pStyle w:val="af7"/>
      </w:pPr>
    </w:p>
    <w:p w14:paraId="1BE0889B" w14:textId="1C25A774" w:rsidR="00197A74" w:rsidRDefault="00197A74" w:rsidP="00197A74">
      <w:pPr>
        <w:pStyle w:val="af7"/>
      </w:pPr>
      <w:r>
        <w:t>}</w:t>
      </w:r>
    </w:p>
    <w:p w14:paraId="0FE55410" w14:textId="77777777" w:rsidR="00197A74" w:rsidRDefault="00197A74" w:rsidP="00AA3514">
      <w:pPr>
        <w:pStyle w:val="affc"/>
      </w:pPr>
      <w:r>
        <w:t>Файл text-processing.service.ts:</w:t>
      </w:r>
    </w:p>
    <w:p w14:paraId="6BD6B4AA" w14:textId="77777777" w:rsidR="00197A74" w:rsidRDefault="00197A74" w:rsidP="00197A74">
      <w:pPr>
        <w:pStyle w:val="af7"/>
      </w:pPr>
      <w:r>
        <w:t>import { HttpClient } from '@angular/common/http';</w:t>
      </w:r>
    </w:p>
    <w:p w14:paraId="26DDC935" w14:textId="77777777" w:rsidR="00197A74" w:rsidRDefault="00197A74" w:rsidP="00197A74">
      <w:pPr>
        <w:pStyle w:val="af7"/>
      </w:pPr>
      <w:r>
        <w:t>import { Injectable, signal } from '@angular/core';</w:t>
      </w:r>
    </w:p>
    <w:p w14:paraId="257CBC04" w14:textId="77777777" w:rsidR="00197A74" w:rsidRDefault="00197A74" w:rsidP="00197A74">
      <w:pPr>
        <w:pStyle w:val="af7"/>
      </w:pPr>
      <w:r>
        <w:t>import {</w:t>
      </w:r>
    </w:p>
    <w:p w14:paraId="3D459D0D" w14:textId="77777777" w:rsidR="00197A74" w:rsidRDefault="00197A74" w:rsidP="00197A74">
      <w:pPr>
        <w:pStyle w:val="af7"/>
      </w:pPr>
      <w:r>
        <w:t xml:space="preserve">  DetectLanguageRequestDto,</w:t>
      </w:r>
    </w:p>
    <w:p w14:paraId="32A6CD05" w14:textId="77777777" w:rsidR="00197A74" w:rsidRDefault="00197A74" w:rsidP="00197A74">
      <w:pPr>
        <w:pStyle w:val="af7"/>
      </w:pPr>
      <w:r>
        <w:t xml:space="preserve">  DetectLanguageResponseDto,</w:t>
      </w:r>
    </w:p>
    <w:p w14:paraId="441415BA" w14:textId="77777777" w:rsidR="00197A74" w:rsidRDefault="00197A74" w:rsidP="00197A74">
      <w:pPr>
        <w:pStyle w:val="af7"/>
      </w:pPr>
      <w:r>
        <w:t xml:space="preserve">  LanguageDto, TextSummarizationRequestDto, TextSummarizationResponseDto,</w:t>
      </w:r>
    </w:p>
    <w:p w14:paraId="51926366" w14:textId="77777777" w:rsidR="00197A74" w:rsidRDefault="00197A74" w:rsidP="00197A74">
      <w:pPr>
        <w:pStyle w:val="af7"/>
      </w:pPr>
      <w:r>
        <w:t xml:space="preserve">  TranslationRequestDto,</w:t>
      </w:r>
    </w:p>
    <w:p w14:paraId="77FC304B" w14:textId="77777777" w:rsidR="00197A74" w:rsidRDefault="00197A74" w:rsidP="00197A74">
      <w:pPr>
        <w:pStyle w:val="af7"/>
      </w:pPr>
      <w:r>
        <w:t xml:space="preserve">  TranslationResponseDto,</w:t>
      </w:r>
    </w:p>
    <w:p w14:paraId="20D5B132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40FBA00F" w14:textId="77777777" w:rsidR="00197A74" w:rsidRDefault="00197A74" w:rsidP="00197A74">
      <w:pPr>
        <w:pStyle w:val="af7"/>
      </w:pPr>
      <w:r>
        <w:t>import { Observable } from 'rxjs';</w:t>
      </w:r>
    </w:p>
    <w:p w14:paraId="10383193" w14:textId="77777777" w:rsidR="00197A74" w:rsidRDefault="00197A74" w:rsidP="00197A74">
      <w:pPr>
        <w:pStyle w:val="af7"/>
      </w:pPr>
      <w:r>
        <w:t>import { environment } from '../../../environments/environment';</w:t>
      </w:r>
    </w:p>
    <w:p w14:paraId="56D28AE0" w14:textId="77777777" w:rsidR="00197A74" w:rsidRDefault="00197A74" w:rsidP="00197A74">
      <w:pPr>
        <w:pStyle w:val="af7"/>
      </w:pPr>
    </w:p>
    <w:p w14:paraId="66268F3C" w14:textId="77777777" w:rsidR="00197A74" w:rsidRDefault="00197A74" w:rsidP="00197A74">
      <w:pPr>
        <w:pStyle w:val="af7"/>
      </w:pPr>
      <w:r>
        <w:t>@Injectable({</w:t>
      </w:r>
    </w:p>
    <w:p w14:paraId="7051E528" w14:textId="77777777" w:rsidR="00197A74" w:rsidRDefault="00197A74" w:rsidP="00197A74">
      <w:pPr>
        <w:pStyle w:val="af7"/>
      </w:pPr>
      <w:r>
        <w:t xml:space="preserve">  providedIn: 'root',</w:t>
      </w:r>
    </w:p>
    <w:p w14:paraId="10D1331C" w14:textId="77777777" w:rsidR="00197A74" w:rsidRDefault="00197A74" w:rsidP="00197A74">
      <w:pPr>
        <w:pStyle w:val="af7"/>
      </w:pPr>
      <w:r>
        <w:t>})</w:t>
      </w:r>
    </w:p>
    <w:p w14:paraId="44A26B26" w14:textId="77777777" w:rsidR="00197A74" w:rsidRDefault="00197A74" w:rsidP="00197A74">
      <w:pPr>
        <w:pStyle w:val="af7"/>
      </w:pPr>
      <w:r>
        <w:t>export class TextProcessingService {</w:t>
      </w:r>
    </w:p>
    <w:p w14:paraId="25F57091" w14:textId="77777777" w:rsidR="00197A74" w:rsidRDefault="00197A74" w:rsidP="00197A74">
      <w:pPr>
        <w:pStyle w:val="af7"/>
      </w:pPr>
    </w:p>
    <w:p w14:paraId="53EC2365" w14:textId="77777777" w:rsidR="00197A74" w:rsidRDefault="00197A74" w:rsidP="00197A74">
      <w:pPr>
        <w:pStyle w:val="af7"/>
      </w:pPr>
      <w:r>
        <w:t xml:space="preserve">  private readonly _url: string = `${environment.BASE_URL}/text-processing`;</w:t>
      </w:r>
    </w:p>
    <w:p w14:paraId="2516C6CA" w14:textId="77777777" w:rsidR="00197A74" w:rsidRDefault="00197A74" w:rsidP="00197A74">
      <w:pPr>
        <w:pStyle w:val="af7"/>
      </w:pPr>
    </w:p>
    <w:p w14:paraId="75D4F8D7" w14:textId="77777777" w:rsidR="00197A74" w:rsidRDefault="00197A74" w:rsidP="00197A74">
      <w:pPr>
        <w:pStyle w:val="af7"/>
      </w:pPr>
      <w:r>
        <w:t xml:space="preserve">  public availableLanguages = signal&lt;LanguageDto[]&gt;([]);</w:t>
      </w:r>
    </w:p>
    <w:p w14:paraId="065B388F" w14:textId="77777777" w:rsidR="00197A74" w:rsidRDefault="00197A74" w:rsidP="00197A74">
      <w:pPr>
        <w:pStyle w:val="af7"/>
      </w:pPr>
    </w:p>
    <w:p w14:paraId="74958184" w14:textId="77777777" w:rsidR="00197A74" w:rsidRDefault="00197A74" w:rsidP="00197A74">
      <w:pPr>
        <w:pStyle w:val="af7"/>
      </w:pPr>
      <w:r>
        <w:t xml:space="preserve">  constructor(private readonly _client: HttpClient) {</w:t>
      </w:r>
    </w:p>
    <w:p w14:paraId="26968E4E" w14:textId="77777777" w:rsidR="00197A74" w:rsidRDefault="00197A74" w:rsidP="00197A74">
      <w:pPr>
        <w:pStyle w:val="af7"/>
      </w:pPr>
      <w:r>
        <w:t xml:space="preserve">    this._loadLanguages();</w:t>
      </w:r>
    </w:p>
    <w:p w14:paraId="78DE08CB" w14:textId="77777777" w:rsidR="00197A74" w:rsidRDefault="00197A74" w:rsidP="00197A74">
      <w:pPr>
        <w:pStyle w:val="af7"/>
      </w:pPr>
      <w:r>
        <w:t xml:space="preserve">  }</w:t>
      </w:r>
    </w:p>
    <w:p w14:paraId="7904585E" w14:textId="77777777" w:rsidR="00197A74" w:rsidRDefault="00197A74" w:rsidP="00197A74">
      <w:pPr>
        <w:pStyle w:val="af7"/>
      </w:pPr>
    </w:p>
    <w:p w14:paraId="36BEFB78" w14:textId="77777777" w:rsidR="00197A74" w:rsidRDefault="00197A74" w:rsidP="00197A74">
      <w:pPr>
        <w:pStyle w:val="af7"/>
      </w:pPr>
      <w:r>
        <w:t xml:space="preserve">  public listLanguages(): Observable&lt;LanguageDto[]&gt; {</w:t>
      </w:r>
    </w:p>
    <w:p w14:paraId="57C20508" w14:textId="77777777" w:rsidR="00197A74" w:rsidRDefault="00197A74" w:rsidP="00197A74">
      <w:pPr>
        <w:pStyle w:val="af7"/>
      </w:pPr>
      <w:r>
        <w:t xml:space="preserve">    return this._client.get&lt;LanguageDto[]&gt;(`${this._url}/list-languages`);</w:t>
      </w:r>
    </w:p>
    <w:p w14:paraId="4947E6F6" w14:textId="77777777" w:rsidR="00197A74" w:rsidRDefault="00197A74" w:rsidP="00197A74">
      <w:pPr>
        <w:pStyle w:val="af7"/>
      </w:pPr>
      <w:r>
        <w:t xml:space="preserve">  }</w:t>
      </w:r>
    </w:p>
    <w:p w14:paraId="66744A26" w14:textId="77777777" w:rsidR="00197A74" w:rsidRDefault="00197A74" w:rsidP="00197A74">
      <w:pPr>
        <w:pStyle w:val="af7"/>
      </w:pPr>
    </w:p>
    <w:p w14:paraId="164D8B65" w14:textId="77777777" w:rsidR="00197A74" w:rsidRDefault="00197A74" w:rsidP="00197A74">
      <w:pPr>
        <w:pStyle w:val="af7"/>
      </w:pPr>
      <w:r>
        <w:t xml:space="preserve">  public translate(</w:t>
      </w:r>
    </w:p>
    <w:p w14:paraId="37E95146" w14:textId="77777777" w:rsidR="00197A74" w:rsidRDefault="00197A74" w:rsidP="00197A74">
      <w:pPr>
        <w:pStyle w:val="af7"/>
      </w:pPr>
      <w:r>
        <w:t xml:space="preserve">    request: TranslationRequestDto</w:t>
      </w:r>
    </w:p>
    <w:p w14:paraId="0CDFAB05" w14:textId="77777777" w:rsidR="00197A74" w:rsidRDefault="00197A74" w:rsidP="00197A74">
      <w:pPr>
        <w:pStyle w:val="af7"/>
      </w:pPr>
      <w:r>
        <w:t xml:space="preserve">  ): Observable&lt;TranslationResponseDto&gt; {</w:t>
      </w:r>
    </w:p>
    <w:p w14:paraId="7BB0A851" w14:textId="77777777" w:rsidR="00197A74" w:rsidRDefault="00197A74" w:rsidP="00197A74">
      <w:pPr>
        <w:pStyle w:val="af7"/>
      </w:pPr>
      <w:r>
        <w:t xml:space="preserve">    return this._client.post&lt;TranslationResponseDto&gt;(</w:t>
      </w:r>
    </w:p>
    <w:p w14:paraId="433632E5" w14:textId="77777777" w:rsidR="00197A74" w:rsidRDefault="00197A74" w:rsidP="00197A74">
      <w:pPr>
        <w:pStyle w:val="af7"/>
      </w:pPr>
      <w:r>
        <w:t xml:space="preserve">      `${this._url}/translate`,</w:t>
      </w:r>
    </w:p>
    <w:p w14:paraId="114B649E" w14:textId="77777777" w:rsidR="00197A74" w:rsidRDefault="00197A74" w:rsidP="00197A74">
      <w:pPr>
        <w:pStyle w:val="af7"/>
      </w:pPr>
      <w:r>
        <w:t xml:space="preserve">      request</w:t>
      </w:r>
    </w:p>
    <w:p w14:paraId="145FCAAE" w14:textId="77777777" w:rsidR="00197A74" w:rsidRDefault="00197A74" w:rsidP="00197A74">
      <w:pPr>
        <w:pStyle w:val="af7"/>
      </w:pPr>
      <w:r>
        <w:t xml:space="preserve">    );</w:t>
      </w:r>
    </w:p>
    <w:p w14:paraId="39EF416A" w14:textId="77777777" w:rsidR="00197A74" w:rsidRDefault="00197A74" w:rsidP="00197A74">
      <w:pPr>
        <w:pStyle w:val="af7"/>
      </w:pPr>
      <w:r>
        <w:t xml:space="preserve">  }</w:t>
      </w:r>
    </w:p>
    <w:p w14:paraId="2AAD4EEF" w14:textId="77777777" w:rsidR="00197A74" w:rsidRDefault="00197A74" w:rsidP="00197A74">
      <w:pPr>
        <w:pStyle w:val="af7"/>
      </w:pPr>
    </w:p>
    <w:p w14:paraId="55B9EEFB" w14:textId="77777777" w:rsidR="00197A74" w:rsidRDefault="00197A74" w:rsidP="00197A74">
      <w:pPr>
        <w:pStyle w:val="af7"/>
      </w:pPr>
      <w:r>
        <w:t xml:space="preserve">  public detectLanguage(</w:t>
      </w:r>
    </w:p>
    <w:p w14:paraId="5911E9F3" w14:textId="77777777" w:rsidR="00197A74" w:rsidRDefault="00197A74" w:rsidP="00197A74">
      <w:pPr>
        <w:pStyle w:val="af7"/>
      </w:pPr>
      <w:r>
        <w:t xml:space="preserve">    request: DetectLanguageRequestDto</w:t>
      </w:r>
    </w:p>
    <w:p w14:paraId="1F48F628" w14:textId="77777777" w:rsidR="00197A74" w:rsidRDefault="00197A74" w:rsidP="00197A74">
      <w:pPr>
        <w:pStyle w:val="af7"/>
      </w:pPr>
      <w:r>
        <w:t xml:space="preserve">  ): Observable&lt;DetectLanguageResponseDto&gt; {</w:t>
      </w:r>
    </w:p>
    <w:p w14:paraId="4D181F11" w14:textId="77777777" w:rsidR="00197A74" w:rsidRDefault="00197A74" w:rsidP="00197A74">
      <w:pPr>
        <w:pStyle w:val="af7"/>
      </w:pPr>
      <w:r>
        <w:t xml:space="preserve">    return this._client.post&lt;DetectLanguageResponseDto&gt;(</w:t>
      </w:r>
    </w:p>
    <w:p w14:paraId="316CB468" w14:textId="77777777" w:rsidR="00197A74" w:rsidRDefault="00197A74" w:rsidP="00197A74">
      <w:pPr>
        <w:pStyle w:val="af7"/>
      </w:pPr>
      <w:r>
        <w:t xml:space="preserve">      `${this._url}/detect-language`,</w:t>
      </w:r>
    </w:p>
    <w:p w14:paraId="3251BC78" w14:textId="77777777" w:rsidR="00197A74" w:rsidRDefault="00197A74" w:rsidP="00197A74">
      <w:pPr>
        <w:pStyle w:val="af7"/>
      </w:pPr>
      <w:r>
        <w:t xml:space="preserve">      request</w:t>
      </w:r>
    </w:p>
    <w:p w14:paraId="04B81466" w14:textId="77777777" w:rsidR="00197A74" w:rsidRDefault="00197A74" w:rsidP="00197A74">
      <w:pPr>
        <w:pStyle w:val="af7"/>
      </w:pPr>
      <w:r>
        <w:t xml:space="preserve">    );</w:t>
      </w:r>
    </w:p>
    <w:p w14:paraId="24F34780" w14:textId="77777777" w:rsidR="00197A74" w:rsidRDefault="00197A74" w:rsidP="00197A74">
      <w:pPr>
        <w:pStyle w:val="af7"/>
      </w:pPr>
      <w:r>
        <w:t xml:space="preserve">  }</w:t>
      </w:r>
    </w:p>
    <w:p w14:paraId="240AC70E" w14:textId="77777777" w:rsidR="00197A74" w:rsidRDefault="00197A74" w:rsidP="00197A74">
      <w:pPr>
        <w:pStyle w:val="af7"/>
      </w:pPr>
    </w:p>
    <w:p w14:paraId="4C83177C" w14:textId="77777777" w:rsidR="00197A74" w:rsidRDefault="00197A74" w:rsidP="00197A74">
      <w:pPr>
        <w:pStyle w:val="af7"/>
      </w:pPr>
      <w:r>
        <w:t xml:space="preserve">  public summarizeText(request: TextSummarizationRequestDto): Observable&lt;TextSummarizationResponseDto&gt; {</w:t>
      </w:r>
    </w:p>
    <w:p w14:paraId="5C28E11D" w14:textId="77777777" w:rsidR="00197A74" w:rsidRDefault="00197A74" w:rsidP="00197A74">
      <w:pPr>
        <w:pStyle w:val="af7"/>
      </w:pPr>
      <w:r>
        <w:t xml:space="preserve">    return this._client.post&lt;TextSummarizationResponseDto&gt;(`${this._url}/summarize-text`, request);</w:t>
      </w:r>
    </w:p>
    <w:p w14:paraId="2750F30C" w14:textId="77777777" w:rsidR="00197A74" w:rsidRDefault="00197A74" w:rsidP="00197A74">
      <w:pPr>
        <w:pStyle w:val="af7"/>
      </w:pPr>
      <w:r>
        <w:t xml:space="preserve">  }</w:t>
      </w:r>
    </w:p>
    <w:p w14:paraId="6788E135" w14:textId="77777777" w:rsidR="00197A74" w:rsidRDefault="00197A74" w:rsidP="00197A74">
      <w:pPr>
        <w:pStyle w:val="af7"/>
      </w:pPr>
    </w:p>
    <w:p w14:paraId="0934A3E5" w14:textId="77777777" w:rsidR="00197A74" w:rsidRDefault="00197A74" w:rsidP="00197A74">
      <w:pPr>
        <w:pStyle w:val="af7"/>
      </w:pPr>
      <w:r>
        <w:t xml:space="preserve">  private _loadLanguages(): void {</w:t>
      </w:r>
    </w:p>
    <w:p w14:paraId="43804269" w14:textId="77777777" w:rsidR="00197A74" w:rsidRDefault="00197A74" w:rsidP="00197A74">
      <w:pPr>
        <w:pStyle w:val="af7"/>
      </w:pPr>
      <w:r>
        <w:t xml:space="preserve">    this.listLanguages().subscribe((languages) =&gt; {</w:t>
      </w:r>
    </w:p>
    <w:p w14:paraId="2A809528" w14:textId="77777777" w:rsidR="00197A74" w:rsidRDefault="00197A74" w:rsidP="00197A74">
      <w:pPr>
        <w:pStyle w:val="af7"/>
      </w:pPr>
      <w:r>
        <w:t xml:space="preserve">      this.availableLanguages.set(languages);</w:t>
      </w:r>
    </w:p>
    <w:p w14:paraId="21E6DF4C" w14:textId="77777777" w:rsidR="00197A74" w:rsidRDefault="00197A74" w:rsidP="00197A74">
      <w:pPr>
        <w:pStyle w:val="af7"/>
      </w:pPr>
      <w:r>
        <w:t xml:space="preserve">    });</w:t>
      </w:r>
    </w:p>
    <w:p w14:paraId="31113031" w14:textId="77777777" w:rsidR="00197A74" w:rsidRDefault="00197A74" w:rsidP="00197A74">
      <w:pPr>
        <w:pStyle w:val="af7"/>
      </w:pPr>
      <w:r>
        <w:t xml:space="preserve">  }</w:t>
      </w:r>
    </w:p>
    <w:p w14:paraId="7B728982" w14:textId="77777777" w:rsidR="00197A74" w:rsidRDefault="00197A74" w:rsidP="00197A74">
      <w:pPr>
        <w:pStyle w:val="af7"/>
      </w:pPr>
    </w:p>
    <w:p w14:paraId="7CF659D8" w14:textId="083A66A6" w:rsidR="00197A74" w:rsidRDefault="00197A74" w:rsidP="00197A74">
      <w:pPr>
        <w:pStyle w:val="af7"/>
      </w:pPr>
      <w:r>
        <w:t>}</w:t>
      </w:r>
    </w:p>
    <w:p w14:paraId="11E1A297" w14:textId="77777777" w:rsidR="00197A74" w:rsidRDefault="00197A74" w:rsidP="00AA3514">
      <w:pPr>
        <w:pStyle w:val="affc"/>
      </w:pPr>
      <w:r>
        <w:t>Файл user.service.ts:</w:t>
      </w:r>
    </w:p>
    <w:p w14:paraId="18273CB8" w14:textId="77777777" w:rsidR="00197A74" w:rsidRDefault="00197A74" w:rsidP="00197A74">
      <w:pPr>
        <w:pStyle w:val="af7"/>
      </w:pPr>
      <w:r>
        <w:t>import { HttpClient } from '@angular/common/http';</w:t>
      </w:r>
    </w:p>
    <w:p w14:paraId="34512BB9" w14:textId="77777777" w:rsidR="00197A74" w:rsidRDefault="00197A74" w:rsidP="00197A74">
      <w:pPr>
        <w:pStyle w:val="af7"/>
      </w:pPr>
      <w:r>
        <w:t>import { Injectable } from '@angular/core';</w:t>
      </w:r>
    </w:p>
    <w:p w14:paraId="2907199F" w14:textId="77777777" w:rsidR="00197A74" w:rsidRDefault="00197A74" w:rsidP="00197A74">
      <w:pPr>
        <w:pStyle w:val="af7"/>
      </w:pPr>
      <w:r>
        <w:t>import {</w:t>
      </w:r>
    </w:p>
    <w:p w14:paraId="106EB232" w14:textId="77777777" w:rsidR="00197A74" w:rsidRDefault="00197A74" w:rsidP="00197A74">
      <w:pPr>
        <w:pStyle w:val="af7"/>
      </w:pPr>
      <w:r>
        <w:t xml:space="preserve">  UserAddRequest,</w:t>
      </w:r>
    </w:p>
    <w:p w14:paraId="01B6DBF2" w14:textId="77777777" w:rsidR="00197A74" w:rsidRDefault="00197A74" w:rsidP="00197A74">
      <w:pPr>
        <w:pStyle w:val="af7"/>
      </w:pPr>
      <w:r>
        <w:t xml:space="preserve">  UserDto,</w:t>
      </w:r>
    </w:p>
    <w:p w14:paraId="5F2073BB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7B04BC33" w14:textId="77777777" w:rsidR="00197A74" w:rsidRDefault="00197A74" w:rsidP="00197A74">
      <w:pPr>
        <w:pStyle w:val="af7"/>
      </w:pPr>
      <w:r>
        <w:t>import { Observable } from 'rxjs';</w:t>
      </w:r>
    </w:p>
    <w:p w14:paraId="7FB4FD9D" w14:textId="77777777" w:rsidR="00197A74" w:rsidRDefault="00197A74" w:rsidP="00197A74">
      <w:pPr>
        <w:pStyle w:val="af7"/>
      </w:pPr>
      <w:r>
        <w:t>import { environment } from '../../../environments/environment.development';</w:t>
      </w:r>
    </w:p>
    <w:p w14:paraId="5D72716F" w14:textId="77777777" w:rsidR="00197A74" w:rsidRDefault="00197A74" w:rsidP="00197A74">
      <w:pPr>
        <w:pStyle w:val="af7"/>
      </w:pPr>
    </w:p>
    <w:p w14:paraId="0A76A3D7" w14:textId="77777777" w:rsidR="00197A74" w:rsidRDefault="00197A74" w:rsidP="00197A74">
      <w:pPr>
        <w:pStyle w:val="af7"/>
      </w:pPr>
      <w:r>
        <w:t>@Injectable({</w:t>
      </w:r>
    </w:p>
    <w:p w14:paraId="047833E5" w14:textId="77777777" w:rsidR="00197A74" w:rsidRDefault="00197A74" w:rsidP="00197A74">
      <w:pPr>
        <w:pStyle w:val="af7"/>
      </w:pPr>
      <w:r>
        <w:t xml:space="preserve">  providedIn: 'root',</w:t>
      </w:r>
    </w:p>
    <w:p w14:paraId="126B81EE" w14:textId="77777777" w:rsidR="00197A74" w:rsidRDefault="00197A74" w:rsidP="00197A74">
      <w:pPr>
        <w:pStyle w:val="af7"/>
      </w:pPr>
      <w:r>
        <w:t>})</w:t>
      </w:r>
    </w:p>
    <w:p w14:paraId="4164419B" w14:textId="77777777" w:rsidR="00197A74" w:rsidRDefault="00197A74" w:rsidP="00197A74">
      <w:pPr>
        <w:pStyle w:val="af7"/>
      </w:pPr>
      <w:r>
        <w:t>export class UserService {</w:t>
      </w:r>
    </w:p>
    <w:p w14:paraId="3E35AF5A" w14:textId="77777777" w:rsidR="00197A74" w:rsidRDefault="00197A74" w:rsidP="00197A74">
      <w:pPr>
        <w:pStyle w:val="af7"/>
      </w:pPr>
    </w:p>
    <w:p w14:paraId="2C94D395" w14:textId="77777777" w:rsidR="00197A74" w:rsidRDefault="00197A74" w:rsidP="00197A74">
      <w:pPr>
        <w:pStyle w:val="af7"/>
      </w:pPr>
      <w:r>
        <w:t xml:space="preserve">  private readonly _url: string = `${environment.BASE_URL}/users`;</w:t>
      </w:r>
    </w:p>
    <w:p w14:paraId="6485C455" w14:textId="77777777" w:rsidR="00197A74" w:rsidRDefault="00197A74" w:rsidP="00197A74">
      <w:pPr>
        <w:pStyle w:val="af7"/>
      </w:pPr>
    </w:p>
    <w:p w14:paraId="7AC9DC79" w14:textId="77777777" w:rsidR="00197A74" w:rsidRDefault="00197A74" w:rsidP="00197A74">
      <w:pPr>
        <w:pStyle w:val="af7"/>
      </w:pPr>
      <w:r>
        <w:t xml:space="preserve">  constructor(private readonly _httpClient: HttpClient) {}</w:t>
      </w:r>
    </w:p>
    <w:p w14:paraId="2D1C07DE" w14:textId="77777777" w:rsidR="00197A74" w:rsidRDefault="00197A74" w:rsidP="00197A74">
      <w:pPr>
        <w:pStyle w:val="af7"/>
      </w:pPr>
    </w:p>
    <w:p w14:paraId="27669782" w14:textId="77777777" w:rsidR="00197A74" w:rsidRDefault="00197A74" w:rsidP="00197A74">
      <w:pPr>
        <w:pStyle w:val="af7"/>
      </w:pPr>
      <w:r>
        <w:t xml:space="preserve">  public getUsers(): Observable&lt;UserDto[]&gt; {</w:t>
      </w:r>
    </w:p>
    <w:p w14:paraId="25CF111F" w14:textId="77777777" w:rsidR="00197A74" w:rsidRDefault="00197A74" w:rsidP="00197A74">
      <w:pPr>
        <w:pStyle w:val="af7"/>
      </w:pPr>
      <w:r>
        <w:t xml:space="preserve">    return this._httpClient.get&lt;UserDto[]&gt;(this._url);</w:t>
      </w:r>
    </w:p>
    <w:p w14:paraId="13D0A343" w14:textId="77777777" w:rsidR="00197A74" w:rsidRDefault="00197A74" w:rsidP="00197A74">
      <w:pPr>
        <w:pStyle w:val="af7"/>
      </w:pPr>
      <w:r>
        <w:t xml:space="preserve">  }</w:t>
      </w:r>
    </w:p>
    <w:p w14:paraId="46140261" w14:textId="77777777" w:rsidR="00197A74" w:rsidRDefault="00197A74" w:rsidP="00197A74">
      <w:pPr>
        <w:pStyle w:val="af7"/>
      </w:pPr>
    </w:p>
    <w:p w14:paraId="08AC1031" w14:textId="77777777" w:rsidR="00197A74" w:rsidRDefault="00197A74" w:rsidP="00197A74">
      <w:pPr>
        <w:pStyle w:val="af7"/>
      </w:pPr>
      <w:r>
        <w:t xml:space="preserve">  public addUser(request: UserAddRequest): Observable&lt;UserDto&gt; {</w:t>
      </w:r>
    </w:p>
    <w:p w14:paraId="4BF5F02E" w14:textId="77777777" w:rsidR="00197A74" w:rsidRDefault="00197A74" w:rsidP="00197A74">
      <w:pPr>
        <w:pStyle w:val="af7"/>
      </w:pPr>
      <w:r>
        <w:t xml:space="preserve">    return this._httpClient.post&lt;UserDto&gt;(this._url, request);</w:t>
      </w:r>
    </w:p>
    <w:p w14:paraId="350C0062" w14:textId="77777777" w:rsidR="00197A74" w:rsidRDefault="00197A74" w:rsidP="00197A74">
      <w:pPr>
        <w:pStyle w:val="af7"/>
      </w:pPr>
      <w:r>
        <w:t xml:space="preserve">  }</w:t>
      </w:r>
    </w:p>
    <w:p w14:paraId="28778A1E" w14:textId="77777777" w:rsidR="00197A74" w:rsidRDefault="00197A74" w:rsidP="00197A74">
      <w:pPr>
        <w:pStyle w:val="af7"/>
      </w:pPr>
    </w:p>
    <w:p w14:paraId="0CFA6490" w14:textId="77777777" w:rsidR="00197A74" w:rsidRDefault="00197A74" w:rsidP="00197A74">
      <w:pPr>
        <w:pStyle w:val="af7"/>
      </w:pPr>
      <w:r>
        <w:t xml:space="preserve">  public updateUser(id: string, request: UserAddRequest): Observable&lt;UserDto&gt; {</w:t>
      </w:r>
    </w:p>
    <w:p w14:paraId="7CF09C9C" w14:textId="77777777" w:rsidR="00197A74" w:rsidRDefault="00197A74" w:rsidP="00197A74">
      <w:pPr>
        <w:pStyle w:val="af7"/>
      </w:pPr>
      <w:r>
        <w:t xml:space="preserve">    return this._httpClient.put&lt;UserDto&gt;(`${this._url}/${id}`, request);</w:t>
      </w:r>
    </w:p>
    <w:p w14:paraId="35B504A2" w14:textId="77777777" w:rsidR="00197A74" w:rsidRDefault="00197A74" w:rsidP="00197A74">
      <w:pPr>
        <w:pStyle w:val="af7"/>
      </w:pPr>
      <w:r>
        <w:t xml:space="preserve">  }</w:t>
      </w:r>
    </w:p>
    <w:p w14:paraId="7C7F8D58" w14:textId="77777777" w:rsidR="00197A74" w:rsidRDefault="00197A74" w:rsidP="00197A74">
      <w:pPr>
        <w:pStyle w:val="af7"/>
      </w:pPr>
    </w:p>
    <w:p w14:paraId="445E68A6" w14:textId="77777777" w:rsidR="00197A74" w:rsidRDefault="00197A74" w:rsidP="00197A74">
      <w:pPr>
        <w:pStyle w:val="af7"/>
      </w:pPr>
      <w:r>
        <w:t xml:space="preserve">  public deleteUser(id: string): Observable&lt;void&gt; {</w:t>
      </w:r>
    </w:p>
    <w:p w14:paraId="74E16F8F" w14:textId="77777777" w:rsidR="00197A74" w:rsidRDefault="00197A74" w:rsidP="00197A74">
      <w:pPr>
        <w:pStyle w:val="af7"/>
      </w:pPr>
      <w:r>
        <w:t xml:space="preserve">    return this._httpClient.delete&lt;void&gt;(`${this._url}/${id}`);</w:t>
      </w:r>
    </w:p>
    <w:p w14:paraId="0781B731" w14:textId="77777777" w:rsidR="00197A74" w:rsidRDefault="00197A74" w:rsidP="00197A74">
      <w:pPr>
        <w:pStyle w:val="af7"/>
      </w:pPr>
      <w:r>
        <w:t xml:space="preserve">  }</w:t>
      </w:r>
    </w:p>
    <w:p w14:paraId="165D7831" w14:textId="77777777" w:rsidR="00197A74" w:rsidRDefault="00197A74" w:rsidP="00197A74">
      <w:pPr>
        <w:pStyle w:val="af7"/>
      </w:pPr>
    </w:p>
    <w:p w14:paraId="1AD8BBC8" w14:textId="77777777" w:rsidR="00197A74" w:rsidRDefault="00197A74" w:rsidP="00197A74">
      <w:pPr>
        <w:pStyle w:val="af7"/>
      </w:pPr>
      <w:r>
        <w:t>}</w:t>
      </w:r>
    </w:p>
    <w:p w14:paraId="07A8A22E" w14:textId="77777777" w:rsidR="00197A74" w:rsidRDefault="00197A74" w:rsidP="00197A74">
      <w:pPr>
        <w:pStyle w:val="af7"/>
      </w:pPr>
    </w:p>
    <w:p w14:paraId="6B626CDD" w14:textId="77777777" w:rsidR="00197A74" w:rsidRDefault="00197A74" w:rsidP="00AA3514">
      <w:pPr>
        <w:pStyle w:val="affc"/>
      </w:pPr>
      <w:r>
        <w:lastRenderedPageBreak/>
        <w:t>Файл auth.state.ts:</w:t>
      </w:r>
    </w:p>
    <w:p w14:paraId="39F7564B" w14:textId="77777777" w:rsidR="00197A74" w:rsidRDefault="00197A74" w:rsidP="00197A74">
      <w:pPr>
        <w:pStyle w:val="af7"/>
      </w:pPr>
      <w:r>
        <w:t>import { Injectable, computed, signal } from '@angular/core';</w:t>
      </w:r>
    </w:p>
    <w:p w14:paraId="60B64666" w14:textId="77777777" w:rsidR="00197A74" w:rsidRDefault="00197A74" w:rsidP="00197A74">
      <w:pPr>
        <w:pStyle w:val="af7"/>
      </w:pPr>
    </w:p>
    <w:p w14:paraId="4BB79803" w14:textId="77777777" w:rsidR="00197A74" w:rsidRDefault="00197A74" w:rsidP="00197A74">
      <w:pPr>
        <w:pStyle w:val="af7"/>
      </w:pPr>
      <w:r>
        <w:t>@Injectable({</w:t>
      </w:r>
    </w:p>
    <w:p w14:paraId="5D4F8693" w14:textId="77777777" w:rsidR="00197A74" w:rsidRDefault="00197A74" w:rsidP="00197A74">
      <w:pPr>
        <w:pStyle w:val="af7"/>
      </w:pPr>
      <w:r>
        <w:t xml:space="preserve">  providedIn: 'root',</w:t>
      </w:r>
    </w:p>
    <w:p w14:paraId="4EEAAD49" w14:textId="77777777" w:rsidR="00197A74" w:rsidRDefault="00197A74" w:rsidP="00197A74">
      <w:pPr>
        <w:pStyle w:val="af7"/>
      </w:pPr>
      <w:r>
        <w:t>})</w:t>
      </w:r>
    </w:p>
    <w:p w14:paraId="1C06BB57" w14:textId="77777777" w:rsidR="00197A74" w:rsidRDefault="00197A74" w:rsidP="00197A74">
      <w:pPr>
        <w:pStyle w:val="af7"/>
      </w:pPr>
      <w:r>
        <w:t>export class AuthState {</w:t>
      </w:r>
    </w:p>
    <w:p w14:paraId="494DA8B6" w14:textId="77777777" w:rsidR="00197A74" w:rsidRDefault="00197A74" w:rsidP="00197A74">
      <w:pPr>
        <w:pStyle w:val="af7"/>
      </w:pPr>
    </w:p>
    <w:p w14:paraId="434E191F" w14:textId="77777777" w:rsidR="00197A74" w:rsidRDefault="00197A74" w:rsidP="00197A74">
      <w:pPr>
        <w:pStyle w:val="af7"/>
      </w:pPr>
      <w:r>
        <w:t xml:space="preserve">  public isSignedIn = computed&lt;boolean&gt;(() =&gt; this._signedIn());</w:t>
      </w:r>
    </w:p>
    <w:p w14:paraId="26268D49" w14:textId="77777777" w:rsidR="00197A74" w:rsidRDefault="00197A74" w:rsidP="00197A74">
      <w:pPr>
        <w:pStyle w:val="af7"/>
      </w:pPr>
    </w:p>
    <w:p w14:paraId="3006E6E3" w14:textId="77777777" w:rsidR="00197A74" w:rsidRDefault="00197A74" w:rsidP="00197A74">
      <w:pPr>
        <w:pStyle w:val="af7"/>
      </w:pPr>
      <w:r>
        <w:t xml:space="preserve">  private _signedIn = signal(false);</w:t>
      </w:r>
    </w:p>
    <w:p w14:paraId="13D4633E" w14:textId="77777777" w:rsidR="00197A74" w:rsidRDefault="00197A74" w:rsidP="00197A74">
      <w:pPr>
        <w:pStyle w:val="af7"/>
      </w:pPr>
      <w:r>
        <w:t xml:space="preserve">  private _accessToken = signal&lt;string | null&gt;(null);</w:t>
      </w:r>
    </w:p>
    <w:p w14:paraId="55EFEDA8" w14:textId="77777777" w:rsidR="00197A74" w:rsidRDefault="00197A74" w:rsidP="00197A74">
      <w:pPr>
        <w:pStyle w:val="af7"/>
      </w:pPr>
    </w:p>
    <w:p w14:paraId="707D1F58" w14:textId="77777777" w:rsidR="00197A74" w:rsidRDefault="00197A74" w:rsidP="00197A74">
      <w:pPr>
        <w:pStyle w:val="af7"/>
      </w:pPr>
      <w:r>
        <w:t xml:space="preserve">  public get accessToken(): string | null {</w:t>
      </w:r>
    </w:p>
    <w:p w14:paraId="0B286098" w14:textId="77777777" w:rsidR="00197A74" w:rsidRDefault="00197A74" w:rsidP="00197A74">
      <w:pPr>
        <w:pStyle w:val="af7"/>
      </w:pPr>
      <w:r>
        <w:t xml:space="preserve">    return this._accessToken();</w:t>
      </w:r>
    </w:p>
    <w:p w14:paraId="270E50CE" w14:textId="77777777" w:rsidR="00197A74" w:rsidRDefault="00197A74" w:rsidP="00197A74">
      <w:pPr>
        <w:pStyle w:val="af7"/>
      </w:pPr>
      <w:r>
        <w:t xml:space="preserve">  }</w:t>
      </w:r>
    </w:p>
    <w:p w14:paraId="6B3EC168" w14:textId="77777777" w:rsidR="00197A74" w:rsidRDefault="00197A74" w:rsidP="00197A74">
      <w:pPr>
        <w:pStyle w:val="af7"/>
      </w:pPr>
    </w:p>
    <w:p w14:paraId="618E9310" w14:textId="77777777" w:rsidR="00197A74" w:rsidRDefault="00197A74" w:rsidP="00197A74">
      <w:pPr>
        <w:pStyle w:val="af7"/>
      </w:pPr>
      <w:r>
        <w:t xml:space="preserve">  public set accessToken(value: string | null) {</w:t>
      </w:r>
    </w:p>
    <w:p w14:paraId="35ACB663" w14:textId="77777777" w:rsidR="00197A74" w:rsidRDefault="00197A74" w:rsidP="00197A74">
      <w:pPr>
        <w:pStyle w:val="af7"/>
      </w:pPr>
      <w:r>
        <w:t xml:space="preserve">    this._accessToken.set(value);</w:t>
      </w:r>
    </w:p>
    <w:p w14:paraId="3DDDCB2F" w14:textId="77777777" w:rsidR="00197A74" w:rsidRDefault="00197A74" w:rsidP="00197A74">
      <w:pPr>
        <w:pStyle w:val="af7"/>
      </w:pPr>
      <w:r>
        <w:t xml:space="preserve">    this._signedIn.set(!!value);</w:t>
      </w:r>
    </w:p>
    <w:p w14:paraId="00C88E0A" w14:textId="77777777" w:rsidR="00197A74" w:rsidRDefault="00197A74" w:rsidP="00197A74">
      <w:pPr>
        <w:pStyle w:val="af7"/>
      </w:pPr>
      <w:r>
        <w:t xml:space="preserve">  }</w:t>
      </w:r>
    </w:p>
    <w:p w14:paraId="28FDBF72" w14:textId="77777777" w:rsidR="00197A74" w:rsidRDefault="00197A74" w:rsidP="00197A74">
      <w:pPr>
        <w:pStyle w:val="af7"/>
      </w:pPr>
    </w:p>
    <w:p w14:paraId="68F9CF76" w14:textId="431D120F" w:rsidR="00197A74" w:rsidRDefault="00197A74" w:rsidP="00197A74">
      <w:pPr>
        <w:pStyle w:val="af7"/>
      </w:pPr>
      <w:r>
        <w:t>}</w:t>
      </w:r>
    </w:p>
    <w:p w14:paraId="5298DB23" w14:textId="77777777" w:rsidR="00197A74" w:rsidRPr="00AA3514" w:rsidRDefault="00197A74" w:rsidP="00AA3514">
      <w:pPr>
        <w:pStyle w:val="affc"/>
      </w:pPr>
      <w:r>
        <w:t>Файл</w:t>
      </w:r>
      <w:r w:rsidRPr="00AA3514">
        <w:t xml:space="preserve"> loading-spinner-overlay.component.html:</w:t>
      </w:r>
    </w:p>
    <w:p w14:paraId="4D1BBA36" w14:textId="77777777" w:rsidR="00197A74" w:rsidRDefault="00197A74" w:rsidP="00197A74">
      <w:pPr>
        <w:pStyle w:val="af7"/>
      </w:pPr>
      <w:r>
        <w:t>@if (loading()) {</w:t>
      </w:r>
    </w:p>
    <w:p w14:paraId="3BC3840E" w14:textId="77777777" w:rsidR="00197A74" w:rsidRDefault="00197A74" w:rsidP="00197A74">
      <w:pPr>
        <w:pStyle w:val="af7"/>
      </w:pPr>
      <w:r>
        <w:t xml:space="preserve">  &lt;div class="loading-overlay"&gt;</w:t>
      </w:r>
    </w:p>
    <w:p w14:paraId="56ADF024" w14:textId="77777777" w:rsidR="00197A74" w:rsidRDefault="00197A74" w:rsidP="00197A74">
      <w:pPr>
        <w:pStyle w:val="af7"/>
      </w:pPr>
      <w:r>
        <w:t xml:space="preserve">    &lt;mat-progress-spinner color="primary" mode="indeterminate"&gt;&lt;/mat-progress-spinner&gt;</w:t>
      </w:r>
    </w:p>
    <w:p w14:paraId="69E273DC" w14:textId="77777777" w:rsidR="00197A74" w:rsidRDefault="00197A74" w:rsidP="00197A74">
      <w:pPr>
        <w:pStyle w:val="af7"/>
      </w:pPr>
      <w:r>
        <w:t xml:space="preserve">  &lt;/div&gt;</w:t>
      </w:r>
    </w:p>
    <w:p w14:paraId="2F83B682" w14:textId="77777777" w:rsidR="00197A74" w:rsidRDefault="00197A74" w:rsidP="00197A74">
      <w:pPr>
        <w:pStyle w:val="af7"/>
      </w:pPr>
      <w:r>
        <w:t>}</w:t>
      </w:r>
    </w:p>
    <w:p w14:paraId="179EAB93" w14:textId="77777777" w:rsidR="00197A74" w:rsidRPr="00AA3514" w:rsidRDefault="00197A74" w:rsidP="00AA3514">
      <w:pPr>
        <w:pStyle w:val="affc"/>
      </w:pPr>
      <w:r>
        <w:t>Файл</w:t>
      </w:r>
      <w:r w:rsidRPr="00AA3514">
        <w:t xml:space="preserve"> loading-spinner-overlay.component.scss:</w:t>
      </w:r>
    </w:p>
    <w:p w14:paraId="3D28F00F" w14:textId="77777777" w:rsidR="00197A74" w:rsidRDefault="00197A74" w:rsidP="00197A74">
      <w:pPr>
        <w:pStyle w:val="af7"/>
      </w:pPr>
      <w:r>
        <w:t>.loading-overlay {</w:t>
      </w:r>
    </w:p>
    <w:p w14:paraId="668E3821" w14:textId="77777777" w:rsidR="00197A74" w:rsidRDefault="00197A74" w:rsidP="00197A74">
      <w:pPr>
        <w:pStyle w:val="af7"/>
      </w:pPr>
      <w:r>
        <w:t xml:space="preserve">  top: 0;</w:t>
      </w:r>
    </w:p>
    <w:p w14:paraId="790C2B2B" w14:textId="77777777" w:rsidR="00197A74" w:rsidRDefault="00197A74" w:rsidP="00197A74">
      <w:pPr>
        <w:pStyle w:val="af7"/>
      </w:pPr>
      <w:r>
        <w:t xml:space="preserve">  bottom: 0;</w:t>
      </w:r>
    </w:p>
    <w:p w14:paraId="62E10103" w14:textId="77777777" w:rsidR="00197A74" w:rsidRDefault="00197A74" w:rsidP="00197A74">
      <w:pPr>
        <w:pStyle w:val="af7"/>
      </w:pPr>
      <w:r>
        <w:t xml:space="preserve">  left: 0;</w:t>
      </w:r>
    </w:p>
    <w:p w14:paraId="6CF0BB9C" w14:textId="77777777" w:rsidR="00197A74" w:rsidRDefault="00197A74" w:rsidP="00197A74">
      <w:pPr>
        <w:pStyle w:val="af7"/>
      </w:pPr>
      <w:r>
        <w:t xml:space="preserve">  right: 0;</w:t>
      </w:r>
    </w:p>
    <w:p w14:paraId="6A5A429C" w14:textId="77777777" w:rsidR="00197A74" w:rsidRDefault="00197A74" w:rsidP="00197A74">
      <w:pPr>
        <w:pStyle w:val="af7"/>
      </w:pPr>
      <w:r>
        <w:t xml:space="preserve">  display: inline-flex;</w:t>
      </w:r>
    </w:p>
    <w:p w14:paraId="23BA4D17" w14:textId="77777777" w:rsidR="00197A74" w:rsidRDefault="00197A74" w:rsidP="00197A74">
      <w:pPr>
        <w:pStyle w:val="af7"/>
      </w:pPr>
      <w:r>
        <w:t xml:space="preserve">  position: absolute;</w:t>
      </w:r>
    </w:p>
    <w:p w14:paraId="3D2C2CD8" w14:textId="77777777" w:rsidR="00197A74" w:rsidRDefault="00197A74" w:rsidP="00197A74">
      <w:pPr>
        <w:pStyle w:val="af7"/>
      </w:pPr>
      <w:r>
        <w:t xml:space="preserve">  align-items: center;</w:t>
      </w:r>
    </w:p>
    <w:p w14:paraId="62C12ADD" w14:textId="77777777" w:rsidR="00197A74" w:rsidRDefault="00197A74" w:rsidP="00197A74">
      <w:pPr>
        <w:pStyle w:val="af7"/>
      </w:pPr>
      <w:r>
        <w:t xml:space="preserve">  justify-content: center;</w:t>
      </w:r>
    </w:p>
    <w:p w14:paraId="27965CAB" w14:textId="77777777" w:rsidR="00197A74" w:rsidRDefault="00197A74" w:rsidP="00197A74">
      <w:pPr>
        <w:pStyle w:val="af7"/>
      </w:pPr>
      <w:r>
        <w:t xml:space="preserve">  backdrop-filter: blur(4px);</w:t>
      </w:r>
    </w:p>
    <w:p w14:paraId="665E7F98" w14:textId="74D42779" w:rsidR="00197A74" w:rsidRDefault="00197A74" w:rsidP="00197A74">
      <w:pPr>
        <w:pStyle w:val="af7"/>
      </w:pPr>
      <w:r>
        <w:t>}</w:t>
      </w:r>
    </w:p>
    <w:p w14:paraId="5251CBB3" w14:textId="77777777" w:rsidR="00197A74" w:rsidRPr="00AA3514" w:rsidRDefault="00197A74" w:rsidP="00AA3514">
      <w:pPr>
        <w:pStyle w:val="affc"/>
        <w:rPr>
          <w:lang w:val="en-US"/>
        </w:rPr>
      </w:pPr>
      <w:r>
        <w:t>Файл</w:t>
      </w:r>
      <w:r w:rsidRPr="00AA3514">
        <w:rPr>
          <w:lang w:val="en-US"/>
        </w:rPr>
        <w:t xml:space="preserve"> loading-spinner-overlay.component.ts:</w:t>
      </w:r>
    </w:p>
    <w:p w14:paraId="270077EF" w14:textId="77777777" w:rsidR="00197A74" w:rsidRDefault="00197A74" w:rsidP="00197A74">
      <w:pPr>
        <w:pStyle w:val="af7"/>
      </w:pPr>
      <w:r>
        <w:t>import { ChangeDetectionStrategy, Component, input } from '@angular/core';</w:t>
      </w:r>
    </w:p>
    <w:p w14:paraId="5805C07F" w14:textId="77777777" w:rsidR="00197A74" w:rsidRDefault="00197A74" w:rsidP="00197A74">
      <w:pPr>
        <w:pStyle w:val="af7"/>
      </w:pPr>
      <w:r>
        <w:t>import { MatProgressSpinner } from '@angular/material/progress-spinner';</w:t>
      </w:r>
    </w:p>
    <w:p w14:paraId="6FB6BC93" w14:textId="77777777" w:rsidR="00197A74" w:rsidRDefault="00197A74" w:rsidP="00197A74">
      <w:pPr>
        <w:pStyle w:val="af7"/>
      </w:pPr>
    </w:p>
    <w:p w14:paraId="506D3795" w14:textId="77777777" w:rsidR="00197A74" w:rsidRDefault="00197A74" w:rsidP="00197A74">
      <w:pPr>
        <w:pStyle w:val="af7"/>
      </w:pPr>
      <w:r>
        <w:t>@Component({</w:t>
      </w:r>
    </w:p>
    <w:p w14:paraId="08FA236D" w14:textId="77777777" w:rsidR="00197A74" w:rsidRDefault="00197A74" w:rsidP="00197A74">
      <w:pPr>
        <w:pStyle w:val="af7"/>
      </w:pPr>
      <w:r>
        <w:t xml:space="preserve">  selector: 'app-loading-spinner-overlay',</w:t>
      </w:r>
    </w:p>
    <w:p w14:paraId="7F2DCD55" w14:textId="77777777" w:rsidR="00197A74" w:rsidRDefault="00197A74" w:rsidP="00197A74">
      <w:pPr>
        <w:pStyle w:val="af7"/>
      </w:pPr>
      <w:r>
        <w:t xml:space="preserve">  standalone: true,</w:t>
      </w:r>
    </w:p>
    <w:p w14:paraId="1B2B33B0" w14:textId="77777777" w:rsidR="00197A74" w:rsidRDefault="00197A74" w:rsidP="00197A74">
      <w:pPr>
        <w:pStyle w:val="af7"/>
      </w:pPr>
      <w:r>
        <w:t xml:space="preserve">  imports: [MatProgressSpinner],</w:t>
      </w:r>
    </w:p>
    <w:p w14:paraId="636A9983" w14:textId="77777777" w:rsidR="00197A74" w:rsidRDefault="00197A74" w:rsidP="00197A74">
      <w:pPr>
        <w:pStyle w:val="af7"/>
      </w:pPr>
      <w:r>
        <w:t xml:space="preserve">  templateUrl: './loading-spinner-overlay.component.html',</w:t>
      </w:r>
    </w:p>
    <w:p w14:paraId="0B9027BC" w14:textId="77777777" w:rsidR="00197A74" w:rsidRDefault="00197A74" w:rsidP="00197A74">
      <w:pPr>
        <w:pStyle w:val="af7"/>
      </w:pPr>
      <w:r>
        <w:t xml:space="preserve">  styleUrl: './loading-spinner-overlay.component.scss',</w:t>
      </w:r>
    </w:p>
    <w:p w14:paraId="3451156A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5AF4D3D" w14:textId="77777777" w:rsidR="00197A74" w:rsidRDefault="00197A74" w:rsidP="00197A74">
      <w:pPr>
        <w:pStyle w:val="af7"/>
      </w:pPr>
      <w:r>
        <w:t>})</w:t>
      </w:r>
    </w:p>
    <w:p w14:paraId="5132ECCF" w14:textId="77777777" w:rsidR="00197A74" w:rsidRDefault="00197A74" w:rsidP="00197A74">
      <w:pPr>
        <w:pStyle w:val="af7"/>
      </w:pPr>
      <w:r>
        <w:t>export class LoadingSpinnerOverlayComponent {</w:t>
      </w:r>
    </w:p>
    <w:p w14:paraId="29B39E43" w14:textId="77777777" w:rsidR="00197A74" w:rsidRDefault="00197A74" w:rsidP="00197A74">
      <w:pPr>
        <w:pStyle w:val="af7"/>
      </w:pPr>
    </w:p>
    <w:p w14:paraId="6ACB3ABE" w14:textId="77777777" w:rsidR="00197A74" w:rsidRDefault="00197A74" w:rsidP="00197A74">
      <w:pPr>
        <w:pStyle w:val="af7"/>
      </w:pPr>
      <w:r>
        <w:t xml:space="preserve">  public loading = input.required&lt;boolean&gt;();</w:t>
      </w:r>
    </w:p>
    <w:p w14:paraId="11997307" w14:textId="77777777" w:rsidR="00197A74" w:rsidRDefault="00197A74" w:rsidP="00197A74">
      <w:pPr>
        <w:pStyle w:val="af7"/>
      </w:pPr>
    </w:p>
    <w:p w14:paraId="629B14BA" w14:textId="2E079B0E" w:rsidR="00197A74" w:rsidRDefault="00197A74" w:rsidP="00197A74">
      <w:pPr>
        <w:pStyle w:val="af7"/>
      </w:pPr>
      <w:r>
        <w:t>}</w:t>
      </w:r>
    </w:p>
    <w:p w14:paraId="7277123D" w14:textId="77777777" w:rsidR="00197A74" w:rsidRPr="00AA3514" w:rsidRDefault="00197A74" w:rsidP="00AA3514">
      <w:pPr>
        <w:pStyle w:val="affc"/>
        <w:rPr>
          <w:lang w:val="en-US"/>
        </w:rPr>
      </w:pPr>
      <w:r>
        <w:t>Файл</w:t>
      </w:r>
      <w:r w:rsidRPr="00AA3514">
        <w:rPr>
          <w:lang w:val="en-US"/>
        </w:rPr>
        <w:t xml:space="preserve"> _book-list-item-theme.component.scss:</w:t>
      </w:r>
    </w:p>
    <w:p w14:paraId="5D0392DD" w14:textId="77777777" w:rsidR="00197A74" w:rsidRDefault="00197A74" w:rsidP="00197A74">
      <w:pPr>
        <w:pStyle w:val="af7"/>
      </w:pPr>
      <w:r>
        <w:t>@use 'sass:map';</w:t>
      </w:r>
    </w:p>
    <w:p w14:paraId="6D2606EB" w14:textId="77777777" w:rsidR="00197A74" w:rsidRDefault="00197A74" w:rsidP="00197A74">
      <w:pPr>
        <w:pStyle w:val="af7"/>
      </w:pPr>
      <w:r>
        <w:t>@use '@angular/material' as mat;</w:t>
      </w:r>
    </w:p>
    <w:p w14:paraId="66E44F05" w14:textId="77777777" w:rsidR="00197A74" w:rsidRDefault="00197A74" w:rsidP="00197A74">
      <w:pPr>
        <w:pStyle w:val="af7"/>
      </w:pPr>
    </w:p>
    <w:p w14:paraId="5FB85126" w14:textId="77777777" w:rsidR="00197A74" w:rsidRDefault="00197A74" w:rsidP="00197A74">
      <w:pPr>
        <w:pStyle w:val="af7"/>
      </w:pPr>
      <w:r>
        <w:t>@mixin theme($theme) {</w:t>
      </w:r>
    </w:p>
    <w:p w14:paraId="3D0E12F2" w14:textId="77777777" w:rsidR="00197A74" w:rsidRDefault="00197A74" w:rsidP="00197A74">
      <w:pPr>
        <w:pStyle w:val="af7"/>
      </w:pPr>
      <w:r>
        <w:t xml:space="preserve">  .container {</w:t>
      </w:r>
    </w:p>
    <w:p w14:paraId="5FF99638" w14:textId="77777777" w:rsidR="00197A74" w:rsidRDefault="00197A74" w:rsidP="00197A74">
      <w:pPr>
        <w:pStyle w:val="af7"/>
      </w:pPr>
      <w:r>
        <w:t xml:space="preserve">    background-color: mat.get-theme-color($theme, primary, 100);</w:t>
      </w:r>
    </w:p>
    <w:p w14:paraId="0504C70D" w14:textId="77777777" w:rsidR="00197A74" w:rsidRDefault="00197A74" w:rsidP="00197A74">
      <w:pPr>
        <w:pStyle w:val="af7"/>
      </w:pPr>
      <w:r>
        <w:t xml:space="preserve">    font: mat.get-theme-typography($theme, body-small);</w:t>
      </w:r>
    </w:p>
    <w:p w14:paraId="2354F5FF" w14:textId="77777777" w:rsidR="00197A74" w:rsidRDefault="00197A74" w:rsidP="00197A74">
      <w:pPr>
        <w:pStyle w:val="af7"/>
      </w:pPr>
      <w:r>
        <w:t xml:space="preserve">  }</w:t>
      </w:r>
    </w:p>
    <w:p w14:paraId="4F400DEB" w14:textId="5ACB28B9" w:rsidR="00197A74" w:rsidRDefault="00197A74" w:rsidP="00197A74">
      <w:pPr>
        <w:pStyle w:val="af7"/>
      </w:pPr>
      <w:r>
        <w:lastRenderedPageBreak/>
        <w:t>}</w:t>
      </w:r>
    </w:p>
    <w:p w14:paraId="6762D692" w14:textId="77777777" w:rsidR="00197A74" w:rsidRPr="00AA3514" w:rsidRDefault="00197A74" w:rsidP="00AA3514">
      <w:pPr>
        <w:pStyle w:val="affc"/>
        <w:rPr>
          <w:lang w:val="en-US"/>
        </w:rPr>
      </w:pPr>
      <w:r>
        <w:t>Файл</w:t>
      </w:r>
      <w:r w:rsidRPr="00AA3514">
        <w:rPr>
          <w:lang w:val="en-US"/>
        </w:rPr>
        <w:t xml:space="preserve"> _book-viewer-theme.component.scss:</w:t>
      </w:r>
    </w:p>
    <w:p w14:paraId="55CE95F3" w14:textId="77777777" w:rsidR="00197A74" w:rsidRDefault="00197A74" w:rsidP="00197A74">
      <w:pPr>
        <w:pStyle w:val="af7"/>
      </w:pPr>
      <w:r>
        <w:t>@use 'sass:map';</w:t>
      </w:r>
    </w:p>
    <w:p w14:paraId="715B6F3B" w14:textId="77777777" w:rsidR="00197A74" w:rsidRDefault="00197A74" w:rsidP="00197A74">
      <w:pPr>
        <w:pStyle w:val="af7"/>
      </w:pPr>
      <w:r>
        <w:t>@use '@angular/material' as mat;</w:t>
      </w:r>
    </w:p>
    <w:p w14:paraId="5BC7101C" w14:textId="77777777" w:rsidR="00197A74" w:rsidRDefault="00197A74" w:rsidP="00197A74">
      <w:pPr>
        <w:pStyle w:val="af7"/>
      </w:pPr>
    </w:p>
    <w:p w14:paraId="7EC1EEBD" w14:textId="77777777" w:rsidR="00197A74" w:rsidRDefault="00197A74" w:rsidP="00197A74">
      <w:pPr>
        <w:pStyle w:val="af7"/>
      </w:pPr>
      <w:r>
        <w:t>@mixin theme($theme) {</w:t>
      </w:r>
    </w:p>
    <w:p w14:paraId="70F0D06D" w14:textId="77777777" w:rsidR="00197A74" w:rsidRDefault="00197A74" w:rsidP="00197A74">
      <w:pPr>
        <w:pStyle w:val="af7"/>
      </w:pPr>
      <w:r>
        <w:t xml:space="preserve">  #custom-toolbar {</w:t>
      </w:r>
    </w:p>
    <w:p w14:paraId="6178EAE5" w14:textId="77777777" w:rsidR="00197A74" w:rsidRDefault="00197A74" w:rsidP="00197A74">
      <w:pPr>
        <w:pStyle w:val="af7"/>
      </w:pPr>
      <w:r>
        <w:t xml:space="preserve">    background-color: mat.get-theme-color($theme, primary, 100);</w:t>
      </w:r>
    </w:p>
    <w:p w14:paraId="76D8326C" w14:textId="77777777" w:rsidR="00197A74" w:rsidRDefault="00197A74" w:rsidP="00197A74">
      <w:pPr>
        <w:pStyle w:val="af7"/>
      </w:pPr>
      <w:r>
        <w:t xml:space="preserve">    font: mat.get-theme-typography($theme, body-small);</w:t>
      </w:r>
    </w:p>
    <w:p w14:paraId="5F135444" w14:textId="77777777" w:rsidR="00197A74" w:rsidRDefault="00197A74" w:rsidP="00197A74">
      <w:pPr>
        <w:pStyle w:val="af7"/>
      </w:pPr>
      <w:r>
        <w:t xml:space="preserve">  }</w:t>
      </w:r>
    </w:p>
    <w:p w14:paraId="03949870" w14:textId="77777777" w:rsidR="00197A74" w:rsidRDefault="00197A74" w:rsidP="00197A74">
      <w:pPr>
        <w:pStyle w:val="af7"/>
      </w:pPr>
      <w:r>
        <w:t>}</w:t>
      </w:r>
    </w:p>
    <w:p w14:paraId="76A8AB18" w14:textId="77777777" w:rsidR="00197A74" w:rsidRDefault="00197A74" w:rsidP="00197A74">
      <w:pPr>
        <w:pStyle w:val="af7"/>
      </w:pPr>
    </w:p>
    <w:p w14:paraId="3FB8B094" w14:textId="77777777" w:rsidR="00197A74" w:rsidRDefault="00197A74" w:rsidP="00197A74">
      <w:pPr>
        <w:pStyle w:val="af7"/>
      </w:pPr>
      <w:r>
        <w:t>Файл _library-explorer-theme.component.scss:</w:t>
      </w:r>
    </w:p>
    <w:p w14:paraId="2B5AF728" w14:textId="77777777" w:rsidR="00197A74" w:rsidRDefault="00197A74" w:rsidP="00197A74">
      <w:pPr>
        <w:pStyle w:val="af7"/>
      </w:pPr>
      <w:r>
        <w:t>@use 'sass:map';</w:t>
      </w:r>
    </w:p>
    <w:p w14:paraId="5BC887C1" w14:textId="77777777" w:rsidR="00197A74" w:rsidRDefault="00197A74" w:rsidP="00197A74">
      <w:pPr>
        <w:pStyle w:val="af7"/>
      </w:pPr>
      <w:r>
        <w:t>@use '@angular/material' as mat;</w:t>
      </w:r>
    </w:p>
    <w:p w14:paraId="370CE93B" w14:textId="77777777" w:rsidR="00197A74" w:rsidRDefault="00197A74" w:rsidP="00197A74">
      <w:pPr>
        <w:pStyle w:val="af7"/>
      </w:pPr>
    </w:p>
    <w:p w14:paraId="055C486A" w14:textId="77777777" w:rsidR="00197A74" w:rsidRDefault="00197A74" w:rsidP="00197A74">
      <w:pPr>
        <w:pStyle w:val="af7"/>
      </w:pPr>
      <w:r>
        <w:t>@mixin theme($theme) {</w:t>
      </w:r>
    </w:p>
    <w:p w14:paraId="4052C507" w14:textId="77777777" w:rsidR="00197A74" w:rsidRDefault="00197A74" w:rsidP="00197A74">
      <w:pPr>
        <w:pStyle w:val="af7"/>
      </w:pPr>
      <w:r>
        <w:t xml:space="preserve">  .toggle-view-panel {</w:t>
      </w:r>
    </w:p>
    <w:p w14:paraId="425D7210" w14:textId="77777777" w:rsidR="00197A74" w:rsidRDefault="00197A74" w:rsidP="00197A74">
      <w:pPr>
        <w:pStyle w:val="af7"/>
      </w:pPr>
      <w:r>
        <w:t xml:space="preserve">    button {</w:t>
      </w:r>
    </w:p>
    <w:p w14:paraId="15EDA575" w14:textId="77777777" w:rsidR="00197A74" w:rsidRDefault="00197A74" w:rsidP="00197A74">
      <w:pPr>
        <w:pStyle w:val="af7"/>
      </w:pPr>
      <w:r>
        <w:t xml:space="preserve">      &amp;.active {</w:t>
      </w:r>
    </w:p>
    <w:p w14:paraId="58F14495" w14:textId="77777777" w:rsidR="00197A74" w:rsidRDefault="00197A74" w:rsidP="00197A74">
      <w:pPr>
        <w:pStyle w:val="af7"/>
      </w:pPr>
      <w:r>
        <w:t xml:space="preserve">        color: mat.get-theme-color($theme, on-primary);</w:t>
      </w:r>
    </w:p>
    <w:p w14:paraId="3AE0E21E" w14:textId="77777777" w:rsidR="00197A74" w:rsidRDefault="00197A74" w:rsidP="00197A74">
      <w:pPr>
        <w:pStyle w:val="af7"/>
      </w:pPr>
      <w:r>
        <w:t xml:space="preserve">        background-color: mat.get-theme-color($theme, primary);</w:t>
      </w:r>
    </w:p>
    <w:p w14:paraId="604F7881" w14:textId="77777777" w:rsidR="00197A74" w:rsidRDefault="00197A74" w:rsidP="00197A74">
      <w:pPr>
        <w:pStyle w:val="af7"/>
      </w:pPr>
      <w:r>
        <w:t xml:space="preserve">      }</w:t>
      </w:r>
    </w:p>
    <w:p w14:paraId="63CEE45F" w14:textId="77777777" w:rsidR="00197A74" w:rsidRDefault="00197A74" w:rsidP="00197A74">
      <w:pPr>
        <w:pStyle w:val="af7"/>
      </w:pPr>
      <w:r>
        <w:t xml:space="preserve">    }</w:t>
      </w:r>
    </w:p>
    <w:p w14:paraId="131C05DA" w14:textId="77777777" w:rsidR="00197A74" w:rsidRDefault="00197A74" w:rsidP="00197A74">
      <w:pPr>
        <w:pStyle w:val="af7"/>
      </w:pPr>
      <w:r>
        <w:t xml:space="preserve">  }</w:t>
      </w:r>
    </w:p>
    <w:p w14:paraId="24DBCD6A" w14:textId="1CCD4AEB" w:rsidR="00197A74" w:rsidRDefault="00197A74" w:rsidP="00197A74">
      <w:pPr>
        <w:pStyle w:val="af7"/>
      </w:pPr>
      <w:r>
        <w:t>}</w:t>
      </w:r>
    </w:p>
    <w:p w14:paraId="1F6419C7" w14:textId="77777777" w:rsidR="00197A74" w:rsidRPr="00AA3514" w:rsidRDefault="00197A74" w:rsidP="00AA3514">
      <w:pPr>
        <w:pStyle w:val="affc"/>
        <w:rPr>
          <w:lang w:val="en-US"/>
        </w:rPr>
      </w:pPr>
      <w:r>
        <w:t>Файл</w:t>
      </w:r>
      <w:r w:rsidRPr="00AA3514">
        <w:rPr>
          <w:lang w:val="en-US"/>
        </w:rPr>
        <w:t xml:space="preserve"> _main-layout-theme.component.scss:</w:t>
      </w:r>
    </w:p>
    <w:p w14:paraId="5E3D9898" w14:textId="77777777" w:rsidR="00197A74" w:rsidRDefault="00197A74" w:rsidP="00197A74">
      <w:pPr>
        <w:pStyle w:val="af7"/>
      </w:pPr>
      <w:r>
        <w:t>@use '@angular/material' as mat;</w:t>
      </w:r>
    </w:p>
    <w:p w14:paraId="7C13ECFC" w14:textId="77777777" w:rsidR="00197A74" w:rsidRDefault="00197A74" w:rsidP="00197A74">
      <w:pPr>
        <w:pStyle w:val="af7"/>
      </w:pPr>
      <w:r>
        <w:t>@use '@angular/material-experimental' as matx;</w:t>
      </w:r>
    </w:p>
    <w:p w14:paraId="237783B9" w14:textId="77777777" w:rsidR="00197A74" w:rsidRDefault="00197A74" w:rsidP="00197A74">
      <w:pPr>
        <w:pStyle w:val="af7"/>
      </w:pPr>
    </w:p>
    <w:p w14:paraId="3B051391" w14:textId="77777777" w:rsidR="00197A74" w:rsidRDefault="00197A74" w:rsidP="00197A74">
      <w:pPr>
        <w:pStyle w:val="af7"/>
      </w:pPr>
      <w:r>
        <w:t>@mixin theme($theme) {</w:t>
      </w:r>
    </w:p>
    <w:p w14:paraId="4CCC86D4" w14:textId="77777777" w:rsidR="00197A74" w:rsidRDefault="00197A74" w:rsidP="00197A74">
      <w:pPr>
        <w:pStyle w:val="af7"/>
      </w:pPr>
      <w:r>
        <w:t xml:space="preserve">  .internal-sidenav {</w:t>
      </w:r>
    </w:p>
    <w:p w14:paraId="5D5D5518" w14:textId="77777777" w:rsidR="00197A74" w:rsidRDefault="00197A74" w:rsidP="00197A74">
      <w:pPr>
        <w:pStyle w:val="af7"/>
      </w:pPr>
      <w:r>
        <w:t xml:space="preserve">    a[mat-list-item] {</w:t>
      </w:r>
    </w:p>
    <w:p w14:paraId="60967101" w14:textId="77777777" w:rsidR="00197A74" w:rsidRDefault="00197A74" w:rsidP="00197A74">
      <w:pPr>
        <w:pStyle w:val="af7"/>
      </w:pPr>
      <w:r>
        <w:t xml:space="preserve">      &amp;.active {</w:t>
      </w:r>
    </w:p>
    <w:p w14:paraId="067A13CD" w14:textId="77777777" w:rsidR="00197A74" w:rsidRDefault="00197A74" w:rsidP="00197A74">
      <w:pPr>
        <w:pStyle w:val="af7"/>
      </w:pPr>
      <w:r>
        <w:t xml:space="preserve">        background-color: mat.get-theme-color($theme, primary);</w:t>
      </w:r>
    </w:p>
    <w:p w14:paraId="14564A2F" w14:textId="77777777" w:rsidR="00197A74" w:rsidRDefault="00197A74" w:rsidP="00197A74">
      <w:pPr>
        <w:pStyle w:val="af7"/>
      </w:pPr>
      <w:r>
        <w:t xml:space="preserve">        color: mat.get-theme-color($theme, on-primary);</w:t>
      </w:r>
    </w:p>
    <w:p w14:paraId="4D68B514" w14:textId="77777777" w:rsidR="00197A74" w:rsidRDefault="00197A74" w:rsidP="00197A74">
      <w:pPr>
        <w:pStyle w:val="af7"/>
      </w:pPr>
      <w:r>
        <w:t xml:space="preserve">        .mdc-list-item__primary-text {</w:t>
      </w:r>
    </w:p>
    <w:p w14:paraId="44F7AF76" w14:textId="77777777" w:rsidR="00197A74" w:rsidRDefault="00197A74" w:rsidP="00197A74">
      <w:pPr>
        <w:pStyle w:val="af7"/>
      </w:pPr>
      <w:r>
        <w:t xml:space="preserve">          color: inherit;</w:t>
      </w:r>
    </w:p>
    <w:p w14:paraId="6D130A9F" w14:textId="77777777" w:rsidR="00197A74" w:rsidRDefault="00197A74" w:rsidP="00197A74">
      <w:pPr>
        <w:pStyle w:val="af7"/>
      </w:pPr>
      <w:r>
        <w:t xml:space="preserve">        }</w:t>
      </w:r>
    </w:p>
    <w:p w14:paraId="0E8B5DEA" w14:textId="77777777" w:rsidR="00197A74" w:rsidRDefault="00197A74" w:rsidP="00197A74">
      <w:pPr>
        <w:pStyle w:val="af7"/>
      </w:pPr>
      <w:r>
        <w:t xml:space="preserve">        .mat-icon {</w:t>
      </w:r>
    </w:p>
    <w:p w14:paraId="139EA012" w14:textId="77777777" w:rsidR="00197A74" w:rsidRDefault="00197A74" w:rsidP="00197A74">
      <w:pPr>
        <w:pStyle w:val="af7"/>
      </w:pPr>
      <w:r>
        <w:t xml:space="preserve">          color: inherit;</w:t>
      </w:r>
    </w:p>
    <w:p w14:paraId="476F7FA5" w14:textId="77777777" w:rsidR="00197A74" w:rsidRDefault="00197A74" w:rsidP="00197A74">
      <w:pPr>
        <w:pStyle w:val="af7"/>
      </w:pPr>
      <w:r>
        <w:t xml:space="preserve">        }</w:t>
      </w:r>
    </w:p>
    <w:p w14:paraId="1B80C41F" w14:textId="77777777" w:rsidR="00197A74" w:rsidRDefault="00197A74" w:rsidP="00197A74">
      <w:pPr>
        <w:pStyle w:val="af7"/>
      </w:pPr>
      <w:r>
        <w:t xml:space="preserve">      }</w:t>
      </w:r>
    </w:p>
    <w:p w14:paraId="35F0914F" w14:textId="77777777" w:rsidR="00197A74" w:rsidRDefault="00197A74" w:rsidP="00197A74">
      <w:pPr>
        <w:pStyle w:val="af7"/>
      </w:pPr>
      <w:r>
        <w:t xml:space="preserve">    }</w:t>
      </w:r>
    </w:p>
    <w:p w14:paraId="69035871" w14:textId="77777777" w:rsidR="00197A74" w:rsidRDefault="00197A74" w:rsidP="00197A74">
      <w:pPr>
        <w:pStyle w:val="af7"/>
      </w:pPr>
      <w:r>
        <w:t xml:space="preserve">  }</w:t>
      </w:r>
    </w:p>
    <w:p w14:paraId="76C9BFA8" w14:textId="28D1883F" w:rsidR="00197A74" w:rsidRDefault="00197A74" w:rsidP="00197A74">
      <w:pPr>
        <w:pStyle w:val="af7"/>
      </w:pPr>
      <w:r>
        <w:t>}</w:t>
      </w:r>
    </w:p>
    <w:p w14:paraId="34CA9182" w14:textId="77777777" w:rsidR="00197A74" w:rsidRPr="00AA3514" w:rsidRDefault="00197A74" w:rsidP="00AA3514">
      <w:pPr>
        <w:pStyle w:val="affc"/>
        <w:rPr>
          <w:lang w:val="en-US"/>
        </w:rPr>
      </w:pPr>
      <w:r>
        <w:t>Файл</w:t>
      </w:r>
      <w:r w:rsidRPr="00AA3514">
        <w:rPr>
          <w:lang w:val="en-US"/>
        </w:rPr>
        <w:t xml:space="preserve"> _titlebar-theme.component.scss:</w:t>
      </w:r>
    </w:p>
    <w:p w14:paraId="5A3CFD45" w14:textId="77777777" w:rsidR="00197A74" w:rsidRDefault="00197A74" w:rsidP="00197A74">
      <w:pPr>
        <w:pStyle w:val="af7"/>
      </w:pPr>
      <w:r>
        <w:t>@use 'sass:map';</w:t>
      </w:r>
    </w:p>
    <w:p w14:paraId="70CD201F" w14:textId="77777777" w:rsidR="00197A74" w:rsidRDefault="00197A74" w:rsidP="00197A74">
      <w:pPr>
        <w:pStyle w:val="af7"/>
      </w:pPr>
      <w:r>
        <w:t>@use '@angular/material' as mat;</w:t>
      </w:r>
    </w:p>
    <w:p w14:paraId="08564039" w14:textId="77777777" w:rsidR="00197A74" w:rsidRDefault="00197A74" w:rsidP="00197A74">
      <w:pPr>
        <w:pStyle w:val="af7"/>
      </w:pPr>
    </w:p>
    <w:p w14:paraId="6FEA8107" w14:textId="77777777" w:rsidR="00197A74" w:rsidRDefault="00197A74" w:rsidP="00197A74">
      <w:pPr>
        <w:pStyle w:val="af7"/>
      </w:pPr>
      <w:r>
        <w:t>@mixin theme($theme) {</w:t>
      </w:r>
    </w:p>
    <w:p w14:paraId="1264DDD6" w14:textId="77777777" w:rsidR="00197A74" w:rsidRDefault="00197A74" w:rsidP="00197A74">
      <w:pPr>
        <w:pStyle w:val="af7"/>
      </w:pPr>
      <w:r>
        <w:t xml:space="preserve">  app-titlebar {</w:t>
      </w:r>
    </w:p>
    <w:p w14:paraId="429F0A9F" w14:textId="77777777" w:rsidR="00197A74" w:rsidRDefault="00197A74" w:rsidP="00197A74">
      <w:pPr>
        <w:pStyle w:val="af7"/>
      </w:pPr>
      <w:r>
        <w:t xml:space="preserve">    background-color: mat.get-theme-color($theme, primary, 100);</w:t>
      </w:r>
    </w:p>
    <w:p w14:paraId="6A675239" w14:textId="77777777" w:rsidR="00197A74" w:rsidRDefault="00197A74" w:rsidP="00197A74">
      <w:pPr>
        <w:pStyle w:val="af7"/>
      </w:pPr>
      <w:r>
        <w:t xml:space="preserve">    font: mat.get-theme-typography($theme, body-small);</w:t>
      </w:r>
    </w:p>
    <w:p w14:paraId="18CA3418" w14:textId="77777777" w:rsidR="00197A74" w:rsidRDefault="00197A74" w:rsidP="00197A74">
      <w:pPr>
        <w:pStyle w:val="af7"/>
      </w:pPr>
      <w:r>
        <w:t xml:space="preserve">  }</w:t>
      </w:r>
    </w:p>
    <w:p w14:paraId="67BF10B4" w14:textId="315A065F" w:rsidR="00197A74" w:rsidRDefault="00197A74" w:rsidP="00197A74">
      <w:pPr>
        <w:pStyle w:val="af7"/>
      </w:pPr>
      <w:r>
        <w:t>}</w:t>
      </w:r>
    </w:p>
    <w:p w14:paraId="27F0B357" w14:textId="77777777" w:rsidR="00197A74" w:rsidRPr="00AA3514" w:rsidRDefault="00197A74" w:rsidP="00AA3514">
      <w:pPr>
        <w:pStyle w:val="affc"/>
        <w:rPr>
          <w:lang w:val="en-US"/>
        </w:rPr>
      </w:pPr>
      <w:r>
        <w:t>Файл</w:t>
      </w:r>
      <w:r w:rsidRPr="00AA3514">
        <w:rPr>
          <w:lang w:val="en-US"/>
        </w:rPr>
        <w:t xml:space="preserve"> _toolbar-theme.component.scss:</w:t>
      </w:r>
    </w:p>
    <w:p w14:paraId="581CE44D" w14:textId="77777777" w:rsidR="00197A74" w:rsidRDefault="00197A74" w:rsidP="00197A74">
      <w:pPr>
        <w:pStyle w:val="af7"/>
      </w:pPr>
      <w:r>
        <w:t>@use 'sass:map';</w:t>
      </w:r>
    </w:p>
    <w:p w14:paraId="676F33B0" w14:textId="77777777" w:rsidR="00197A74" w:rsidRDefault="00197A74" w:rsidP="00197A74">
      <w:pPr>
        <w:pStyle w:val="af7"/>
      </w:pPr>
      <w:r>
        <w:t>@use '@angular/material' as mat;</w:t>
      </w:r>
    </w:p>
    <w:p w14:paraId="301EDF59" w14:textId="77777777" w:rsidR="00197A74" w:rsidRDefault="00197A74" w:rsidP="00197A74">
      <w:pPr>
        <w:pStyle w:val="af7"/>
      </w:pPr>
      <w:r>
        <w:t>@use '@angular/material-experimental' as matx;</w:t>
      </w:r>
    </w:p>
    <w:p w14:paraId="2B6B2F34" w14:textId="77777777" w:rsidR="00197A74" w:rsidRDefault="00197A74" w:rsidP="00197A74">
      <w:pPr>
        <w:pStyle w:val="af7"/>
      </w:pPr>
    </w:p>
    <w:p w14:paraId="49FE9783" w14:textId="77777777" w:rsidR="00197A74" w:rsidRDefault="00197A74" w:rsidP="00197A74">
      <w:pPr>
        <w:pStyle w:val="af7"/>
      </w:pPr>
      <w:r>
        <w:t>@mixin theme($theme) {</w:t>
      </w:r>
    </w:p>
    <w:p w14:paraId="47074A37" w14:textId="77777777" w:rsidR="00197A74" w:rsidRDefault="00197A74" w:rsidP="00197A74">
      <w:pPr>
        <w:pStyle w:val="af7"/>
      </w:pPr>
      <w:r>
        <w:t xml:space="preserve">  app-toolbar {</w:t>
      </w:r>
    </w:p>
    <w:p w14:paraId="7DB700B6" w14:textId="77777777" w:rsidR="00197A74" w:rsidRDefault="00197A74" w:rsidP="00197A74">
      <w:pPr>
        <w:pStyle w:val="af7"/>
      </w:pPr>
      <w:r>
        <w:t xml:space="preserve">    background-color: mat.get-theme-color($theme, primary, 100);</w:t>
      </w:r>
    </w:p>
    <w:p w14:paraId="70A3330F" w14:textId="77777777" w:rsidR="00197A74" w:rsidRDefault="00197A74" w:rsidP="00197A74">
      <w:pPr>
        <w:pStyle w:val="af7"/>
      </w:pPr>
      <w:r>
        <w:t xml:space="preserve">    font: mat.get-theme-typography($theme, body-small);</w:t>
      </w:r>
    </w:p>
    <w:p w14:paraId="3FEACAD9" w14:textId="77777777" w:rsidR="00197A74" w:rsidRDefault="00197A74" w:rsidP="00197A74">
      <w:pPr>
        <w:pStyle w:val="af7"/>
      </w:pPr>
      <w:r>
        <w:t xml:space="preserve">  }</w:t>
      </w:r>
    </w:p>
    <w:p w14:paraId="2D74BF2D" w14:textId="77777777" w:rsidR="00197A74" w:rsidRDefault="00197A74" w:rsidP="00197A74">
      <w:pPr>
        <w:pStyle w:val="af7"/>
      </w:pPr>
      <w:r>
        <w:t>}</w:t>
      </w:r>
    </w:p>
    <w:p w14:paraId="72D6DABD" w14:textId="77777777" w:rsidR="00197A74" w:rsidRDefault="00197A74" w:rsidP="00197A74">
      <w:pPr>
        <w:pStyle w:val="af7"/>
      </w:pPr>
    </w:p>
    <w:p w14:paraId="37928A1C" w14:textId="77777777" w:rsidR="00197A74" w:rsidRDefault="00197A74" w:rsidP="00197A74">
      <w:pPr>
        <w:pStyle w:val="af7"/>
      </w:pPr>
      <w:r>
        <w:t>Файл _mixins.scss:</w:t>
      </w:r>
    </w:p>
    <w:p w14:paraId="0BC91AFC" w14:textId="77777777" w:rsidR="00197A74" w:rsidRDefault="00197A74" w:rsidP="00197A74">
      <w:pPr>
        <w:pStyle w:val="af7"/>
      </w:pPr>
      <w:r>
        <w:lastRenderedPageBreak/>
        <w:t>@mixin clear-button {</w:t>
      </w:r>
    </w:p>
    <w:p w14:paraId="3D1CDB9C" w14:textId="77777777" w:rsidR="00197A74" w:rsidRDefault="00197A74" w:rsidP="00197A74">
      <w:pPr>
        <w:pStyle w:val="af7"/>
      </w:pPr>
      <w:r>
        <w:t xml:space="preserve">  background-color: rgba(0, 0, 0, 0);</w:t>
      </w:r>
    </w:p>
    <w:p w14:paraId="1721D401" w14:textId="77777777" w:rsidR="00197A74" w:rsidRDefault="00197A74" w:rsidP="00197A74">
      <w:pPr>
        <w:pStyle w:val="af7"/>
      </w:pPr>
      <w:r>
        <w:t xml:space="preserve">  border: none;</w:t>
      </w:r>
    </w:p>
    <w:p w14:paraId="07CEE629" w14:textId="77777777" w:rsidR="00197A74" w:rsidRDefault="00197A74" w:rsidP="00197A74">
      <w:pPr>
        <w:pStyle w:val="af7"/>
      </w:pPr>
      <w:r>
        <w:t xml:space="preserve">  margin: 0;</w:t>
      </w:r>
    </w:p>
    <w:p w14:paraId="2760646D" w14:textId="77777777" w:rsidR="00197A74" w:rsidRDefault="00197A74" w:rsidP="00197A74">
      <w:pPr>
        <w:pStyle w:val="af7"/>
      </w:pPr>
      <w:r>
        <w:t xml:space="preserve">  padding: 0;</w:t>
      </w:r>
    </w:p>
    <w:p w14:paraId="37F95F8C" w14:textId="77777777" w:rsidR="00197A74" w:rsidRDefault="00197A74" w:rsidP="00197A74">
      <w:pPr>
        <w:pStyle w:val="af7"/>
      </w:pPr>
      <w:r>
        <w:t xml:space="preserve">  text-align: inherit;</w:t>
      </w:r>
    </w:p>
    <w:p w14:paraId="74D34F4E" w14:textId="77777777" w:rsidR="00197A74" w:rsidRDefault="00197A74" w:rsidP="00197A74">
      <w:pPr>
        <w:pStyle w:val="af7"/>
      </w:pPr>
      <w:r>
        <w:t xml:space="preserve">  color: inherit;</w:t>
      </w:r>
    </w:p>
    <w:p w14:paraId="69964E2E" w14:textId="77777777" w:rsidR="00197A74" w:rsidRDefault="00197A74" w:rsidP="00197A74">
      <w:pPr>
        <w:pStyle w:val="af7"/>
      </w:pPr>
      <w:r>
        <w:t xml:space="preserve">  font: inherit;</w:t>
      </w:r>
    </w:p>
    <w:p w14:paraId="46423BD0" w14:textId="77777777" w:rsidR="00197A74" w:rsidRDefault="00197A74" w:rsidP="00197A74">
      <w:pPr>
        <w:pStyle w:val="af7"/>
      </w:pPr>
      <w:r>
        <w:t xml:space="preserve">  cursor: pointer;</w:t>
      </w:r>
    </w:p>
    <w:p w14:paraId="75FD7320" w14:textId="77777777" w:rsidR="00197A74" w:rsidRDefault="00197A74" w:rsidP="00197A74">
      <w:pPr>
        <w:pStyle w:val="af7"/>
      </w:pPr>
      <w:r>
        <w:t xml:space="preserve">  border-radius: 0;</w:t>
      </w:r>
    </w:p>
    <w:p w14:paraId="1736874B" w14:textId="77777777" w:rsidR="00197A74" w:rsidRDefault="00197A74" w:rsidP="00197A74">
      <w:pPr>
        <w:pStyle w:val="af7"/>
      </w:pPr>
      <w:r>
        <w:t xml:space="preserve">  appearance: none;</w:t>
      </w:r>
    </w:p>
    <w:p w14:paraId="33E78609" w14:textId="07E8B684" w:rsidR="00197A74" w:rsidRDefault="00197A74" w:rsidP="00197A74">
      <w:pPr>
        <w:pStyle w:val="af7"/>
      </w:pPr>
      <w:r>
        <w:t>}</w:t>
      </w:r>
    </w:p>
    <w:p w14:paraId="540DE468" w14:textId="77777777" w:rsidR="00197A74" w:rsidRDefault="00197A74" w:rsidP="00AA3514">
      <w:pPr>
        <w:pStyle w:val="affc"/>
      </w:pPr>
      <w:r>
        <w:t>Файл _variables.scss:</w:t>
      </w:r>
    </w:p>
    <w:p w14:paraId="34003B28" w14:textId="77777777" w:rsidR="00197A74" w:rsidRDefault="00197A74" w:rsidP="00197A74">
      <w:pPr>
        <w:pStyle w:val="af7"/>
      </w:pPr>
      <w:r>
        <w:t>$app-button-bg-color-hover: black;</w:t>
      </w:r>
    </w:p>
    <w:p w14:paraId="07EA2B0D" w14:textId="77777777" w:rsidR="00197A74" w:rsidRDefault="00197A74" w:rsidP="00197A74">
      <w:pPr>
        <w:pStyle w:val="af7"/>
      </w:pPr>
      <w:r>
        <w:t>$app-button-opacity-hover: 0.05;</w:t>
      </w:r>
    </w:p>
    <w:p w14:paraId="3D824A12" w14:textId="77777777" w:rsidR="00197A74" w:rsidRDefault="00197A74" w:rsidP="00197A74">
      <w:pPr>
        <w:pStyle w:val="af7"/>
      </w:pPr>
      <w:r>
        <w:t>$titlebar-height: 24px;</w:t>
      </w:r>
    </w:p>
    <w:p w14:paraId="4A605ECB" w14:textId="77777777" w:rsidR="00197A74" w:rsidRDefault="00197A74" w:rsidP="00197A74">
      <w:pPr>
        <w:pStyle w:val="af7"/>
      </w:pPr>
      <w:r>
        <w:t>$titlebar-button-width: 48px;</w:t>
      </w:r>
    </w:p>
    <w:p w14:paraId="6E216BCF" w14:textId="77777777" w:rsidR="00197A74" w:rsidRDefault="00197A74" w:rsidP="00197A74">
      <w:pPr>
        <w:pStyle w:val="af7"/>
      </w:pPr>
      <w:r>
        <w:t>$titlebar-button-icon-size: 16px;</w:t>
      </w:r>
    </w:p>
    <w:p w14:paraId="1331CAC7" w14:textId="77777777" w:rsidR="00197A74" w:rsidRDefault="00197A74" w:rsidP="00197A74">
      <w:pPr>
        <w:pStyle w:val="af7"/>
      </w:pPr>
      <w:r>
        <w:t>$titlebar-button-hover-color: #858585;</w:t>
      </w:r>
    </w:p>
    <w:p w14:paraId="783D0164" w14:textId="77777777" w:rsidR="00197A74" w:rsidRDefault="00197A74" w:rsidP="00197A74">
      <w:pPr>
        <w:pStyle w:val="af7"/>
      </w:pPr>
      <w:r>
        <w:t>$titlebar-color: #afafaf;</w:t>
      </w:r>
    </w:p>
    <w:p w14:paraId="576B5602" w14:textId="77777777" w:rsidR="00197A74" w:rsidRDefault="00197A74" w:rsidP="00197A74">
      <w:pPr>
        <w:pStyle w:val="af7"/>
      </w:pPr>
      <w:r>
        <w:t>$toolbar-height: 36px;</w:t>
      </w:r>
    </w:p>
    <w:p w14:paraId="4BCF6E28" w14:textId="77777777" w:rsidR="00197A74" w:rsidRDefault="00197A74" w:rsidP="00197A74">
      <w:pPr>
        <w:pStyle w:val="af7"/>
      </w:pPr>
      <w:r>
        <w:t>$viewer-side-bar-max-width: 300px;</w:t>
      </w:r>
    </w:p>
    <w:p w14:paraId="6FC1CFCB" w14:textId="77777777" w:rsidR="00197A74" w:rsidRDefault="00197A74" w:rsidP="00197A74">
      <w:pPr>
        <w:pStyle w:val="af7"/>
      </w:pPr>
      <w:r>
        <w:t>$thumbnail-height: 320px;</w:t>
      </w:r>
    </w:p>
    <w:p w14:paraId="2D769476" w14:textId="34C716FE" w:rsidR="00197A74" w:rsidRDefault="00197A74" w:rsidP="00197A74">
      <w:pPr>
        <w:pStyle w:val="af7"/>
      </w:pPr>
      <w:r>
        <w:t>$thumbnail-width: 240px;</w:t>
      </w:r>
    </w:p>
    <w:p w14:paraId="392A4F41" w14:textId="77777777" w:rsidR="00197A74" w:rsidRDefault="00197A74" w:rsidP="00AA3514">
      <w:pPr>
        <w:pStyle w:val="affc"/>
      </w:pPr>
      <w:r>
        <w:t>Файл custom-theme.scss:</w:t>
      </w:r>
    </w:p>
    <w:p w14:paraId="272F4908" w14:textId="77777777" w:rsidR="00197A74" w:rsidRDefault="00197A74" w:rsidP="00197A74">
      <w:pPr>
        <w:pStyle w:val="af7"/>
      </w:pPr>
      <w:r>
        <w:t>@use '@angular/material' as mat;</w:t>
      </w:r>
    </w:p>
    <w:p w14:paraId="5C117845" w14:textId="77777777" w:rsidR="00197A74" w:rsidRDefault="00197A74" w:rsidP="00197A74">
      <w:pPr>
        <w:pStyle w:val="af7"/>
      </w:pPr>
      <w:r>
        <w:t>@use '@angular/material-experimental' as matx;</w:t>
      </w:r>
    </w:p>
    <w:p w14:paraId="253FCA08" w14:textId="77777777" w:rsidR="00197A74" w:rsidRDefault="00197A74" w:rsidP="00197A74">
      <w:pPr>
        <w:pStyle w:val="af7"/>
      </w:pPr>
      <w:r>
        <w:t>@use './assets/themes/titlebar-theme.component' as titlebar;</w:t>
      </w:r>
    </w:p>
    <w:p w14:paraId="1B365C04" w14:textId="77777777" w:rsidR="00197A74" w:rsidRDefault="00197A74" w:rsidP="00197A74">
      <w:pPr>
        <w:pStyle w:val="af7"/>
      </w:pPr>
      <w:r>
        <w:t>@use './assets/themes/toolbar-theme.component' as toolbar;</w:t>
      </w:r>
    </w:p>
    <w:p w14:paraId="0F74C765" w14:textId="77777777" w:rsidR="00197A74" w:rsidRDefault="00197A74" w:rsidP="00197A74">
      <w:pPr>
        <w:pStyle w:val="af7"/>
      </w:pPr>
      <w:r>
        <w:t>@use './assets/themes/book-viewer-theme.component' as viewer;</w:t>
      </w:r>
    </w:p>
    <w:p w14:paraId="0E121B2D" w14:textId="77777777" w:rsidR="00197A74" w:rsidRDefault="00197A74" w:rsidP="00197A74">
      <w:pPr>
        <w:pStyle w:val="af7"/>
      </w:pPr>
      <w:r>
        <w:t>@use './assets/themes/book-list-item-theme.component' as bookListItem;</w:t>
      </w:r>
    </w:p>
    <w:p w14:paraId="67A94AA3" w14:textId="77777777" w:rsidR="00197A74" w:rsidRDefault="00197A74" w:rsidP="00197A74">
      <w:pPr>
        <w:pStyle w:val="af7"/>
      </w:pPr>
      <w:r>
        <w:t>@use './assets/themes/library-explorer-theme.component' as libraryExplorer;</w:t>
      </w:r>
    </w:p>
    <w:p w14:paraId="64A13F61" w14:textId="77777777" w:rsidR="00197A74" w:rsidRDefault="00197A74" w:rsidP="00197A74">
      <w:pPr>
        <w:pStyle w:val="af7"/>
      </w:pPr>
      <w:r>
        <w:t>@use './assets/themes/main-layout-theme.component' as mainLayout;</w:t>
      </w:r>
    </w:p>
    <w:p w14:paraId="19096939" w14:textId="77777777" w:rsidR="00197A74" w:rsidRDefault="00197A74" w:rsidP="00197A74">
      <w:pPr>
        <w:pStyle w:val="af7"/>
      </w:pPr>
    </w:p>
    <w:p w14:paraId="19166249" w14:textId="77777777" w:rsidR="00197A74" w:rsidRDefault="00197A74" w:rsidP="00197A74">
      <w:pPr>
        <w:pStyle w:val="af7"/>
      </w:pPr>
      <w:r>
        <w:t>$theme: matx.define-theme(</w:t>
      </w:r>
    </w:p>
    <w:p w14:paraId="0AC5554D" w14:textId="77777777" w:rsidR="00197A74" w:rsidRDefault="00197A74" w:rsidP="00197A74">
      <w:pPr>
        <w:pStyle w:val="af7"/>
      </w:pPr>
      <w:r>
        <w:t xml:space="preserve">  (</w:t>
      </w:r>
    </w:p>
    <w:p w14:paraId="4F662916" w14:textId="77777777" w:rsidR="00197A74" w:rsidRDefault="00197A74" w:rsidP="00197A74">
      <w:pPr>
        <w:pStyle w:val="af7"/>
      </w:pPr>
      <w:r>
        <w:t xml:space="preserve">    color: (</w:t>
      </w:r>
    </w:p>
    <w:p w14:paraId="1D432116" w14:textId="77777777" w:rsidR="00197A74" w:rsidRDefault="00197A74" w:rsidP="00197A74">
      <w:pPr>
        <w:pStyle w:val="af7"/>
      </w:pPr>
      <w:r>
        <w:t xml:space="preserve">      theme-type: light,</w:t>
      </w:r>
    </w:p>
    <w:p w14:paraId="335918A4" w14:textId="77777777" w:rsidR="00197A74" w:rsidRDefault="00197A74" w:rsidP="00197A74">
      <w:pPr>
        <w:pStyle w:val="af7"/>
      </w:pPr>
      <w:r>
        <w:t xml:space="preserve">      primary: matx.$m3-azure-palette,</w:t>
      </w:r>
    </w:p>
    <w:p w14:paraId="7C1328A3" w14:textId="77777777" w:rsidR="00197A74" w:rsidRDefault="00197A74" w:rsidP="00197A74">
      <w:pPr>
        <w:pStyle w:val="af7"/>
      </w:pPr>
      <w:r>
        <w:t xml:space="preserve">      tertiary: matx.$m3-blue-palette,</w:t>
      </w:r>
    </w:p>
    <w:p w14:paraId="060AE5FC" w14:textId="77777777" w:rsidR="00197A74" w:rsidRDefault="00197A74" w:rsidP="00197A74">
      <w:pPr>
        <w:pStyle w:val="af7"/>
      </w:pPr>
      <w:r>
        <w:t xml:space="preserve">    ),</w:t>
      </w:r>
    </w:p>
    <w:p w14:paraId="6B25B642" w14:textId="77777777" w:rsidR="00197A74" w:rsidRDefault="00197A74" w:rsidP="00197A74">
      <w:pPr>
        <w:pStyle w:val="af7"/>
      </w:pPr>
      <w:r>
        <w:t xml:space="preserve">    typography: (</w:t>
      </w:r>
    </w:p>
    <w:p w14:paraId="20CDE748" w14:textId="77777777" w:rsidR="00197A74" w:rsidRDefault="00197A74" w:rsidP="00197A74">
      <w:pPr>
        <w:pStyle w:val="af7"/>
      </w:pPr>
      <w:r>
        <w:t xml:space="preserve">      bold-weight: 900,</w:t>
      </w:r>
    </w:p>
    <w:p w14:paraId="162E7ED0" w14:textId="77777777" w:rsidR="00197A74" w:rsidRDefault="00197A74" w:rsidP="00197A74">
      <w:pPr>
        <w:pStyle w:val="af7"/>
      </w:pPr>
      <w:r>
        <w:t xml:space="preserve">    ),</w:t>
      </w:r>
    </w:p>
    <w:p w14:paraId="10C3BA3F" w14:textId="77777777" w:rsidR="00197A74" w:rsidRDefault="00197A74" w:rsidP="00197A74">
      <w:pPr>
        <w:pStyle w:val="af7"/>
      </w:pPr>
      <w:r>
        <w:t xml:space="preserve">    density: (</w:t>
      </w:r>
    </w:p>
    <w:p w14:paraId="3FCCBDB5" w14:textId="77777777" w:rsidR="00197A74" w:rsidRDefault="00197A74" w:rsidP="00197A74">
      <w:pPr>
        <w:pStyle w:val="af7"/>
      </w:pPr>
      <w:r>
        <w:t xml:space="preserve">      scale: -1,</w:t>
      </w:r>
    </w:p>
    <w:p w14:paraId="2C9692C9" w14:textId="77777777" w:rsidR="00197A74" w:rsidRDefault="00197A74" w:rsidP="00197A74">
      <w:pPr>
        <w:pStyle w:val="af7"/>
      </w:pPr>
      <w:r>
        <w:t xml:space="preserve">    ),</w:t>
      </w:r>
    </w:p>
    <w:p w14:paraId="2789EE2E" w14:textId="77777777" w:rsidR="00197A74" w:rsidRDefault="00197A74" w:rsidP="00197A74">
      <w:pPr>
        <w:pStyle w:val="af7"/>
      </w:pPr>
      <w:r>
        <w:t xml:space="preserve">  )</w:t>
      </w:r>
    </w:p>
    <w:p w14:paraId="71832749" w14:textId="77777777" w:rsidR="00197A74" w:rsidRDefault="00197A74" w:rsidP="00197A74">
      <w:pPr>
        <w:pStyle w:val="af7"/>
      </w:pPr>
      <w:r>
        <w:t>);</w:t>
      </w:r>
    </w:p>
    <w:p w14:paraId="4F870DC9" w14:textId="77777777" w:rsidR="00197A74" w:rsidRDefault="00197A74" w:rsidP="00197A74">
      <w:pPr>
        <w:pStyle w:val="af7"/>
      </w:pPr>
    </w:p>
    <w:p w14:paraId="0B28B203" w14:textId="77777777" w:rsidR="00197A74" w:rsidRDefault="00197A74" w:rsidP="00197A74">
      <w:pPr>
        <w:pStyle w:val="af7"/>
      </w:pPr>
      <w:r>
        <w:t>@include mat.core();</w:t>
      </w:r>
    </w:p>
    <w:p w14:paraId="3341D656" w14:textId="77777777" w:rsidR="00197A74" w:rsidRDefault="00197A74" w:rsidP="00197A74">
      <w:pPr>
        <w:pStyle w:val="af7"/>
      </w:pPr>
      <w:r>
        <w:t>@include matx.color-variants-back-compat($theme);</w:t>
      </w:r>
    </w:p>
    <w:p w14:paraId="7FC87263" w14:textId="77777777" w:rsidR="00197A74" w:rsidRDefault="00197A74" w:rsidP="00197A74">
      <w:pPr>
        <w:pStyle w:val="af7"/>
      </w:pPr>
    </w:p>
    <w:p w14:paraId="47D9354D" w14:textId="77777777" w:rsidR="00197A74" w:rsidRDefault="00197A74" w:rsidP="00197A74">
      <w:pPr>
        <w:pStyle w:val="af7"/>
      </w:pPr>
      <w:r>
        <w:t>:root {</w:t>
      </w:r>
    </w:p>
    <w:p w14:paraId="72DEB631" w14:textId="77777777" w:rsidR="00197A74" w:rsidRDefault="00197A74" w:rsidP="00197A74">
      <w:pPr>
        <w:pStyle w:val="af7"/>
      </w:pPr>
      <w:r>
        <w:t xml:space="preserve">  @include mat.all-component-themes($theme);</w:t>
      </w:r>
    </w:p>
    <w:p w14:paraId="6500733B" w14:textId="77777777" w:rsidR="00197A74" w:rsidRDefault="00197A74" w:rsidP="00197A74">
      <w:pPr>
        <w:pStyle w:val="af7"/>
      </w:pPr>
      <w:r>
        <w:t xml:space="preserve">  @include titlebar.theme($theme);</w:t>
      </w:r>
    </w:p>
    <w:p w14:paraId="5D517AF8" w14:textId="77777777" w:rsidR="00197A74" w:rsidRDefault="00197A74" w:rsidP="00197A74">
      <w:pPr>
        <w:pStyle w:val="af7"/>
      </w:pPr>
      <w:r>
        <w:t xml:space="preserve">  @include toolbar.theme($theme);</w:t>
      </w:r>
    </w:p>
    <w:p w14:paraId="19E76273" w14:textId="77777777" w:rsidR="00197A74" w:rsidRDefault="00197A74" w:rsidP="00197A74">
      <w:pPr>
        <w:pStyle w:val="af7"/>
      </w:pPr>
      <w:r>
        <w:t xml:space="preserve">  @include viewer.theme($theme);</w:t>
      </w:r>
    </w:p>
    <w:p w14:paraId="5CB88DE6" w14:textId="77777777" w:rsidR="00197A74" w:rsidRDefault="00197A74" w:rsidP="00197A74">
      <w:pPr>
        <w:pStyle w:val="af7"/>
      </w:pPr>
      <w:r>
        <w:t xml:space="preserve">  @include bookListItem.theme($theme);</w:t>
      </w:r>
    </w:p>
    <w:p w14:paraId="2F288C45" w14:textId="77777777" w:rsidR="00197A74" w:rsidRDefault="00197A74" w:rsidP="00197A74">
      <w:pPr>
        <w:pStyle w:val="af7"/>
      </w:pPr>
      <w:r>
        <w:t xml:space="preserve">  @include libraryExplorer.theme($theme);</w:t>
      </w:r>
    </w:p>
    <w:p w14:paraId="4199F321" w14:textId="77777777" w:rsidR="00197A74" w:rsidRDefault="00197A74" w:rsidP="00197A74">
      <w:pPr>
        <w:pStyle w:val="af7"/>
      </w:pPr>
      <w:r>
        <w:t xml:space="preserve">  @include mainLayout.theme($theme);</w:t>
      </w:r>
    </w:p>
    <w:p w14:paraId="4A111E71" w14:textId="77777777" w:rsidR="00197A74" w:rsidRDefault="00197A74" w:rsidP="00197A74">
      <w:pPr>
        <w:pStyle w:val="af7"/>
      </w:pPr>
      <w:r>
        <w:t>}</w:t>
      </w:r>
    </w:p>
    <w:p w14:paraId="0DC9ACA5" w14:textId="77777777" w:rsidR="00197A74" w:rsidRDefault="00197A74" w:rsidP="00197A74">
      <w:pPr>
        <w:pStyle w:val="af7"/>
      </w:pPr>
    </w:p>
    <w:p w14:paraId="0CF0F662" w14:textId="77777777" w:rsidR="00197A74" w:rsidRDefault="00197A74" w:rsidP="00197A74">
      <w:pPr>
        <w:pStyle w:val="af7"/>
      </w:pPr>
      <w:r>
        <w:t>Файл environment.development.ts:</w:t>
      </w:r>
    </w:p>
    <w:p w14:paraId="1328C92C" w14:textId="77777777" w:rsidR="00197A74" w:rsidRDefault="00197A74" w:rsidP="00197A74">
      <w:pPr>
        <w:pStyle w:val="af7"/>
      </w:pPr>
      <w:r>
        <w:t>export const environment = {</w:t>
      </w:r>
    </w:p>
    <w:p w14:paraId="1EBA5FF9" w14:textId="77777777" w:rsidR="00197A74" w:rsidRDefault="00197A74" w:rsidP="00197A74">
      <w:pPr>
        <w:pStyle w:val="af7"/>
      </w:pPr>
      <w:r>
        <w:t xml:space="preserve">  BASE_URL: 'http://localhost:8080',</w:t>
      </w:r>
    </w:p>
    <w:p w14:paraId="6F0095C4" w14:textId="77777777" w:rsidR="00197A74" w:rsidRDefault="00197A74" w:rsidP="00197A74">
      <w:pPr>
        <w:pStyle w:val="af7"/>
      </w:pPr>
      <w:r>
        <w:t>};</w:t>
      </w:r>
    </w:p>
    <w:p w14:paraId="047E76E5" w14:textId="77777777" w:rsidR="00197A74" w:rsidRDefault="00197A74" w:rsidP="00197A74">
      <w:pPr>
        <w:pStyle w:val="af7"/>
      </w:pPr>
    </w:p>
    <w:p w14:paraId="02A3D7E2" w14:textId="77777777" w:rsidR="00197A74" w:rsidRDefault="00197A74" w:rsidP="00197A74">
      <w:pPr>
        <w:pStyle w:val="af7"/>
      </w:pPr>
      <w:r>
        <w:t>Файл environment.ts:</w:t>
      </w:r>
    </w:p>
    <w:p w14:paraId="629D9E6A" w14:textId="77777777" w:rsidR="00197A74" w:rsidRDefault="00197A74" w:rsidP="00197A74">
      <w:pPr>
        <w:pStyle w:val="af7"/>
      </w:pPr>
      <w:r>
        <w:t>export const environment = {</w:t>
      </w:r>
    </w:p>
    <w:p w14:paraId="53D333E2" w14:textId="77777777" w:rsidR="00197A74" w:rsidRDefault="00197A74" w:rsidP="00197A74">
      <w:pPr>
        <w:pStyle w:val="af7"/>
      </w:pPr>
      <w:r>
        <w:t xml:space="preserve">  BASE_URL: 'http://localhost:8080',</w:t>
      </w:r>
    </w:p>
    <w:p w14:paraId="687A3ABE" w14:textId="77777777" w:rsidR="00197A74" w:rsidRDefault="00197A74" w:rsidP="00197A74">
      <w:pPr>
        <w:pStyle w:val="af7"/>
      </w:pPr>
      <w:r>
        <w:t>};</w:t>
      </w:r>
    </w:p>
    <w:p w14:paraId="342C7C77" w14:textId="77777777" w:rsidR="00197A74" w:rsidRDefault="00197A74" w:rsidP="00197A74">
      <w:pPr>
        <w:pStyle w:val="af7"/>
      </w:pPr>
    </w:p>
    <w:p w14:paraId="29AFBB39" w14:textId="77777777" w:rsidR="00197A74" w:rsidRDefault="00197A74" w:rsidP="00AA3514">
      <w:pPr>
        <w:pStyle w:val="affc"/>
      </w:pPr>
      <w:r>
        <w:lastRenderedPageBreak/>
        <w:t>Файл index.html:</w:t>
      </w:r>
    </w:p>
    <w:p w14:paraId="55AE32F4" w14:textId="77777777" w:rsidR="00197A74" w:rsidRDefault="00197A74" w:rsidP="00197A74">
      <w:pPr>
        <w:pStyle w:val="af7"/>
      </w:pPr>
      <w:r>
        <w:t>&lt;!DOCTYPE html&gt;</w:t>
      </w:r>
    </w:p>
    <w:p w14:paraId="16E58BCA" w14:textId="77777777" w:rsidR="00197A74" w:rsidRDefault="00197A74" w:rsidP="00197A74">
      <w:pPr>
        <w:pStyle w:val="af7"/>
      </w:pPr>
      <w:r>
        <w:t>&lt;html lang="en"&gt;</w:t>
      </w:r>
    </w:p>
    <w:p w14:paraId="7F30935B" w14:textId="77777777" w:rsidR="00197A74" w:rsidRDefault="00197A74" w:rsidP="00197A74">
      <w:pPr>
        <w:pStyle w:val="af7"/>
      </w:pPr>
      <w:r>
        <w:t xml:space="preserve">  &lt;head&gt;</w:t>
      </w:r>
    </w:p>
    <w:p w14:paraId="0591F523" w14:textId="77777777" w:rsidR="00197A74" w:rsidRDefault="00197A74" w:rsidP="00197A74">
      <w:pPr>
        <w:pStyle w:val="af7"/>
      </w:pPr>
      <w:r>
        <w:t xml:space="preserve">    &lt;meta charset="utf-8" /&gt;</w:t>
      </w:r>
    </w:p>
    <w:p w14:paraId="4B75E28E" w14:textId="77777777" w:rsidR="00197A74" w:rsidRDefault="00197A74" w:rsidP="00197A74">
      <w:pPr>
        <w:pStyle w:val="af7"/>
      </w:pPr>
      <w:r>
        <w:t xml:space="preserve">    &lt;title&gt;App&lt;/title&gt;</w:t>
      </w:r>
    </w:p>
    <w:p w14:paraId="04814D30" w14:textId="77777777" w:rsidR="00197A74" w:rsidRDefault="00197A74" w:rsidP="00197A74">
      <w:pPr>
        <w:pStyle w:val="af7"/>
      </w:pPr>
      <w:r>
        <w:t xml:space="preserve">    &lt;base href="/" /&gt;</w:t>
      </w:r>
    </w:p>
    <w:p w14:paraId="6F7AD79E" w14:textId="77777777" w:rsidR="00197A74" w:rsidRDefault="00197A74" w:rsidP="00197A74">
      <w:pPr>
        <w:pStyle w:val="af7"/>
      </w:pPr>
      <w:r>
        <w:t xml:space="preserve">    &lt;meta name="viewport" content="width=device-width, initial-scale=1" /&gt;</w:t>
      </w:r>
    </w:p>
    <w:p w14:paraId="56AEB68B" w14:textId="77777777" w:rsidR="00197A74" w:rsidRDefault="00197A74" w:rsidP="00197A74">
      <w:pPr>
        <w:pStyle w:val="af7"/>
      </w:pPr>
      <w:r>
        <w:t xml:space="preserve">    &lt;link</w:t>
      </w:r>
    </w:p>
    <w:p w14:paraId="079DCCF0" w14:textId="77777777" w:rsidR="00197A74" w:rsidRDefault="00197A74" w:rsidP="00197A74">
      <w:pPr>
        <w:pStyle w:val="af7"/>
      </w:pPr>
      <w:r>
        <w:t xml:space="preserve">      href="https://fonts.googleapis.com/css2?family=Roboto:wght@300;400;500&amp;display=swap"</w:t>
      </w:r>
    </w:p>
    <w:p w14:paraId="4BCBCFE1" w14:textId="77777777" w:rsidR="00197A74" w:rsidRDefault="00197A74" w:rsidP="00197A74">
      <w:pPr>
        <w:pStyle w:val="af7"/>
      </w:pPr>
      <w:r>
        <w:t xml:space="preserve">      rel="stylesheet"</w:t>
      </w:r>
    </w:p>
    <w:p w14:paraId="64F2C985" w14:textId="77777777" w:rsidR="00197A74" w:rsidRDefault="00197A74" w:rsidP="00197A74">
      <w:pPr>
        <w:pStyle w:val="af7"/>
      </w:pPr>
      <w:r>
        <w:t xml:space="preserve">    /&gt;</w:t>
      </w:r>
    </w:p>
    <w:p w14:paraId="5129EAE7" w14:textId="77777777" w:rsidR="00197A74" w:rsidRDefault="00197A74" w:rsidP="00197A74">
      <w:pPr>
        <w:pStyle w:val="af7"/>
      </w:pPr>
      <w:r>
        <w:t xml:space="preserve">    &lt;link</w:t>
      </w:r>
    </w:p>
    <w:p w14:paraId="502575DC" w14:textId="77777777" w:rsidR="00197A74" w:rsidRDefault="00197A74" w:rsidP="00197A74">
      <w:pPr>
        <w:pStyle w:val="af7"/>
      </w:pPr>
      <w:r>
        <w:t xml:space="preserve">      href="https://fonts.googleapis.com/icon?family=Material+Icons"</w:t>
      </w:r>
    </w:p>
    <w:p w14:paraId="48275FE0" w14:textId="77777777" w:rsidR="00197A74" w:rsidRDefault="00197A74" w:rsidP="00197A74">
      <w:pPr>
        <w:pStyle w:val="af7"/>
      </w:pPr>
      <w:r>
        <w:t xml:space="preserve">      rel="stylesheet"</w:t>
      </w:r>
    </w:p>
    <w:p w14:paraId="2995DDE2" w14:textId="77777777" w:rsidR="00197A74" w:rsidRDefault="00197A74" w:rsidP="00197A74">
      <w:pPr>
        <w:pStyle w:val="af7"/>
      </w:pPr>
      <w:r>
        <w:t xml:space="preserve">    /&gt;</w:t>
      </w:r>
    </w:p>
    <w:p w14:paraId="756DE1D8" w14:textId="77777777" w:rsidR="00197A74" w:rsidRDefault="00197A74" w:rsidP="00197A74">
      <w:pPr>
        <w:pStyle w:val="af7"/>
      </w:pPr>
      <w:r>
        <w:t xml:space="preserve">  &lt;/head&gt;</w:t>
      </w:r>
    </w:p>
    <w:p w14:paraId="137E04E5" w14:textId="77777777" w:rsidR="00197A74" w:rsidRDefault="00197A74" w:rsidP="00197A74">
      <w:pPr>
        <w:pStyle w:val="af7"/>
      </w:pPr>
      <w:r>
        <w:t xml:space="preserve">  &lt;body class="mat-typography"&gt;</w:t>
      </w:r>
    </w:p>
    <w:p w14:paraId="648E8E8B" w14:textId="77777777" w:rsidR="00197A74" w:rsidRDefault="00197A74" w:rsidP="00197A74">
      <w:pPr>
        <w:pStyle w:val="af7"/>
      </w:pPr>
      <w:r>
        <w:t xml:space="preserve">    &lt;app-root&gt;&lt;/app-root&gt;</w:t>
      </w:r>
    </w:p>
    <w:p w14:paraId="4BFF6408" w14:textId="77777777" w:rsidR="00197A74" w:rsidRDefault="00197A74" w:rsidP="00197A74">
      <w:pPr>
        <w:pStyle w:val="af7"/>
      </w:pPr>
      <w:r>
        <w:t xml:space="preserve">  &lt;/body&gt;</w:t>
      </w:r>
    </w:p>
    <w:p w14:paraId="5737AA26" w14:textId="4E35CA6E" w:rsidR="00197A74" w:rsidRDefault="00197A74" w:rsidP="00197A74">
      <w:pPr>
        <w:pStyle w:val="af7"/>
      </w:pPr>
      <w:r>
        <w:t>&lt;/html&gt;</w:t>
      </w:r>
    </w:p>
    <w:p w14:paraId="0D87470E" w14:textId="77777777" w:rsidR="00197A74" w:rsidRDefault="00197A74" w:rsidP="00AA3514">
      <w:pPr>
        <w:pStyle w:val="affc"/>
      </w:pPr>
      <w:r>
        <w:t>Файл main.ts:</w:t>
      </w:r>
    </w:p>
    <w:p w14:paraId="19BD8FFF" w14:textId="77777777" w:rsidR="00197A74" w:rsidRDefault="00197A74" w:rsidP="00197A74">
      <w:pPr>
        <w:pStyle w:val="af7"/>
      </w:pPr>
      <w:r>
        <w:t>import { platformBrowserDynamic } from '@angular/platform-browser-dynamic';</w:t>
      </w:r>
    </w:p>
    <w:p w14:paraId="1849EE0D" w14:textId="77777777" w:rsidR="00197A74" w:rsidRDefault="00197A74" w:rsidP="00197A74">
      <w:pPr>
        <w:pStyle w:val="af7"/>
      </w:pPr>
      <w:r>
        <w:t>import { AppModule } from './app/app.module';</w:t>
      </w:r>
    </w:p>
    <w:p w14:paraId="673E15FA" w14:textId="77777777" w:rsidR="00197A74" w:rsidRDefault="00197A74" w:rsidP="00197A74">
      <w:pPr>
        <w:pStyle w:val="af7"/>
      </w:pPr>
    </w:p>
    <w:p w14:paraId="53DE0CEF" w14:textId="77777777" w:rsidR="00197A74" w:rsidRDefault="00197A74" w:rsidP="00197A74">
      <w:pPr>
        <w:pStyle w:val="af7"/>
      </w:pPr>
      <w:r>
        <w:t>platformBrowserDynamic()</w:t>
      </w:r>
    </w:p>
    <w:p w14:paraId="08A302FF" w14:textId="77777777" w:rsidR="00197A74" w:rsidRDefault="00197A74" w:rsidP="00197A74">
      <w:pPr>
        <w:pStyle w:val="af7"/>
      </w:pPr>
      <w:r>
        <w:t xml:space="preserve">  .bootstrapModule(AppModule)</w:t>
      </w:r>
    </w:p>
    <w:p w14:paraId="291C05B6" w14:textId="7AE70CA6" w:rsidR="00197A74" w:rsidRDefault="00197A74" w:rsidP="00197A74">
      <w:pPr>
        <w:pStyle w:val="af7"/>
      </w:pPr>
      <w:r>
        <w:t xml:space="preserve">  .catch((err: Error) =&gt; console.error(err));</w:t>
      </w:r>
    </w:p>
    <w:p w14:paraId="3313D2FC" w14:textId="77777777" w:rsidR="00197A74" w:rsidRDefault="00197A74" w:rsidP="00AA3514">
      <w:pPr>
        <w:pStyle w:val="affc"/>
      </w:pPr>
      <w:r>
        <w:t>Файл styles.scss:</w:t>
      </w:r>
    </w:p>
    <w:p w14:paraId="1A91EC69" w14:textId="77777777" w:rsidR="00197A74" w:rsidRDefault="00197A74" w:rsidP="00197A74">
      <w:pPr>
        <w:pStyle w:val="af7"/>
      </w:pPr>
      <w:r>
        <w:t>html,</w:t>
      </w:r>
    </w:p>
    <w:p w14:paraId="6B2729F8" w14:textId="77777777" w:rsidR="00197A74" w:rsidRDefault="00197A74" w:rsidP="00197A74">
      <w:pPr>
        <w:pStyle w:val="af7"/>
      </w:pPr>
      <w:r>
        <w:t>body {</w:t>
      </w:r>
    </w:p>
    <w:p w14:paraId="58820747" w14:textId="77777777" w:rsidR="00197A74" w:rsidRDefault="00197A74" w:rsidP="00197A74">
      <w:pPr>
        <w:pStyle w:val="af7"/>
      </w:pPr>
      <w:r>
        <w:t xml:space="preserve">  width: 100vw;</w:t>
      </w:r>
    </w:p>
    <w:p w14:paraId="0F5E161F" w14:textId="77777777" w:rsidR="00197A74" w:rsidRDefault="00197A74" w:rsidP="00197A74">
      <w:pPr>
        <w:pStyle w:val="af7"/>
      </w:pPr>
      <w:r>
        <w:t xml:space="preserve">  height: 100vh;</w:t>
      </w:r>
    </w:p>
    <w:p w14:paraId="2783693F" w14:textId="77777777" w:rsidR="00197A74" w:rsidRDefault="00197A74" w:rsidP="00197A74">
      <w:pPr>
        <w:pStyle w:val="af7"/>
      </w:pPr>
      <w:r>
        <w:t xml:space="preserve">  overflow: hidden;</w:t>
      </w:r>
    </w:p>
    <w:p w14:paraId="77696263" w14:textId="77777777" w:rsidR="00197A74" w:rsidRDefault="00197A74" w:rsidP="00197A74">
      <w:pPr>
        <w:pStyle w:val="af7"/>
      </w:pPr>
      <w:r>
        <w:t>}</w:t>
      </w:r>
    </w:p>
    <w:p w14:paraId="20F05B44" w14:textId="77777777" w:rsidR="00197A74" w:rsidRDefault="00197A74" w:rsidP="00197A74">
      <w:pPr>
        <w:pStyle w:val="af7"/>
      </w:pPr>
      <w:r>
        <w:t>body {</w:t>
      </w:r>
    </w:p>
    <w:p w14:paraId="3FE9F760" w14:textId="77777777" w:rsidR="00197A74" w:rsidRDefault="00197A74" w:rsidP="00197A74">
      <w:pPr>
        <w:pStyle w:val="af7"/>
      </w:pPr>
      <w:r>
        <w:t xml:space="preserve">  margin: 0;</w:t>
      </w:r>
    </w:p>
    <w:p w14:paraId="0DC3F625" w14:textId="77777777" w:rsidR="00197A74" w:rsidRDefault="00197A74" w:rsidP="00197A74">
      <w:pPr>
        <w:pStyle w:val="af7"/>
      </w:pPr>
      <w:r>
        <w:t xml:space="preserve">  font-size: 12px;</w:t>
      </w:r>
    </w:p>
    <w:p w14:paraId="31C69BDF" w14:textId="77777777" w:rsidR="00197A74" w:rsidRDefault="00197A74" w:rsidP="00197A74">
      <w:pPr>
        <w:pStyle w:val="af7"/>
      </w:pPr>
      <w:r>
        <w:t xml:space="preserve">  font-family: Roboto, 'Helvetica Neue', sans-serif;</w:t>
      </w:r>
    </w:p>
    <w:p w14:paraId="2B5676DB" w14:textId="77777777" w:rsidR="00197A74" w:rsidRDefault="00197A74" w:rsidP="00197A74">
      <w:pPr>
        <w:pStyle w:val="af7"/>
      </w:pPr>
      <w:r>
        <w:t>}</w:t>
      </w:r>
    </w:p>
    <w:p w14:paraId="2F1A75EB" w14:textId="77777777" w:rsidR="00197A74" w:rsidRDefault="00197A74" w:rsidP="00197A74">
      <w:pPr>
        <w:pStyle w:val="af7"/>
      </w:pPr>
    </w:p>
    <w:p w14:paraId="252A815A" w14:textId="77777777" w:rsidR="00197A74" w:rsidRDefault="00197A74" w:rsidP="00197A74">
      <w:pPr>
        <w:pStyle w:val="af7"/>
      </w:pPr>
      <w:r>
        <w:t>ngx-extended-pdf-viewer #toolbarViewerMiddle {</w:t>
      </w:r>
    </w:p>
    <w:p w14:paraId="6AB13063" w14:textId="77777777" w:rsidR="00197A74" w:rsidRDefault="00197A74" w:rsidP="00197A74">
      <w:pPr>
        <w:pStyle w:val="af7"/>
      </w:pPr>
      <w:r>
        <w:t xml:space="preserve">  position: relative !important;</w:t>
      </w:r>
    </w:p>
    <w:p w14:paraId="2A9A25E0" w14:textId="77777777" w:rsidR="00197A74" w:rsidRDefault="00197A74" w:rsidP="00197A74">
      <w:pPr>
        <w:pStyle w:val="af7"/>
      </w:pPr>
      <w:r>
        <w:t xml:space="preserve">  left: 0 !important;</w:t>
      </w:r>
    </w:p>
    <w:p w14:paraId="76ABC908" w14:textId="77777777" w:rsidR="00197A74" w:rsidRDefault="00197A74" w:rsidP="00197A74">
      <w:pPr>
        <w:pStyle w:val="af7"/>
      </w:pPr>
      <w:r>
        <w:t xml:space="preserve">  transform: none !important;</w:t>
      </w:r>
    </w:p>
    <w:p w14:paraId="374C1CC3" w14:textId="77777777" w:rsidR="00197A74" w:rsidRDefault="00197A74" w:rsidP="00197A74">
      <w:pPr>
        <w:pStyle w:val="af7"/>
      </w:pPr>
      <w:r>
        <w:t>}</w:t>
      </w:r>
    </w:p>
    <w:p w14:paraId="7DF82B32" w14:textId="77777777" w:rsidR="00197A74" w:rsidRDefault="00197A74" w:rsidP="00197A74">
      <w:pPr>
        <w:pStyle w:val="af7"/>
      </w:pPr>
    </w:p>
    <w:p w14:paraId="349E0C82" w14:textId="77777777" w:rsidR="00197A74" w:rsidRDefault="00197A74" w:rsidP="00197A74">
      <w:pPr>
        <w:pStyle w:val="af7"/>
      </w:pPr>
      <w:r>
        <w:t>mat-sidenav[style] {</w:t>
      </w:r>
    </w:p>
    <w:p w14:paraId="2E52AE12" w14:textId="77777777" w:rsidR="00197A74" w:rsidRDefault="00197A74" w:rsidP="00197A74">
      <w:pPr>
        <w:pStyle w:val="af7"/>
      </w:pPr>
      <w:r>
        <w:t xml:space="preserve">  display: block !important;</w:t>
      </w:r>
    </w:p>
    <w:p w14:paraId="34ECB006" w14:textId="77777777" w:rsidR="00197A74" w:rsidRDefault="00197A74" w:rsidP="00197A74">
      <w:pPr>
        <w:pStyle w:val="af7"/>
      </w:pPr>
      <w:r>
        <w:t xml:space="preserve">  visibility: visible !important;</w:t>
      </w:r>
    </w:p>
    <w:p w14:paraId="77299498" w14:textId="77777777" w:rsidR="00197A74" w:rsidRDefault="00197A74" w:rsidP="00197A74">
      <w:pPr>
        <w:pStyle w:val="af7"/>
      </w:pPr>
      <w:r>
        <w:t>}</w:t>
      </w:r>
    </w:p>
    <w:p w14:paraId="113670D3" w14:textId="77777777" w:rsidR="00197A74" w:rsidRDefault="00197A74" w:rsidP="00197A74">
      <w:pPr>
        <w:pStyle w:val="af7"/>
      </w:pPr>
    </w:p>
    <w:p w14:paraId="70930DD0" w14:textId="77777777" w:rsidR="00197A74" w:rsidRDefault="00197A74" w:rsidP="00197A74">
      <w:pPr>
        <w:pStyle w:val="af7"/>
      </w:pPr>
      <w:r>
        <w:t>.custom-page-number {</w:t>
      </w:r>
    </w:p>
    <w:p w14:paraId="5485E97C" w14:textId="77777777" w:rsidR="00197A74" w:rsidRDefault="00197A74" w:rsidP="00197A74">
      <w:pPr>
        <w:pStyle w:val="af7"/>
      </w:pPr>
      <w:r>
        <w:t xml:space="preserve">  display: flex;</w:t>
      </w:r>
    </w:p>
    <w:p w14:paraId="305B1CE1" w14:textId="77777777" w:rsidR="00197A74" w:rsidRDefault="00197A74" w:rsidP="00197A74">
      <w:pPr>
        <w:pStyle w:val="af7"/>
      </w:pPr>
      <w:r>
        <w:t xml:space="preserve">  flex-direction: row;</w:t>
      </w:r>
    </w:p>
    <w:p w14:paraId="326FAD9E" w14:textId="77777777" w:rsidR="00197A74" w:rsidRDefault="00197A74" w:rsidP="00197A74">
      <w:pPr>
        <w:pStyle w:val="af7"/>
      </w:pPr>
      <w:r>
        <w:t xml:space="preserve">  span {</w:t>
      </w:r>
    </w:p>
    <w:p w14:paraId="016463FD" w14:textId="77777777" w:rsidR="00197A74" w:rsidRDefault="00197A74" w:rsidP="00197A74">
      <w:pPr>
        <w:pStyle w:val="af7"/>
      </w:pPr>
      <w:r>
        <w:t xml:space="preserve">    text-wrap: nowrap !important;</w:t>
      </w:r>
    </w:p>
    <w:p w14:paraId="035C8F5F" w14:textId="77777777" w:rsidR="00197A74" w:rsidRDefault="00197A74" w:rsidP="00197A74">
      <w:pPr>
        <w:pStyle w:val="af7"/>
      </w:pPr>
      <w:r>
        <w:t xml:space="preserve">  }</w:t>
      </w:r>
    </w:p>
    <w:p w14:paraId="10F4D44E" w14:textId="77777777" w:rsidR="00197A74" w:rsidRDefault="00197A74" w:rsidP="00197A74">
      <w:pPr>
        <w:pStyle w:val="af7"/>
      </w:pPr>
      <w:r>
        <w:t>}</w:t>
      </w:r>
    </w:p>
    <w:p w14:paraId="1B817A6E" w14:textId="77777777" w:rsidR="00197A74" w:rsidRDefault="00197A74" w:rsidP="00197A74">
      <w:pPr>
        <w:pStyle w:val="af7"/>
      </w:pPr>
    </w:p>
    <w:p w14:paraId="51428A1C" w14:textId="77777777" w:rsidR="00197A74" w:rsidRDefault="00197A74" w:rsidP="00197A74">
      <w:pPr>
        <w:pStyle w:val="af7"/>
      </w:pPr>
      <w:r>
        <w:t>.cdk-overlay-container {</w:t>
      </w:r>
    </w:p>
    <w:p w14:paraId="00B9306A" w14:textId="77777777" w:rsidR="00197A74" w:rsidRDefault="00197A74" w:rsidP="00197A74">
      <w:pPr>
        <w:pStyle w:val="af7"/>
      </w:pPr>
      <w:r>
        <w:t xml:space="preserve">  overflow: hidden !important;</w:t>
      </w:r>
    </w:p>
    <w:p w14:paraId="5B82F69F" w14:textId="77777777" w:rsidR="00197A74" w:rsidRDefault="00197A74" w:rsidP="00197A74">
      <w:pPr>
        <w:pStyle w:val="af7"/>
      </w:pPr>
      <w:r>
        <w:t>}</w:t>
      </w:r>
    </w:p>
    <w:p w14:paraId="4A3C20BB" w14:textId="77777777" w:rsidR="00197A74" w:rsidRDefault="00197A74" w:rsidP="00197A74">
      <w:pPr>
        <w:pStyle w:val="af7"/>
      </w:pPr>
    </w:p>
    <w:p w14:paraId="7FC08B9C" w14:textId="77777777" w:rsidR="00197A74" w:rsidRDefault="00197A74" w:rsidP="00197A74">
      <w:pPr>
        <w:pStyle w:val="af7"/>
      </w:pPr>
      <w:r>
        <w:t>.mat-drawer {</w:t>
      </w:r>
    </w:p>
    <w:p w14:paraId="18B8CC2C" w14:textId="77777777" w:rsidR="00197A74" w:rsidRDefault="00197A74" w:rsidP="00197A74">
      <w:pPr>
        <w:pStyle w:val="af7"/>
      </w:pPr>
      <w:r>
        <w:t xml:space="preserve">  transform: none !important;</w:t>
      </w:r>
    </w:p>
    <w:p w14:paraId="047D6810" w14:textId="77777777" w:rsidR="00197A74" w:rsidRDefault="00197A74" w:rsidP="00197A74">
      <w:pPr>
        <w:pStyle w:val="af7"/>
      </w:pPr>
      <w:r>
        <w:t>}</w:t>
      </w:r>
    </w:p>
    <w:p w14:paraId="5A0DEA81" w14:textId="77777777" w:rsidR="00197A74" w:rsidRDefault="00197A74" w:rsidP="00197A74">
      <w:pPr>
        <w:pStyle w:val="af7"/>
      </w:pPr>
    </w:p>
    <w:p w14:paraId="62EA35A5" w14:textId="77777777" w:rsidR="00197A74" w:rsidRDefault="00197A74" w:rsidP="00197A74">
      <w:pPr>
        <w:pStyle w:val="af7"/>
      </w:pPr>
      <w:r>
        <w:t>.spacer {</w:t>
      </w:r>
    </w:p>
    <w:p w14:paraId="4E18F287" w14:textId="77777777" w:rsidR="00197A74" w:rsidRDefault="00197A74" w:rsidP="00197A74">
      <w:pPr>
        <w:pStyle w:val="af7"/>
      </w:pPr>
      <w:r>
        <w:t xml:space="preserve">  flex: 1;</w:t>
      </w:r>
    </w:p>
    <w:p w14:paraId="2E1CFAFD" w14:textId="77777777" w:rsidR="00197A74" w:rsidRDefault="00197A74" w:rsidP="00197A74">
      <w:pPr>
        <w:pStyle w:val="af7"/>
      </w:pPr>
      <w:r>
        <w:t>}</w:t>
      </w:r>
    </w:p>
    <w:p w14:paraId="28D57C80" w14:textId="77777777" w:rsidR="00197A74" w:rsidRDefault="00197A74" w:rsidP="00197A74">
      <w:pPr>
        <w:pStyle w:val="af7"/>
      </w:pPr>
    </w:p>
    <w:p w14:paraId="21160402" w14:textId="77777777" w:rsidR="00197A74" w:rsidRDefault="00197A74" w:rsidP="00197A74">
      <w:pPr>
        <w:pStyle w:val="af7"/>
      </w:pPr>
      <w:r>
        <w:lastRenderedPageBreak/>
        <w:t>.no-items {</w:t>
      </w:r>
    </w:p>
    <w:p w14:paraId="64A47B78" w14:textId="77777777" w:rsidR="00197A74" w:rsidRDefault="00197A74" w:rsidP="00197A74">
      <w:pPr>
        <w:pStyle w:val="af7"/>
      </w:pPr>
      <w:r>
        <w:t xml:space="preserve">  color: #939393;</w:t>
      </w:r>
    </w:p>
    <w:p w14:paraId="15219405" w14:textId="77777777" w:rsidR="00197A74" w:rsidRDefault="00197A74" w:rsidP="00197A74">
      <w:pPr>
        <w:pStyle w:val="af7"/>
      </w:pPr>
      <w:r>
        <w:t xml:space="preserve">  font-size: 18px;</w:t>
      </w:r>
    </w:p>
    <w:p w14:paraId="44384D19" w14:textId="77777777" w:rsidR="00197A74" w:rsidRDefault="00197A74" w:rsidP="00197A74">
      <w:pPr>
        <w:pStyle w:val="af7"/>
      </w:pPr>
      <w:r>
        <w:t xml:space="preserve">  font-style: italic;</w:t>
      </w:r>
    </w:p>
    <w:p w14:paraId="3EF28449" w14:textId="77777777" w:rsidR="00197A74" w:rsidRDefault="00197A74" w:rsidP="00197A74">
      <w:pPr>
        <w:pStyle w:val="af7"/>
      </w:pPr>
      <w:r>
        <w:t xml:space="preserve">  font-weight: 500;</w:t>
      </w:r>
    </w:p>
    <w:p w14:paraId="07D70B2B" w14:textId="4D494910" w:rsidR="00197A74" w:rsidRPr="00CE4EC3" w:rsidRDefault="00197A74" w:rsidP="00197A74">
      <w:pPr>
        <w:pStyle w:val="af7"/>
      </w:pPr>
      <w:r>
        <w:t>}</w:t>
      </w:r>
    </w:p>
    <w:sectPr w:rsidR="00197A74" w:rsidRPr="00CE4EC3" w:rsidSect="006025FD">
      <w:headerReference w:type="default" r:id="rId66"/>
      <w:pgSz w:w="11907" w:h="16840" w:code="9"/>
      <w:pgMar w:top="851" w:right="567" w:bottom="1418" w:left="1559" w:header="312" w:footer="284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6" w:author="Валерий Кандаулов" w:date="2024-05-24T16:46:00Z" w:initials="ВК">
    <w:p w14:paraId="4CC6553E" w14:textId="20A71606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Вроде в конце первого раздела есть блок про Приоритеты выполнения работ и состав реализуемых функций. Надо проверить в методичке</w:t>
      </w:r>
    </w:p>
  </w:comment>
  <w:comment w:id="27" w:author="An Nguyen" w:date="2024-05-31T13:47:00Z" w:initials="AN">
    <w:p w14:paraId="7D0762CC" w14:textId="7252C6A4" w:rsidR="005672CC" w:rsidRPr="005672CC" w:rsidRDefault="005672CC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требуется</w:t>
      </w:r>
    </w:p>
  </w:comment>
  <w:comment w:id="30" w:author="Валерий Кандаулов" w:date="2024-05-24T16:47:00Z" w:initials="ВК">
    <w:p w14:paraId="55F00F21" w14:textId="22914341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Добавить раздел с выбором СУБД и их кратким описанием</w:t>
      </w:r>
    </w:p>
  </w:comment>
  <w:comment w:id="32" w:author="Валерий Кандаулов" w:date="2024-05-24T16:45:00Z" w:initials="ВК">
    <w:p w14:paraId="3DF01957" w14:textId="5B330A8D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Всем таблицам в «свойства таблицы» поставить что 1 строка – заголовка и должна повторяться</w:t>
      </w:r>
    </w:p>
  </w:comment>
  <w:comment w:id="33" w:author="Валерий Кандаулов" w:date="2024-05-24T16:48:00Z" w:initials="ВК">
    <w:p w14:paraId="0079226D" w14:textId="77777777" w:rsidR="00AB4705" w:rsidRPr="002D3D56" w:rsidRDefault="00AB4705" w:rsidP="00AB4705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 xml:space="preserve">на схеме таблиц </w:t>
      </w:r>
      <w:proofErr w:type="gramStart"/>
      <w:r>
        <w:rPr>
          <w:lang w:val="ru-RU"/>
        </w:rPr>
        <w:t>больше</w:t>
      </w:r>
      <w:proofErr w:type="gramEnd"/>
      <w:r>
        <w:rPr>
          <w:lang w:val="ru-RU"/>
        </w:rPr>
        <w:t xml:space="preserve"> чем расписано</w:t>
      </w:r>
    </w:p>
  </w:comment>
  <w:comment w:id="58" w:author="Валерий Кандаулов" w:date="2024-05-24T16:43:00Z" w:initials="ВК">
    <w:p w14:paraId="5B812EE9" w14:textId="6DC6EEE4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Раздел с руководством пользователя \ пользовательским интерфейсом</w:t>
      </w:r>
    </w:p>
  </w:comment>
  <w:comment w:id="67" w:author="Валерий Кандаулов" w:date="2024-05-24T16:49:00Z" w:initials="ВК">
    <w:p w14:paraId="73CB2E8C" w14:textId="77777777" w:rsidR="00412978" w:rsidRPr="002D3D56" w:rsidRDefault="00412978" w:rsidP="00412978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забыть</w:t>
      </w:r>
    </w:p>
  </w:comment>
  <w:comment w:id="69" w:author="Валерий Кандаулов" w:date="2024-05-24T16:49:00Z" w:initials="ВК">
    <w:p w14:paraId="03B768B8" w14:textId="77777777" w:rsidR="00412978" w:rsidRPr="002D3D56" w:rsidRDefault="00412978" w:rsidP="00412978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забыть</w:t>
      </w:r>
    </w:p>
  </w:comment>
  <w:comment w:id="70" w:author="Валерий Кандаулов" w:date="2024-05-24T16:41:00Z" w:initials="ВК">
    <w:p w14:paraId="1BA91D47" w14:textId="3E468EA3" w:rsidR="00463B37" w:rsidRPr="00463B37" w:rsidRDefault="00463B37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При проведении ручного тестирования использовалась методология черного ящика</w:t>
      </w:r>
    </w:p>
  </w:comment>
  <w:comment w:id="78" w:author="Валерий Кандаулов" w:date="2024-05-24T16:44:00Z" w:initials="ВК">
    <w:p w14:paraId="053C9290" w14:textId="61A742BE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Рекомендую по таблицам. Также по рисункам</w:t>
      </w:r>
    </w:p>
  </w:comment>
  <w:comment w:id="118" w:author="Валерий Кандаулов" w:date="2024-05-24T16:44:00Z" w:initials="ВК">
    <w:p w14:paraId="43548111" w14:textId="77777777" w:rsid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Надо 75% страницы</w:t>
      </w:r>
    </w:p>
    <w:p w14:paraId="5EFD267B" w14:textId="463D939B" w:rsidR="002D3D56" w:rsidRPr="002D3D56" w:rsidRDefault="002D3D56">
      <w:pPr>
        <w:pStyle w:val="aff0"/>
        <w:rPr>
          <w:lang w:val="ru-RU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CC6553E" w15:done="1"/>
  <w15:commentEx w15:paraId="7D0762CC" w15:paraIdParent="4CC6553E" w15:done="1"/>
  <w15:commentEx w15:paraId="55F00F21" w15:done="1"/>
  <w15:commentEx w15:paraId="3DF01957" w15:done="1"/>
  <w15:commentEx w15:paraId="0079226D" w15:done="1"/>
  <w15:commentEx w15:paraId="5B812EE9" w15:done="1"/>
  <w15:commentEx w15:paraId="73CB2E8C" w15:done="1"/>
  <w15:commentEx w15:paraId="03B768B8" w15:done="1"/>
  <w15:commentEx w15:paraId="1BA91D47" w15:done="1"/>
  <w15:commentEx w15:paraId="053C9290" w15:done="1"/>
  <w15:commentEx w15:paraId="5EFD267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10905EF" w16cex:dateUtc="2024-05-31T0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CC6553E" w16cid:durableId="6BBAB1DB"/>
  <w16cid:commentId w16cid:paraId="7D0762CC" w16cid:durableId="310905EF"/>
  <w16cid:commentId w16cid:paraId="55F00F21" w16cid:durableId="10CB4403"/>
  <w16cid:commentId w16cid:paraId="3DF01957" w16cid:durableId="575158DE"/>
  <w16cid:commentId w16cid:paraId="0079226D" w16cid:durableId="24D85668"/>
  <w16cid:commentId w16cid:paraId="5B812EE9" w16cid:durableId="07B98392"/>
  <w16cid:commentId w16cid:paraId="73CB2E8C" w16cid:durableId="52576551"/>
  <w16cid:commentId w16cid:paraId="03B768B8" w16cid:durableId="2C928E2D"/>
  <w16cid:commentId w16cid:paraId="1BA91D47" w16cid:durableId="23ECD191"/>
  <w16cid:commentId w16cid:paraId="053C9290" w16cid:durableId="28F36283"/>
  <w16cid:commentId w16cid:paraId="5EFD267B" w16cid:durableId="4028DA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5B1E6" w14:textId="77777777" w:rsidR="00960144" w:rsidRDefault="00960144">
      <w:r>
        <w:separator/>
      </w:r>
    </w:p>
  </w:endnote>
  <w:endnote w:type="continuationSeparator" w:id="0">
    <w:p w14:paraId="1A25C873" w14:textId="77777777" w:rsidR="00960144" w:rsidRDefault="00960144">
      <w:r>
        <w:continuationSeparator/>
      </w:r>
    </w:p>
  </w:endnote>
  <w:endnote w:type="continuationNotice" w:id="1">
    <w:p w14:paraId="0B214605" w14:textId="77777777" w:rsidR="00960144" w:rsidRDefault="0096014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Segoe UI Symbol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ISOCPEUR">
    <w:altName w:val="Cambria"/>
    <w:charset w:val="00"/>
    <w:family w:val="swiss"/>
    <w:pitch w:val="variable"/>
    <w:sig w:usb0="00000287" w:usb1="00000000" w:usb2="00000000" w:usb3="00000000" w:csb0="0000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F8164" w14:textId="02FA4D28" w:rsidR="00463B37" w:rsidRPr="00236446" w:rsidRDefault="00463B37" w:rsidP="00315372">
    <w:pPr>
      <w:pStyle w:val="a8"/>
      <w:ind w:firstLine="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B973EA" w14:textId="77777777" w:rsidR="00960144" w:rsidRDefault="00960144">
      <w:r>
        <w:separator/>
      </w:r>
    </w:p>
  </w:footnote>
  <w:footnote w:type="continuationSeparator" w:id="0">
    <w:p w14:paraId="1E1EEE23" w14:textId="77777777" w:rsidR="00960144" w:rsidRDefault="00960144">
      <w:r>
        <w:continuationSeparator/>
      </w:r>
    </w:p>
  </w:footnote>
  <w:footnote w:type="continuationNotice" w:id="1">
    <w:p w14:paraId="2C5B053F" w14:textId="77777777" w:rsidR="00960144" w:rsidRDefault="0096014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78ECE" w14:textId="47B797CD" w:rsidR="00463B37" w:rsidRDefault="00463B37">
    <w:pPr>
      <w:pStyle w:val="a6"/>
    </w:pPr>
    <w:r>
      <w:rPr>
        <w:noProof/>
        <w:sz w:val="20"/>
        <w:lang w:val="ru-RU" w:eastAsia="ru-RU" w:bidi="ar-SA"/>
      </w:rPr>
      <mc:AlternateContent>
        <mc:Choice Requires="wpg">
          <w:drawing>
            <wp:anchor distT="0" distB="0" distL="114300" distR="114300" simplePos="0" relativeHeight="251658240" behindDoc="1" locked="0" layoutInCell="0" allowOverlap="1" wp14:anchorId="480DDE85" wp14:editId="662CCF87">
              <wp:simplePos x="0" y="0"/>
              <wp:positionH relativeFrom="page">
                <wp:posOffset>358486</wp:posOffset>
              </wp:positionH>
              <wp:positionV relativeFrom="page">
                <wp:posOffset>199159</wp:posOffset>
              </wp:positionV>
              <wp:extent cx="7016400" cy="10333270"/>
              <wp:effectExtent l="19050" t="19050" r="13335" b="30480"/>
              <wp:wrapNone/>
              <wp:docPr id="215199824" name="Group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400" cy="10333270"/>
                        <a:chOff x="573" y="284"/>
                        <a:chExt cx="11049" cy="16273"/>
                      </a:xfrm>
                    </wpg:grpSpPr>
                    <wpg:grpSp>
                      <wpg:cNvPr id="953218043" name="Group 230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707940505" name="Group 231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114848264" name="Text Box 2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A15F2E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5375158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BFDFBA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7860488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DFD4DA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339153" name="Text Box 2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D6AFA1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0673427" name="Text Box 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6A2F18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587344487" name="Group 237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285200449" name="Text Box 2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8E6668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91782554" name="Text Box 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6A87C4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1865386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699456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4843103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F22A3B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1726124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248475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712140841" name="Rectangle 24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296235102" name="Group 244"/>
                      <wpg:cNvGrpSpPr>
                        <a:grpSpLocks/>
                      </wpg:cNvGrpSpPr>
                      <wpg:grpSpPr bwMode="auto">
                        <a:xfrm>
                          <a:off x="1134" y="14323"/>
                          <a:ext cx="10488" cy="2234"/>
                          <a:chOff x="1418" y="13317"/>
                          <a:chExt cx="10488" cy="2278"/>
                        </a:xfrm>
                      </wpg:grpSpPr>
                      <wps:wsp>
                        <wps:cNvPr id="169905086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523748941" name="Group 246"/>
                        <wpg:cNvGrpSpPr>
                          <a:grpSpLocks/>
                        </wpg:cNvGrpSpPr>
                        <wpg:grpSpPr bwMode="auto">
                          <a:xfrm>
                            <a:off x="1421" y="13319"/>
                            <a:ext cx="10485" cy="2276"/>
                            <a:chOff x="1135" y="11238"/>
                            <a:chExt cx="10485" cy="2276"/>
                          </a:xfrm>
                        </wpg:grpSpPr>
                        <wpg:grpSp>
                          <wpg:cNvPr id="1521843522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4817" y="11251"/>
                              <a:ext cx="6803" cy="2251"/>
                              <a:chOff x="4667" y="12863"/>
                              <a:chExt cx="6803" cy="2251"/>
                            </a:xfrm>
                          </wpg:grpSpPr>
                          <wpg:grpSp>
                            <wpg:cNvPr id="410608918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705"/>
                                <a:ext cx="2841" cy="563"/>
                                <a:chOff x="6360" y="12805"/>
                                <a:chExt cx="2841" cy="563"/>
                              </a:xfrm>
                            </wpg:grpSpPr>
                            <wps:wsp>
                              <wps:cNvPr id="958513493" name="Text Box 2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806"/>
                                  <a:ext cx="848" cy="2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50C555" w14:textId="77777777" w:rsidR="00463B37" w:rsidRPr="00F80575" w:rsidRDefault="00463B37" w:rsidP="00EA2EE1">
                                    <w:pPr>
                                      <w:pStyle w:val="9"/>
                                      <w:jc w:val="center"/>
                                    </w:pPr>
                                    <w:r w:rsidRPr="00F80575"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82373788" name="Text Box 2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805"/>
                                  <a:ext cx="852" cy="2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F5A223" w14:textId="7F5A0E4A" w:rsidR="00463B37" w:rsidRPr="0075551D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466128" name="Text Box 2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806"/>
                                  <a:ext cx="1131" cy="2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6164D1" w14:textId="292DC005" w:rsidR="00463B37" w:rsidRPr="0026165B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4133677" name="Text Box 2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9DFAA7" w14:textId="2750F609" w:rsidR="00463B37" w:rsidRPr="003107D4" w:rsidRDefault="00463B37" w:rsidP="003107D4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2D3D5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>6</w:t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  <w:p w14:paraId="2B18421E" w14:textId="4B55A655" w:rsidR="00463B37" w:rsidRPr="00F80575" w:rsidRDefault="00463B37" w:rsidP="006964EF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62390848" name="Text Box 2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2C4FC2" w14:textId="3752D677" w:rsidR="00463B37" w:rsidRPr="003107D4" w:rsidRDefault="00463B37" w:rsidP="003107D4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instrText xml:space="preserve"> NUMPAGES  \# "0"  \* MERGEFORMAT </w:instrTex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2D3D5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>37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18090909" name="Group 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870698203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B30F0F" w14:textId="7AAFCF3C" w:rsidR="00463B37" w:rsidRPr="00CF32D9" w:rsidRDefault="00463B37" w:rsidP="006773D3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70627187" name="Text Box 2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CD612E" w14:textId="77777777" w:rsidR="00463B37" w:rsidRPr="00F80575" w:rsidRDefault="00463B37">
                                      <w:pPr>
                                        <w:pStyle w:val="a4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57431714" name="Text Box 2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C002B0" w14:textId="77777777" w:rsidR="00463B37" w:rsidRPr="00F80575" w:rsidRDefault="00463B37">
                                      <w:pPr>
                                        <w:pStyle w:val="a4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156841039" name="Text Box 2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FF57C5" w14:textId="269D549F" w:rsidR="00463B37" w:rsidRPr="00CF32D9" w:rsidRDefault="00463B37" w:rsidP="00D5706C">
                                  <w:pPr>
                                    <w:pStyle w:val="200"/>
                                    <w:jc w:val="center"/>
                                  </w:pPr>
                                  <w:r w:rsidRPr="00CF32D9">
                                    <w:t>ЦИСТбв-</w:t>
                                  </w:r>
                                  <w:r>
                                    <w:t>5</w:t>
                                  </w:r>
                                  <w:r w:rsidRPr="00CF32D9"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41636662" name="Text Box 2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708"/>
                                <a:ext cx="3962" cy="14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26726B" w14:textId="2624A531" w:rsidR="00463B37" w:rsidRPr="00DF7813" w:rsidRDefault="00463B37" w:rsidP="00315372">
                                  <w:pPr>
                                    <w:pStyle w:val="200"/>
                                    <w:jc w:val="center"/>
                                    <w:rPr>
                                      <w:sz w:val="36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DF7813">
                                    <w:rPr>
                                      <w:sz w:val="36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Интеллектуальный помощник для работы с электронной библиотекой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7869834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6" y="12863"/>
                                <a:ext cx="6783" cy="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30E87F" w14:textId="0450CFDB" w:rsidR="00463B37" w:rsidRPr="000007C3" w:rsidRDefault="00463B37" w:rsidP="00315372">
                                  <w:pPr>
                                    <w:pStyle w:val="200"/>
                                    <w:jc w:val="center"/>
                                  </w:pPr>
                                  <w:r>
                                    <w:t>ВКР</w:t>
                                  </w:r>
                                  <w:r w:rsidRPr="000007C3">
                                    <w:t>-УлГТУ-09.03.02-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17/1175-2024</w:t>
                                  </w:r>
                                  <w:r>
                                    <w:t xml:space="preserve"> ПЗ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0562600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6"/>
                              <a:chOff x="3028" y="10033"/>
                              <a:chExt cx="3685" cy="2276"/>
                            </a:xfrm>
                          </wpg:grpSpPr>
                          <wpg:grpSp>
                            <wpg:cNvPr id="767735748" name="Group 2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1"/>
                                <a:ext cx="3682" cy="1698"/>
                                <a:chOff x="3314" y="10611"/>
                                <a:chExt cx="3682" cy="1698"/>
                              </a:xfrm>
                            </wpg:grpSpPr>
                            <wpg:grpSp>
                              <wpg:cNvPr id="1413931691" name="Group 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1"/>
                                  <a:ext cx="3679" cy="283"/>
                                  <a:chOff x="3332" y="11722"/>
                                  <a:chExt cx="3678" cy="286"/>
                                </a:xfrm>
                              </wpg:grpSpPr>
                              <wps:wsp>
                                <wps:cNvPr id="87924889" name="Text Box 26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DDB658" w14:textId="14C557D9" w:rsidR="00463B37" w:rsidRPr="00F80575" w:rsidRDefault="00463B37" w:rsidP="00366285">
                                      <w:pPr>
                                        <w:pStyle w:val="a4"/>
                                        <w:ind w:firstLine="0"/>
                                        <w:jc w:val="both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Л</w:t>
                                      </w:r>
                                      <w:proofErr w:type="spellStart"/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ит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14929278" name="Text Box 2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771C7" w14:textId="77777777" w:rsidR="00463B37" w:rsidRPr="00F80575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16782370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8731B4" w14:textId="681CABB4" w:rsidR="00463B37" w:rsidRPr="00366285" w:rsidRDefault="00463B37" w:rsidP="00647EF1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94173067" name="Text Box 2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3" y="11724"/>
                                    <a:ext cx="85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CC1AE26" w14:textId="77777777" w:rsidR="00463B37" w:rsidRPr="00F80575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  <w:t>Подп</w:t>
                                      </w: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051908175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2"/>
                                    <a:ext cx="56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141CCA" w14:textId="78B0C7AD" w:rsidR="00463B37" w:rsidRPr="00B93461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54827447" name="Group 2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2"/>
                                  <a:chOff x="2358" y="10607"/>
                                  <a:chExt cx="3682" cy="1402"/>
                                </a:xfrm>
                              </wpg:grpSpPr>
                              <wpg:grpSp>
                                <wpg:cNvPr id="1457395086" name="Group 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400"/>
                                    <a:chOff x="2924" y="10616"/>
                                    <a:chExt cx="3681" cy="1400"/>
                                  </a:xfrm>
                                </wpg:grpSpPr>
                                <wpg:grpSp>
                                  <wpg:cNvPr id="1559807254" name="Group 2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38503626" name="Text Box 2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476285E" w14:textId="6431D12A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proofErr w:type="spellStart"/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Нгуен</w:t>
                                          </w:r>
                                          <w:proofErr w:type="spellEnd"/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 xml:space="preserve"> Х.А.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7396045" name="Text Box 2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8E54985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>Разраб</w:t>
                                          </w: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3518520" name="Text Box 2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62E005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4695376" name="Text Box 2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E23BC8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57129719" name="Group 2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3045492" name="Text Box 2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BF35165" w14:textId="0C863722" w:rsidR="00463B37" w:rsidRPr="00681277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  <w:t>Кандаулов В.М.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18796943" name="Text Box 2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D88CF3B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>Пров</w:t>
                                          </w: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34023899" name="Text Box 2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FB76F6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957578" name="Text Box 2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3D9F88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51187122" name="Group 2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230794652" name="Text Box 2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2DE3487" w14:textId="76E68D39" w:rsidR="00463B37" w:rsidRPr="006A348C" w:rsidRDefault="00463B37" w:rsidP="006A348C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lang w:val="ru-RU"/>
                                            </w:rPr>
                                            <w:t xml:space="preserve"> Шикина В.Е.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49490398" name="Text Box 2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AF6E5E4" w14:textId="1949ADC5" w:rsidR="00463B37" w:rsidRPr="006A348C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  <w:t>Консульт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56728994" name="Text Box 2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D7C89B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9825270" name="Text Box 2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9F18FF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4444787" name="Group 2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904138558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5557F8C" w14:textId="50DCDFE7" w:rsidR="00463B37" w:rsidRPr="00EF444B" w:rsidRDefault="00463B37" w:rsidP="00EF444B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235194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3F558C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 xml:space="preserve">Н. </w:t>
                                          </w:r>
                                          <w:proofErr w:type="spellStart"/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контр</w:t>
                                          </w:r>
                                          <w:proofErr w:type="spellEnd"/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113294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3D6083F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632160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BE5DE3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81501188" name="Group 29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7"/>
                                      <a:ext cx="3669" cy="289"/>
                                      <a:chOff x="2196" y="10914"/>
                                      <a:chExt cx="3672" cy="292"/>
                                    </a:xfrm>
                                  </wpg:grpSpPr>
                                  <wps:wsp>
                                    <wps:cNvPr id="1096246438" name="Text Box 2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EBA743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7826668" name="Text Box 2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62B6D5" w14:textId="21FAEEEF" w:rsidR="00463B37" w:rsidRPr="006A348C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84142341" name="Text Box 2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4"/>
                                        <a:ext cx="851" cy="29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616269" w14:textId="77777777" w:rsidR="00463B37" w:rsidRPr="00ED428B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color w:val="FFFFFF" w:themeColor="background1"/>
                                              <w14:textFill>
                                                <w14:noFill/>
                                              </w14:textFill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34618191" name="Text Box 2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6"/>
                                        <a:ext cx="55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08B1C52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85305070" name="Line 29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93808029" name="Line 29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5962288" name="Line 29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41547709" name="Line 2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5885247" name="Line 30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821328312" name="Group 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33434527" name="Group 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3"/>
                                  <a:ext cx="3682" cy="565"/>
                                  <a:chOff x="1240" y="9793"/>
                                  <a:chExt cx="3685" cy="572"/>
                                </a:xfrm>
                              </wpg:grpSpPr>
                              <wpg:grpSp>
                                <wpg:cNvPr id="1736209852" name="Group 3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7"/>
                                    <a:chOff x="3332" y="11725"/>
                                    <a:chExt cx="3681" cy="287"/>
                                  </a:xfrm>
                                </wpg:grpSpPr>
                                <wps:wsp>
                                  <wps:cNvPr id="938166441" name="Text Box 30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F8DE2C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15868012" name="Text Box 30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7227CC5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49681901" name="Text Box 3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686FE6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50836277" name="Text Box 30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85" y="11729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8AB5D3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11310087" name="Text Box 30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04BB045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65834336" name="Group 3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94828000" name="Text Box 31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A3F9954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062323871" name="Text Box 31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659E67D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737284" name="Text Box 31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B4A187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42960268" name="Text Box 31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21A280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88755611" name="Text Box 3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8B1BE84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64472651" name="Line 3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0089008" name="Line 3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675379" name="Line 3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0912833" name="Line 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4438244" name="Line 3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4410797" name="Line 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DDE85" id="Group 229" o:spid="_x0000_s1026" style="position:absolute;left:0;text-align:left;margin-left:28.25pt;margin-top:15.7pt;width:552.45pt;height:813.65pt;z-index:-251658240;mso-position-horizontal-relative:page;mso-position-vertical-relative:page" coordorigin="573,284" coordsize="11049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" o:allowincell="f">
              <v:group id="Group 230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">
                <v:group id="Group 231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2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43A15F2E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233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" strokeweight="2.25pt">
                    <v:textbox style="layout-flow:vertical;mso-layout-flow-alt:bottom-to-top" inset="0,0,0,0">
                      <w:txbxContent>
                        <w:p w14:paraId="7EBFDFBA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234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" strokeweight="2.25pt">
                    <v:textbox style="layout-flow:vertical;mso-layout-flow-alt:bottom-to-top" inset="0,0,0,0">
                      <w:txbxContent>
                        <w:p w14:paraId="14DFD4DA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235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08D6AFA1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236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716A2F18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237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">
                  <v:shape id="Text Box 238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698E6668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39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4C6A87C4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0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1B699456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1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24F22A3B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2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4A248475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243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" filled="f" strokeweight="2.25pt">
                <v:textbox inset="0,0,0,0"/>
              </v:rect>
              <v:group id="Group 244" o:spid="_x0000_s1041" style="position:absolute;left:1134;top:14323;width:10488;height:2234" coordorigin="1418,13317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">
                <v:rect id="Rectangle 245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" strokeweight="2.25pt">
                  <v:textbox inset="0,0,0,0"/>
                </v:rect>
                <v:group id="Group 246" o:spid="_x0000_s1043" style="position:absolute;left:1421;top:13319;width:10485;height:2276" coordorigin="1135,11238" coordsize="10485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">
                  <v:group id="Group 247" o:spid="_x0000_s1044" style="position:absolute;left:4817;top:11251;width:6803;height:2251" coordorigin="4667,12863" coordsize="6803,2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">
                    <v:group id="Group 248" o:spid="_x0000_s1045" style="position:absolute;left:8629;top:13705;width:2841;height:563" coordorigin="6360,12805" coordsize="2841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">
                      <v:shape id="Text Box 249" o:spid="_x0000_s1046" type="#_x0000_t202" style="position:absolute;left:6365;top:12806;width:848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" strokeweight="2.25pt">
                        <v:textbox inset="0,0,0,0">
                          <w:txbxContent>
                            <w:p w14:paraId="1F50C555" w14:textId="77777777" w:rsidR="00463B37" w:rsidRPr="00F80575" w:rsidRDefault="00463B37" w:rsidP="00EA2EE1">
                              <w:pPr>
                                <w:pStyle w:val="9"/>
                                <w:jc w:val="center"/>
                              </w:pPr>
                              <w:r w:rsidRPr="00F80575"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50" o:spid="_x0000_s1047" type="#_x0000_t202" style="position:absolute;left:7218;top:12805;width:852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" strokeweight="2.25pt">
                        <v:textbox inset="0,0,0,0">
                          <w:txbxContent>
                            <w:p w14:paraId="70F5A223" w14:textId="7F5A0E4A" w:rsidR="00463B37" w:rsidRPr="0075551D" w:rsidRDefault="00463B37" w:rsidP="00EA2EE1">
                              <w:pPr>
                                <w:pStyle w:val="9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1" o:spid="_x0000_s1048" type="#_x0000_t202" style="position:absolute;left:8070;top:12806;width:113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" strokeweight="2.25pt">
                        <v:textbox inset="0,0,0,0">
                          <w:txbxContent>
                            <w:p w14:paraId="0A6164D1" w14:textId="292DC005" w:rsidR="00463B37" w:rsidRPr="0026165B" w:rsidRDefault="00463B37" w:rsidP="00EA2EE1">
                              <w:pPr>
                                <w:pStyle w:val="9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52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" strokeweight="2.25pt">
                        <v:textbox inset="0,0,0,0">
                          <w:txbxContent>
                            <w:p w14:paraId="279DFAA7" w14:textId="2750F609" w:rsidR="00463B37" w:rsidRPr="003107D4" w:rsidRDefault="00463B37" w:rsidP="003107D4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begin"/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instrText>PAGE   \* MERGEFORMAT</w:instrText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separate"/>
                              </w:r>
                              <w:r w:rsidR="002D3D56">
                                <w:rPr>
                                  <w:rFonts w:ascii="GOST type A" w:hAnsi="GOST type A"/>
                                  <w:i/>
                                  <w:iCs/>
                                  <w:lang w:val="ru-RU"/>
                                </w:rPr>
                                <w:t>6</w:t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end"/>
                              </w:r>
                            </w:p>
                            <w:p w14:paraId="2B18421E" w14:textId="4B55A655" w:rsidR="00463B37" w:rsidRPr="00F80575" w:rsidRDefault="00463B37" w:rsidP="006964EF">
                              <w:pPr>
                                <w:pStyle w:val="a4"/>
                                <w:ind w:firstLine="0"/>
                                <w:jc w:val="both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</w:p>
                          </w:txbxContent>
                        </v:textbox>
                      </v:shape>
                      <v:shape id="Text Box 253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" strokeweight="2.25pt">
                        <v:textbox inset="0,0,0,0">
                          <w:txbxContent>
                            <w:p w14:paraId="002C4FC2" w14:textId="3752D677" w:rsidR="00463B37" w:rsidRPr="003107D4" w:rsidRDefault="00463B37" w:rsidP="003107D4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separate"/>
                              </w:r>
                              <w:r w:rsidR="002D3D56">
                                <w:rPr>
                                  <w:rFonts w:ascii="GOST type A" w:hAnsi="GOST type A"/>
                                  <w:i/>
                                  <w:iCs/>
                                  <w:lang w:val="ru-RU"/>
                                </w:rPr>
                                <w:t>37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group id="Group 254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">
                        <v:shape id="Text Box 255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" strokeweight="1pt">
                          <v:textbox inset="0,0,0,0">
                            <w:txbxContent>
                              <w:p w14:paraId="77B30F0F" w14:textId="7AAFCF3C" w:rsidR="00463B37" w:rsidRPr="00CF32D9" w:rsidRDefault="00463B37" w:rsidP="006773D3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shape id="Text Box 256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" strokeweight="1pt">
                          <v:textbox inset="0,0,0,0">
                            <w:txbxContent>
                              <w:p w14:paraId="11CD612E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57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" strokeweight="1pt">
                          <v:textbox inset="0,0,0,0">
                            <w:txbxContent>
                              <w:p w14:paraId="53C002B0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258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" strokeweight="2.25pt">
                      <v:textbox inset="0,0,0,0">
                        <w:txbxContent>
                          <w:p w14:paraId="4AFF57C5" w14:textId="269D549F" w:rsidR="00463B37" w:rsidRPr="00CF32D9" w:rsidRDefault="00463B37" w:rsidP="00D5706C">
                            <w:pPr>
                              <w:pStyle w:val="200"/>
                              <w:jc w:val="center"/>
                            </w:pPr>
                            <w:r w:rsidRPr="00CF32D9">
                              <w:t>ЦИСТбв-</w:t>
                            </w:r>
                            <w:r>
                              <w:t>5</w:t>
                            </w:r>
                            <w:r w:rsidRPr="00CF32D9">
                              <w:t>1</w:t>
                            </w:r>
                          </w:p>
                        </w:txbxContent>
                      </v:textbox>
                    </v:shape>
                    <v:shape id="Text Box 259" o:spid="_x0000_s1056" type="#_x0000_t202" style="position:absolute;left:4667;top:13708;width:3962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" filled="f" strokecolor="black [3200]" strokeweight="2.25pt">
                      <v:textbox inset="0,0,0,0">
                        <w:txbxContent>
                          <w:p w14:paraId="1026726B" w14:textId="2624A531" w:rsidR="00463B37" w:rsidRPr="00DF7813" w:rsidRDefault="00463B37" w:rsidP="00315372">
                            <w:pPr>
                              <w:pStyle w:val="200"/>
                              <w:jc w:val="center"/>
                              <w:rPr>
                                <w:sz w:val="36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7813">
                              <w:rPr>
                                <w:sz w:val="36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Интеллектуальный помощник для работы с электронной библиотекой</w:t>
                            </w:r>
                          </w:p>
                        </w:txbxContent>
                      </v:textbox>
                    </v:shape>
                    <v:shape id="Text Box 260" o:spid="_x0000_s1057" type="#_x0000_t202" style="position:absolute;left:4686;top:12863;width:6783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" filled="f" stroked="f">
                      <v:textbox inset="0,0,0,0">
                        <w:txbxContent>
                          <w:p w14:paraId="5530E87F" w14:textId="0450CFDB" w:rsidR="00463B37" w:rsidRPr="000007C3" w:rsidRDefault="00463B37" w:rsidP="00315372">
                            <w:pPr>
                              <w:pStyle w:val="200"/>
                              <w:jc w:val="center"/>
                            </w:pPr>
                            <w:r>
                              <w:t>ВКР</w:t>
                            </w:r>
                            <w:r w:rsidRPr="000007C3">
                              <w:t>-УлГТУ-09.03.02-</w:t>
                            </w:r>
                            <w:r>
                              <w:rPr>
                                <w:lang w:val="en-US"/>
                              </w:rPr>
                              <w:t>17/1175-2024</w:t>
                            </w:r>
                            <w:r>
                              <w:t xml:space="preserve"> ПЗ</w:t>
                            </w:r>
                          </w:p>
                        </w:txbxContent>
                      </v:textbox>
                    </v:shape>
                  </v:group>
                  <v:group id="Group 261" o:spid="_x0000_s1058" style="position:absolute;left:1135;top:11238;width:3685;height:2276" coordorigin="3028,10033" coordsize="3685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">
                    <v:group id="Group 262" o:spid="_x0000_s1059" style="position:absolute;left:3031;top:10611;width:3682;height:1698" coordorigin="3314,10611" coordsize="3682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">
                      <v:group id="Group 263" o:spid="_x0000_s1060" style="position:absolute;left:3314;top:10611;width:3679;height:283" coordorigin="3332,11722" coordsize="3678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">
                        <v:shape id="Text Box 264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" strokeweight="2.25pt">
                          <v:textbox inset="0,0,0,0">
                            <w:txbxContent>
                              <w:p w14:paraId="49DDB658" w14:textId="14C557D9" w:rsidR="00463B37" w:rsidRPr="00F80575" w:rsidRDefault="00463B37" w:rsidP="00366285">
                                <w:pPr>
                                  <w:pStyle w:val="a4"/>
                                  <w:ind w:firstLine="0"/>
                                  <w:jc w:val="both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Л</w:t>
                                </w:r>
                                <w:proofErr w:type="spellStart"/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ит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shape id="Text Box 265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" strokeweight="2.25pt">
                          <v:textbox inset="0,0,0,0">
                            <w:txbxContent>
                              <w:p w14:paraId="480771C7" w14:textId="77777777" w:rsidR="00463B37" w:rsidRPr="00F80575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66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" strokeweight="2.25pt">
                          <v:textbox inset="0,0,0,0">
                            <w:txbxContent>
                              <w:p w14:paraId="2B8731B4" w14:textId="681CABB4" w:rsidR="00463B37" w:rsidRPr="00366285" w:rsidRDefault="00463B37" w:rsidP="00647EF1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267" o:spid="_x0000_s1064" type="#_x0000_t202" style="position:absolute;left:5593;top:11724;width:85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" strokeweight="2.25pt">
                          <v:textbox inset="0,0,0,0">
                            <w:txbxContent>
                              <w:p w14:paraId="6CC1AE26" w14:textId="77777777" w:rsidR="00463B37" w:rsidRPr="00F80575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</w:t>
                                </w: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68" o:spid="_x0000_s1065" type="#_x0000_t202" style="position:absolute;left:6446;top:11722;width:5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" strokeweight="2.25pt">
                          <v:textbox inset="0,0,0,0">
                            <w:txbxContent>
                              <w:p w14:paraId="66141CCA" w14:textId="78B0C7AD" w:rsidR="00463B37" w:rsidRPr="00B93461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69" o:spid="_x0000_s1066" style="position:absolute;left:3314;top:10907;width:3682;height:1402" coordorigin="2358,10607" coordsize="3682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">
                        <v:group id="Group 270" o:spid="_x0000_s1067" style="position:absolute;left:2358;top:10609;width:3681;height:1400" coordorigin="2924,10616" coordsize="3681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">
                          <v:group id="Group 271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EPi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">
                            <v:shape id="Text Box 272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" strokeweight="1pt">
                              <v:textbox inset="1mm,0,0,0">
                                <w:txbxContent>
                                  <w:p w14:paraId="4476285E" w14:textId="6431D12A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Нгуен</w:t>
                                    </w:r>
                                    <w:proofErr w:type="spellEnd"/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 xml:space="preserve"> Х.А.</w:t>
                                    </w:r>
                                  </w:p>
                                </w:txbxContent>
                              </v:textbox>
                            </v:shape>
                            <v:shape id="Text Box 273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" strokeweight="1pt">
                              <v:textbox inset="1mm,0,0,0">
                                <w:txbxContent>
                                  <w:p w14:paraId="48E54985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Разраб</w:t>
                                    </w: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4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" strokeweight="1pt">
                              <v:textbox inset="0,0,0,0">
                                <w:txbxContent>
                                  <w:p w14:paraId="4E62E005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75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" strokeweight="1pt">
                              <v:textbox inset="0,0,0,0">
                                <w:txbxContent>
                                  <w:p w14:paraId="20E23BC8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76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">
                            <v:shape id="Text Box 277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" strokeweight="1pt">
                              <v:textbox inset="1mm,0,0,0">
                                <w:txbxContent>
                                  <w:p w14:paraId="2BF35165" w14:textId="0C863722" w:rsidR="00463B37" w:rsidRPr="00681277" w:rsidRDefault="00463B37" w:rsidP="00315372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Кандаулов В.М.</w:t>
                                    </w:r>
                                  </w:p>
                                </w:txbxContent>
                              </v:textbox>
                            </v:shape>
                            <v:shape id="Text Box 278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" strokeweight="1pt">
                              <v:textbox inset="1mm,0,0,0">
                                <w:txbxContent>
                                  <w:p w14:paraId="2D88CF3B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Пров</w:t>
                                    </w: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9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" strokeweight="1pt">
                              <v:textbox inset="0,0,0,0">
                                <w:txbxContent>
                                  <w:p w14:paraId="57FB76F6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0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" strokeweight="1pt">
                              <v:textbox inset="0,0,0,0">
                                <w:txbxContent>
                                  <w:p w14:paraId="223D9F88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1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">
                            <v:shape id="Text Box 282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" strokeweight="1pt">
                              <v:textbox inset="0,0,0,0">
                                <w:txbxContent>
                                  <w:p w14:paraId="62DE3487" w14:textId="76E68D39" w:rsidR="00463B37" w:rsidRPr="006A348C" w:rsidRDefault="00463B37" w:rsidP="006A348C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 xml:space="preserve"> Шикина В.Е.</w:t>
                                    </w:r>
                                  </w:p>
                                </w:txbxContent>
                              </v:textbox>
                            </v:shape>
                            <v:shape id="Text Box 283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" strokeweight="1pt">
                              <v:textbox inset="1mm,0,0,0">
                                <w:txbxContent>
                                  <w:p w14:paraId="5AF6E5E4" w14:textId="1949ADC5" w:rsidR="00463B37" w:rsidRPr="006A348C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Консульт</w:t>
                                    </w:r>
                                    <w:proofErr w:type="spellEnd"/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84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" strokeweight="1pt">
                              <v:textbox inset="0,0,0,0">
                                <w:txbxContent>
                                  <w:p w14:paraId="02D7C89B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5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" strokeweight="1pt">
                              <v:textbox inset="0,0,0,0">
                                <w:txbxContent>
                                  <w:p w14:paraId="109F18FF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6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">
                            <v:shape id="Text Box 287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" strokeweight="1pt">
                              <v:textbox inset="0,0,0,0">
                                <w:txbxContent>
                                  <w:p w14:paraId="75557F8C" w14:textId="50DCDFE7" w:rsidR="00463B37" w:rsidRPr="00EF444B" w:rsidRDefault="00463B37" w:rsidP="00EF444B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" strokeweight="1pt">
                              <v:textbox inset="1mm,0,0,0">
                                <w:txbxContent>
                                  <w:p w14:paraId="023F558C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 xml:space="preserve">Н. </w:t>
                                    </w:r>
                                    <w:proofErr w:type="spellStart"/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контр</w:t>
                                    </w:r>
                                    <w:proofErr w:type="spellEnd"/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" strokeweight="1pt">
                              <v:textbox inset="0,0,0,0">
                                <w:txbxContent>
                                  <w:p w14:paraId="63D6083F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" strokeweight="1pt">
                              <v:textbox inset="0,0,0,0">
                                <w:txbxContent>
                                  <w:p w14:paraId="22BE5DE3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91" o:spid="_x0000_s1088" style="position:absolute;left:2925;top:11727;width:3669;height:289" coordorigin="2196,10914" coordsize="367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">
                            <v:shape id="Text Box 292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" strokeweight="1pt">
                              <v:textbox inset="0,0,0,0">
                                <w:txbxContent>
                                  <w:p w14:paraId="22EBA743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3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" strokeweight="1pt">
                              <v:textbox inset="1mm,0,0,0">
                                <w:txbxContent>
                                  <w:p w14:paraId="5562B6D5" w14:textId="21FAEEEF" w:rsidR="00463B37" w:rsidRPr="006A348C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4" o:spid="_x0000_s1091" type="#_x0000_t202" style="position:absolute;left:4461;top:10914;width:851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" strokeweight="1pt">
                              <v:textbox inset="0,0,0,0">
                                <w:txbxContent>
                                  <w:p w14:paraId="55616269" w14:textId="77777777" w:rsidR="00463B37" w:rsidRPr="00ED428B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color w:val="FFFFFF" w:themeColor="background1"/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5" o:spid="_x0000_s1092" type="#_x0000_t202" style="position:absolute;left:5311;top:10916;width:55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" strokeweight="1pt">
                              <v:textbox inset="0,0,0,0">
                                <w:txbxContent>
                                  <w:p w14:paraId="408B1C52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96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" strokeweight="2.25pt"/>
                        <v:line id="Line 297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" strokeweight="2.25pt"/>
                        <v:line id="Line 298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" strokeweight="2.25pt"/>
                        <v:line id="Line 299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" strokeweight="2.25pt"/>
                        <v:line id="Line 300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" strokeweight="2.25pt"/>
                      </v:group>
                    </v:group>
                    <v:group id="Group 301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">
                      <v:group id="Group 302" o:spid="_x0000_s1099" style="position:absolute;left:3034;top:9493;width:3682;height:565" coordorigin="1240,9793" coordsize="3685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">
                        <v:group id="Group 303" o:spid="_x0000_s1100" style="position:absolute;left:1240;top:10078;width:3685;height:287" coordorigin="3332,11725" coordsize="3681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">
                          <v:shape id="Text Box 304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" strokeweight="1pt">
                            <v:textbox inset="0,0,0,0">
                              <w:txbxContent>
                                <w:p w14:paraId="73F8DE2C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5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" strokeweight="1pt">
                            <v:textbox inset="0,0,0,0">
                              <w:txbxContent>
                                <w:p w14:paraId="47227CC5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6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" strokeweight="1pt">
                            <v:textbox inset="0,0,0,0">
                              <w:txbxContent>
                                <w:p w14:paraId="16686FE6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7" o:spid="_x0000_s1104" type="#_x0000_t202" style="position:absolute;left:5585;top:11729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" strokeweight="1pt">
                            <v:textbox inset="0,0,0,0">
                              <w:txbxContent>
                                <w:p w14:paraId="7D8AB5D3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8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" strokeweight="1pt">
                            <v:textbox inset="0,0,0,0">
                              <w:txbxContent>
                                <w:p w14:paraId="204BB045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09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">
                          <v:shape id="Text Box 310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" strokeweight="1pt">
                            <v:textbox inset="0,0,0,0">
                              <w:txbxContent>
                                <w:p w14:paraId="6A3F9954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1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" strokeweight="1pt">
                            <v:textbox inset="0,0,0,0">
                              <w:txbxContent>
                                <w:p w14:paraId="4659E67D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2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" strokeweight="1pt">
                            <v:textbox inset="0,0,0,0">
                              <w:txbxContent>
                                <w:p w14:paraId="5DB4A187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3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" strokeweight="1pt">
                            <v:textbox inset="0,0,0,0">
                              <w:txbxContent>
                                <w:p w14:paraId="7021A280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4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" strokeweight="1pt">
                            <v:textbox inset="0,0,0,0">
                              <w:txbxContent>
                                <w:p w14:paraId="78B1BE84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15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" strokeweight="2.25pt"/>
                      <v:line id="Line 316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" strokeweight="2.25pt"/>
                      <v:line id="Line 317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" strokeweight="2.25pt"/>
                      <v:line id="Line 318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" strokeweight="2.25pt"/>
                      <v:line id="Line 319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" strokeweight="2.25pt"/>
                      <v:line id="Line 320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606F2" w14:textId="5638AA72" w:rsidR="00463B37" w:rsidRPr="00951B53" w:rsidRDefault="00463B37" w:rsidP="00150307">
    <w:pPr>
      <w:pStyle w:val="a6"/>
    </w:pPr>
    <w:r w:rsidRPr="00951B53">
      <w:rPr>
        <w:noProof/>
        <w:sz w:val="20"/>
        <w:lang w:val="ru-RU" w:eastAsia="ru-RU" w:bidi="ar-SA"/>
      </w:rPr>
      <mc:AlternateContent>
        <mc:Choice Requires="wpg">
          <w:drawing>
            <wp:anchor distT="0" distB="0" distL="114300" distR="114300" simplePos="0" relativeHeight="251658241" behindDoc="1" locked="0" layoutInCell="0" allowOverlap="1" wp14:anchorId="5B7B49E4" wp14:editId="7325AA40">
              <wp:simplePos x="0" y="0"/>
              <wp:positionH relativeFrom="page">
                <wp:posOffset>718820</wp:posOffset>
              </wp:positionH>
              <wp:positionV relativeFrom="page">
                <wp:posOffset>198120</wp:posOffset>
              </wp:positionV>
              <wp:extent cx="6660000" cy="10332000"/>
              <wp:effectExtent l="19050" t="19050" r="26670" b="12700"/>
              <wp:wrapNone/>
              <wp:docPr id="1778814741" name="Group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284"/>
                        <a:chExt cx="10489" cy="16271"/>
                      </a:xfrm>
                    </wpg:grpSpPr>
                    <wps:wsp>
                      <wps:cNvPr id="570941425" name="Rectangle 42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75659675" name="Group 428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295185257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8543292" name="Group 43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035685019" name="Group 431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1150378425" name="Text Box 4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9CFD58" w14:textId="77777777" w:rsidR="00463B37" w:rsidRPr="00315372" w:rsidRDefault="00463B37" w:rsidP="00460AAE">
                                  <w:pPr>
                                    <w:pStyle w:val="a4"/>
                                    <w:ind w:firstLine="0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15924611" name="Text Box 4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AFDB34" w14:textId="5A053F88" w:rsidR="00463B37" w:rsidRPr="00562CA6" w:rsidRDefault="00463B37" w:rsidP="00460AAE">
                                  <w:pPr>
                                    <w:pStyle w:val="9"/>
                                    <w:jc w:val="center"/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</w:pP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begin"/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instrText xml:space="preserve"> PAGE   \* MERGEFORMAT </w:instrText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separate"/>
                                  </w:r>
                                  <w:r w:rsidR="002D3D5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t>31</w:t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wpg:grpSp>
                        <wps:wsp>
                          <wps:cNvPr id="574094549" name="Text Box 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09B8D8" w14:textId="4B7138C8" w:rsidR="00463B37" w:rsidRPr="004F36C6" w:rsidRDefault="00463B37" w:rsidP="004F36C6">
                                <w:pPr>
                                  <w:pStyle w:val="200"/>
                                  <w:jc w:val="center"/>
                                </w:pPr>
                                <w:r>
                                  <w:t>ВКР</w:t>
                                </w:r>
                                <w:r w:rsidRPr="000007C3">
                                  <w:t>-УлГТУ-09.03.02-</w:t>
                                </w:r>
                                <w:r>
                                  <w:rPr>
                                    <w:lang w:val="en-US"/>
                                  </w:rPr>
                                  <w:t>17/1175-2024</w:t>
                                </w:r>
                                <w:r>
                                  <w:t xml:space="preserve"> ПЗ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1196837993" name="Group 43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470755366" name="Group 4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061798950" name="Text Box 4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0501C6" w14:textId="77777777" w:rsidR="00463B37" w:rsidRPr="00BC0C52" w:rsidRDefault="00463B37" w:rsidP="00460AAE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81603013" name="Text Box 4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21D177" w14:textId="77777777" w:rsidR="00463B37" w:rsidRPr="00E438E6" w:rsidRDefault="00463B37" w:rsidP="00460AAE">
                                    <w:pPr>
                                      <w:pStyle w:val="9"/>
                                    </w:pPr>
                                    <w:r w:rsidRPr="00E438E6"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005531177" name="Text Box 4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6D6F1D" w14:textId="77777777" w:rsidR="00463B37" w:rsidRPr="00E94929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38541031" name="Text Box 4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4C7DCF" w14:textId="77777777" w:rsidR="00463B37" w:rsidRPr="00E438E6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E438E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Подп</w:t>
                                    </w:r>
                                    <w:r w:rsidRPr="00E438E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35624954" name="Text Box 4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83499E" w14:textId="77777777" w:rsidR="00463B37" w:rsidRPr="000E02AA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9715646" name="Group 4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630232943" name="Group 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457930525" name="Group 4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683586560" name="Text Box 4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CABD698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126745" name="Text Box 4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7542E6E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26469338" name="Text Box 4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86080E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8909851" name="Text Box 4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7EFCF9D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094566173" name="Text Box 4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5FC7B4D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397217" name="Group 4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700078464" name="Text Box 45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12F477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45948794" name="Text Box 45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395B9C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14343513" name="Text Box 45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7C5C77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28323999" name="Text Box 4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0F4378C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617176315" name="Text Box 4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03A225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224329646" name="Line 4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493868" name="Line 4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675346" name="Line 4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0849320" name="Line 4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2011217" name="Line 4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8914305" name="Line 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7B49E4" id="Group 413" o:spid="_x0000_s1118" style="position:absolute;left:0;text-align:left;margin-left:56.6pt;margin-top:15.6pt;width:524.4pt;height:813.55pt;z-index:-251658239;mso-position-horizontal-relative:page;mso-position-vertical-relative:page" coordorigin="1134,284" coordsize="1048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" o:allowincell="f">
              <v:rect id="Rectangle 427" o:spid="_x0000_s111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" strokeweight="2.25pt"/>
              <v:group id="Group 428" o:spid="_x0000_s1120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">
                <v:rect id="Rectangle 429" o:spid="_x0000_s112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" strokeweight="2.25pt"/>
                <v:group id="Group 430" o:spid="_x0000_s1122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OvygAAAOE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">
                  <v:group id="Group 431" o:spid="_x0000_s112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32" o:spid="_x0000_s1124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" strokeweight="2.25pt">
                      <v:textbox inset=".5mm,.3mm,.5mm,.3mm">
                        <w:txbxContent>
                          <w:p w14:paraId="2E9CFD58" w14:textId="77777777" w:rsidR="00463B37" w:rsidRPr="00315372" w:rsidRDefault="00463B37" w:rsidP="00460AAE">
                            <w:pPr>
                              <w:pStyle w:val="a4"/>
                              <w:ind w:firstLine="0"/>
                              <w:rPr>
                                <w:rFonts w:ascii="GOST type A" w:hAnsi="GOST type A"/>
                                <w:i/>
                                <w:iCs/>
                                <w:noProof w:val="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noProof w:val="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33" o:spid="_x0000_s1125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" strokeweight="2.25pt">
                      <v:textbox inset="0,0,0,0">
                        <w:txbxContent>
                          <w:p w14:paraId="57AFDB34" w14:textId="5A053F88" w:rsidR="00463B37" w:rsidRPr="00562CA6" w:rsidRDefault="00463B37" w:rsidP="00460AAE">
                            <w:pPr>
                              <w:pStyle w:val="9"/>
                              <w:jc w:val="center"/>
                              <w:rPr>
                                <w:sz w:val="28"/>
                                <w:szCs w:val="40"/>
                                <w:lang w:val="ru-RU"/>
                              </w:rPr>
                            </w:pP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begin"/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separate"/>
                            </w:r>
                            <w:r w:rsidR="002D3D56">
                              <w:rPr>
                                <w:sz w:val="28"/>
                                <w:szCs w:val="40"/>
                                <w:lang w:val="ru-RU"/>
                              </w:rPr>
                              <w:t>31</w:t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434" o:spid="_x0000_s112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" strokeweight="2.25pt">
                    <v:textbox inset=".5mm,.3mm,.5mm,.3mm">
                      <w:txbxContent>
                        <w:p w14:paraId="1809B8D8" w14:textId="4B7138C8" w:rsidR="00463B37" w:rsidRPr="004F36C6" w:rsidRDefault="00463B37" w:rsidP="004F36C6">
                          <w:pPr>
                            <w:pStyle w:val="200"/>
                            <w:jc w:val="center"/>
                          </w:pPr>
                          <w:r>
                            <w:t>ВКР</w:t>
                          </w:r>
                          <w:r w:rsidRPr="000007C3">
                            <w:t>-УлГТУ-09.03.02-</w:t>
                          </w:r>
                          <w:r>
                            <w:rPr>
                              <w:lang w:val="en-US"/>
                            </w:rPr>
                            <w:t>17/1175-2024</w:t>
                          </w:r>
                          <w:r>
                            <w:t xml:space="preserve"> ПЗ</w:t>
                          </w:r>
                        </w:p>
                      </w:txbxContent>
                    </v:textbox>
                  </v:shape>
                  <v:group id="Group 435" o:spid="_x0000_s112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">
                    <v:group id="Group 436" o:spid="_x0000_s112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">
                      <v:shape id="Text Box 437" o:spid="_x0000_s112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" strokeweight="2.25pt">
                        <v:textbox inset=".5mm,.3mm,.5mm,.3mm">
                          <w:txbxContent>
                            <w:p w14:paraId="480501C6" w14:textId="77777777" w:rsidR="00463B37" w:rsidRPr="00BC0C52" w:rsidRDefault="00463B37" w:rsidP="00460AAE">
                              <w:pPr>
                                <w:pStyle w:val="a4"/>
                                <w:ind w:firstLine="0"/>
                                <w:jc w:val="both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438" o:spid="_x0000_s113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" strokeweight="2.25pt">
                        <v:textbox inset=".5mm,.3mm,.5mm,.3mm">
                          <w:txbxContent>
                            <w:p w14:paraId="0321D177" w14:textId="77777777" w:rsidR="00463B37" w:rsidRPr="00E438E6" w:rsidRDefault="00463B37" w:rsidP="00460AAE">
                              <w:pPr>
                                <w:pStyle w:val="9"/>
                              </w:pPr>
                              <w:r w:rsidRPr="00E438E6"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439" o:spid="_x0000_s113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" strokeweight="2.25pt">
                        <v:textbox inset=".5mm,.3mm,.5mm,.3mm">
                          <w:txbxContent>
                            <w:p w14:paraId="436D6F1D" w14:textId="77777777" w:rsidR="00463B37" w:rsidRPr="00E94929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440" o:spid="_x0000_s113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" strokeweight="2.25pt">
                        <v:textbox inset=".5mm,.3mm,.5mm,.3mm">
                          <w:txbxContent>
                            <w:p w14:paraId="584C7DCF" w14:textId="77777777" w:rsidR="00463B37" w:rsidRPr="00E438E6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E438E6">
                                <w:rPr>
                                  <w:rFonts w:ascii="GOST type A" w:hAnsi="GOST type A"/>
                                  <w:i/>
                                  <w:iCs/>
                                </w:rPr>
                                <w:t>Подп</w:t>
                              </w:r>
                              <w:r w:rsidRPr="00E438E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441" o:spid="_x0000_s113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" strokeweight="2.25pt">
                        <v:textbox inset=".5mm,.3mm,.5mm,.3mm">
                          <w:txbxContent>
                            <w:p w14:paraId="0983499E" w14:textId="77777777" w:rsidR="00463B37" w:rsidRPr="000E02AA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442" o:spid="_x0000_s113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">
                      <v:group id="Group 443" o:spid="_x0000_s113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0j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">
                        <v:group id="Group 444" o:spid="_x0000_s113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">
                          <v:shape id="Text Box 445" o:spid="_x0000_s113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" strokeweight="1pt">
                            <v:textbox inset=".5mm,.3mm,.5mm,.3mm">
                              <w:txbxContent>
                                <w:p w14:paraId="0CABD698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6" o:spid="_x0000_s113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" strokeweight="1pt">
                            <v:textbox inset=".5mm,.3mm,.5mm,.3mm">
                              <w:txbxContent>
                                <w:p w14:paraId="37542E6E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7" o:spid="_x0000_s113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" strokeweight="1pt">
                            <v:textbox inset=".5mm,.3mm,.5mm,.3mm">
                              <w:txbxContent>
                                <w:p w14:paraId="3386080E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8" o:spid="_x0000_s114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" strokeweight="1pt">
                            <v:textbox inset=".5mm,.3mm,.5mm,.3mm">
                              <w:txbxContent>
                                <w:p w14:paraId="37EFCF9D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9" o:spid="_x0000_s114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" strokeweight="1pt">
                            <v:textbox inset=".5mm,.3mm,.5mm,.3mm">
                              <w:txbxContent>
                                <w:p w14:paraId="05FC7B4D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50" o:spid="_x0000_s114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">
                          <v:shape id="Text Box 451" o:spid="_x0000_s114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" strokeweight="1pt">
                            <v:textbox inset=".5mm,.3mm,.5mm,.3mm">
                              <w:txbxContent>
                                <w:p w14:paraId="4212F477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2" o:spid="_x0000_s114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" strokeweight="1pt">
                            <v:textbox inset=".5mm,.3mm,.5mm,.3mm">
                              <w:txbxContent>
                                <w:p w14:paraId="6C395B9C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3" o:spid="_x0000_s114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" strokeweight="1pt">
                            <v:textbox inset=".5mm,.3mm,.5mm,.3mm">
                              <w:txbxContent>
                                <w:p w14:paraId="6F7C5C77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roundrect id="Text Box 454" o:spid="_x0000_s1146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" strokeweight="1pt">
                            <v:stroke joinstyle="miter"/>
                            <v:textbox inset=".5mm,.3mm,.5mm,.3mm">
                              <w:txbxContent>
                                <w:p w14:paraId="10F4378C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oundrect>
                          <v:shape id="Text Box 455" o:spid="_x0000_s114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" strokeweight="1pt">
                            <v:textbox inset=".5mm,.3mm,.5mm,.3mm">
                              <w:txbxContent>
                                <w:p w14:paraId="0403A225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6" o:spid="_x0000_s114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" strokeweight="2.25pt"/>
                      <v:line id="Line 457" o:spid="_x0000_s114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" strokeweight="2.25pt"/>
                      <v:line id="Line 458" o:spid="_x0000_s115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" strokeweight="2.25pt"/>
                      <v:line id="Line 459" o:spid="_x0000_s115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" strokeweight="2.25pt"/>
                      <v:line id="Line 460" o:spid="_x0000_s115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" strokeweight="2.25pt"/>
                      <v:line id="Line 461" o:spid="_x0000_s115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4" type="#_x0000_t75" style="width:16.2pt;height:17.4pt;visibility:visible;mso-wrap-style:square" o:bullet="t">
        <v:imagedata r:id="rId1" o:title=""/>
      </v:shape>
    </w:pict>
  </w:numPicBullet>
  <w:abstractNum w:abstractNumId="0" w15:restartNumberingAfterBreak="0">
    <w:nsid w:val="090A6F37"/>
    <w:multiLevelType w:val="hybridMultilevel"/>
    <w:tmpl w:val="AED2391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90ED3"/>
    <w:multiLevelType w:val="hybridMultilevel"/>
    <w:tmpl w:val="509E0FC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A21042"/>
    <w:multiLevelType w:val="hybridMultilevel"/>
    <w:tmpl w:val="EB10858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7035A"/>
    <w:multiLevelType w:val="hybridMultilevel"/>
    <w:tmpl w:val="C956A2C0"/>
    <w:lvl w:ilvl="0" w:tplc="31A626DA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BF5B2D"/>
    <w:multiLevelType w:val="hybridMultilevel"/>
    <w:tmpl w:val="DAD6D16A"/>
    <w:lvl w:ilvl="0" w:tplc="5B7653E2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B3DF6"/>
    <w:multiLevelType w:val="hybridMultilevel"/>
    <w:tmpl w:val="6DD4FD28"/>
    <w:lvl w:ilvl="0" w:tplc="35C0656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F1357"/>
    <w:multiLevelType w:val="hybridMultilevel"/>
    <w:tmpl w:val="4CEEAD2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B44C24"/>
    <w:multiLevelType w:val="hybridMultilevel"/>
    <w:tmpl w:val="73B45680"/>
    <w:lvl w:ilvl="0" w:tplc="199A8CF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E3B6BB3"/>
    <w:multiLevelType w:val="multilevel"/>
    <w:tmpl w:val="1B16A0FE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5137F7D"/>
    <w:multiLevelType w:val="hybridMultilevel"/>
    <w:tmpl w:val="A5288D6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22EC2"/>
    <w:multiLevelType w:val="hybridMultilevel"/>
    <w:tmpl w:val="FC8E6E3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42FF4"/>
    <w:multiLevelType w:val="hybridMultilevel"/>
    <w:tmpl w:val="A11E908C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7E710D"/>
    <w:multiLevelType w:val="hybridMultilevel"/>
    <w:tmpl w:val="8DE4EC72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DD0CC9"/>
    <w:multiLevelType w:val="hybridMultilevel"/>
    <w:tmpl w:val="75828D8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740713"/>
    <w:multiLevelType w:val="multilevel"/>
    <w:tmpl w:val="21E486D4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B1987"/>
    <w:multiLevelType w:val="hybridMultilevel"/>
    <w:tmpl w:val="E60C065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9C02EB"/>
    <w:multiLevelType w:val="hybridMultilevel"/>
    <w:tmpl w:val="98DA72B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0E1BE8"/>
    <w:multiLevelType w:val="hybridMultilevel"/>
    <w:tmpl w:val="0F8CAB60"/>
    <w:lvl w:ilvl="0" w:tplc="0C127E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21612"/>
    <w:multiLevelType w:val="hybridMultilevel"/>
    <w:tmpl w:val="ECDE93E0"/>
    <w:lvl w:ilvl="0" w:tplc="61289DF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6D4379"/>
    <w:multiLevelType w:val="hybridMultilevel"/>
    <w:tmpl w:val="5CDCE75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5F30CF"/>
    <w:multiLevelType w:val="hybridMultilevel"/>
    <w:tmpl w:val="4A56520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160F78"/>
    <w:multiLevelType w:val="hybridMultilevel"/>
    <w:tmpl w:val="4C2A4B3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9516436">
    <w:abstractNumId w:val="8"/>
  </w:num>
  <w:num w:numId="2" w16cid:durableId="889922998">
    <w:abstractNumId w:val="14"/>
  </w:num>
  <w:num w:numId="3" w16cid:durableId="801765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2581307">
    <w:abstractNumId w:val="19"/>
  </w:num>
  <w:num w:numId="5" w16cid:durableId="304893910">
    <w:abstractNumId w:val="18"/>
  </w:num>
  <w:num w:numId="6" w16cid:durableId="1688023623">
    <w:abstractNumId w:val="7"/>
  </w:num>
  <w:num w:numId="7" w16cid:durableId="1512909529">
    <w:abstractNumId w:val="17"/>
  </w:num>
  <w:num w:numId="8" w16cid:durableId="586572705">
    <w:abstractNumId w:val="16"/>
  </w:num>
  <w:num w:numId="9" w16cid:durableId="1299990733">
    <w:abstractNumId w:val="9"/>
  </w:num>
  <w:num w:numId="10" w16cid:durableId="943877544">
    <w:abstractNumId w:val="13"/>
  </w:num>
  <w:num w:numId="11" w16cid:durableId="167333124">
    <w:abstractNumId w:val="20"/>
  </w:num>
  <w:num w:numId="12" w16cid:durableId="1083258924">
    <w:abstractNumId w:val="15"/>
  </w:num>
  <w:num w:numId="13" w16cid:durableId="1551185256">
    <w:abstractNumId w:val="5"/>
  </w:num>
  <w:num w:numId="14" w16cid:durableId="1192457923">
    <w:abstractNumId w:val="1"/>
  </w:num>
  <w:num w:numId="15" w16cid:durableId="1790276659">
    <w:abstractNumId w:val="10"/>
  </w:num>
  <w:num w:numId="16" w16cid:durableId="1104304567">
    <w:abstractNumId w:val="11"/>
  </w:num>
  <w:num w:numId="17" w16cid:durableId="936137030">
    <w:abstractNumId w:val="0"/>
  </w:num>
  <w:num w:numId="18" w16cid:durableId="1026364852">
    <w:abstractNumId w:val="12"/>
  </w:num>
  <w:num w:numId="19" w16cid:durableId="921530251">
    <w:abstractNumId w:val="6"/>
  </w:num>
  <w:num w:numId="20" w16cid:durableId="1755126464">
    <w:abstractNumId w:val="2"/>
  </w:num>
  <w:num w:numId="21" w16cid:durableId="1882476397">
    <w:abstractNumId w:val="21"/>
  </w:num>
  <w:num w:numId="22" w16cid:durableId="852064833">
    <w:abstractNumId w:val="3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Валерий Кандаулов">
    <w15:presenceInfo w15:providerId="Windows Live" w15:userId="48bce3dad5cc017f"/>
  </w15:person>
  <w15:person w15:author="An Nguyen">
    <w15:presenceInfo w15:providerId="Windows Live" w15:userId="390e0f972c56a3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1B7"/>
    <w:rsid w:val="000003EE"/>
    <w:rsid w:val="000007C3"/>
    <w:rsid w:val="00000A19"/>
    <w:rsid w:val="00002A15"/>
    <w:rsid w:val="00002F07"/>
    <w:rsid w:val="000079A6"/>
    <w:rsid w:val="000109B1"/>
    <w:rsid w:val="00011BA3"/>
    <w:rsid w:val="00013855"/>
    <w:rsid w:val="00015F64"/>
    <w:rsid w:val="00016B1D"/>
    <w:rsid w:val="00020BFA"/>
    <w:rsid w:val="0002254B"/>
    <w:rsid w:val="00022B09"/>
    <w:rsid w:val="000247DD"/>
    <w:rsid w:val="00024B8D"/>
    <w:rsid w:val="00025959"/>
    <w:rsid w:val="00025E33"/>
    <w:rsid w:val="000263CA"/>
    <w:rsid w:val="00031259"/>
    <w:rsid w:val="00031265"/>
    <w:rsid w:val="00031B1A"/>
    <w:rsid w:val="00031BE6"/>
    <w:rsid w:val="0003206D"/>
    <w:rsid w:val="00032A67"/>
    <w:rsid w:val="00034823"/>
    <w:rsid w:val="000351E7"/>
    <w:rsid w:val="00035332"/>
    <w:rsid w:val="00037FD5"/>
    <w:rsid w:val="00040558"/>
    <w:rsid w:val="0004366C"/>
    <w:rsid w:val="000461DD"/>
    <w:rsid w:val="00046228"/>
    <w:rsid w:val="00046849"/>
    <w:rsid w:val="00046882"/>
    <w:rsid w:val="00050BBF"/>
    <w:rsid w:val="00050CFA"/>
    <w:rsid w:val="00051F10"/>
    <w:rsid w:val="00052924"/>
    <w:rsid w:val="00052A3B"/>
    <w:rsid w:val="00053053"/>
    <w:rsid w:val="00053E77"/>
    <w:rsid w:val="00054C71"/>
    <w:rsid w:val="000555B6"/>
    <w:rsid w:val="000555DC"/>
    <w:rsid w:val="00056291"/>
    <w:rsid w:val="000575C6"/>
    <w:rsid w:val="000603A0"/>
    <w:rsid w:val="0006080B"/>
    <w:rsid w:val="00062871"/>
    <w:rsid w:val="000628F7"/>
    <w:rsid w:val="00063583"/>
    <w:rsid w:val="00064711"/>
    <w:rsid w:val="00065082"/>
    <w:rsid w:val="00065DC3"/>
    <w:rsid w:val="000664E8"/>
    <w:rsid w:val="00067408"/>
    <w:rsid w:val="00071BC4"/>
    <w:rsid w:val="000724DC"/>
    <w:rsid w:val="00072F5A"/>
    <w:rsid w:val="00073D75"/>
    <w:rsid w:val="00074150"/>
    <w:rsid w:val="00074ABB"/>
    <w:rsid w:val="00075F08"/>
    <w:rsid w:val="00076409"/>
    <w:rsid w:val="00077197"/>
    <w:rsid w:val="000778C6"/>
    <w:rsid w:val="00077DA0"/>
    <w:rsid w:val="00080554"/>
    <w:rsid w:val="00083A39"/>
    <w:rsid w:val="000852A2"/>
    <w:rsid w:val="00085C23"/>
    <w:rsid w:val="00086150"/>
    <w:rsid w:val="000862AF"/>
    <w:rsid w:val="0008685A"/>
    <w:rsid w:val="00090A14"/>
    <w:rsid w:val="00090C81"/>
    <w:rsid w:val="00090C93"/>
    <w:rsid w:val="000914C7"/>
    <w:rsid w:val="000916A7"/>
    <w:rsid w:val="0009282C"/>
    <w:rsid w:val="00092F08"/>
    <w:rsid w:val="00094AFE"/>
    <w:rsid w:val="00095FB5"/>
    <w:rsid w:val="00096027"/>
    <w:rsid w:val="00096AE9"/>
    <w:rsid w:val="000A1184"/>
    <w:rsid w:val="000A1C40"/>
    <w:rsid w:val="000A2F8A"/>
    <w:rsid w:val="000A4B9F"/>
    <w:rsid w:val="000A57D1"/>
    <w:rsid w:val="000B19FD"/>
    <w:rsid w:val="000B64E8"/>
    <w:rsid w:val="000B745A"/>
    <w:rsid w:val="000C077B"/>
    <w:rsid w:val="000C1F37"/>
    <w:rsid w:val="000C4345"/>
    <w:rsid w:val="000D13D5"/>
    <w:rsid w:val="000D1B1B"/>
    <w:rsid w:val="000D37BD"/>
    <w:rsid w:val="000D42E0"/>
    <w:rsid w:val="000D4D20"/>
    <w:rsid w:val="000D6132"/>
    <w:rsid w:val="000D70FD"/>
    <w:rsid w:val="000E0223"/>
    <w:rsid w:val="000E02AA"/>
    <w:rsid w:val="000E0EA6"/>
    <w:rsid w:val="000E1852"/>
    <w:rsid w:val="000E2953"/>
    <w:rsid w:val="000E4407"/>
    <w:rsid w:val="000E4C99"/>
    <w:rsid w:val="000E52B4"/>
    <w:rsid w:val="000E668D"/>
    <w:rsid w:val="000E732D"/>
    <w:rsid w:val="000E7BB5"/>
    <w:rsid w:val="000F0737"/>
    <w:rsid w:val="000F2E06"/>
    <w:rsid w:val="000F59B5"/>
    <w:rsid w:val="000F5FC5"/>
    <w:rsid w:val="000F6C7C"/>
    <w:rsid w:val="001007FA"/>
    <w:rsid w:val="00101F31"/>
    <w:rsid w:val="0010220E"/>
    <w:rsid w:val="001023AE"/>
    <w:rsid w:val="0010367E"/>
    <w:rsid w:val="00104A11"/>
    <w:rsid w:val="00104DBF"/>
    <w:rsid w:val="00105053"/>
    <w:rsid w:val="0010577C"/>
    <w:rsid w:val="0010705C"/>
    <w:rsid w:val="00107B1E"/>
    <w:rsid w:val="00107BBA"/>
    <w:rsid w:val="001101D0"/>
    <w:rsid w:val="001104E7"/>
    <w:rsid w:val="0011050B"/>
    <w:rsid w:val="00112089"/>
    <w:rsid w:val="00115425"/>
    <w:rsid w:val="0011567C"/>
    <w:rsid w:val="001217B2"/>
    <w:rsid w:val="00124CAF"/>
    <w:rsid w:val="00125811"/>
    <w:rsid w:val="001272F3"/>
    <w:rsid w:val="001273A9"/>
    <w:rsid w:val="00127C98"/>
    <w:rsid w:val="001320F7"/>
    <w:rsid w:val="0013377B"/>
    <w:rsid w:val="00135A06"/>
    <w:rsid w:val="00136317"/>
    <w:rsid w:val="001366F3"/>
    <w:rsid w:val="00136D66"/>
    <w:rsid w:val="00136E98"/>
    <w:rsid w:val="00140184"/>
    <w:rsid w:val="00140D03"/>
    <w:rsid w:val="0014171D"/>
    <w:rsid w:val="00144C45"/>
    <w:rsid w:val="00146393"/>
    <w:rsid w:val="00146ABC"/>
    <w:rsid w:val="001475E6"/>
    <w:rsid w:val="00147E9E"/>
    <w:rsid w:val="00150307"/>
    <w:rsid w:val="00150787"/>
    <w:rsid w:val="00150924"/>
    <w:rsid w:val="0015150A"/>
    <w:rsid w:val="0016126E"/>
    <w:rsid w:val="00162256"/>
    <w:rsid w:val="00163AD4"/>
    <w:rsid w:val="00163FD4"/>
    <w:rsid w:val="001648F9"/>
    <w:rsid w:val="001649BD"/>
    <w:rsid w:val="001653B2"/>
    <w:rsid w:val="00165503"/>
    <w:rsid w:val="0016603C"/>
    <w:rsid w:val="00166E09"/>
    <w:rsid w:val="00167136"/>
    <w:rsid w:val="00167B78"/>
    <w:rsid w:val="001704A4"/>
    <w:rsid w:val="00171369"/>
    <w:rsid w:val="00171C23"/>
    <w:rsid w:val="00173035"/>
    <w:rsid w:val="00173172"/>
    <w:rsid w:val="001745F7"/>
    <w:rsid w:val="00175C54"/>
    <w:rsid w:val="00177381"/>
    <w:rsid w:val="00177EDF"/>
    <w:rsid w:val="00180378"/>
    <w:rsid w:val="00180F99"/>
    <w:rsid w:val="00184A19"/>
    <w:rsid w:val="00185425"/>
    <w:rsid w:val="00185FDA"/>
    <w:rsid w:val="00186665"/>
    <w:rsid w:val="001875AA"/>
    <w:rsid w:val="00190C2D"/>
    <w:rsid w:val="00190E9A"/>
    <w:rsid w:val="00190F74"/>
    <w:rsid w:val="001915F8"/>
    <w:rsid w:val="00191DF4"/>
    <w:rsid w:val="00192F3D"/>
    <w:rsid w:val="00194195"/>
    <w:rsid w:val="00194907"/>
    <w:rsid w:val="00196345"/>
    <w:rsid w:val="00196EF3"/>
    <w:rsid w:val="00197A74"/>
    <w:rsid w:val="001A0814"/>
    <w:rsid w:val="001A0D2F"/>
    <w:rsid w:val="001A4429"/>
    <w:rsid w:val="001A5193"/>
    <w:rsid w:val="001A58B9"/>
    <w:rsid w:val="001A5E6C"/>
    <w:rsid w:val="001A6291"/>
    <w:rsid w:val="001B0145"/>
    <w:rsid w:val="001B10B8"/>
    <w:rsid w:val="001B125D"/>
    <w:rsid w:val="001B687D"/>
    <w:rsid w:val="001B6882"/>
    <w:rsid w:val="001B73A1"/>
    <w:rsid w:val="001C0202"/>
    <w:rsid w:val="001C02A4"/>
    <w:rsid w:val="001C10F2"/>
    <w:rsid w:val="001C3D26"/>
    <w:rsid w:val="001C45A1"/>
    <w:rsid w:val="001C5267"/>
    <w:rsid w:val="001C6252"/>
    <w:rsid w:val="001C7CC5"/>
    <w:rsid w:val="001D1151"/>
    <w:rsid w:val="001D1563"/>
    <w:rsid w:val="001D2C71"/>
    <w:rsid w:val="001D2D60"/>
    <w:rsid w:val="001D45B9"/>
    <w:rsid w:val="001D62A0"/>
    <w:rsid w:val="001D6447"/>
    <w:rsid w:val="001D6973"/>
    <w:rsid w:val="001E3BA3"/>
    <w:rsid w:val="001E3CA8"/>
    <w:rsid w:val="001E3D5F"/>
    <w:rsid w:val="001E4AF7"/>
    <w:rsid w:val="001E6336"/>
    <w:rsid w:val="001F059A"/>
    <w:rsid w:val="001F09BB"/>
    <w:rsid w:val="001F1246"/>
    <w:rsid w:val="001F34C7"/>
    <w:rsid w:val="001F4DE9"/>
    <w:rsid w:val="001F53ED"/>
    <w:rsid w:val="001F704F"/>
    <w:rsid w:val="002002CE"/>
    <w:rsid w:val="002006C5"/>
    <w:rsid w:val="0020530E"/>
    <w:rsid w:val="002058D8"/>
    <w:rsid w:val="00205B41"/>
    <w:rsid w:val="0020607E"/>
    <w:rsid w:val="0020731D"/>
    <w:rsid w:val="0020746A"/>
    <w:rsid w:val="00207AF8"/>
    <w:rsid w:val="00207D2E"/>
    <w:rsid w:val="002103CD"/>
    <w:rsid w:val="002107C7"/>
    <w:rsid w:val="0021174D"/>
    <w:rsid w:val="00211A83"/>
    <w:rsid w:val="002122EB"/>
    <w:rsid w:val="002127BF"/>
    <w:rsid w:val="002143F5"/>
    <w:rsid w:val="00215C0E"/>
    <w:rsid w:val="002167B0"/>
    <w:rsid w:val="00216A42"/>
    <w:rsid w:val="00216F94"/>
    <w:rsid w:val="00216FD0"/>
    <w:rsid w:val="0022012F"/>
    <w:rsid w:val="00220134"/>
    <w:rsid w:val="0022056B"/>
    <w:rsid w:val="00221C27"/>
    <w:rsid w:val="00224FE2"/>
    <w:rsid w:val="00225042"/>
    <w:rsid w:val="00227AE6"/>
    <w:rsid w:val="00227F97"/>
    <w:rsid w:val="00230DB3"/>
    <w:rsid w:val="002316C0"/>
    <w:rsid w:val="00231E1F"/>
    <w:rsid w:val="00232209"/>
    <w:rsid w:val="00232290"/>
    <w:rsid w:val="002322CE"/>
    <w:rsid w:val="00232C2D"/>
    <w:rsid w:val="00233984"/>
    <w:rsid w:val="00233B9A"/>
    <w:rsid w:val="002359E7"/>
    <w:rsid w:val="00235D78"/>
    <w:rsid w:val="00236446"/>
    <w:rsid w:val="002375E1"/>
    <w:rsid w:val="002378AF"/>
    <w:rsid w:val="00240804"/>
    <w:rsid w:val="00241B30"/>
    <w:rsid w:val="002423A4"/>
    <w:rsid w:val="00242758"/>
    <w:rsid w:val="00242E69"/>
    <w:rsid w:val="002434C1"/>
    <w:rsid w:val="0024397C"/>
    <w:rsid w:val="00244959"/>
    <w:rsid w:val="00251D90"/>
    <w:rsid w:val="0025333A"/>
    <w:rsid w:val="002537E8"/>
    <w:rsid w:val="00253ACC"/>
    <w:rsid w:val="00253CB9"/>
    <w:rsid w:val="002559E0"/>
    <w:rsid w:val="00256425"/>
    <w:rsid w:val="00256DED"/>
    <w:rsid w:val="00257372"/>
    <w:rsid w:val="0025753F"/>
    <w:rsid w:val="002600B1"/>
    <w:rsid w:val="0026165B"/>
    <w:rsid w:val="00262065"/>
    <w:rsid w:val="0026283A"/>
    <w:rsid w:val="00264BC5"/>
    <w:rsid w:val="00266B54"/>
    <w:rsid w:val="00266D52"/>
    <w:rsid w:val="00272F70"/>
    <w:rsid w:val="00273784"/>
    <w:rsid w:val="0027731E"/>
    <w:rsid w:val="00281F80"/>
    <w:rsid w:val="002843E4"/>
    <w:rsid w:val="00284777"/>
    <w:rsid w:val="00284989"/>
    <w:rsid w:val="00284CE1"/>
    <w:rsid w:val="0028500F"/>
    <w:rsid w:val="00290407"/>
    <w:rsid w:val="00290B5E"/>
    <w:rsid w:val="00290DE0"/>
    <w:rsid w:val="00291A18"/>
    <w:rsid w:val="00293239"/>
    <w:rsid w:val="00294235"/>
    <w:rsid w:val="0029428E"/>
    <w:rsid w:val="00295016"/>
    <w:rsid w:val="002960C9"/>
    <w:rsid w:val="002976C1"/>
    <w:rsid w:val="00297B01"/>
    <w:rsid w:val="00297E2A"/>
    <w:rsid w:val="002A01EE"/>
    <w:rsid w:val="002A1AA1"/>
    <w:rsid w:val="002A432B"/>
    <w:rsid w:val="002A5785"/>
    <w:rsid w:val="002A6272"/>
    <w:rsid w:val="002A6787"/>
    <w:rsid w:val="002A67D7"/>
    <w:rsid w:val="002A6D11"/>
    <w:rsid w:val="002A771A"/>
    <w:rsid w:val="002B1039"/>
    <w:rsid w:val="002B1A5D"/>
    <w:rsid w:val="002B2D00"/>
    <w:rsid w:val="002B303C"/>
    <w:rsid w:val="002B67D5"/>
    <w:rsid w:val="002B6BC5"/>
    <w:rsid w:val="002B6C3D"/>
    <w:rsid w:val="002B7EF0"/>
    <w:rsid w:val="002C0896"/>
    <w:rsid w:val="002C148D"/>
    <w:rsid w:val="002C25F4"/>
    <w:rsid w:val="002C378A"/>
    <w:rsid w:val="002C3EEE"/>
    <w:rsid w:val="002C412B"/>
    <w:rsid w:val="002C445D"/>
    <w:rsid w:val="002C44B7"/>
    <w:rsid w:val="002C4E96"/>
    <w:rsid w:val="002C6E7B"/>
    <w:rsid w:val="002D0A0E"/>
    <w:rsid w:val="002D3002"/>
    <w:rsid w:val="002D3791"/>
    <w:rsid w:val="002D380C"/>
    <w:rsid w:val="002D3D56"/>
    <w:rsid w:val="002D50AC"/>
    <w:rsid w:val="002E5127"/>
    <w:rsid w:val="002E6C3E"/>
    <w:rsid w:val="002E74C8"/>
    <w:rsid w:val="002F14C4"/>
    <w:rsid w:val="002F1CDD"/>
    <w:rsid w:val="002F2D39"/>
    <w:rsid w:val="002F34EB"/>
    <w:rsid w:val="002F40CC"/>
    <w:rsid w:val="002F5D01"/>
    <w:rsid w:val="002F657D"/>
    <w:rsid w:val="002F733D"/>
    <w:rsid w:val="002F7B35"/>
    <w:rsid w:val="0030040B"/>
    <w:rsid w:val="003004DB"/>
    <w:rsid w:val="00300A82"/>
    <w:rsid w:val="00300C57"/>
    <w:rsid w:val="00300F12"/>
    <w:rsid w:val="003022AF"/>
    <w:rsid w:val="0030331E"/>
    <w:rsid w:val="00304B75"/>
    <w:rsid w:val="00304D6D"/>
    <w:rsid w:val="00304F98"/>
    <w:rsid w:val="0030589D"/>
    <w:rsid w:val="003066BD"/>
    <w:rsid w:val="00307083"/>
    <w:rsid w:val="003107D4"/>
    <w:rsid w:val="00310C24"/>
    <w:rsid w:val="0031233D"/>
    <w:rsid w:val="003132AF"/>
    <w:rsid w:val="00314C95"/>
    <w:rsid w:val="00315372"/>
    <w:rsid w:val="00316659"/>
    <w:rsid w:val="00316B79"/>
    <w:rsid w:val="00317081"/>
    <w:rsid w:val="003203A0"/>
    <w:rsid w:val="00321A7D"/>
    <w:rsid w:val="00321C8C"/>
    <w:rsid w:val="00322B72"/>
    <w:rsid w:val="003240AE"/>
    <w:rsid w:val="003243F4"/>
    <w:rsid w:val="00324B80"/>
    <w:rsid w:val="00325042"/>
    <w:rsid w:val="00325120"/>
    <w:rsid w:val="00325FA7"/>
    <w:rsid w:val="00326600"/>
    <w:rsid w:val="00326790"/>
    <w:rsid w:val="003300F1"/>
    <w:rsid w:val="003306F8"/>
    <w:rsid w:val="00332539"/>
    <w:rsid w:val="00333385"/>
    <w:rsid w:val="003350C0"/>
    <w:rsid w:val="003370BD"/>
    <w:rsid w:val="0033764D"/>
    <w:rsid w:val="00340721"/>
    <w:rsid w:val="00340772"/>
    <w:rsid w:val="00342F30"/>
    <w:rsid w:val="003446A0"/>
    <w:rsid w:val="00345738"/>
    <w:rsid w:val="00346E7F"/>
    <w:rsid w:val="003502E3"/>
    <w:rsid w:val="00351A5A"/>
    <w:rsid w:val="00352212"/>
    <w:rsid w:val="00352FF8"/>
    <w:rsid w:val="00355301"/>
    <w:rsid w:val="00355D21"/>
    <w:rsid w:val="0035763D"/>
    <w:rsid w:val="00357FD4"/>
    <w:rsid w:val="003607E0"/>
    <w:rsid w:val="00360A53"/>
    <w:rsid w:val="00361D5B"/>
    <w:rsid w:val="0036275B"/>
    <w:rsid w:val="00364630"/>
    <w:rsid w:val="00366285"/>
    <w:rsid w:val="0036789B"/>
    <w:rsid w:val="00370956"/>
    <w:rsid w:val="00371228"/>
    <w:rsid w:val="00371B7A"/>
    <w:rsid w:val="00371CD7"/>
    <w:rsid w:val="00372B32"/>
    <w:rsid w:val="00372D8D"/>
    <w:rsid w:val="00373B82"/>
    <w:rsid w:val="00375803"/>
    <w:rsid w:val="003776D8"/>
    <w:rsid w:val="00377742"/>
    <w:rsid w:val="003807F4"/>
    <w:rsid w:val="00381399"/>
    <w:rsid w:val="00386717"/>
    <w:rsid w:val="003907A8"/>
    <w:rsid w:val="00390F5F"/>
    <w:rsid w:val="00392823"/>
    <w:rsid w:val="003A03A9"/>
    <w:rsid w:val="003A0C98"/>
    <w:rsid w:val="003A2515"/>
    <w:rsid w:val="003A2E95"/>
    <w:rsid w:val="003A41B8"/>
    <w:rsid w:val="003A4D77"/>
    <w:rsid w:val="003A5046"/>
    <w:rsid w:val="003A5088"/>
    <w:rsid w:val="003A62F2"/>
    <w:rsid w:val="003A6F9B"/>
    <w:rsid w:val="003B2C5E"/>
    <w:rsid w:val="003B3DD8"/>
    <w:rsid w:val="003B48FD"/>
    <w:rsid w:val="003B611D"/>
    <w:rsid w:val="003B6C90"/>
    <w:rsid w:val="003B7EF4"/>
    <w:rsid w:val="003C0838"/>
    <w:rsid w:val="003C1367"/>
    <w:rsid w:val="003C212D"/>
    <w:rsid w:val="003C3AB0"/>
    <w:rsid w:val="003C5081"/>
    <w:rsid w:val="003C5A8D"/>
    <w:rsid w:val="003C644A"/>
    <w:rsid w:val="003D1DEE"/>
    <w:rsid w:val="003D2392"/>
    <w:rsid w:val="003D27ED"/>
    <w:rsid w:val="003D30E4"/>
    <w:rsid w:val="003D3CF1"/>
    <w:rsid w:val="003D3EF1"/>
    <w:rsid w:val="003D4843"/>
    <w:rsid w:val="003D52C6"/>
    <w:rsid w:val="003D795C"/>
    <w:rsid w:val="003E18EF"/>
    <w:rsid w:val="003E1D89"/>
    <w:rsid w:val="003E2682"/>
    <w:rsid w:val="003E2B47"/>
    <w:rsid w:val="003E771F"/>
    <w:rsid w:val="003F0DB0"/>
    <w:rsid w:val="003F11AD"/>
    <w:rsid w:val="003F1614"/>
    <w:rsid w:val="003F5195"/>
    <w:rsid w:val="003F6982"/>
    <w:rsid w:val="00400200"/>
    <w:rsid w:val="00400A83"/>
    <w:rsid w:val="00401055"/>
    <w:rsid w:val="00401DB8"/>
    <w:rsid w:val="00402520"/>
    <w:rsid w:val="0040287C"/>
    <w:rsid w:val="00403FBD"/>
    <w:rsid w:val="0040611D"/>
    <w:rsid w:val="00406465"/>
    <w:rsid w:val="004067BB"/>
    <w:rsid w:val="00406B1C"/>
    <w:rsid w:val="00406DE8"/>
    <w:rsid w:val="004077BC"/>
    <w:rsid w:val="0041058B"/>
    <w:rsid w:val="00410622"/>
    <w:rsid w:val="00410BE3"/>
    <w:rsid w:val="00410DED"/>
    <w:rsid w:val="00411D12"/>
    <w:rsid w:val="00411FE1"/>
    <w:rsid w:val="00412978"/>
    <w:rsid w:val="00414570"/>
    <w:rsid w:val="0041477E"/>
    <w:rsid w:val="004166B9"/>
    <w:rsid w:val="00420639"/>
    <w:rsid w:val="00421074"/>
    <w:rsid w:val="00421496"/>
    <w:rsid w:val="004240B9"/>
    <w:rsid w:val="00424F1A"/>
    <w:rsid w:val="00424F22"/>
    <w:rsid w:val="00426709"/>
    <w:rsid w:val="00426CB1"/>
    <w:rsid w:val="00426FF7"/>
    <w:rsid w:val="004276D2"/>
    <w:rsid w:val="00430838"/>
    <w:rsid w:val="00430B5D"/>
    <w:rsid w:val="00433938"/>
    <w:rsid w:val="004342DD"/>
    <w:rsid w:val="0043472C"/>
    <w:rsid w:val="00435060"/>
    <w:rsid w:val="00435950"/>
    <w:rsid w:val="00440AB1"/>
    <w:rsid w:val="0044111F"/>
    <w:rsid w:val="004433CB"/>
    <w:rsid w:val="00445498"/>
    <w:rsid w:val="00447080"/>
    <w:rsid w:val="0044780B"/>
    <w:rsid w:val="0045044C"/>
    <w:rsid w:val="00453381"/>
    <w:rsid w:val="0045602B"/>
    <w:rsid w:val="00456B48"/>
    <w:rsid w:val="00457C0A"/>
    <w:rsid w:val="00460AAE"/>
    <w:rsid w:val="00461235"/>
    <w:rsid w:val="004613BF"/>
    <w:rsid w:val="004614F6"/>
    <w:rsid w:val="004625C3"/>
    <w:rsid w:val="004626AA"/>
    <w:rsid w:val="004636A0"/>
    <w:rsid w:val="00463B37"/>
    <w:rsid w:val="004640EE"/>
    <w:rsid w:val="00466835"/>
    <w:rsid w:val="004712BE"/>
    <w:rsid w:val="00473578"/>
    <w:rsid w:val="00473F47"/>
    <w:rsid w:val="00474E72"/>
    <w:rsid w:val="0047558E"/>
    <w:rsid w:val="00477C6A"/>
    <w:rsid w:val="00480580"/>
    <w:rsid w:val="004808C2"/>
    <w:rsid w:val="00481497"/>
    <w:rsid w:val="00481994"/>
    <w:rsid w:val="00481C61"/>
    <w:rsid w:val="00481DC3"/>
    <w:rsid w:val="00482581"/>
    <w:rsid w:val="00482EAF"/>
    <w:rsid w:val="004833EC"/>
    <w:rsid w:val="00484991"/>
    <w:rsid w:val="0048526D"/>
    <w:rsid w:val="004859E6"/>
    <w:rsid w:val="00486230"/>
    <w:rsid w:val="00487932"/>
    <w:rsid w:val="00491D9F"/>
    <w:rsid w:val="004920D1"/>
    <w:rsid w:val="0049396E"/>
    <w:rsid w:val="00494747"/>
    <w:rsid w:val="00494F1A"/>
    <w:rsid w:val="0049784C"/>
    <w:rsid w:val="004A2296"/>
    <w:rsid w:val="004A3840"/>
    <w:rsid w:val="004A3CFC"/>
    <w:rsid w:val="004A4760"/>
    <w:rsid w:val="004A54BE"/>
    <w:rsid w:val="004A7372"/>
    <w:rsid w:val="004A78D1"/>
    <w:rsid w:val="004B01DE"/>
    <w:rsid w:val="004B1D1E"/>
    <w:rsid w:val="004B2588"/>
    <w:rsid w:val="004B4265"/>
    <w:rsid w:val="004B501B"/>
    <w:rsid w:val="004C00AD"/>
    <w:rsid w:val="004C0CB4"/>
    <w:rsid w:val="004C2ECA"/>
    <w:rsid w:val="004C6689"/>
    <w:rsid w:val="004C759A"/>
    <w:rsid w:val="004D095E"/>
    <w:rsid w:val="004D0DFD"/>
    <w:rsid w:val="004D1328"/>
    <w:rsid w:val="004D1A59"/>
    <w:rsid w:val="004D25B7"/>
    <w:rsid w:val="004D282B"/>
    <w:rsid w:val="004D397B"/>
    <w:rsid w:val="004D4624"/>
    <w:rsid w:val="004D4F19"/>
    <w:rsid w:val="004E0758"/>
    <w:rsid w:val="004E194C"/>
    <w:rsid w:val="004E2627"/>
    <w:rsid w:val="004E2AF6"/>
    <w:rsid w:val="004E4C51"/>
    <w:rsid w:val="004E58BC"/>
    <w:rsid w:val="004F1001"/>
    <w:rsid w:val="004F21BB"/>
    <w:rsid w:val="004F2389"/>
    <w:rsid w:val="004F26E3"/>
    <w:rsid w:val="004F36C6"/>
    <w:rsid w:val="004F4878"/>
    <w:rsid w:val="004F5C81"/>
    <w:rsid w:val="004F6619"/>
    <w:rsid w:val="00500E21"/>
    <w:rsid w:val="0050164C"/>
    <w:rsid w:val="00506A88"/>
    <w:rsid w:val="0050711E"/>
    <w:rsid w:val="00507799"/>
    <w:rsid w:val="00507F5B"/>
    <w:rsid w:val="0051128E"/>
    <w:rsid w:val="00512037"/>
    <w:rsid w:val="00512156"/>
    <w:rsid w:val="00516FB5"/>
    <w:rsid w:val="00517023"/>
    <w:rsid w:val="00520F38"/>
    <w:rsid w:val="005246DE"/>
    <w:rsid w:val="00524B1C"/>
    <w:rsid w:val="005253FB"/>
    <w:rsid w:val="00526776"/>
    <w:rsid w:val="005273C8"/>
    <w:rsid w:val="005276DC"/>
    <w:rsid w:val="0053156C"/>
    <w:rsid w:val="005318E2"/>
    <w:rsid w:val="00532347"/>
    <w:rsid w:val="00533A64"/>
    <w:rsid w:val="005353D0"/>
    <w:rsid w:val="00535CA3"/>
    <w:rsid w:val="00535E61"/>
    <w:rsid w:val="00536605"/>
    <w:rsid w:val="0053678A"/>
    <w:rsid w:val="00536C81"/>
    <w:rsid w:val="00540926"/>
    <w:rsid w:val="00541446"/>
    <w:rsid w:val="005415B5"/>
    <w:rsid w:val="00541F85"/>
    <w:rsid w:val="005421B1"/>
    <w:rsid w:val="00543CE5"/>
    <w:rsid w:val="00546020"/>
    <w:rsid w:val="00547AA7"/>
    <w:rsid w:val="005500BA"/>
    <w:rsid w:val="00551235"/>
    <w:rsid w:val="00551DB5"/>
    <w:rsid w:val="005528AD"/>
    <w:rsid w:val="00552B07"/>
    <w:rsid w:val="00554659"/>
    <w:rsid w:val="005557D1"/>
    <w:rsid w:val="00557020"/>
    <w:rsid w:val="005573DA"/>
    <w:rsid w:val="00557A03"/>
    <w:rsid w:val="00560405"/>
    <w:rsid w:val="005607A0"/>
    <w:rsid w:val="00561E82"/>
    <w:rsid w:val="00562CA6"/>
    <w:rsid w:val="00566E95"/>
    <w:rsid w:val="005670C1"/>
    <w:rsid w:val="005672CC"/>
    <w:rsid w:val="0057117B"/>
    <w:rsid w:val="00571E85"/>
    <w:rsid w:val="005722D3"/>
    <w:rsid w:val="0057293B"/>
    <w:rsid w:val="00572C72"/>
    <w:rsid w:val="00572CDA"/>
    <w:rsid w:val="00573080"/>
    <w:rsid w:val="005769D8"/>
    <w:rsid w:val="00576DDA"/>
    <w:rsid w:val="00581DDC"/>
    <w:rsid w:val="00581EEA"/>
    <w:rsid w:val="005828DB"/>
    <w:rsid w:val="00582F28"/>
    <w:rsid w:val="00583EC4"/>
    <w:rsid w:val="00585089"/>
    <w:rsid w:val="00585A23"/>
    <w:rsid w:val="00585A49"/>
    <w:rsid w:val="005870EF"/>
    <w:rsid w:val="00587953"/>
    <w:rsid w:val="00592333"/>
    <w:rsid w:val="00593392"/>
    <w:rsid w:val="0059481B"/>
    <w:rsid w:val="0059546C"/>
    <w:rsid w:val="005954D7"/>
    <w:rsid w:val="00596A8A"/>
    <w:rsid w:val="005A0B09"/>
    <w:rsid w:val="005A1248"/>
    <w:rsid w:val="005A18F8"/>
    <w:rsid w:val="005A1D1B"/>
    <w:rsid w:val="005A2867"/>
    <w:rsid w:val="005A3510"/>
    <w:rsid w:val="005A3E40"/>
    <w:rsid w:val="005A586C"/>
    <w:rsid w:val="005A6BAF"/>
    <w:rsid w:val="005A71F6"/>
    <w:rsid w:val="005A7861"/>
    <w:rsid w:val="005A7E0E"/>
    <w:rsid w:val="005B237B"/>
    <w:rsid w:val="005B2577"/>
    <w:rsid w:val="005B28DF"/>
    <w:rsid w:val="005B2ED5"/>
    <w:rsid w:val="005B5D65"/>
    <w:rsid w:val="005B6C6A"/>
    <w:rsid w:val="005B6E9B"/>
    <w:rsid w:val="005B7E6C"/>
    <w:rsid w:val="005C102C"/>
    <w:rsid w:val="005C4BC5"/>
    <w:rsid w:val="005C662C"/>
    <w:rsid w:val="005C711D"/>
    <w:rsid w:val="005D0BA0"/>
    <w:rsid w:val="005D16EE"/>
    <w:rsid w:val="005D1EBC"/>
    <w:rsid w:val="005D2343"/>
    <w:rsid w:val="005D29C2"/>
    <w:rsid w:val="005D42D8"/>
    <w:rsid w:val="005D6517"/>
    <w:rsid w:val="005D6A31"/>
    <w:rsid w:val="005D6AE1"/>
    <w:rsid w:val="005E0312"/>
    <w:rsid w:val="005E088D"/>
    <w:rsid w:val="005E0DBA"/>
    <w:rsid w:val="005E1B7A"/>
    <w:rsid w:val="005E26DA"/>
    <w:rsid w:val="005E31F5"/>
    <w:rsid w:val="005E4F1A"/>
    <w:rsid w:val="005E5742"/>
    <w:rsid w:val="005E60F2"/>
    <w:rsid w:val="005E70EA"/>
    <w:rsid w:val="005F01B7"/>
    <w:rsid w:val="005F02AE"/>
    <w:rsid w:val="005F1A77"/>
    <w:rsid w:val="005F2833"/>
    <w:rsid w:val="005F47E8"/>
    <w:rsid w:val="005F4BCC"/>
    <w:rsid w:val="005F5BBD"/>
    <w:rsid w:val="005F6669"/>
    <w:rsid w:val="00600515"/>
    <w:rsid w:val="00600BFE"/>
    <w:rsid w:val="00600F59"/>
    <w:rsid w:val="006020DB"/>
    <w:rsid w:val="0060226A"/>
    <w:rsid w:val="006025D0"/>
    <w:rsid w:val="006025FD"/>
    <w:rsid w:val="00604EFC"/>
    <w:rsid w:val="00605E72"/>
    <w:rsid w:val="006073C8"/>
    <w:rsid w:val="00611EA4"/>
    <w:rsid w:val="00613EFE"/>
    <w:rsid w:val="00615A8A"/>
    <w:rsid w:val="006163BE"/>
    <w:rsid w:val="00616EAE"/>
    <w:rsid w:val="0062046C"/>
    <w:rsid w:val="00621BF4"/>
    <w:rsid w:val="0062335A"/>
    <w:rsid w:val="00623658"/>
    <w:rsid w:val="00625116"/>
    <w:rsid w:val="00630EF6"/>
    <w:rsid w:val="00631538"/>
    <w:rsid w:val="00634EE9"/>
    <w:rsid w:val="006361FC"/>
    <w:rsid w:val="0063661B"/>
    <w:rsid w:val="006376A0"/>
    <w:rsid w:val="0063799F"/>
    <w:rsid w:val="0064037C"/>
    <w:rsid w:val="006413F0"/>
    <w:rsid w:val="0064142B"/>
    <w:rsid w:val="0064192F"/>
    <w:rsid w:val="00643A4C"/>
    <w:rsid w:val="0064420B"/>
    <w:rsid w:val="00646059"/>
    <w:rsid w:val="00646A6D"/>
    <w:rsid w:val="00647EF1"/>
    <w:rsid w:val="006516B1"/>
    <w:rsid w:val="00652BFE"/>
    <w:rsid w:val="0065388C"/>
    <w:rsid w:val="00653941"/>
    <w:rsid w:val="00653F85"/>
    <w:rsid w:val="00654B6F"/>
    <w:rsid w:val="00654BF4"/>
    <w:rsid w:val="00654C79"/>
    <w:rsid w:val="00654EAF"/>
    <w:rsid w:val="00662632"/>
    <w:rsid w:val="006650F9"/>
    <w:rsid w:val="006660DD"/>
    <w:rsid w:val="00666407"/>
    <w:rsid w:val="00666B21"/>
    <w:rsid w:val="00671DD0"/>
    <w:rsid w:val="0067281A"/>
    <w:rsid w:val="00672BAA"/>
    <w:rsid w:val="00672C36"/>
    <w:rsid w:val="00673C49"/>
    <w:rsid w:val="006755A9"/>
    <w:rsid w:val="00676AFE"/>
    <w:rsid w:val="006773D3"/>
    <w:rsid w:val="00681277"/>
    <w:rsid w:val="0068246C"/>
    <w:rsid w:val="00682A83"/>
    <w:rsid w:val="00683898"/>
    <w:rsid w:val="00684096"/>
    <w:rsid w:val="006844F3"/>
    <w:rsid w:val="0068523A"/>
    <w:rsid w:val="00685F23"/>
    <w:rsid w:val="006912CC"/>
    <w:rsid w:val="006920C9"/>
    <w:rsid w:val="00693EF3"/>
    <w:rsid w:val="00694D06"/>
    <w:rsid w:val="00695188"/>
    <w:rsid w:val="00695E6B"/>
    <w:rsid w:val="006964EF"/>
    <w:rsid w:val="006969A0"/>
    <w:rsid w:val="00696C0F"/>
    <w:rsid w:val="006A072D"/>
    <w:rsid w:val="006A1235"/>
    <w:rsid w:val="006A155A"/>
    <w:rsid w:val="006A1F46"/>
    <w:rsid w:val="006A23EA"/>
    <w:rsid w:val="006A2551"/>
    <w:rsid w:val="006A348C"/>
    <w:rsid w:val="006A4845"/>
    <w:rsid w:val="006A51BC"/>
    <w:rsid w:val="006A599A"/>
    <w:rsid w:val="006A5A6F"/>
    <w:rsid w:val="006A5CEC"/>
    <w:rsid w:val="006A67EA"/>
    <w:rsid w:val="006A7D8F"/>
    <w:rsid w:val="006A7D9C"/>
    <w:rsid w:val="006B008C"/>
    <w:rsid w:val="006B16CD"/>
    <w:rsid w:val="006B18F6"/>
    <w:rsid w:val="006B1C39"/>
    <w:rsid w:val="006B1ED9"/>
    <w:rsid w:val="006B1F28"/>
    <w:rsid w:val="006B3554"/>
    <w:rsid w:val="006B3A6C"/>
    <w:rsid w:val="006B4793"/>
    <w:rsid w:val="006B640A"/>
    <w:rsid w:val="006B6F89"/>
    <w:rsid w:val="006C035F"/>
    <w:rsid w:val="006C069A"/>
    <w:rsid w:val="006C2205"/>
    <w:rsid w:val="006C2F54"/>
    <w:rsid w:val="006C5A23"/>
    <w:rsid w:val="006C5AB2"/>
    <w:rsid w:val="006C77E6"/>
    <w:rsid w:val="006C78E4"/>
    <w:rsid w:val="006D26F2"/>
    <w:rsid w:val="006D4EDA"/>
    <w:rsid w:val="006D6FED"/>
    <w:rsid w:val="006E190A"/>
    <w:rsid w:val="006E23E6"/>
    <w:rsid w:val="006E3455"/>
    <w:rsid w:val="006E38DE"/>
    <w:rsid w:val="006E3FA9"/>
    <w:rsid w:val="006E50ED"/>
    <w:rsid w:val="006E5D27"/>
    <w:rsid w:val="006E7CDE"/>
    <w:rsid w:val="006F1B04"/>
    <w:rsid w:val="006F27C4"/>
    <w:rsid w:val="006F2A51"/>
    <w:rsid w:val="006F52FE"/>
    <w:rsid w:val="006F5D27"/>
    <w:rsid w:val="006F6949"/>
    <w:rsid w:val="00700698"/>
    <w:rsid w:val="007006A1"/>
    <w:rsid w:val="00702FEB"/>
    <w:rsid w:val="007032A5"/>
    <w:rsid w:val="007039BB"/>
    <w:rsid w:val="00704C5C"/>
    <w:rsid w:val="007052AF"/>
    <w:rsid w:val="007067A9"/>
    <w:rsid w:val="00706BA6"/>
    <w:rsid w:val="00707203"/>
    <w:rsid w:val="00707382"/>
    <w:rsid w:val="00707F66"/>
    <w:rsid w:val="00711C39"/>
    <w:rsid w:val="00714AF9"/>
    <w:rsid w:val="00714DAF"/>
    <w:rsid w:val="00720F27"/>
    <w:rsid w:val="00721E4F"/>
    <w:rsid w:val="00722396"/>
    <w:rsid w:val="007223FC"/>
    <w:rsid w:val="00722C27"/>
    <w:rsid w:val="00722F1B"/>
    <w:rsid w:val="0072404A"/>
    <w:rsid w:val="00725514"/>
    <w:rsid w:val="00725C89"/>
    <w:rsid w:val="007277EC"/>
    <w:rsid w:val="007337CD"/>
    <w:rsid w:val="007351F6"/>
    <w:rsid w:val="007379E6"/>
    <w:rsid w:val="00740B0A"/>
    <w:rsid w:val="007429F1"/>
    <w:rsid w:val="00742E13"/>
    <w:rsid w:val="00744716"/>
    <w:rsid w:val="00745523"/>
    <w:rsid w:val="00746A0A"/>
    <w:rsid w:val="00746AF6"/>
    <w:rsid w:val="00746B1B"/>
    <w:rsid w:val="007479D0"/>
    <w:rsid w:val="00750B54"/>
    <w:rsid w:val="00752473"/>
    <w:rsid w:val="0075551D"/>
    <w:rsid w:val="007562CD"/>
    <w:rsid w:val="00757589"/>
    <w:rsid w:val="0076161C"/>
    <w:rsid w:val="00761D17"/>
    <w:rsid w:val="00762929"/>
    <w:rsid w:val="00762E00"/>
    <w:rsid w:val="0076410D"/>
    <w:rsid w:val="0076442E"/>
    <w:rsid w:val="007649CD"/>
    <w:rsid w:val="007651A6"/>
    <w:rsid w:val="007659C5"/>
    <w:rsid w:val="007671FC"/>
    <w:rsid w:val="007703A7"/>
    <w:rsid w:val="0077042F"/>
    <w:rsid w:val="00771BE6"/>
    <w:rsid w:val="007723B9"/>
    <w:rsid w:val="007724E1"/>
    <w:rsid w:val="00772A7B"/>
    <w:rsid w:val="007731F1"/>
    <w:rsid w:val="007735C3"/>
    <w:rsid w:val="00773AAF"/>
    <w:rsid w:val="007755A9"/>
    <w:rsid w:val="00780D3F"/>
    <w:rsid w:val="0078215C"/>
    <w:rsid w:val="00782B03"/>
    <w:rsid w:val="00783D01"/>
    <w:rsid w:val="0078539B"/>
    <w:rsid w:val="00786351"/>
    <w:rsid w:val="00786755"/>
    <w:rsid w:val="007874CF"/>
    <w:rsid w:val="0079002A"/>
    <w:rsid w:val="00790A28"/>
    <w:rsid w:val="00795982"/>
    <w:rsid w:val="00796E1C"/>
    <w:rsid w:val="007A0FD4"/>
    <w:rsid w:val="007A172B"/>
    <w:rsid w:val="007A2182"/>
    <w:rsid w:val="007A5D9E"/>
    <w:rsid w:val="007A6192"/>
    <w:rsid w:val="007A7C44"/>
    <w:rsid w:val="007A7F41"/>
    <w:rsid w:val="007B4D2B"/>
    <w:rsid w:val="007C030E"/>
    <w:rsid w:val="007C1061"/>
    <w:rsid w:val="007C1CDB"/>
    <w:rsid w:val="007C221A"/>
    <w:rsid w:val="007C3B0D"/>
    <w:rsid w:val="007C4D47"/>
    <w:rsid w:val="007C652D"/>
    <w:rsid w:val="007C6D31"/>
    <w:rsid w:val="007C7047"/>
    <w:rsid w:val="007C77F6"/>
    <w:rsid w:val="007D2151"/>
    <w:rsid w:val="007D285D"/>
    <w:rsid w:val="007D2EE3"/>
    <w:rsid w:val="007D36D8"/>
    <w:rsid w:val="007D6290"/>
    <w:rsid w:val="007D6D59"/>
    <w:rsid w:val="007D7233"/>
    <w:rsid w:val="007E02B7"/>
    <w:rsid w:val="007E37F1"/>
    <w:rsid w:val="007E3B69"/>
    <w:rsid w:val="007E3E52"/>
    <w:rsid w:val="007E528F"/>
    <w:rsid w:val="007F0929"/>
    <w:rsid w:val="007F0C64"/>
    <w:rsid w:val="007F13E9"/>
    <w:rsid w:val="007F1F69"/>
    <w:rsid w:val="007F1FA1"/>
    <w:rsid w:val="007F2751"/>
    <w:rsid w:val="007F47F6"/>
    <w:rsid w:val="007F688C"/>
    <w:rsid w:val="007F6D6F"/>
    <w:rsid w:val="007F729E"/>
    <w:rsid w:val="008004A9"/>
    <w:rsid w:val="00800BFD"/>
    <w:rsid w:val="008019AC"/>
    <w:rsid w:val="008036DA"/>
    <w:rsid w:val="008039FE"/>
    <w:rsid w:val="00803F11"/>
    <w:rsid w:val="00804A4A"/>
    <w:rsid w:val="00805908"/>
    <w:rsid w:val="00807615"/>
    <w:rsid w:val="00812C37"/>
    <w:rsid w:val="00814DEB"/>
    <w:rsid w:val="008158D6"/>
    <w:rsid w:val="00816E40"/>
    <w:rsid w:val="008177BF"/>
    <w:rsid w:val="00817B40"/>
    <w:rsid w:val="00820038"/>
    <w:rsid w:val="008207C6"/>
    <w:rsid w:val="008218DF"/>
    <w:rsid w:val="00821F2E"/>
    <w:rsid w:val="008236F8"/>
    <w:rsid w:val="00825CA6"/>
    <w:rsid w:val="00825E5C"/>
    <w:rsid w:val="00826897"/>
    <w:rsid w:val="008272F4"/>
    <w:rsid w:val="0082791C"/>
    <w:rsid w:val="00830083"/>
    <w:rsid w:val="00831F45"/>
    <w:rsid w:val="00832355"/>
    <w:rsid w:val="00834C59"/>
    <w:rsid w:val="0083577A"/>
    <w:rsid w:val="00835E4D"/>
    <w:rsid w:val="008360FC"/>
    <w:rsid w:val="00837F38"/>
    <w:rsid w:val="00840395"/>
    <w:rsid w:val="00840985"/>
    <w:rsid w:val="0084274A"/>
    <w:rsid w:val="00843411"/>
    <w:rsid w:val="00843C50"/>
    <w:rsid w:val="008457FF"/>
    <w:rsid w:val="00847C82"/>
    <w:rsid w:val="00850E87"/>
    <w:rsid w:val="00853047"/>
    <w:rsid w:val="0085404A"/>
    <w:rsid w:val="008544C8"/>
    <w:rsid w:val="00855C97"/>
    <w:rsid w:val="008567F6"/>
    <w:rsid w:val="00856801"/>
    <w:rsid w:val="0085715A"/>
    <w:rsid w:val="00857599"/>
    <w:rsid w:val="008610D8"/>
    <w:rsid w:val="008618F5"/>
    <w:rsid w:val="00861B2A"/>
    <w:rsid w:val="0086264C"/>
    <w:rsid w:val="0086349C"/>
    <w:rsid w:val="00864066"/>
    <w:rsid w:val="00866423"/>
    <w:rsid w:val="00866C6B"/>
    <w:rsid w:val="0087012A"/>
    <w:rsid w:val="0087135F"/>
    <w:rsid w:val="00871D19"/>
    <w:rsid w:val="00872BD8"/>
    <w:rsid w:val="008733E2"/>
    <w:rsid w:val="00873956"/>
    <w:rsid w:val="008739FA"/>
    <w:rsid w:val="00873A83"/>
    <w:rsid w:val="00875546"/>
    <w:rsid w:val="00877691"/>
    <w:rsid w:val="00877A26"/>
    <w:rsid w:val="00881AE0"/>
    <w:rsid w:val="008821CE"/>
    <w:rsid w:val="00882738"/>
    <w:rsid w:val="00883050"/>
    <w:rsid w:val="00883370"/>
    <w:rsid w:val="00885C65"/>
    <w:rsid w:val="00886947"/>
    <w:rsid w:val="00887B70"/>
    <w:rsid w:val="00890E17"/>
    <w:rsid w:val="00891505"/>
    <w:rsid w:val="00891DB0"/>
    <w:rsid w:val="00896003"/>
    <w:rsid w:val="0089729D"/>
    <w:rsid w:val="008972EA"/>
    <w:rsid w:val="008A2256"/>
    <w:rsid w:val="008A4743"/>
    <w:rsid w:val="008A57E0"/>
    <w:rsid w:val="008A584B"/>
    <w:rsid w:val="008A6286"/>
    <w:rsid w:val="008B15AE"/>
    <w:rsid w:val="008B2E8E"/>
    <w:rsid w:val="008B48CA"/>
    <w:rsid w:val="008B4A49"/>
    <w:rsid w:val="008B4F6B"/>
    <w:rsid w:val="008B6AA4"/>
    <w:rsid w:val="008B6B97"/>
    <w:rsid w:val="008B6D8F"/>
    <w:rsid w:val="008C33DD"/>
    <w:rsid w:val="008C47AF"/>
    <w:rsid w:val="008C7245"/>
    <w:rsid w:val="008D0A34"/>
    <w:rsid w:val="008D128F"/>
    <w:rsid w:val="008D21F7"/>
    <w:rsid w:val="008D39BB"/>
    <w:rsid w:val="008D5B1F"/>
    <w:rsid w:val="008D5EAA"/>
    <w:rsid w:val="008E144B"/>
    <w:rsid w:val="008E299B"/>
    <w:rsid w:val="008E2D17"/>
    <w:rsid w:val="008E2F1F"/>
    <w:rsid w:val="008E3EC6"/>
    <w:rsid w:val="008E7D6E"/>
    <w:rsid w:val="008F015A"/>
    <w:rsid w:val="008F125B"/>
    <w:rsid w:val="008F3018"/>
    <w:rsid w:val="008F3187"/>
    <w:rsid w:val="008F4C66"/>
    <w:rsid w:val="008F5786"/>
    <w:rsid w:val="008F6CF4"/>
    <w:rsid w:val="008F76DB"/>
    <w:rsid w:val="00900B7E"/>
    <w:rsid w:val="009038A6"/>
    <w:rsid w:val="00903CD8"/>
    <w:rsid w:val="00903E7F"/>
    <w:rsid w:val="0090509B"/>
    <w:rsid w:val="00906015"/>
    <w:rsid w:val="00906973"/>
    <w:rsid w:val="009114DB"/>
    <w:rsid w:val="00911FE3"/>
    <w:rsid w:val="00912308"/>
    <w:rsid w:val="0091266E"/>
    <w:rsid w:val="00913C32"/>
    <w:rsid w:val="00914B06"/>
    <w:rsid w:val="009163F3"/>
    <w:rsid w:val="00916CAF"/>
    <w:rsid w:val="00917C6C"/>
    <w:rsid w:val="00920B45"/>
    <w:rsid w:val="00921789"/>
    <w:rsid w:val="00922236"/>
    <w:rsid w:val="00925A62"/>
    <w:rsid w:val="00925DC7"/>
    <w:rsid w:val="00933A81"/>
    <w:rsid w:val="00934F08"/>
    <w:rsid w:val="00935FFD"/>
    <w:rsid w:val="00936569"/>
    <w:rsid w:val="00936BDC"/>
    <w:rsid w:val="0093755B"/>
    <w:rsid w:val="00937643"/>
    <w:rsid w:val="00941F26"/>
    <w:rsid w:val="009424E7"/>
    <w:rsid w:val="009425FB"/>
    <w:rsid w:val="00942913"/>
    <w:rsid w:val="00943551"/>
    <w:rsid w:val="00944C5C"/>
    <w:rsid w:val="00945BBB"/>
    <w:rsid w:val="00945BDB"/>
    <w:rsid w:val="009460AB"/>
    <w:rsid w:val="00951B53"/>
    <w:rsid w:val="009524DD"/>
    <w:rsid w:val="009545E8"/>
    <w:rsid w:val="00954B04"/>
    <w:rsid w:val="00956B65"/>
    <w:rsid w:val="00960144"/>
    <w:rsid w:val="009605D2"/>
    <w:rsid w:val="0096096D"/>
    <w:rsid w:val="00961F5B"/>
    <w:rsid w:val="00962B10"/>
    <w:rsid w:val="00963CE3"/>
    <w:rsid w:val="009644B0"/>
    <w:rsid w:val="00965E1E"/>
    <w:rsid w:val="00966DAC"/>
    <w:rsid w:val="00972288"/>
    <w:rsid w:val="00974766"/>
    <w:rsid w:val="009748FA"/>
    <w:rsid w:val="00976540"/>
    <w:rsid w:val="00976CCA"/>
    <w:rsid w:val="00983780"/>
    <w:rsid w:val="0098588C"/>
    <w:rsid w:val="00985AB6"/>
    <w:rsid w:val="00985CE7"/>
    <w:rsid w:val="00986CE4"/>
    <w:rsid w:val="009874D7"/>
    <w:rsid w:val="00987FA2"/>
    <w:rsid w:val="00991B8A"/>
    <w:rsid w:val="009929F1"/>
    <w:rsid w:val="009937D8"/>
    <w:rsid w:val="00994035"/>
    <w:rsid w:val="009945AA"/>
    <w:rsid w:val="009A0223"/>
    <w:rsid w:val="009A0842"/>
    <w:rsid w:val="009A0A3F"/>
    <w:rsid w:val="009A0B40"/>
    <w:rsid w:val="009A43A8"/>
    <w:rsid w:val="009A49DD"/>
    <w:rsid w:val="009A5A5F"/>
    <w:rsid w:val="009A7F96"/>
    <w:rsid w:val="009B01EE"/>
    <w:rsid w:val="009B27B2"/>
    <w:rsid w:val="009B3135"/>
    <w:rsid w:val="009B4D89"/>
    <w:rsid w:val="009B744F"/>
    <w:rsid w:val="009C0309"/>
    <w:rsid w:val="009C0AF1"/>
    <w:rsid w:val="009C0C46"/>
    <w:rsid w:val="009C0C96"/>
    <w:rsid w:val="009C1A16"/>
    <w:rsid w:val="009C4D48"/>
    <w:rsid w:val="009D007F"/>
    <w:rsid w:val="009D29DE"/>
    <w:rsid w:val="009D63DA"/>
    <w:rsid w:val="009E02FF"/>
    <w:rsid w:val="009E0820"/>
    <w:rsid w:val="009E0A7C"/>
    <w:rsid w:val="009E0C26"/>
    <w:rsid w:val="009E3916"/>
    <w:rsid w:val="009E4CA2"/>
    <w:rsid w:val="009E7064"/>
    <w:rsid w:val="009E70A0"/>
    <w:rsid w:val="009F03CC"/>
    <w:rsid w:val="009F1162"/>
    <w:rsid w:val="009F19EC"/>
    <w:rsid w:val="009F22CF"/>
    <w:rsid w:val="009F42ED"/>
    <w:rsid w:val="009F4862"/>
    <w:rsid w:val="009F5401"/>
    <w:rsid w:val="009F6722"/>
    <w:rsid w:val="00A01B6C"/>
    <w:rsid w:val="00A03305"/>
    <w:rsid w:val="00A05387"/>
    <w:rsid w:val="00A06925"/>
    <w:rsid w:val="00A113C6"/>
    <w:rsid w:val="00A13AF2"/>
    <w:rsid w:val="00A14A3A"/>
    <w:rsid w:val="00A14DC1"/>
    <w:rsid w:val="00A14DD1"/>
    <w:rsid w:val="00A21C00"/>
    <w:rsid w:val="00A22C82"/>
    <w:rsid w:val="00A23142"/>
    <w:rsid w:val="00A25A28"/>
    <w:rsid w:val="00A25D4C"/>
    <w:rsid w:val="00A264DD"/>
    <w:rsid w:val="00A271E8"/>
    <w:rsid w:val="00A27357"/>
    <w:rsid w:val="00A301DF"/>
    <w:rsid w:val="00A31723"/>
    <w:rsid w:val="00A3286C"/>
    <w:rsid w:val="00A335E3"/>
    <w:rsid w:val="00A340DA"/>
    <w:rsid w:val="00A34B46"/>
    <w:rsid w:val="00A36B02"/>
    <w:rsid w:val="00A420A0"/>
    <w:rsid w:val="00A446AD"/>
    <w:rsid w:val="00A44935"/>
    <w:rsid w:val="00A4536D"/>
    <w:rsid w:val="00A454F0"/>
    <w:rsid w:val="00A45B49"/>
    <w:rsid w:val="00A4688E"/>
    <w:rsid w:val="00A52491"/>
    <w:rsid w:val="00A533D7"/>
    <w:rsid w:val="00A55C8C"/>
    <w:rsid w:val="00A60619"/>
    <w:rsid w:val="00A60A9C"/>
    <w:rsid w:val="00A6195D"/>
    <w:rsid w:val="00A63BE4"/>
    <w:rsid w:val="00A63D82"/>
    <w:rsid w:val="00A65737"/>
    <w:rsid w:val="00A6612D"/>
    <w:rsid w:val="00A66719"/>
    <w:rsid w:val="00A66BA2"/>
    <w:rsid w:val="00A66C09"/>
    <w:rsid w:val="00A728F9"/>
    <w:rsid w:val="00A7311E"/>
    <w:rsid w:val="00A742E0"/>
    <w:rsid w:val="00A74AE1"/>
    <w:rsid w:val="00A76007"/>
    <w:rsid w:val="00A7714C"/>
    <w:rsid w:val="00A817D4"/>
    <w:rsid w:val="00A82C5F"/>
    <w:rsid w:val="00A84EF0"/>
    <w:rsid w:val="00A86A14"/>
    <w:rsid w:val="00A9031A"/>
    <w:rsid w:val="00A92DD5"/>
    <w:rsid w:val="00A9312C"/>
    <w:rsid w:val="00A94004"/>
    <w:rsid w:val="00A94746"/>
    <w:rsid w:val="00A953F4"/>
    <w:rsid w:val="00A95EA2"/>
    <w:rsid w:val="00A96CF2"/>
    <w:rsid w:val="00A974E0"/>
    <w:rsid w:val="00AA0BC5"/>
    <w:rsid w:val="00AA22A9"/>
    <w:rsid w:val="00AA2E31"/>
    <w:rsid w:val="00AA3514"/>
    <w:rsid w:val="00AA4008"/>
    <w:rsid w:val="00AA49AB"/>
    <w:rsid w:val="00AA6D1F"/>
    <w:rsid w:val="00AA6E35"/>
    <w:rsid w:val="00AA6E49"/>
    <w:rsid w:val="00AA7845"/>
    <w:rsid w:val="00AB28C0"/>
    <w:rsid w:val="00AB2960"/>
    <w:rsid w:val="00AB4705"/>
    <w:rsid w:val="00AB72F5"/>
    <w:rsid w:val="00AC1111"/>
    <w:rsid w:val="00AC2827"/>
    <w:rsid w:val="00AC479C"/>
    <w:rsid w:val="00AC5204"/>
    <w:rsid w:val="00AC5407"/>
    <w:rsid w:val="00AC581D"/>
    <w:rsid w:val="00AC6B66"/>
    <w:rsid w:val="00AD0A09"/>
    <w:rsid w:val="00AD0B0D"/>
    <w:rsid w:val="00AD1D3D"/>
    <w:rsid w:val="00AD1E18"/>
    <w:rsid w:val="00AD2293"/>
    <w:rsid w:val="00AD4254"/>
    <w:rsid w:val="00AE0382"/>
    <w:rsid w:val="00AE039D"/>
    <w:rsid w:val="00AE53D6"/>
    <w:rsid w:val="00AE601E"/>
    <w:rsid w:val="00AF507F"/>
    <w:rsid w:val="00AF574E"/>
    <w:rsid w:val="00AF658F"/>
    <w:rsid w:val="00AF67F8"/>
    <w:rsid w:val="00B0085E"/>
    <w:rsid w:val="00B03BB1"/>
    <w:rsid w:val="00B1070A"/>
    <w:rsid w:val="00B10C60"/>
    <w:rsid w:val="00B1133A"/>
    <w:rsid w:val="00B1154D"/>
    <w:rsid w:val="00B12317"/>
    <w:rsid w:val="00B12A08"/>
    <w:rsid w:val="00B130B1"/>
    <w:rsid w:val="00B134B4"/>
    <w:rsid w:val="00B1359B"/>
    <w:rsid w:val="00B137A6"/>
    <w:rsid w:val="00B14185"/>
    <w:rsid w:val="00B16F31"/>
    <w:rsid w:val="00B2158A"/>
    <w:rsid w:val="00B2260D"/>
    <w:rsid w:val="00B231A9"/>
    <w:rsid w:val="00B2410E"/>
    <w:rsid w:val="00B252C6"/>
    <w:rsid w:val="00B266FD"/>
    <w:rsid w:val="00B30125"/>
    <w:rsid w:val="00B3100D"/>
    <w:rsid w:val="00B3405F"/>
    <w:rsid w:val="00B348F5"/>
    <w:rsid w:val="00B36145"/>
    <w:rsid w:val="00B3707A"/>
    <w:rsid w:val="00B43309"/>
    <w:rsid w:val="00B44C98"/>
    <w:rsid w:val="00B4633A"/>
    <w:rsid w:val="00B46C0F"/>
    <w:rsid w:val="00B4734F"/>
    <w:rsid w:val="00B52156"/>
    <w:rsid w:val="00B527F3"/>
    <w:rsid w:val="00B53110"/>
    <w:rsid w:val="00B5597A"/>
    <w:rsid w:val="00B56565"/>
    <w:rsid w:val="00B60C38"/>
    <w:rsid w:val="00B63101"/>
    <w:rsid w:val="00B638FC"/>
    <w:rsid w:val="00B6399A"/>
    <w:rsid w:val="00B64B68"/>
    <w:rsid w:val="00B64DBA"/>
    <w:rsid w:val="00B65B0C"/>
    <w:rsid w:val="00B677D0"/>
    <w:rsid w:val="00B679A6"/>
    <w:rsid w:val="00B67E3B"/>
    <w:rsid w:val="00B70E39"/>
    <w:rsid w:val="00B713E6"/>
    <w:rsid w:val="00B747FE"/>
    <w:rsid w:val="00B751F7"/>
    <w:rsid w:val="00B75800"/>
    <w:rsid w:val="00B779D2"/>
    <w:rsid w:val="00B77AE2"/>
    <w:rsid w:val="00B81601"/>
    <w:rsid w:val="00B82339"/>
    <w:rsid w:val="00B82AAE"/>
    <w:rsid w:val="00B84CF6"/>
    <w:rsid w:val="00B84EDA"/>
    <w:rsid w:val="00B85A02"/>
    <w:rsid w:val="00B860C3"/>
    <w:rsid w:val="00B8610C"/>
    <w:rsid w:val="00B870FB"/>
    <w:rsid w:val="00B87303"/>
    <w:rsid w:val="00B911A4"/>
    <w:rsid w:val="00B9330B"/>
    <w:rsid w:val="00B93461"/>
    <w:rsid w:val="00B94A10"/>
    <w:rsid w:val="00B94C2D"/>
    <w:rsid w:val="00B96B23"/>
    <w:rsid w:val="00B9732A"/>
    <w:rsid w:val="00BA0928"/>
    <w:rsid w:val="00BA0D82"/>
    <w:rsid w:val="00BA1BCA"/>
    <w:rsid w:val="00BA2F26"/>
    <w:rsid w:val="00BA5BD2"/>
    <w:rsid w:val="00BA5C6B"/>
    <w:rsid w:val="00BA5FF3"/>
    <w:rsid w:val="00BA6BD6"/>
    <w:rsid w:val="00BA6F68"/>
    <w:rsid w:val="00BA73A5"/>
    <w:rsid w:val="00BB1368"/>
    <w:rsid w:val="00BB206D"/>
    <w:rsid w:val="00BB3694"/>
    <w:rsid w:val="00BB3A95"/>
    <w:rsid w:val="00BB3B74"/>
    <w:rsid w:val="00BB3CAC"/>
    <w:rsid w:val="00BB3EC2"/>
    <w:rsid w:val="00BB4F7D"/>
    <w:rsid w:val="00BB6EE2"/>
    <w:rsid w:val="00BB7709"/>
    <w:rsid w:val="00BC0C52"/>
    <w:rsid w:val="00BC3157"/>
    <w:rsid w:val="00BC55D8"/>
    <w:rsid w:val="00BC57BC"/>
    <w:rsid w:val="00BC5FF7"/>
    <w:rsid w:val="00BC6BB9"/>
    <w:rsid w:val="00BC6BD3"/>
    <w:rsid w:val="00BC70E5"/>
    <w:rsid w:val="00BD16A8"/>
    <w:rsid w:val="00BD22B6"/>
    <w:rsid w:val="00BD29AD"/>
    <w:rsid w:val="00BD5FD2"/>
    <w:rsid w:val="00BD6F0C"/>
    <w:rsid w:val="00BD7D19"/>
    <w:rsid w:val="00BE00C1"/>
    <w:rsid w:val="00BE02D9"/>
    <w:rsid w:val="00BE0F98"/>
    <w:rsid w:val="00BE10B5"/>
    <w:rsid w:val="00BE1925"/>
    <w:rsid w:val="00BE3C3C"/>
    <w:rsid w:val="00BE531E"/>
    <w:rsid w:val="00BE5598"/>
    <w:rsid w:val="00BE5F48"/>
    <w:rsid w:val="00BE6D38"/>
    <w:rsid w:val="00BE7D99"/>
    <w:rsid w:val="00BF0030"/>
    <w:rsid w:val="00BF025A"/>
    <w:rsid w:val="00BF20DA"/>
    <w:rsid w:val="00BF4C9C"/>
    <w:rsid w:val="00BF4F3E"/>
    <w:rsid w:val="00BF6199"/>
    <w:rsid w:val="00BF6BE8"/>
    <w:rsid w:val="00C0093B"/>
    <w:rsid w:val="00C01B5E"/>
    <w:rsid w:val="00C02233"/>
    <w:rsid w:val="00C0510A"/>
    <w:rsid w:val="00C06892"/>
    <w:rsid w:val="00C06A70"/>
    <w:rsid w:val="00C100ED"/>
    <w:rsid w:val="00C118BD"/>
    <w:rsid w:val="00C1238D"/>
    <w:rsid w:val="00C125B7"/>
    <w:rsid w:val="00C12B37"/>
    <w:rsid w:val="00C14413"/>
    <w:rsid w:val="00C14D7E"/>
    <w:rsid w:val="00C14F15"/>
    <w:rsid w:val="00C15EAB"/>
    <w:rsid w:val="00C16336"/>
    <w:rsid w:val="00C17A3C"/>
    <w:rsid w:val="00C17BAD"/>
    <w:rsid w:val="00C20F80"/>
    <w:rsid w:val="00C25F16"/>
    <w:rsid w:val="00C31B02"/>
    <w:rsid w:val="00C331EE"/>
    <w:rsid w:val="00C33E52"/>
    <w:rsid w:val="00C352EF"/>
    <w:rsid w:val="00C35B11"/>
    <w:rsid w:val="00C35F30"/>
    <w:rsid w:val="00C3655D"/>
    <w:rsid w:val="00C3663F"/>
    <w:rsid w:val="00C373BA"/>
    <w:rsid w:val="00C37D2E"/>
    <w:rsid w:val="00C37DE5"/>
    <w:rsid w:val="00C41372"/>
    <w:rsid w:val="00C41713"/>
    <w:rsid w:val="00C41C2B"/>
    <w:rsid w:val="00C428B3"/>
    <w:rsid w:val="00C429CA"/>
    <w:rsid w:val="00C44F59"/>
    <w:rsid w:val="00C45AD2"/>
    <w:rsid w:val="00C47504"/>
    <w:rsid w:val="00C5253D"/>
    <w:rsid w:val="00C54096"/>
    <w:rsid w:val="00C54A06"/>
    <w:rsid w:val="00C54B1F"/>
    <w:rsid w:val="00C61BB9"/>
    <w:rsid w:val="00C626F1"/>
    <w:rsid w:val="00C627C8"/>
    <w:rsid w:val="00C633F7"/>
    <w:rsid w:val="00C6486F"/>
    <w:rsid w:val="00C668A8"/>
    <w:rsid w:val="00C67B60"/>
    <w:rsid w:val="00C67F35"/>
    <w:rsid w:val="00C70489"/>
    <w:rsid w:val="00C709EA"/>
    <w:rsid w:val="00C713E0"/>
    <w:rsid w:val="00C74FC3"/>
    <w:rsid w:val="00C75C5D"/>
    <w:rsid w:val="00C76123"/>
    <w:rsid w:val="00C76394"/>
    <w:rsid w:val="00C807CF"/>
    <w:rsid w:val="00C83725"/>
    <w:rsid w:val="00C84485"/>
    <w:rsid w:val="00C87229"/>
    <w:rsid w:val="00C9263D"/>
    <w:rsid w:val="00C92698"/>
    <w:rsid w:val="00C93240"/>
    <w:rsid w:val="00C952F0"/>
    <w:rsid w:val="00C958B1"/>
    <w:rsid w:val="00C97778"/>
    <w:rsid w:val="00CA062B"/>
    <w:rsid w:val="00CA1106"/>
    <w:rsid w:val="00CA1978"/>
    <w:rsid w:val="00CA1E4C"/>
    <w:rsid w:val="00CA1FDA"/>
    <w:rsid w:val="00CA2C45"/>
    <w:rsid w:val="00CA5250"/>
    <w:rsid w:val="00CA53B5"/>
    <w:rsid w:val="00CA6A3C"/>
    <w:rsid w:val="00CA74A2"/>
    <w:rsid w:val="00CB0E83"/>
    <w:rsid w:val="00CB14D8"/>
    <w:rsid w:val="00CB23F3"/>
    <w:rsid w:val="00CB3225"/>
    <w:rsid w:val="00CB44AF"/>
    <w:rsid w:val="00CB4DD9"/>
    <w:rsid w:val="00CB5055"/>
    <w:rsid w:val="00CB5DF9"/>
    <w:rsid w:val="00CB6A6A"/>
    <w:rsid w:val="00CB7132"/>
    <w:rsid w:val="00CB72A6"/>
    <w:rsid w:val="00CC1105"/>
    <w:rsid w:val="00CC11D7"/>
    <w:rsid w:val="00CC2B3F"/>
    <w:rsid w:val="00CC30D6"/>
    <w:rsid w:val="00CC5EF1"/>
    <w:rsid w:val="00CC68B1"/>
    <w:rsid w:val="00CD0B54"/>
    <w:rsid w:val="00CD3FF6"/>
    <w:rsid w:val="00CD40AB"/>
    <w:rsid w:val="00CD5ADE"/>
    <w:rsid w:val="00CD7D8F"/>
    <w:rsid w:val="00CD7F91"/>
    <w:rsid w:val="00CE0855"/>
    <w:rsid w:val="00CE13FB"/>
    <w:rsid w:val="00CE190F"/>
    <w:rsid w:val="00CE2489"/>
    <w:rsid w:val="00CE2D2E"/>
    <w:rsid w:val="00CE3259"/>
    <w:rsid w:val="00CE3545"/>
    <w:rsid w:val="00CE3CA7"/>
    <w:rsid w:val="00CE4EC3"/>
    <w:rsid w:val="00CE55E1"/>
    <w:rsid w:val="00CE5808"/>
    <w:rsid w:val="00CE5E0F"/>
    <w:rsid w:val="00CF007B"/>
    <w:rsid w:val="00CF28AD"/>
    <w:rsid w:val="00CF2DC4"/>
    <w:rsid w:val="00CF32D9"/>
    <w:rsid w:val="00CF4CB3"/>
    <w:rsid w:val="00CF5240"/>
    <w:rsid w:val="00CF53C0"/>
    <w:rsid w:val="00CF7FD6"/>
    <w:rsid w:val="00D007E6"/>
    <w:rsid w:val="00D012BD"/>
    <w:rsid w:val="00D0229E"/>
    <w:rsid w:val="00D0520B"/>
    <w:rsid w:val="00D0573E"/>
    <w:rsid w:val="00D06684"/>
    <w:rsid w:val="00D10753"/>
    <w:rsid w:val="00D1154F"/>
    <w:rsid w:val="00D122AE"/>
    <w:rsid w:val="00D14958"/>
    <w:rsid w:val="00D167E2"/>
    <w:rsid w:val="00D20004"/>
    <w:rsid w:val="00D2083D"/>
    <w:rsid w:val="00D2135A"/>
    <w:rsid w:val="00D221BE"/>
    <w:rsid w:val="00D23576"/>
    <w:rsid w:val="00D23E5A"/>
    <w:rsid w:val="00D23F13"/>
    <w:rsid w:val="00D2586D"/>
    <w:rsid w:val="00D26F6A"/>
    <w:rsid w:val="00D30187"/>
    <w:rsid w:val="00D3323A"/>
    <w:rsid w:val="00D35D58"/>
    <w:rsid w:val="00D36437"/>
    <w:rsid w:val="00D366B4"/>
    <w:rsid w:val="00D36B58"/>
    <w:rsid w:val="00D426DE"/>
    <w:rsid w:val="00D441DC"/>
    <w:rsid w:val="00D44896"/>
    <w:rsid w:val="00D44D5E"/>
    <w:rsid w:val="00D44E85"/>
    <w:rsid w:val="00D45F05"/>
    <w:rsid w:val="00D4615B"/>
    <w:rsid w:val="00D470C8"/>
    <w:rsid w:val="00D475FB"/>
    <w:rsid w:val="00D47903"/>
    <w:rsid w:val="00D47B95"/>
    <w:rsid w:val="00D5329B"/>
    <w:rsid w:val="00D536FD"/>
    <w:rsid w:val="00D53881"/>
    <w:rsid w:val="00D54385"/>
    <w:rsid w:val="00D54564"/>
    <w:rsid w:val="00D5459E"/>
    <w:rsid w:val="00D5706C"/>
    <w:rsid w:val="00D574F9"/>
    <w:rsid w:val="00D57E04"/>
    <w:rsid w:val="00D60421"/>
    <w:rsid w:val="00D6253F"/>
    <w:rsid w:val="00D642C6"/>
    <w:rsid w:val="00D64BEF"/>
    <w:rsid w:val="00D64EAD"/>
    <w:rsid w:val="00D65932"/>
    <w:rsid w:val="00D659AE"/>
    <w:rsid w:val="00D66ED3"/>
    <w:rsid w:val="00D71FEC"/>
    <w:rsid w:val="00D7595C"/>
    <w:rsid w:val="00D762C4"/>
    <w:rsid w:val="00D7665D"/>
    <w:rsid w:val="00D76983"/>
    <w:rsid w:val="00D769A7"/>
    <w:rsid w:val="00D775F1"/>
    <w:rsid w:val="00D829DE"/>
    <w:rsid w:val="00D82CED"/>
    <w:rsid w:val="00D854F9"/>
    <w:rsid w:val="00D87B6F"/>
    <w:rsid w:val="00D902CE"/>
    <w:rsid w:val="00D91C86"/>
    <w:rsid w:val="00D922BE"/>
    <w:rsid w:val="00D93A52"/>
    <w:rsid w:val="00D9500B"/>
    <w:rsid w:val="00D95653"/>
    <w:rsid w:val="00D96603"/>
    <w:rsid w:val="00DA0CB7"/>
    <w:rsid w:val="00DA0CE6"/>
    <w:rsid w:val="00DA1E93"/>
    <w:rsid w:val="00DA2A3D"/>
    <w:rsid w:val="00DA2D8B"/>
    <w:rsid w:val="00DA5219"/>
    <w:rsid w:val="00DA72E7"/>
    <w:rsid w:val="00DB3427"/>
    <w:rsid w:val="00DB6F8F"/>
    <w:rsid w:val="00DC018B"/>
    <w:rsid w:val="00DC076B"/>
    <w:rsid w:val="00DC12E2"/>
    <w:rsid w:val="00DC160A"/>
    <w:rsid w:val="00DC3A19"/>
    <w:rsid w:val="00DC3D75"/>
    <w:rsid w:val="00DC46A0"/>
    <w:rsid w:val="00DC6755"/>
    <w:rsid w:val="00DC6B80"/>
    <w:rsid w:val="00DC6EB4"/>
    <w:rsid w:val="00DD244B"/>
    <w:rsid w:val="00DD3AF7"/>
    <w:rsid w:val="00DD4BFD"/>
    <w:rsid w:val="00DD77A2"/>
    <w:rsid w:val="00DD789B"/>
    <w:rsid w:val="00DD7F70"/>
    <w:rsid w:val="00DE04DA"/>
    <w:rsid w:val="00DE0745"/>
    <w:rsid w:val="00DE0AEE"/>
    <w:rsid w:val="00DE1D2A"/>
    <w:rsid w:val="00DE2773"/>
    <w:rsid w:val="00DE6C06"/>
    <w:rsid w:val="00DF0D52"/>
    <w:rsid w:val="00DF2531"/>
    <w:rsid w:val="00DF2CD1"/>
    <w:rsid w:val="00DF4342"/>
    <w:rsid w:val="00DF4B2F"/>
    <w:rsid w:val="00DF7813"/>
    <w:rsid w:val="00DF7ECA"/>
    <w:rsid w:val="00E047B6"/>
    <w:rsid w:val="00E0631B"/>
    <w:rsid w:val="00E06F21"/>
    <w:rsid w:val="00E07D83"/>
    <w:rsid w:val="00E07E78"/>
    <w:rsid w:val="00E10273"/>
    <w:rsid w:val="00E11DBC"/>
    <w:rsid w:val="00E11E56"/>
    <w:rsid w:val="00E12D8B"/>
    <w:rsid w:val="00E135F3"/>
    <w:rsid w:val="00E140B0"/>
    <w:rsid w:val="00E14B93"/>
    <w:rsid w:val="00E16CA3"/>
    <w:rsid w:val="00E16E60"/>
    <w:rsid w:val="00E20466"/>
    <w:rsid w:val="00E21A35"/>
    <w:rsid w:val="00E21BB8"/>
    <w:rsid w:val="00E21F8D"/>
    <w:rsid w:val="00E22770"/>
    <w:rsid w:val="00E227C7"/>
    <w:rsid w:val="00E22CE1"/>
    <w:rsid w:val="00E23821"/>
    <w:rsid w:val="00E24A52"/>
    <w:rsid w:val="00E250C7"/>
    <w:rsid w:val="00E26201"/>
    <w:rsid w:val="00E279D0"/>
    <w:rsid w:val="00E304B4"/>
    <w:rsid w:val="00E30F85"/>
    <w:rsid w:val="00E32658"/>
    <w:rsid w:val="00E32D5C"/>
    <w:rsid w:val="00E339E8"/>
    <w:rsid w:val="00E347E1"/>
    <w:rsid w:val="00E36A66"/>
    <w:rsid w:val="00E3737B"/>
    <w:rsid w:val="00E41135"/>
    <w:rsid w:val="00E41C49"/>
    <w:rsid w:val="00E42025"/>
    <w:rsid w:val="00E438E6"/>
    <w:rsid w:val="00E43E61"/>
    <w:rsid w:val="00E443A8"/>
    <w:rsid w:val="00E44CB9"/>
    <w:rsid w:val="00E45395"/>
    <w:rsid w:val="00E4549E"/>
    <w:rsid w:val="00E5425C"/>
    <w:rsid w:val="00E55E8B"/>
    <w:rsid w:val="00E566B5"/>
    <w:rsid w:val="00E57068"/>
    <w:rsid w:val="00E60139"/>
    <w:rsid w:val="00E61B94"/>
    <w:rsid w:val="00E622AA"/>
    <w:rsid w:val="00E63221"/>
    <w:rsid w:val="00E6433C"/>
    <w:rsid w:val="00E64AA1"/>
    <w:rsid w:val="00E6641D"/>
    <w:rsid w:val="00E6661B"/>
    <w:rsid w:val="00E702EA"/>
    <w:rsid w:val="00E72B12"/>
    <w:rsid w:val="00E72C63"/>
    <w:rsid w:val="00E742DF"/>
    <w:rsid w:val="00E7556A"/>
    <w:rsid w:val="00E7626A"/>
    <w:rsid w:val="00E764F5"/>
    <w:rsid w:val="00E8065D"/>
    <w:rsid w:val="00E813C3"/>
    <w:rsid w:val="00E8149D"/>
    <w:rsid w:val="00E81F23"/>
    <w:rsid w:val="00E83D23"/>
    <w:rsid w:val="00E842C6"/>
    <w:rsid w:val="00E87306"/>
    <w:rsid w:val="00E873BB"/>
    <w:rsid w:val="00E87912"/>
    <w:rsid w:val="00E90145"/>
    <w:rsid w:val="00E904C6"/>
    <w:rsid w:val="00E90E7E"/>
    <w:rsid w:val="00E90F01"/>
    <w:rsid w:val="00E91710"/>
    <w:rsid w:val="00E93A21"/>
    <w:rsid w:val="00E94410"/>
    <w:rsid w:val="00E94929"/>
    <w:rsid w:val="00E94DAC"/>
    <w:rsid w:val="00E955F7"/>
    <w:rsid w:val="00E979AB"/>
    <w:rsid w:val="00EA0B4B"/>
    <w:rsid w:val="00EA2724"/>
    <w:rsid w:val="00EA2EE1"/>
    <w:rsid w:val="00EA4AC8"/>
    <w:rsid w:val="00EA4C44"/>
    <w:rsid w:val="00EA5283"/>
    <w:rsid w:val="00EA6DC5"/>
    <w:rsid w:val="00EB059B"/>
    <w:rsid w:val="00EB1D96"/>
    <w:rsid w:val="00EB3C9C"/>
    <w:rsid w:val="00EB3F8A"/>
    <w:rsid w:val="00EB4205"/>
    <w:rsid w:val="00EB4A2B"/>
    <w:rsid w:val="00EB5AA7"/>
    <w:rsid w:val="00EB62ED"/>
    <w:rsid w:val="00EB6BB7"/>
    <w:rsid w:val="00EC0DB1"/>
    <w:rsid w:val="00EC1716"/>
    <w:rsid w:val="00EC2F5E"/>
    <w:rsid w:val="00EC40BC"/>
    <w:rsid w:val="00EC45D2"/>
    <w:rsid w:val="00EC4918"/>
    <w:rsid w:val="00EC6C7E"/>
    <w:rsid w:val="00EC7374"/>
    <w:rsid w:val="00ED115C"/>
    <w:rsid w:val="00ED20E1"/>
    <w:rsid w:val="00ED428B"/>
    <w:rsid w:val="00EE01B5"/>
    <w:rsid w:val="00EE1120"/>
    <w:rsid w:val="00EE14FA"/>
    <w:rsid w:val="00EE1D02"/>
    <w:rsid w:val="00EE1EFF"/>
    <w:rsid w:val="00EE20ED"/>
    <w:rsid w:val="00EE29B4"/>
    <w:rsid w:val="00EE45E5"/>
    <w:rsid w:val="00EE6EB4"/>
    <w:rsid w:val="00EE7FB4"/>
    <w:rsid w:val="00EF17D1"/>
    <w:rsid w:val="00EF2C02"/>
    <w:rsid w:val="00EF3E30"/>
    <w:rsid w:val="00EF42E1"/>
    <w:rsid w:val="00EF444B"/>
    <w:rsid w:val="00EF4860"/>
    <w:rsid w:val="00EF5090"/>
    <w:rsid w:val="00EF5DC4"/>
    <w:rsid w:val="00F0036D"/>
    <w:rsid w:val="00F00CAD"/>
    <w:rsid w:val="00F01696"/>
    <w:rsid w:val="00F0199B"/>
    <w:rsid w:val="00F01E45"/>
    <w:rsid w:val="00F034D7"/>
    <w:rsid w:val="00F0405C"/>
    <w:rsid w:val="00F04578"/>
    <w:rsid w:val="00F05466"/>
    <w:rsid w:val="00F057B9"/>
    <w:rsid w:val="00F0692C"/>
    <w:rsid w:val="00F06EEB"/>
    <w:rsid w:val="00F071B5"/>
    <w:rsid w:val="00F1073B"/>
    <w:rsid w:val="00F10C63"/>
    <w:rsid w:val="00F111D9"/>
    <w:rsid w:val="00F13326"/>
    <w:rsid w:val="00F1336C"/>
    <w:rsid w:val="00F14223"/>
    <w:rsid w:val="00F15CF7"/>
    <w:rsid w:val="00F21A58"/>
    <w:rsid w:val="00F21BEA"/>
    <w:rsid w:val="00F2225E"/>
    <w:rsid w:val="00F2247E"/>
    <w:rsid w:val="00F2323C"/>
    <w:rsid w:val="00F2760F"/>
    <w:rsid w:val="00F27E37"/>
    <w:rsid w:val="00F3005F"/>
    <w:rsid w:val="00F313FD"/>
    <w:rsid w:val="00F3158C"/>
    <w:rsid w:val="00F3261A"/>
    <w:rsid w:val="00F3447C"/>
    <w:rsid w:val="00F352FD"/>
    <w:rsid w:val="00F366E0"/>
    <w:rsid w:val="00F366E4"/>
    <w:rsid w:val="00F36E6D"/>
    <w:rsid w:val="00F372E7"/>
    <w:rsid w:val="00F37EFA"/>
    <w:rsid w:val="00F40C50"/>
    <w:rsid w:val="00F40DFF"/>
    <w:rsid w:val="00F41DE3"/>
    <w:rsid w:val="00F42184"/>
    <w:rsid w:val="00F42F07"/>
    <w:rsid w:val="00F43341"/>
    <w:rsid w:val="00F43F4D"/>
    <w:rsid w:val="00F44C49"/>
    <w:rsid w:val="00F458F4"/>
    <w:rsid w:val="00F4622D"/>
    <w:rsid w:val="00F47FA9"/>
    <w:rsid w:val="00F50DDB"/>
    <w:rsid w:val="00F52AA6"/>
    <w:rsid w:val="00F56B07"/>
    <w:rsid w:val="00F57237"/>
    <w:rsid w:val="00F61471"/>
    <w:rsid w:val="00F61737"/>
    <w:rsid w:val="00F61806"/>
    <w:rsid w:val="00F61B5B"/>
    <w:rsid w:val="00F625EB"/>
    <w:rsid w:val="00F63CFF"/>
    <w:rsid w:val="00F646B5"/>
    <w:rsid w:val="00F64DF7"/>
    <w:rsid w:val="00F65C8E"/>
    <w:rsid w:val="00F66465"/>
    <w:rsid w:val="00F67946"/>
    <w:rsid w:val="00F67E42"/>
    <w:rsid w:val="00F733E8"/>
    <w:rsid w:val="00F73850"/>
    <w:rsid w:val="00F7396D"/>
    <w:rsid w:val="00F75E5C"/>
    <w:rsid w:val="00F80575"/>
    <w:rsid w:val="00F81231"/>
    <w:rsid w:val="00F820BA"/>
    <w:rsid w:val="00F829F0"/>
    <w:rsid w:val="00F84C81"/>
    <w:rsid w:val="00F84E96"/>
    <w:rsid w:val="00F8579B"/>
    <w:rsid w:val="00F862D3"/>
    <w:rsid w:val="00F863AB"/>
    <w:rsid w:val="00F86688"/>
    <w:rsid w:val="00F90434"/>
    <w:rsid w:val="00F9202F"/>
    <w:rsid w:val="00F92E56"/>
    <w:rsid w:val="00F9377C"/>
    <w:rsid w:val="00F940F1"/>
    <w:rsid w:val="00F96FE8"/>
    <w:rsid w:val="00F97DF4"/>
    <w:rsid w:val="00FA04E2"/>
    <w:rsid w:val="00FA1B4C"/>
    <w:rsid w:val="00FA2216"/>
    <w:rsid w:val="00FA2980"/>
    <w:rsid w:val="00FA2E56"/>
    <w:rsid w:val="00FA3484"/>
    <w:rsid w:val="00FA48EB"/>
    <w:rsid w:val="00FA5100"/>
    <w:rsid w:val="00FA534D"/>
    <w:rsid w:val="00FA6C28"/>
    <w:rsid w:val="00FA6D43"/>
    <w:rsid w:val="00FA7A66"/>
    <w:rsid w:val="00FA7B2B"/>
    <w:rsid w:val="00FA7C7A"/>
    <w:rsid w:val="00FB0ACB"/>
    <w:rsid w:val="00FB0F6C"/>
    <w:rsid w:val="00FB17F5"/>
    <w:rsid w:val="00FB188A"/>
    <w:rsid w:val="00FB191E"/>
    <w:rsid w:val="00FB36B8"/>
    <w:rsid w:val="00FB46BA"/>
    <w:rsid w:val="00FB472A"/>
    <w:rsid w:val="00FB4EFA"/>
    <w:rsid w:val="00FB6099"/>
    <w:rsid w:val="00FB638F"/>
    <w:rsid w:val="00FB727E"/>
    <w:rsid w:val="00FB79F8"/>
    <w:rsid w:val="00FB7EC0"/>
    <w:rsid w:val="00FC0793"/>
    <w:rsid w:val="00FC4AFA"/>
    <w:rsid w:val="00FC5A74"/>
    <w:rsid w:val="00FC5B79"/>
    <w:rsid w:val="00FC671B"/>
    <w:rsid w:val="00FD0462"/>
    <w:rsid w:val="00FD0498"/>
    <w:rsid w:val="00FD0CF2"/>
    <w:rsid w:val="00FD2B42"/>
    <w:rsid w:val="00FD353E"/>
    <w:rsid w:val="00FD368B"/>
    <w:rsid w:val="00FD3E65"/>
    <w:rsid w:val="00FD4E9F"/>
    <w:rsid w:val="00FD73EF"/>
    <w:rsid w:val="00FD7788"/>
    <w:rsid w:val="00FE1B9D"/>
    <w:rsid w:val="00FE2B4A"/>
    <w:rsid w:val="00FE3182"/>
    <w:rsid w:val="00FE40BF"/>
    <w:rsid w:val="00FE5C5A"/>
    <w:rsid w:val="00FF035B"/>
    <w:rsid w:val="00FF0B0C"/>
    <w:rsid w:val="00FF10BB"/>
    <w:rsid w:val="00FF21E0"/>
    <w:rsid w:val="00FF2DA2"/>
    <w:rsid w:val="00FF313C"/>
    <w:rsid w:val="00FF430D"/>
    <w:rsid w:val="00FF5759"/>
    <w:rsid w:val="00FF5983"/>
    <w:rsid w:val="00FF6F00"/>
    <w:rsid w:val="00FF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6DBBA8C"/>
  <w15:chartTrackingRefBased/>
  <w15:docId w15:val="{CDB967A8-247E-480E-845A-69CABA5E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72D8D"/>
    <w:pPr>
      <w:suppressAutoHyphens/>
      <w:autoSpaceDN w:val="0"/>
      <w:spacing w:line="360" w:lineRule="auto"/>
      <w:ind w:firstLine="709"/>
      <w:jc w:val="both"/>
    </w:pPr>
    <w:rPr>
      <w:rFonts w:eastAsia="NSimSun" w:cs="Lucida Sans"/>
      <w:kern w:val="3"/>
      <w:sz w:val="28"/>
      <w:szCs w:val="24"/>
      <w:lang w:eastAsia="zh-CN" w:bidi="hi-IN"/>
    </w:rPr>
  </w:style>
  <w:style w:type="paragraph" w:styleId="1">
    <w:name w:val="heading 1"/>
    <w:basedOn w:val="a0"/>
    <w:next w:val="a0"/>
    <w:link w:val="10"/>
    <w:uiPriority w:val="9"/>
    <w:qFormat/>
    <w:rsid w:val="00F67E42"/>
    <w:pPr>
      <w:keepNext/>
      <w:pageBreakBefore/>
      <w:spacing w:before="240" w:after="240"/>
      <w:ind w:firstLine="0"/>
      <w:jc w:val="center"/>
      <w:outlineLvl w:val="0"/>
    </w:pPr>
    <w:rPr>
      <w:b/>
      <w:caps/>
      <w:sz w:val="32"/>
    </w:rPr>
  </w:style>
  <w:style w:type="paragraph" w:styleId="2">
    <w:name w:val="heading 2"/>
    <w:basedOn w:val="a0"/>
    <w:next w:val="a0"/>
    <w:link w:val="20"/>
    <w:uiPriority w:val="9"/>
    <w:qFormat/>
    <w:rsid w:val="00AC1111"/>
    <w:pPr>
      <w:keepNext/>
      <w:spacing w:before="240" w:after="240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816E40"/>
    <w:pPr>
      <w:keepNext/>
      <w:spacing w:before="120" w:after="120"/>
      <w:jc w:val="left"/>
      <w:outlineLvl w:val="2"/>
    </w:pPr>
    <w:rPr>
      <w:rFonts w:cs="Arial"/>
      <w:b/>
      <w:bCs/>
      <w:i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link w:val="Standard0"/>
    <w:uiPriority w:val="99"/>
    <w:rsid w:val="001C6252"/>
    <w:pPr>
      <w:suppressAutoHyphens/>
      <w:autoSpaceDN w:val="0"/>
      <w:spacing w:line="360" w:lineRule="auto"/>
    </w:pPr>
    <w:rPr>
      <w:kern w:val="3"/>
      <w:sz w:val="28"/>
      <w:szCs w:val="24"/>
      <w:lang w:eastAsia="zh-CN" w:bidi="hi-IN"/>
    </w:rPr>
  </w:style>
  <w:style w:type="paragraph" w:customStyle="1" w:styleId="a4">
    <w:name w:val="Штамп"/>
    <w:basedOn w:val="a0"/>
    <w:link w:val="a5"/>
    <w:pPr>
      <w:jc w:val="center"/>
    </w:pPr>
    <w:rPr>
      <w:noProof/>
      <w:sz w:val="18"/>
    </w:rPr>
  </w:style>
  <w:style w:type="paragraph" w:styleId="a6">
    <w:name w:val="header"/>
    <w:basedOn w:val="a0"/>
    <w:link w:val="a7"/>
    <w:semiHidden/>
    <w:pPr>
      <w:tabs>
        <w:tab w:val="center" w:pos="4153"/>
        <w:tab w:val="right" w:pos="8306"/>
      </w:tabs>
    </w:pPr>
  </w:style>
  <w:style w:type="paragraph" w:styleId="a8">
    <w:name w:val="footer"/>
    <w:basedOn w:val="a0"/>
    <w:link w:val="a9"/>
    <w:semiHidden/>
    <w:pPr>
      <w:tabs>
        <w:tab w:val="center" w:pos="4153"/>
        <w:tab w:val="right" w:pos="8306"/>
      </w:tabs>
    </w:pPr>
  </w:style>
  <w:style w:type="paragraph" w:styleId="aa">
    <w:name w:val="Body Text"/>
    <w:basedOn w:val="a0"/>
    <w:semiHidden/>
  </w:style>
  <w:style w:type="paragraph" w:customStyle="1" w:styleId="ab">
    <w:name w:val="Формула"/>
    <w:basedOn w:val="a0"/>
    <w:next w:val="a0"/>
    <w:pPr>
      <w:spacing w:before="60" w:after="60"/>
      <w:ind w:left="567"/>
    </w:pPr>
  </w:style>
  <w:style w:type="paragraph" w:styleId="ac">
    <w:name w:val="caption"/>
    <w:basedOn w:val="a0"/>
    <w:next w:val="a0"/>
    <w:qFormat/>
    <w:rsid w:val="00FF6F00"/>
    <w:pPr>
      <w:ind w:firstLine="0"/>
      <w:jc w:val="center"/>
    </w:pPr>
  </w:style>
  <w:style w:type="paragraph" w:customStyle="1" w:styleId="ad">
    <w:name w:val="Таблица"/>
    <w:basedOn w:val="a0"/>
    <w:pPr>
      <w:jc w:val="center"/>
    </w:pPr>
    <w:rPr>
      <w:sz w:val="24"/>
    </w:rPr>
  </w:style>
  <w:style w:type="paragraph" w:customStyle="1" w:styleId="Textbody">
    <w:name w:val="Text body"/>
    <w:basedOn w:val="Standard"/>
    <w:link w:val="Textbody0"/>
    <w:rsid w:val="001C6252"/>
    <w:pPr>
      <w:spacing w:after="140"/>
    </w:pPr>
  </w:style>
  <w:style w:type="paragraph" w:customStyle="1" w:styleId="Textbodyindent">
    <w:name w:val="Text body indent"/>
    <w:basedOn w:val="Standard"/>
    <w:uiPriority w:val="99"/>
    <w:rsid w:val="001C6252"/>
    <w:pPr>
      <w:spacing w:after="120" w:line="276" w:lineRule="auto"/>
      <w:ind w:left="283"/>
    </w:pPr>
    <w:rPr>
      <w:rFonts w:ascii="Calibri" w:eastAsia="Calibri" w:hAnsi="Calibri" w:cs="Calibri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sid w:val="00C47504"/>
    <w:rPr>
      <w:rFonts w:eastAsia="NSimSun" w:cs="Lucida Sans"/>
      <w:b/>
      <w:caps/>
      <w:kern w:val="3"/>
      <w:sz w:val="32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4D1328"/>
    <w:rPr>
      <w:rFonts w:eastAsia="NSimSun" w:cs="Arial"/>
      <w:b/>
      <w:bCs/>
      <w:iCs/>
      <w:kern w:val="3"/>
      <w:sz w:val="30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816E40"/>
    <w:rPr>
      <w:rFonts w:eastAsia="NSimSun" w:cs="Arial"/>
      <w:b/>
      <w:bCs/>
      <w:i/>
      <w:kern w:val="3"/>
      <w:sz w:val="28"/>
      <w:szCs w:val="26"/>
      <w:lang w:eastAsia="zh-CN" w:bidi="hi-IN"/>
    </w:rPr>
  </w:style>
  <w:style w:type="character" w:styleId="ae">
    <w:name w:val="Hyperlink"/>
    <w:basedOn w:val="a1"/>
    <w:uiPriority w:val="99"/>
    <w:unhideWhenUsed/>
    <w:rsid w:val="00CA1978"/>
    <w:rPr>
      <w:color w:val="0563C1"/>
      <w:u w:val="single"/>
    </w:rPr>
  </w:style>
  <w:style w:type="character" w:styleId="af">
    <w:name w:val="FollowedHyperlink"/>
    <w:basedOn w:val="a1"/>
    <w:uiPriority w:val="99"/>
    <w:semiHidden/>
    <w:unhideWhenUsed/>
    <w:rsid w:val="00CA1978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semiHidden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paragraph" w:styleId="af0">
    <w:name w:val="Normal (Web)"/>
    <w:basedOn w:val="a0"/>
    <w:uiPriority w:val="99"/>
    <w:semiHidden/>
    <w:unhideWhenUsed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paragraph" w:styleId="11">
    <w:name w:val="index 1"/>
    <w:basedOn w:val="a0"/>
    <w:next w:val="a0"/>
    <w:autoRedefine/>
    <w:uiPriority w:val="99"/>
    <w:semiHidden/>
    <w:unhideWhenUsed/>
    <w:rsid w:val="00CA1978"/>
    <w:pPr>
      <w:ind w:left="280" w:hanging="280"/>
    </w:pPr>
    <w:rPr>
      <w:rFonts w:cs="Mangal"/>
    </w:rPr>
  </w:style>
  <w:style w:type="paragraph" w:styleId="12">
    <w:name w:val="toc 1"/>
    <w:basedOn w:val="a0"/>
    <w:next w:val="a0"/>
    <w:autoRedefine/>
    <w:uiPriority w:val="39"/>
    <w:unhideWhenUsed/>
    <w:rsid w:val="0025333A"/>
    <w:pPr>
      <w:spacing w:after="100"/>
      <w:ind w:firstLine="0"/>
    </w:pPr>
    <w:rPr>
      <w:rFonts w:cs="Mangal"/>
      <w:caps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25333A"/>
    <w:pPr>
      <w:spacing w:after="100"/>
      <w:ind w:left="284" w:firstLine="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0E2953"/>
    <w:pPr>
      <w:tabs>
        <w:tab w:val="right" w:leader="dot" w:pos="9770"/>
      </w:tabs>
      <w:spacing w:after="100"/>
      <w:ind w:left="480" w:firstLine="229"/>
    </w:pPr>
    <w:rPr>
      <w:rFonts w:cs="Mangal"/>
      <w:szCs w:val="21"/>
    </w:rPr>
  </w:style>
  <w:style w:type="paragraph" w:styleId="af1">
    <w:name w:val="TOC Heading"/>
    <w:basedOn w:val="1"/>
    <w:next w:val="a0"/>
    <w:uiPriority w:val="39"/>
    <w:unhideWhenUsed/>
    <w:qFormat/>
    <w:rsid w:val="00CA1978"/>
    <w:pPr>
      <w:keepLines/>
      <w:pageBreakBefore w:val="0"/>
      <w:suppressAutoHyphens w:val="0"/>
      <w:spacing w:after="0" w:line="254" w:lineRule="auto"/>
    </w:pPr>
    <w:rPr>
      <w:rFonts w:ascii="Calibri Light" w:hAnsi="Calibri Light"/>
      <w:b w:val="0"/>
      <w:i/>
      <w:color w:val="2F5496"/>
      <w:szCs w:val="32"/>
    </w:rPr>
  </w:style>
  <w:style w:type="paragraph" w:customStyle="1" w:styleId="Heading">
    <w:name w:val="Heading"/>
    <w:basedOn w:val="Standard"/>
    <w:next w:val="Textbody"/>
    <w:uiPriority w:val="99"/>
    <w:semiHidden/>
    <w:rsid w:val="00CA1978"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customStyle="1" w:styleId="Index">
    <w:name w:val="Index"/>
    <w:basedOn w:val="Standard"/>
    <w:uiPriority w:val="99"/>
    <w:semiHidden/>
    <w:rsid w:val="00CA1978"/>
    <w:pPr>
      <w:suppressLineNumbers/>
    </w:pPr>
    <w:rPr>
      <w:rFonts w:cs="Lucida Sans"/>
      <w:sz w:val="24"/>
    </w:rPr>
  </w:style>
  <w:style w:type="paragraph" w:styleId="af2">
    <w:name w:val="index heading"/>
    <w:basedOn w:val="Heading"/>
    <w:semiHidden/>
    <w:unhideWhenUsed/>
    <w:rsid w:val="00CA1978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f2"/>
    <w:uiPriority w:val="99"/>
    <w:semiHidden/>
    <w:rsid w:val="00CA1978"/>
  </w:style>
  <w:style w:type="paragraph" w:customStyle="1" w:styleId="Contents1">
    <w:name w:val="Contents 1"/>
    <w:basedOn w:val="Index"/>
    <w:uiPriority w:val="99"/>
    <w:semiHidden/>
    <w:rsid w:val="00CA1978"/>
    <w:pPr>
      <w:tabs>
        <w:tab w:val="right" w:leader="dot" w:pos="9972"/>
      </w:tabs>
    </w:pPr>
  </w:style>
  <w:style w:type="paragraph" w:customStyle="1" w:styleId="13">
    <w:name w:val="Обычный (веб)1"/>
    <w:basedOn w:val="Standard"/>
    <w:uiPriority w:val="99"/>
    <w:semiHidden/>
    <w:rsid w:val="00CA1978"/>
    <w:pPr>
      <w:suppressAutoHyphens w:val="0"/>
      <w:spacing w:before="280" w:after="280"/>
    </w:pPr>
    <w:rPr>
      <w:rFonts w:eastAsia="Calibri"/>
    </w:rPr>
  </w:style>
  <w:style w:type="paragraph" w:customStyle="1" w:styleId="Contents2">
    <w:name w:val="Contents 2"/>
    <w:basedOn w:val="Index"/>
    <w:uiPriority w:val="99"/>
    <w:semiHidden/>
    <w:rsid w:val="00CA1978"/>
    <w:pPr>
      <w:tabs>
        <w:tab w:val="right" w:leader="dot" w:pos="9972"/>
      </w:tabs>
      <w:ind w:left="283"/>
    </w:pPr>
  </w:style>
  <w:style w:type="paragraph" w:customStyle="1" w:styleId="HeaderandFooter">
    <w:name w:val="Header and Footer"/>
    <w:basedOn w:val="Standard"/>
    <w:uiPriority w:val="99"/>
    <w:semiHidden/>
    <w:rsid w:val="00CA1978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uiPriority w:val="99"/>
    <w:semiHidden/>
    <w:rsid w:val="00CA1978"/>
    <w:pPr>
      <w:widowControl w:val="0"/>
      <w:suppressLineNumbers/>
    </w:pPr>
  </w:style>
  <w:style w:type="character" w:customStyle="1" w:styleId="Code">
    <w:name w:val="Code Знак"/>
    <w:basedOn w:val="a1"/>
    <w:link w:val="Code0"/>
    <w:semiHidden/>
    <w:locked/>
    <w:rsid w:val="00CA1978"/>
    <w:rPr>
      <w:rFonts w:ascii="JetBrains Mono" w:hAnsi="JetBrains Mono"/>
      <w:szCs w:val="28"/>
      <w:shd w:val="clear" w:color="auto" w:fill="FFFFFF"/>
      <w:lang w:val="ru-RU"/>
    </w:rPr>
  </w:style>
  <w:style w:type="paragraph" w:customStyle="1" w:styleId="Code0">
    <w:name w:val="Code"/>
    <w:link w:val="Code"/>
    <w:semiHidden/>
    <w:qFormat/>
    <w:rsid w:val="00CA1978"/>
    <w:pPr>
      <w:shd w:val="clear" w:color="auto" w:fill="FFFFFF"/>
      <w:autoSpaceDN w:val="0"/>
      <w:spacing w:line="360" w:lineRule="auto"/>
    </w:pPr>
    <w:rPr>
      <w:rFonts w:ascii="JetBrains Mono" w:hAnsi="JetBrains Mono"/>
      <w:szCs w:val="28"/>
      <w:lang w:val="ru-RU"/>
    </w:rPr>
  </w:style>
  <w:style w:type="character" w:customStyle="1" w:styleId="a9">
    <w:name w:val="Нижний колонтитул Знак"/>
    <w:basedOn w:val="a1"/>
    <w:link w:val="a8"/>
    <w:semiHidden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a7">
    <w:name w:val="Верхний колонтитул Знак"/>
    <w:basedOn w:val="a1"/>
    <w:link w:val="a6"/>
    <w:semiHidden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WW8Num2z0">
    <w:name w:val="WW8Num2z0"/>
    <w:rsid w:val="00CA1978"/>
    <w:rPr>
      <w:rFonts w:ascii="Symbol" w:eastAsia="Symbol" w:hAnsi="Symbol" w:cs="Symbol" w:hint="default"/>
    </w:rPr>
  </w:style>
  <w:style w:type="character" w:customStyle="1" w:styleId="Internetlink">
    <w:name w:val="Internet link"/>
    <w:rsid w:val="00CA1978"/>
    <w:rPr>
      <w:color w:val="000080"/>
      <w:u w:val="single"/>
    </w:rPr>
  </w:style>
  <w:style w:type="character" w:customStyle="1" w:styleId="IndexLink">
    <w:name w:val="Index Link"/>
    <w:rsid w:val="00CA1978"/>
  </w:style>
  <w:style w:type="character" w:customStyle="1" w:styleId="NumberingSymbols">
    <w:name w:val="Numbering Symbols"/>
    <w:rsid w:val="00CA1978"/>
  </w:style>
  <w:style w:type="character" w:customStyle="1" w:styleId="BulletSymbols">
    <w:name w:val="Bullet Symbols"/>
    <w:rsid w:val="00CA1978"/>
    <w:rPr>
      <w:rFonts w:ascii="OpenSymbol" w:eastAsia="OpenSymbol" w:hAnsi="OpenSymbol" w:cs="OpenSymbol" w:hint="default"/>
    </w:rPr>
  </w:style>
  <w:style w:type="paragraph" w:styleId="af3">
    <w:name w:val="List"/>
    <w:basedOn w:val="Textbody"/>
    <w:semiHidden/>
    <w:unhideWhenUsed/>
    <w:rsid w:val="00CA1978"/>
    <w:rPr>
      <w:rFonts w:cs="Lucida Sans"/>
      <w:sz w:val="24"/>
    </w:rPr>
  </w:style>
  <w:style w:type="paragraph" w:styleId="af4">
    <w:name w:val="List Paragraph"/>
    <w:basedOn w:val="Standard"/>
    <w:link w:val="af5"/>
    <w:uiPriority w:val="99"/>
    <w:qFormat/>
    <w:rsid w:val="00A76007"/>
    <w:pPr>
      <w:suppressAutoHyphens w:val="0"/>
      <w:ind w:left="425"/>
      <w:jc w:val="both"/>
    </w:pPr>
    <w:rPr>
      <w:rFonts w:eastAsia="Calibri"/>
      <w:szCs w:val="22"/>
    </w:rPr>
  </w:style>
  <w:style w:type="numbering" w:customStyle="1" w:styleId="WW8Num2">
    <w:name w:val="WW8Num2"/>
    <w:rsid w:val="00CA1978"/>
    <w:pPr>
      <w:numPr>
        <w:numId w:val="1"/>
      </w:numPr>
    </w:pPr>
  </w:style>
  <w:style w:type="numbering" w:customStyle="1" w:styleId="WW8Num15">
    <w:name w:val="WW8Num15"/>
    <w:rsid w:val="00CA1978"/>
    <w:pPr>
      <w:numPr>
        <w:numId w:val="2"/>
      </w:numPr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4F2389"/>
    <w:rPr>
      <w:color w:val="605E5C"/>
      <w:shd w:val="clear" w:color="auto" w:fill="E1DFDD"/>
    </w:rPr>
  </w:style>
  <w:style w:type="paragraph" w:customStyle="1" w:styleId="af6">
    <w:name w:val="Чертежный"/>
    <w:rsid w:val="00C33E52"/>
    <w:pPr>
      <w:jc w:val="both"/>
    </w:pPr>
    <w:rPr>
      <w:rFonts w:ascii="ISOCPEUR" w:hAnsi="ISOCPEUR"/>
      <w:i/>
      <w:sz w:val="28"/>
      <w:lang w:val="uk-UA" w:eastAsia="ru-RU"/>
    </w:rPr>
  </w:style>
  <w:style w:type="paragraph" w:styleId="4">
    <w:name w:val="toc 4"/>
    <w:basedOn w:val="a0"/>
    <w:next w:val="a0"/>
    <w:autoRedefine/>
    <w:uiPriority w:val="39"/>
    <w:semiHidden/>
    <w:unhideWhenUsed/>
    <w:rsid w:val="005A7E0E"/>
    <w:pPr>
      <w:spacing w:after="100"/>
      <w:ind w:left="840"/>
    </w:pPr>
    <w:rPr>
      <w:rFonts w:cs="Mangal"/>
    </w:rPr>
  </w:style>
  <w:style w:type="paragraph" w:styleId="5">
    <w:name w:val="toc 5"/>
    <w:basedOn w:val="a0"/>
    <w:next w:val="a0"/>
    <w:autoRedefine/>
    <w:uiPriority w:val="39"/>
    <w:semiHidden/>
    <w:unhideWhenUsed/>
    <w:rsid w:val="005A7E0E"/>
    <w:pPr>
      <w:spacing w:after="100"/>
      <w:ind w:left="1120"/>
    </w:pPr>
    <w:rPr>
      <w:rFonts w:cs="Mangal"/>
    </w:rPr>
  </w:style>
  <w:style w:type="paragraph" w:customStyle="1" w:styleId="9">
    <w:name w:val="ГОСТ 9пт"/>
    <w:basedOn w:val="a4"/>
    <w:link w:val="90"/>
    <w:qFormat/>
    <w:rsid w:val="00315372"/>
    <w:pPr>
      <w:spacing w:line="240" w:lineRule="auto"/>
      <w:ind w:firstLine="0"/>
      <w:jc w:val="left"/>
    </w:pPr>
    <w:rPr>
      <w:rFonts w:ascii="GOST type A" w:hAnsi="GOST type A"/>
      <w:i/>
      <w:iCs/>
    </w:rPr>
  </w:style>
  <w:style w:type="paragraph" w:customStyle="1" w:styleId="200">
    <w:name w:val="ГОСТ 20пт"/>
    <w:basedOn w:val="a4"/>
    <w:link w:val="201"/>
    <w:qFormat/>
    <w:rsid w:val="00315372"/>
    <w:pPr>
      <w:spacing w:before="160" w:line="240" w:lineRule="auto"/>
      <w:ind w:firstLine="0"/>
      <w:jc w:val="both"/>
    </w:pPr>
    <w:rPr>
      <w:rFonts w:ascii="GOST type A" w:hAnsi="GOST type A"/>
      <w:i/>
      <w:iCs/>
      <w:noProof w:val="0"/>
      <w:sz w:val="40"/>
      <w:szCs w:val="32"/>
      <w:lang w:val="ru-RU"/>
    </w:rPr>
  </w:style>
  <w:style w:type="character" w:customStyle="1" w:styleId="a5">
    <w:name w:val="Штамп Знак"/>
    <w:basedOn w:val="a1"/>
    <w:link w:val="a4"/>
    <w:rsid w:val="00803F11"/>
    <w:rPr>
      <w:rFonts w:eastAsia="NSimSun" w:cs="Lucida Sans"/>
      <w:noProof/>
      <w:kern w:val="3"/>
      <w:sz w:val="18"/>
      <w:szCs w:val="24"/>
      <w:lang w:eastAsia="zh-CN" w:bidi="hi-IN"/>
    </w:rPr>
  </w:style>
  <w:style w:type="character" w:customStyle="1" w:styleId="90">
    <w:name w:val="ГОСТ 9пт Знак"/>
    <w:basedOn w:val="a5"/>
    <w:link w:val="9"/>
    <w:rsid w:val="00315372"/>
    <w:rPr>
      <w:rFonts w:ascii="GOST type A" w:eastAsia="NSimSun" w:hAnsi="GOST type A" w:cs="Lucida Sans"/>
      <w:i/>
      <w:iCs/>
      <w:noProof/>
      <w:kern w:val="3"/>
      <w:sz w:val="18"/>
      <w:szCs w:val="24"/>
      <w:lang w:eastAsia="zh-CN" w:bidi="hi-IN"/>
    </w:rPr>
  </w:style>
  <w:style w:type="character" w:customStyle="1" w:styleId="201">
    <w:name w:val="ГОСТ 20пт Знак"/>
    <w:basedOn w:val="a5"/>
    <w:link w:val="200"/>
    <w:rsid w:val="00315372"/>
    <w:rPr>
      <w:rFonts w:ascii="GOST type A" w:eastAsia="NSimSun" w:hAnsi="GOST type A" w:cs="Lucida Sans"/>
      <w:i/>
      <w:iCs/>
      <w:noProof/>
      <w:kern w:val="3"/>
      <w:sz w:val="40"/>
      <w:szCs w:val="32"/>
      <w:lang w:val="ru-RU" w:eastAsia="zh-CN" w:bidi="hi-IN"/>
    </w:rPr>
  </w:style>
  <w:style w:type="paragraph" w:customStyle="1" w:styleId="af7">
    <w:name w:val="Программный код"/>
    <w:basedOn w:val="a0"/>
    <w:link w:val="af8"/>
    <w:autoRedefine/>
    <w:qFormat/>
    <w:rsid w:val="007052AF"/>
    <w:pPr>
      <w:spacing w:line="216" w:lineRule="auto"/>
      <w:ind w:firstLine="0"/>
      <w:jc w:val="left"/>
    </w:pPr>
    <w:rPr>
      <w:noProof/>
      <w:sz w:val="18"/>
    </w:rPr>
  </w:style>
  <w:style w:type="character" w:customStyle="1" w:styleId="af8">
    <w:name w:val="Программный код Знак"/>
    <w:basedOn w:val="a1"/>
    <w:link w:val="af7"/>
    <w:rsid w:val="007052AF"/>
    <w:rPr>
      <w:rFonts w:eastAsia="NSimSun" w:cs="Lucida Sans"/>
      <w:noProof/>
      <w:kern w:val="3"/>
      <w:sz w:val="18"/>
      <w:szCs w:val="24"/>
      <w:lang w:eastAsia="zh-CN" w:bidi="hi-IN"/>
    </w:rPr>
  </w:style>
  <w:style w:type="table" w:styleId="af9">
    <w:name w:val="Table Grid"/>
    <w:basedOn w:val="a2"/>
    <w:uiPriority w:val="39"/>
    <w:rsid w:val="00BE3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Таблица содержание"/>
    <w:basedOn w:val="Textbody"/>
    <w:link w:val="afb"/>
    <w:qFormat/>
    <w:rsid w:val="00FC4AFA"/>
    <w:pPr>
      <w:spacing w:after="0" w:line="276" w:lineRule="auto"/>
      <w:jc w:val="both"/>
    </w:pPr>
    <w:rPr>
      <w:sz w:val="24"/>
      <w:lang w:val="ru-RU"/>
    </w:rPr>
  </w:style>
  <w:style w:type="character" w:customStyle="1" w:styleId="Standard0">
    <w:name w:val="Standard Знак"/>
    <w:basedOn w:val="a1"/>
    <w:link w:val="Standard"/>
    <w:uiPriority w:val="99"/>
    <w:rsid w:val="00FC4AFA"/>
    <w:rPr>
      <w:kern w:val="3"/>
      <w:sz w:val="28"/>
      <w:szCs w:val="24"/>
      <w:lang w:eastAsia="zh-CN" w:bidi="hi-IN"/>
    </w:rPr>
  </w:style>
  <w:style w:type="character" w:customStyle="1" w:styleId="Textbody0">
    <w:name w:val="Text body Знак"/>
    <w:basedOn w:val="Standard0"/>
    <w:link w:val="Textbody"/>
    <w:rsid w:val="00FC4AFA"/>
    <w:rPr>
      <w:kern w:val="3"/>
      <w:sz w:val="28"/>
      <w:szCs w:val="24"/>
      <w:lang w:eastAsia="zh-CN" w:bidi="hi-IN"/>
    </w:rPr>
  </w:style>
  <w:style w:type="character" w:customStyle="1" w:styleId="afb">
    <w:name w:val="Таблица содержание Знак"/>
    <w:basedOn w:val="Textbody0"/>
    <w:link w:val="afa"/>
    <w:rsid w:val="00FC4AFA"/>
    <w:rPr>
      <w:kern w:val="3"/>
      <w:sz w:val="24"/>
      <w:szCs w:val="24"/>
      <w:lang w:val="ru-RU" w:eastAsia="zh-CN" w:bidi="hi-IN"/>
    </w:rPr>
  </w:style>
  <w:style w:type="paragraph" w:customStyle="1" w:styleId="15">
    <w:name w:val="Заголовок1"/>
    <w:basedOn w:val="a0"/>
    <w:next w:val="aa"/>
    <w:rsid w:val="00196EF3"/>
    <w:pPr>
      <w:keepNext/>
      <w:widowControl w:val="0"/>
      <w:suppressAutoHyphens w:val="0"/>
      <w:autoSpaceDN/>
      <w:spacing w:before="240" w:after="120" w:line="420" w:lineRule="auto"/>
      <w:ind w:firstLine="720"/>
    </w:pPr>
    <w:rPr>
      <w:rFonts w:ascii="Arial" w:eastAsia="Lucida Sans Unicode" w:hAnsi="Arial" w:cs="Tahoma"/>
      <w:kern w:val="0"/>
      <w:szCs w:val="28"/>
      <w:lang w:val="ru-RU" w:eastAsia="ar-SA" w:bidi="ar-SA"/>
    </w:rPr>
  </w:style>
  <w:style w:type="paragraph" w:customStyle="1" w:styleId="afc">
    <w:name w:val="Титульный лист"/>
    <w:basedOn w:val="a0"/>
    <w:link w:val="afd"/>
    <w:qFormat/>
    <w:rsid w:val="00196EF3"/>
    <w:pPr>
      <w:spacing w:line="240" w:lineRule="auto"/>
      <w:ind w:firstLine="0"/>
      <w:jc w:val="left"/>
    </w:pPr>
    <w:rPr>
      <w:sz w:val="24"/>
      <w:lang w:val="ru-RU"/>
    </w:rPr>
  </w:style>
  <w:style w:type="character" w:customStyle="1" w:styleId="afd">
    <w:name w:val="Титульный лист Знак"/>
    <w:basedOn w:val="a1"/>
    <w:link w:val="afc"/>
    <w:rsid w:val="00196EF3"/>
    <w:rPr>
      <w:rFonts w:eastAsia="NSimSun" w:cs="Lucida Sans"/>
      <w:kern w:val="3"/>
      <w:sz w:val="24"/>
      <w:szCs w:val="24"/>
      <w:lang w:val="ru-RU" w:eastAsia="zh-CN" w:bidi="hi-IN"/>
    </w:rPr>
  </w:style>
  <w:style w:type="paragraph" w:styleId="afe">
    <w:name w:val="No Spacing"/>
    <w:uiPriority w:val="1"/>
    <w:qFormat/>
    <w:rsid w:val="00BA5C6B"/>
    <w:pPr>
      <w:suppressAutoHyphens/>
      <w:autoSpaceDN w:val="0"/>
      <w:ind w:firstLine="709"/>
      <w:jc w:val="both"/>
    </w:pPr>
    <w:rPr>
      <w:rFonts w:eastAsia="NSimSun" w:cs="Mangal"/>
      <w:kern w:val="3"/>
      <w:sz w:val="28"/>
      <w:szCs w:val="24"/>
      <w:lang w:eastAsia="zh-CN" w:bidi="hi-IN"/>
    </w:rPr>
  </w:style>
  <w:style w:type="paragraph" w:customStyle="1" w:styleId="Default">
    <w:name w:val="Default"/>
    <w:rsid w:val="00406DE8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ru-RU" w:eastAsia="ru-RU"/>
    </w:rPr>
  </w:style>
  <w:style w:type="paragraph" w:customStyle="1" w:styleId="-">
    <w:name w:val="-Список"/>
    <w:basedOn w:val="af4"/>
    <w:link w:val="-0"/>
    <w:qFormat/>
    <w:rsid w:val="00572CDA"/>
    <w:pPr>
      <w:autoSpaceDN/>
      <w:ind w:left="1287"/>
      <w:contextualSpacing/>
    </w:pPr>
    <w:rPr>
      <w:rFonts w:eastAsia="Times New Roman"/>
      <w:b/>
      <w:kern w:val="0"/>
      <w:sz w:val="24"/>
      <w:szCs w:val="24"/>
      <w:lang w:val="ru-RU" w:eastAsia="ru-RU" w:bidi="ar-SA"/>
    </w:rPr>
  </w:style>
  <w:style w:type="character" w:customStyle="1" w:styleId="-0">
    <w:name w:val="-Список Знак"/>
    <w:basedOn w:val="a1"/>
    <w:link w:val="-"/>
    <w:rsid w:val="00572CDA"/>
    <w:rPr>
      <w:b/>
      <w:sz w:val="24"/>
      <w:szCs w:val="24"/>
      <w:lang w:val="ru-RU" w:eastAsia="ru-RU"/>
    </w:rPr>
  </w:style>
  <w:style w:type="table" w:customStyle="1" w:styleId="16">
    <w:name w:val="Сетка таблицы1"/>
    <w:basedOn w:val="a2"/>
    <w:next w:val="af9"/>
    <w:uiPriority w:val="39"/>
    <w:rsid w:val="005D29C2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5D29C2"/>
    <w:pPr>
      <w:widowControl w:val="0"/>
      <w:suppressAutoHyphens w:val="0"/>
      <w:autoSpaceDE w:val="0"/>
      <w:spacing w:line="276" w:lineRule="auto"/>
      <w:ind w:firstLine="0"/>
      <w:jc w:val="left"/>
    </w:pPr>
    <w:rPr>
      <w:rFonts w:eastAsia="Times New Roman" w:cs="Times New Roman"/>
      <w:kern w:val="0"/>
      <w:sz w:val="24"/>
      <w:szCs w:val="22"/>
      <w:lang w:val="ru-RU" w:eastAsia="en-US" w:bidi="ar-SA"/>
    </w:rPr>
  </w:style>
  <w:style w:type="character" w:styleId="aff">
    <w:name w:val="annotation reference"/>
    <w:basedOn w:val="a1"/>
    <w:uiPriority w:val="99"/>
    <w:semiHidden/>
    <w:unhideWhenUsed/>
    <w:rsid w:val="00463B37"/>
    <w:rPr>
      <w:sz w:val="16"/>
      <w:szCs w:val="16"/>
    </w:rPr>
  </w:style>
  <w:style w:type="paragraph" w:styleId="aff0">
    <w:name w:val="annotation text"/>
    <w:basedOn w:val="a0"/>
    <w:link w:val="aff1"/>
    <w:uiPriority w:val="99"/>
    <w:semiHidden/>
    <w:unhideWhenUsed/>
    <w:rsid w:val="00463B37"/>
    <w:pPr>
      <w:spacing w:line="240" w:lineRule="auto"/>
    </w:pPr>
    <w:rPr>
      <w:rFonts w:cs="Mangal"/>
      <w:sz w:val="20"/>
      <w:szCs w:val="18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463B37"/>
    <w:rPr>
      <w:rFonts w:eastAsia="NSimSun" w:cs="Mangal"/>
      <w:kern w:val="3"/>
      <w:szCs w:val="18"/>
      <w:lang w:eastAsia="zh-CN" w:bidi="hi-IN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463B37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463B37"/>
    <w:rPr>
      <w:rFonts w:eastAsia="NSimSun" w:cs="Mangal"/>
      <w:b/>
      <w:bCs/>
      <w:kern w:val="3"/>
      <w:szCs w:val="18"/>
      <w:lang w:eastAsia="zh-CN" w:bidi="hi-IN"/>
    </w:rPr>
  </w:style>
  <w:style w:type="paragraph" w:styleId="aff4">
    <w:name w:val="Balloon Text"/>
    <w:basedOn w:val="a0"/>
    <w:link w:val="aff5"/>
    <w:uiPriority w:val="99"/>
    <w:semiHidden/>
    <w:unhideWhenUsed/>
    <w:rsid w:val="00463B37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463B37"/>
    <w:rPr>
      <w:rFonts w:ascii="Segoe UI" w:eastAsia="NSimSun" w:hAnsi="Segoe UI" w:cs="Mangal"/>
      <w:kern w:val="3"/>
      <w:sz w:val="18"/>
      <w:szCs w:val="16"/>
      <w:lang w:eastAsia="zh-CN" w:bidi="hi-IN"/>
    </w:rPr>
  </w:style>
  <w:style w:type="character" w:styleId="aff6">
    <w:name w:val="Unresolved Mention"/>
    <w:basedOn w:val="a1"/>
    <w:uiPriority w:val="99"/>
    <w:semiHidden/>
    <w:unhideWhenUsed/>
    <w:rsid w:val="00A03305"/>
    <w:rPr>
      <w:color w:val="605E5C"/>
      <w:shd w:val="clear" w:color="auto" w:fill="E1DFDD"/>
    </w:rPr>
  </w:style>
  <w:style w:type="paragraph" w:customStyle="1" w:styleId="a">
    <w:name w:val="Список ГОСТ"/>
    <w:basedOn w:val="af4"/>
    <w:link w:val="aff7"/>
    <w:autoRedefine/>
    <w:qFormat/>
    <w:rsid w:val="00E250C7"/>
    <w:pPr>
      <w:numPr>
        <w:numId w:val="22"/>
      </w:numPr>
      <w:ind w:left="1276" w:hanging="425"/>
    </w:pPr>
    <w:rPr>
      <w:lang w:val="ru-RU"/>
    </w:rPr>
  </w:style>
  <w:style w:type="character" w:customStyle="1" w:styleId="af5">
    <w:name w:val="Абзац списка Знак"/>
    <w:basedOn w:val="Standard0"/>
    <w:link w:val="af4"/>
    <w:uiPriority w:val="99"/>
    <w:rsid w:val="0085404A"/>
    <w:rPr>
      <w:rFonts w:eastAsia="Calibri"/>
      <w:kern w:val="3"/>
      <w:sz w:val="28"/>
      <w:szCs w:val="22"/>
      <w:lang w:eastAsia="zh-CN" w:bidi="hi-IN"/>
    </w:rPr>
  </w:style>
  <w:style w:type="character" w:customStyle="1" w:styleId="aff7">
    <w:name w:val="Список ГОСТ Знак"/>
    <w:basedOn w:val="af5"/>
    <w:link w:val="a"/>
    <w:rsid w:val="00E250C7"/>
    <w:rPr>
      <w:rFonts w:eastAsia="Calibri"/>
      <w:kern w:val="3"/>
      <w:sz w:val="28"/>
      <w:szCs w:val="22"/>
      <w:lang w:val="ru-RU" w:eastAsia="zh-CN" w:bidi="hi-IN"/>
    </w:rPr>
  </w:style>
  <w:style w:type="paragraph" w:customStyle="1" w:styleId="aff8">
    <w:name w:val="Рисунок"/>
    <w:basedOn w:val="a0"/>
    <w:link w:val="aff9"/>
    <w:qFormat/>
    <w:rsid w:val="004625C3"/>
    <w:pPr>
      <w:keepNext/>
      <w:suppressAutoHyphens w:val="0"/>
      <w:autoSpaceDN/>
      <w:ind w:firstLine="0"/>
      <w:jc w:val="center"/>
    </w:pPr>
    <w:rPr>
      <w:rFonts w:eastAsia="Times New Roman" w:cs="Times New Roman"/>
      <w:noProof/>
      <w:kern w:val="0"/>
      <w:lang w:val="ru-RU" w:eastAsia="ru-RU" w:bidi="ar-SA"/>
    </w:rPr>
  </w:style>
  <w:style w:type="character" w:customStyle="1" w:styleId="aff9">
    <w:name w:val="Рисунок Знак"/>
    <w:basedOn w:val="a1"/>
    <w:link w:val="aff8"/>
    <w:rsid w:val="004625C3"/>
    <w:rPr>
      <w:noProof/>
      <w:sz w:val="28"/>
      <w:szCs w:val="24"/>
      <w:lang w:val="ru-RU" w:eastAsia="ru-RU"/>
    </w:rPr>
  </w:style>
  <w:style w:type="paragraph" w:customStyle="1" w:styleId="affa">
    <w:name w:val="Команда"/>
    <w:basedOn w:val="a0"/>
    <w:link w:val="affb"/>
    <w:autoRedefine/>
    <w:qFormat/>
    <w:rsid w:val="007052AF"/>
    <w:rPr>
      <w:i/>
      <w:iCs/>
      <w:noProof/>
    </w:rPr>
  </w:style>
  <w:style w:type="character" w:customStyle="1" w:styleId="affb">
    <w:name w:val="Команда Знак"/>
    <w:basedOn w:val="a1"/>
    <w:link w:val="affa"/>
    <w:rsid w:val="007052AF"/>
    <w:rPr>
      <w:rFonts w:eastAsia="NSimSun" w:cs="Lucida Sans"/>
      <w:i/>
      <w:iCs/>
      <w:noProof/>
      <w:kern w:val="3"/>
      <w:sz w:val="28"/>
      <w:szCs w:val="24"/>
      <w:lang w:eastAsia="zh-CN" w:bidi="hi-IN"/>
    </w:rPr>
  </w:style>
  <w:style w:type="paragraph" w:customStyle="1" w:styleId="affc">
    <w:name w:val="Назв. файла с кодом"/>
    <w:basedOn w:val="a0"/>
    <w:link w:val="affd"/>
    <w:autoRedefine/>
    <w:qFormat/>
    <w:rsid w:val="00AA3514"/>
    <w:pPr>
      <w:spacing w:before="120"/>
    </w:pPr>
    <w:rPr>
      <w:noProof/>
      <w:lang w:val="ru-RU"/>
    </w:rPr>
  </w:style>
  <w:style w:type="character" w:customStyle="1" w:styleId="affd">
    <w:name w:val="Назв. файла с кодом Знак"/>
    <w:basedOn w:val="a1"/>
    <w:link w:val="affc"/>
    <w:rsid w:val="00AA3514"/>
    <w:rPr>
      <w:rFonts w:eastAsia="NSimSun" w:cs="Lucida Sans"/>
      <w:noProof/>
      <w:kern w:val="3"/>
      <w:sz w:val="28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hyperlink" Target="https://learn.microsoft.com/en-us/windows/wsl/about" TargetMode="External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7.jpeg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hyperlink" Target="https://material.angular.io/components/categories" TargetMode="External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yperlink" Target="https://docs.docker.com/guides" TargetMode="External"/><Relationship Id="rId19" Type="http://schemas.openxmlformats.org/officeDocument/2006/relationships/image" Target="media/image7.jpeg"/><Relationship Id="rId14" Type="http://schemas.microsoft.com/office/2011/relationships/commentsExtended" Target="commentsExtended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hyperlink" Target="https://yandex.cloud/ru/docs/foundation-models/concepts/yandexgpt/tokens?utm_referrer=https%3A%2F%2Fwww.google.com%2F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hyperlink" Target="https://angular.io/docs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62" Type="http://schemas.openxmlformats.org/officeDocument/2006/relationships/hyperlink" Target="https://learn.microsoft.com/en-us/ef/c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jpe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learn.microsoft.com/en-us/aspnet/core/?view=aspnetcore-7.0" TargetMode="External"/><Relationship Id="rId65" Type="http://schemas.openxmlformats.org/officeDocument/2006/relationships/hyperlink" Target="https://learn.microsoft.com/en-us/dotnet/csharp/tour-of-csharp/overview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comments" Target="comments.xml"/><Relationship Id="rId18" Type="http://schemas.openxmlformats.org/officeDocument/2006/relationships/image" Target="media/image6.jpe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\OneDrive\Univer\&#1055;&#1088;&#1086;&#1080;&#1079;&#1074;&#1086;&#1076;&#1089;&#1090;&#1074;&#1077;&#1085;&#1085;&#1072;&#1103;%20&#1087;&#1088;&#1072;&#1082;&#1090;&#1080;&#1082;&#1072;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19A4F-B904-4C73-830D-FC74A67E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10757</TotalTime>
  <Pages>190</Pages>
  <Words>52147</Words>
  <Characters>297244</Characters>
  <Application>Microsoft Office Word</Application>
  <DocSecurity>0</DocSecurity>
  <Lines>2477</Lines>
  <Paragraphs>697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348694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subject/>
  <dc:creator>An Nguyen</dc:creator>
  <cp:keywords/>
  <cp:lastModifiedBy>An Nguyen</cp:lastModifiedBy>
  <cp:revision>1798</cp:revision>
  <dcterms:created xsi:type="dcterms:W3CDTF">2023-06-27T12:22:00Z</dcterms:created>
  <dcterms:modified xsi:type="dcterms:W3CDTF">2024-06-02T14:59:00Z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